
<file path=[Content_Types].xml><?xml version="1.0" encoding="utf-8"?>
<Types xmlns="http://schemas.openxmlformats.org/package/2006/content-types">
  <Default Extension="bin" ContentType="image/unknown"/>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B42B9" w14:textId="3B8875D2" w:rsidR="006B42B9" w:rsidRPr="00C862D7" w:rsidRDefault="009E54FA" w:rsidP="008E13EE">
      <w:pPr>
        <w:pStyle w:val="Title"/>
        <w:spacing w:after="240" w:line="240" w:lineRule="auto"/>
        <w:jc w:val="center"/>
        <w:rPr>
          <w:rFonts w:cs="Times New Roman"/>
          <w:szCs w:val="28"/>
          <w:lang w:val="en-US"/>
        </w:rPr>
      </w:pPr>
      <w:r>
        <w:rPr>
          <w:rFonts w:cs="Times New Roman"/>
          <w:szCs w:val="28"/>
          <w:lang w:val="en-US"/>
        </w:rPr>
        <w:t xml:space="preserve">APLIKASI KLASIFIKASI </w:t>
      </w:r>
      <w:r w:rsidRPr="00C862D7">
        <w:rPr>
          <w:rFonts w:cs="Times New Roman"/>
          <w:szCs w:val="28"/>
          <w:lang w:val="en-US"/>
        </w:rPr>
        <w:t xml:space="preserve">PENYAKIT PADA DAUN DAN BUAH JAMBU BIJI BERBASIS </w:t>
      </w:r>
      <w:r w:rsidRPr="00C862D7">
        <w:rPr>
          <w:rFonts w:cs="Times New Roman"/>
          <w:i/>
          <w:iCs/>
          <w:szCs w:val="28"/>
          <w:lang w:val="en-US"/>
        </w:rPr>
        <w:t>MOBILE</w:t>
      </w:r>
      <w:r>
        <w:rPr>
          <w:rFonts w:cs="Times New Roman"/>
          <w:i/>
          <w:iCs/>
          <w:szCs w:val="28"/>
          <w:lang w:val="en-US"/>
        </w:rPr>
        <w:t xml:space="preserve"> </w:t>
      </w:r>
      <w:r>
        <w:rPr>
          <w:rFonts w:cs="Times New Roman"/>
          <w:szCs w:val="28"/>
          <w:lang w:val="en-US"/>
        </w:rPr>
        <w:t>DENGAN MENGGUNAKAN</w:t>
      </w:r>
      <w:r w:rsidR="00310A10" w:rsidRPr="00C862D7">
        <w:rPr>
          <w:rFonts w:cs="Times New Roman"/>
          <w:szCs w:val="28"/>
          <w:lang w:val="en-US"/>
        </w:rPr>
        <w:t xml:space="preserve"> </w:t>
      </w:r>
      <w:r w:rsidR="0046732E">
        <w:rPr>
          <w:rFonts w:cs="Times New Roman"/>
          <w:szCs w:val="28"/>
          <w:lang w:val="en-US"/>
        </w:rPr>
        <w:t xml:space="preserve">METODE </w:t>
      </w:r>
      <w:r w:rsidR="00310A10" w:rsidRPr="00C862D7">
        <w:rPr>
          <w:rFonts w:cs="Times New Roman"/>
          <w:i/>
          <w:iCs/>
          <w:szCs w:val="28"/>
          <w:lang w:val="en-US"/>
        </w:rPr>
        <w:t xml:space="preserve">CONVOLUTIONAL NEURAL NETWORK </w:t>
      </w:r>
      <w:r w:rsidR="00310A10" w:rsidRPr="00C862D7">
        <w:rPr>
          <w:rFonts w:cs="Times New Roman"/>
          <w:szCs w:val="28"/>
          <w:lang w:val="en-US"/>
        </w:rPr>
        <w:t xml:space="preserve">(CNN) </w:t>
      </w:r>
    </w:p>
    <w:p w14:paraId="59631CEA" w14:textId="77777777" w:rsidR="008A7EDE" w:rsidRPr="00C862D7" w:rsidRDefault="008A7EDE" w:rsidP="008E13EE">
      <w:pPr>
        <w:spacing w:after="240" w:line="240" w:lineRule="auto"/>
        <w:rPr>
          <w:rFonts w:cs="Times New Roman"/>
          <w:lang w:val="en-US"/>
        </w:rPr>
      </w:pPr>
    </w:p>
    <w:p w14:paraId="575E5714" w14:textId="4D14234E" w:rsidR="000E6400" w:rsidRPr="00A733F2" w:rsidRDefault="008A7EDE" w:rsidP="008E13EE">
      <w:pPr>
        <w:spacing w:after="240" w:line="240" w:lineRule="auto"/>
        <w:ind w:firstLine="0"/>
        <w:jc w:val="center"/>
        <w:rPr>
          <w:rFonts w:cs="Times New Roman"/>
          <w:b/>
          <w:bCs/>
          <w:szCs w:val="24"/>
          <w:lang w:val="en-US"/>
        </w:rPr>
      </w:pPr>
      <w:r w:rsidRPr="00A733F2">
        <w:rPr>
          <w:rFonts w:cs="Times New Roman"/>
          <w:b/>
          <w:bCs/>
          <w:szCs w:val="24"/>
          <w:lang w:val="en-US"/>
        </w:rPr>
        <w:t>SKRIPSI</w:t>
      </w:r>
    </w:p>
    <w:p w14:paraId="526D5489" w14:textId="4750FC63" w:rsidR="00704E43" w:rsidRPr="0023737E" w:rsidRDefault="00704E43" w:rsidP="008E13EE">
      <w:pPr>
        <w:spacing w:after="240" w:line="240" w:lineRule="auto"/>
        <w:ind w:firstLine="0"/>
        <w:jc w:val="center"/>
        <w:rPr>
          <w:rFonts w:cs="Times New Roman"/>
          <w:sz w:val="28"/>
          <w:szCs w:val="26"/>
          <w:lang w:val="en-US"/>
        </w:rPr>
      </w:pPr>
    </w:p>
    <w:p w14:paraId="38FBE1E2" w14:textId="0F7ECC34" w:rsidR="00D637E1" w:rsidRPr="00257427" w:rsidRDefault="00D637E1" w:rsidP="008E13EE">
      <w:pPr>
        <w:spacing w:after="0" w:line="240" w:lineRule="auto"/>
        <w:ind w:firstLine="0"/>
        <w:jc w:val="center"/>
        <w:rPr>
          <w:rFonts w:cs="Times New Roman"/>
          <w:b/>
          <w:bCs/>
          <w:szCs w:val="24"/>
          <w:lang w:val="en-US"/>
        </w:rPr>
      </w:pPr>
      <w:r w:rsidRPr="00257427">
        <w:rPr>
          <w:rFonts w:cs="Times New Roman"/>
          <w:b/>
          <w:bCs/>
          <w:szCs w:val="24"/>
          <w:lang w:val="en-US"/>
        </w:rPr>
        <w:t>Diajukan Untuk Memenuhi Salah Satu Syarat</w:t>
      </w:r>
    </w:p>
    <w:p w14:paraId="4DDF158B" w14:textId="022BC03A" w:rsidR="00616812" w:rsidRPr="00257427" w:rsidRDefault="00D637E1" w:rsidP="00C249D3">
      <w:pPr>
        <w:spacing w:after="0" w:line="240" w:lineRule="auto"/>
        <w:ind w:firstLine="0"/>
        <w:jc w:val="center"/>
        <w:rPr>
          <w:rFonts w:cs="Times New Roman"/>
          <w:b/>
          <w:bCs/>
          <w:szCs w:val="24"/>
          <w:lang w:val="en-US"/>
        </w:rPr>
      </w:pPr>
      <w:r w:rsidRPr="00257427">
        <w:rPr>
          <w:rFonts w:cs="Times New Roman"/>
          <w:b/>
          <w:bCs/>
          <w:szCs w:val="24"/>
          <w:lang w:val="en-US"/>
        </w:rPr>
        <w:t>Memperoleh Gelar Strata Satu (S1) Teknik Informatika</w:t>
      </w:r>
    </w:p>
    <w:p w14:paraId="4FA00446" w14:textId="6C730660" w:rsidR="00693179" w:rsidRPr="00C862D7" w:rsidRDefault="00693179" w:rsidP="00C249D3">
      <w:pPr>
        <w:spacing w:line="240" w:lineRule="auto"/>
        <w:ind w:firstLine="0"/>
        <w:jc w:val="center"/>
        <w:rPr>
          <w:rFonts w:cs="Times New Roman"/>
          <w:szCs w:val="24"/>
          <w:lang w:val="en-US"/>
        </w:rPr>
      </w:pPr>
    </w:p>
    <w:p w14:paraId="7D2889FD" w14:textId="13C87E59" w:rsidR="00D637E1" w:rsidRPr="00C862D7" w:rsidRDefault="00693179" w:rsidP="00C249D3">
      <w:pPr>
        <w:spacing w:line="240" w:lineRule="auto"/>
        <w:ind w:firstLine="0"/>
        <w:jc w:val="center"/>
        <w:rPr>
          <w:rFonts w:cs="Times New Roman"/>
          <w:szCs w:val="24"/>
          <w:lang w:val="en-US"/>
        </w:rPr>
      </w:pPr>
      <w:r w:rsidRPr="00C862D7">
        <w:rPr>
          <w:rFonts w:cs="Times New Roman"/>
          <w:noProof/>
          <w:lang w:val="en-US"/>
        </w:rPr>
        <w:drawing>
          <wp:anchor distT="0" distB="0" distL="114300" distR="114300" simplePos="0" relativeHeight="251653120" behindDoc="0" locked="0" layoutInCell="1" allowOverlap="1" wp14:anchorId="00D032DF" wp14:editId="76D72A3E">
            <wp:simplePos x="0" y="0"/>
            <wp:positionH relativeFrom="margin">
              <wp:posOffset>1530350</wp:posOffset>
            </wp:positionH>
            <wp:positionV relativeFrom="margin">
              <wp:posOffset>2860149</wp:posOffset>
            </wp:positionV>
            <wp:extent cx="1979930" cy="19799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9930" cy="1979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E3164D" w14:textId="4164D4A6" w:rsidR="008E13EE" w:rsidRPr="00C862D7" w:rsidRDefault="008E13EE" w:rsidP="00C249D3">
      <w:pPr>
        <w:spacing w:line="240" w:lineRule="auto"/>
        <w:ind w:firstLine="0"/>
        <w:rPr>
          <w:rFonts w:cs="Times New Roman"/>
          <w:b/>
          <w:bCs/>
          <w:lang w:val="en-US"/>
        </w:rPr>
      </w:pPr>
    </w:p>
    <w:p w14:paraId="5A7BD70C" w14:textId="6A56D941" w:rsidR="00C249D3" w:rsidRPr="00C862D7" w:rsidRDefault="00C249D3" w:rsidP="00C249D3">
      <w:pPr>
        <w:spacing w:line="240" w:lineRule="auto"/>
        <w:ind w:firstLine="0"/>
        <w:jc w:val="center"/>
        <w:rPr>
          <w:rFonts w:cs="Times New Roman"/>
          <w:b/>
          <w:bCs/>
          <w:lang w:val="en-US"/>
        </w:rPr>
      </w:pPr>
    </w:p>
    <w:p w14:paraId="079C11DC" w14:textId="77777777" w:rsidR="00C249D3" w:rsidRPr="00C862D7" w:rsidRDefault="00C249D3" w:rsidP="00C249D3">
      <w:pPr>
        <w:spacing w:line="240" w:lineRule="auto"/>
        <w:ind w:firstLine="0"/>
        <w:jc w:val="center"/>
        <w:rPr>
          <w:rFonts w:cs="Times New Roman"/>
          <w:b/>
          <w:bCs/>
          <w:lang w:val="en-US"/>
        </w:rPr>
      </w:pPr>
    </w:p>
    <w:p w14:paraId="503B9706" w14:textId="774CF3C6" w:rsidR="000E6400" w:rsidRPr="00C862D7" w:rsidRDefault="000E6400" w:rsidP="00184CB5">
      <w:pPr>
        <w:spacing w:after="0" w:line="240" w:lineRule="auto"/>
        <w:ind w:firstLine="0"/>
        <w:jc w:val="center"/>
        <w:rPr>
          <w:rFonts w:cs="Times New Roman"/>
          <w:b/>
          <w:bCs/>
          <w:szCs w:val="24"/>
          <w:lang w:val="en-US"/>
        </w:rPr>
      </w:pPr>
      <w:r w:rsidRPr="00C862D7">
        <w:rPr>
          <w:rFonts w:cs="Times New Roman"/>
          <w:b/>
          <w:bCs/>
          <w:szCs w:val="24"/>
          <w:lang w:val="en-US"/>
        </w:rPr>
        <w:t>Oleh:</w:t>
      </w:r>
    </w:p>
    <w:p w14:paraId="191D9EC5" w14:textId="5EEE3011" w:rsidR="000E6400" w:rsidRPr="001349DC" w:rsidRDefault="000E6400" w:rsidP="00184CB5">
      <w:pPr>
        <w:spacing w:after="0" w:line="240" w:lineRule="auto"/>
        <w:ind w:firstLine="0"/>
        <w:jc w:val="center"/>
        <w:rPr>
          <w:rFonts w:cs="Times New Roman"/>
          <w:b/>
          <w:bCs/>
          <w:sz w:val="22"/>
          <w:lang w:val="en-US"/>
        </w:rPr>
      </w:pPr>
      <w:r w:rsidRPr="001349DC">
        <w:rPr>
          <w:rFonts w:cs="Times New Roman"/>
          <w:b/>
          <w:bCs/>
          <w:sz w:val="22"/>
          <w:lang w:val="en-US"/>
        </w:rPr>
        <w:t>FADLAN SAYYIDUL ANAM</w:t>
      </w:r>
    </w:p>
    <w:p w14:paraId="20609A06" w14:textId="57566262" w:rsidR="000E6400" w:rsidRPr="001349DC" w:rsidRDefault="00184CB5" w:rsidP="00184CB5">
      <w:pPr>
        <w:spacing w:after="0" w:line="240" w:lineRule="auto"/>
        <w:ind w:firstLine="0"/>
        <w:jc w:val="center"/>
        <w:rPr>
          <w:rFonts w:cs="Times New Roman"/>
          <w:b/>
          <w:bCs/>
          <w:sz w:val="22"/>
          <w:lang w:val="en-US"/>
        </w:rPr>
      </w:pPr>
      <w:r w:rsidRPr="001349DC">
        <w:rPr>
          <w:rFonts w:cs="Times New Roman"/>
          <w:b/>
          <w:bCs/>
          <w:sz w:val="22"/>
          <w:lang w:val="en-US"/>
        </w:rPr>
        <w:t>NIM</w:t>
      </w:r>
      <w:r w:rsidR="0018532B" w:rsidRPr="001349DC">
        <w:rPr>
          <w:rFonts w:cs="Times New Roman"/>
          <w:b/>
          <w:bCs/>
          <w:sz w:val="22"/>
          <w:lang w:val="en-US"/>
        </w:rPr>
        <w:t>:</w:t>
      </w:r>
      <w:r w:rsidRPr="001349DC">
        <w:rPr>
          <w:rFonts w:cs="Times New Roman"/>
          <w:b/>
          <w:bCs/>
          <w:sz w:val="22"/>
          <w:lang w:val="en-US"/>
        </w:rPr>
        <w:t xml:space="preserve"> </w:t>
      </w:r>
      <w:r w:rsidR="000E6400" w:rsidRPr="001349DC">
        <w:rPr>
          <w:rFonts w:cs="Times New Roman"/>
          <w:b/>
          <w:bCs/>
          <w:sz w:val="22"/>
          <w:lang w:val="en-US"/>
        </w:rPr>
        <w:t>191351144</w:t>
      </w:r>
    </w:p>
    <w:p w14:paraId="1AE3D4D7" w14:textId="3E6B50BA" w:rsidR="000E6400" w:rsidRPr="00C862D7" w:rsidRDefault="000E6400" w:rsidP="008E13EE">
      <w:pPr>
        <w:spacing w:after="240" w:line="240" w:lineRule="auto"/>
        <w:ind w:firstLine="0"/>
        <w:rPr>
          <w:rFonts w:cs="Times New Roman"/>
          <w:b/>
          <w:bCs/>
          <w:lang w:val="en-US"/>
        </w:rPr>
      </w:pPr>
    </w:p>
    <w:p w14:paraId="3604D519" w14:textId="77777777" w:rsidR="00693179" w:rsidRPr="00C862D7" w:rsidRDefault="00693179" w:rsidP="008E13EE">
      <w:pPr>
        <w:spacing w:after="240" w:line="240" w:lineRule="auto"/>
        <w:ind w:firstLine="0"/>
        <w:rPr>
          <w:rFonts w:cs="Times New Roman"/>
          <w:b/>
          <w:bCs/>
          <w:lang w:val="en-US"/>
        </w:rPr>
      </w:pPr>
    </w:p>
    <w:p w14:paraId="14627CE2" w14:textId="77777777" w:rsidR="008E13EE" w:rsidRPr="00C862D7" w:rsidRDefault="008E13EE" w:rsidP="008E13EE">
      <w:pPr>
        <w:spacing w:after="240" w:line="240" w:lineRule="auto"/>
        <w:ind w:firstLine="0"/>
        <w:rPr>
          <w:rFonts w:cs="Times New Roman"/>
          <w:b/>
          <w:bCs/>
          <w:lang w:val="en-US"/>
        </w:rPr>
      </w:pPr>
    </w:p>
    <w:p w14:paraId="3168F13B" w14:textId="77777777" w:rsidR="000E6400" w:rsidRPr="00D24DB3" w:rsidRDefault="000E6400" w:rsidP="00184CB5">
      <w:pPr>
        <w:spacing w:after="0" w:line="240" w:lineRule="auto"/>
        <w:ind w:firstLine="0"/>
        <w:jc w:val="center"/>
        <w:rPr>
          <w:rFonts w:cs="Times New Roman"/>
          <w:b/>
          <w:bCs/>
          <w:szCs w:val="24"/>
          <w:lang w:val="en-US"/>
        </w:rPr>
      </w:pPr>
      <w:r w:rsidRPr="00D24DB3">
        <w:rPr>
          <w:rFonts w:cs="Times New Roman"/>
          <w:b/>
          <w:bCs/>
          <w:szCs w:val="24"/>
          <w:lang w:val="en-US"/>
        </w:rPr>
        <w:t>PROGRAM STUDI TEKNIK INFORMATIKA</w:t>
      </w:r>
    </w:p>
    <w:p w14:paraId="21FB35F5" w14:textId="77777777" w:rsidR="000E6400" w:rsidRPr="00D24DB3" w:rsidRDefault="000E6400" w:rsidP="00184CB5">
      <w:pPr>
        <w:spacing w:after="0" w:line="240" w:lineRule="auto"/>
        <w:ind w:firstLine="0"/>
        <w:jc w:val="center"/>
        <w:rPr>
          <w:rFonts w:cs="Times New Roman"/>
          <w:b/>
          <w:bCs/>
          <w:szCs w:val="24"/>
          <w:lang w:val="en-US"/>
        </w:rPr>
      </w:pPr>
      <w:r w:rsidRPr="00D24DB3">
        <w:rPr>
          <w:rFonts w:cs="Times New Roman"/>
          <w:b/>
          <w:bCs/>
          <w:szCs w:val="24"/>
          <w:lang w:val="en-US"/>
        </w:rPr>
        <w:t>SEKOLAH TINGGI TEKNOLOGI WASTUKANCANA</w:t>
      </w:r>
    </w:p>
    <w:p w14:paraId="3D51C375" w14:textId="77777777" w:rsidR="000E6400" w:rsidRPr="00D24DB3" w:rsidRDefault="000E6400" w:rsidP="00184CB5">
      <w:pPr>
        <w:spacing w:after="0" w:line="240" w:lineRule="auto"/>
        <w:ind w:firstLine="0"/>
        <w:jc w:val="center"/>
        <w:rPr>
          <w:rFonts w:cs="Times New Roman"/>
          <w:b/>
          <w:bCs/>
          <w:szCs w:val="24"/>
          <w:lang w:val="en-US"/>
        </w:rPr>
      </w:pPr>
      <w:r w:rsidRPr="00D24DB3">
        <w:rPr>
          <w:rFonts w:cs="Times New Roman"/>
          <w:b/>
          <w:bCs/>
          <w:szCs w:val="24"/>
          <w:lang w:val="en-US"/>
        </w:rPr>
        <w:t>PURWAKARTA</w:t>
      </w:r>
    </w:p>
    <w:p w14:paraId="04C435FA" w14:textId="301110CC" w:rsidR="00D003F9" w:rsidRPr="00D24DB3" w:rsidRDefault="000E6400" w:rsidP="00184CB5">
      <w:pPr>
        <w:spacing w:after="0" w:line="240" w:lineRule="auto"/>
        <w:ind w:firstLine="0"/>
        <w:jc w:val="center"/>
        <w:rPr>
          <w:rFonts w:cs="Times New Roman"/>
          <w:b/>
          <w:bCs/>
          <w:szCs w:val="24"/>
          <w:lang w:val="en-US"/>
        </w:rPr>
      </w:pPr>
      <w:r w:rsidRPr="00D24DB3">
        <w:rPr>
          <w:rFonts w:cs="Times New Roman"/>
          <w:b/>
          <w:bCs/>
          <w:szCs w:val="24"/>
          <w:lang w:val="en-US"/>
        </w:rPr>
        <w:t>2023</w:t>
      </w:r>
    </w:p>
    <w:p w14:paraId="44D37B0A" w14:textId="59D7B7D5" w:rsidR="00250290" w:rsidRPr="00250290" w:rsidRDefault="00250290" w:rsidP="00250290">
      <w:pPr>
        <w:ind w:firstLine="0"/>
        <w:rPr>
          <w:lang w:val="en-US"/>
        </w:rPr>
        <w:sectPr w:rsidR="00250290" w:rsidRPr="00250290" w:rsidSect="000949EB">
          <w:pgSz w:w="11906" w:h="16838" w:code="9"/>
          <w:pgMar w:top="1701" w:right="1701" w:bottom="1701" w:left="2268" w:header="709" w:footer="709" w:gutter="0"/>
          <w:cols w:space="708"/>
          <w:docGrid w:linePitch="360"/>
        </w:sectPr>
      </w:pPr>
      <w:bookmarkStart w:id="0" w:name="_Toc130992530"/>
    </w:p>
    <w:p w14:paraId="736B0018" w14:textId="08C70B91" w:rsidR="00F62AE5" w:rsidRPr="00C862D7" w:rsidRDefault="00F62AE5" w:rsidP="0044794E">
      <w:pPr>
        <w:spacing w:after="0" w:line="240" w:lineRule="auto"/>
        <w:ind w:firstLine="0"/>
        <w:jc w:val="center"/>
        <w:rPr>
          <w:rFonts w:cs="Times New Roman"/>
          <w:b/>
          <w:bCs/>
          <w:lang w:val="en-US"/>
        </w:rPr>
      </w:pPr>
      <w:r w:rsidRPr="00C862D7">
        <w:rPr>
          <w:rFonts w:cs="Times New Roman"/>
          <w:b/>
          <w:bCs/>
          <w:lang w:val="en-US"/>
        </w:rPr>
        <w:lastRenderedPageBreak/>
        <w:t xml:space="preserve">LEMBAR </w:t>
      </w:r>
      <w:r w:rsidR="00981EBC" w:rsidRPr="00C862D7">
        <w:rPr>
          <w:rFonts w:cs="Times New Roman"/>
          <w:b/>
          <w:bCs/>
          <w:lang w:val="en-US"/>
        </w:rPr>
        <w:t>PE</w:t>
      </w:r>
      <w:r w:rsidR="005E0FB9" w:rsidRPr="00C862D7">
        <w:rPr>
          <w:rFonts w:cs="Times New Roman"/>
          <w:b/>
          <w:bCs/>
          <w:lang w:val="en-US"/>
        </w:rPr>
        <w:t>NGESAHAN</w:t>
      </w:r>
      <w:r w:rsidR="00AC311E" w:rsidRPr="00C862D7">
        <w:rPr>
          <w:rFonts w:cs="Times New Roman"/>
          <w:b/>
          <w:bCs/>
          <w:lang w:val="en-US"/>
        </w:rPr>
        <w:t xml:space="preserve"> DOSEN</w:t>
      </w:r>
      <w:r w:rsidR="005E0FB9" w:rsidRPr="00C862D7">
        <w:rPr>
          <w:rFonts w:cs="Times New Roman"/>
          <w:b/>
          <w:bCs/>
          <w:lang w:val="en-US"/>
        </w:rPr>
        <w:t xml:space="preserve"> PEMBIMBING</w:t>
      </w:r>
    </w:p>
    <w:p w14:paraId="150A9B08" w14:textId="77777777" w:rsidR="001D58F9" w:rsidRPr="00C862D7" w:rsidRDefault="001D58F9" w:rsidP="0044794E">
      <w:pPr>
        <w:spacing w:after="0" w:line="240" w:lineRule="auto"/>
        <w:rPr>
          <w:rFonts w:cs="Times New Roman"/>
          <w:lang w:val="en-US"/>
        </w:rPr>
      </w:pPr>
    </w:p>
    <w:p w14:paraId="1047077E" w14:textId="44C65AE4" w:rsidR="001D58F9" w:rsidRPr="00C862D7" w:rsidRDefault="006837CD" w:rsidP="00AF3490">
      <w:pPr>
        <w:pStyle w:val="Title"/>
        <w:spacing w:after="160" w:line="240" w:lineRule="auto"/>
        <w:jc w:val="center"/>
        <w:rPr>
          <w:rFonts w:cs="Times New Roman"/>
          <w:sz w:val="24"/>
          <w:szCs w:val="52"/>
          <w:lang w:val="en-US"/>
        </w:rPr>
      </w:pPr>
      <w:r w:rsidRPr="006837CD">
        <w:rPr>
          <w:rFonts w:cs="Times New Roman"/>
          <w:sz w:val="24"/>
          <w:szCs w:val="52"/>
          <w:lang w:val="en-US"/>
        </w:rPr>
        <w:t xml:space="preserve">APLIKASI KLASIFIKASI PENYAKIT PADA DAUN DAN BUAH JAMBU BIJI BERBASIS </w:t>
      </w:r>
      <w:r w:rsidRPr="00CA2B09">
        <w:rPr>
          <w:rFonts w:cs="Times New Roman"/>
          <w:i/>
          <w:iCs/>
          <w:sz w:val="24"/>
          <w:szCs w:val="52"/>
          <w:lang w:val="en-US"/>
        </w:rPr>
        <w:t>MOBILE</w:t>
      </w:r>
      <w:r w:rsidRPr="006837CD">
        <w:rPr>
          <w:rFonts w:cs="Times New Roman"/>
          <w:sz w:val="24"/>
          <w:szCs w:val="52"/>
          <w:lang w:val="en-US"/>
        </w:rPr>
        <w:t xml:space="preserve"> DENGAN MENGGUNAKAN METODE </w:t>
      </w:r>
      <w:r w:rsidRPr="00CA2B09">
        <w:rPr>
          <w:rFonts w:cs="Times New Roman"/>
          <w:i/>
          <w:iCs/>
          <w:sz w:val="24"/>
          <w:szCs w:val="52"/>
          <w:lang w:val="en-US"/>
        </w:rPr>
        <w:t>CONVOLUTIONAL NEURAL NETWORK</w:t>
      </w:r>
      <w:r w:rsidRPr="006837CD">
        <w:rPr>
          <w:rFonts w:cs="Times New Roman"/>
          <w:sz w:val="24"/>
          <w:szCs w:val="52"/>
          <w:lang w:val="en-US"/>
        </w:rPr>
        <w:t xml:space="preserve"> (CNN)</w:t>
      </w:r>
    </w:p>
    <w:p w14:paraId="3467396E" w14:textId="77777777" w:rsidR="001D58F9" w:rsidRPr="00C862D7" w:rsidRDefault="001D58F9" w:rsidP="00AF3490">
      <w:pPr>
        <w:spacing w:line="240" w:lineRule="auto"/>
        <w:ind w:firstLine="0"/>
        <w:jc w:val="center"/>
        <w:rPr>
          <w:rFonts w:cs="Times New Roman"/>
          <w:lang w:val="en-US"/>
        </w:rPr>
      </w:pPr>
    </w:p>
    <w:p w14:paraId="2B56AAEC" w14:textId="77777777" w:rsidR="001D58F9" w:rsidRPr="00C862D7" w:rsidRDefault="001D58F9" w:rsidP="00AF3490">
      <w:pPr>
        <w:spacing w:line="240" w:lineRule="auto"/>
        <w:ind w:firstLine="0"/>
        <w:jc w:val="center"/>
        <w:rPr>
          <w:rFonts w:cs="Times New Roman"/>
          <w:b/>
          <w:bCs/>
          <w:lang w:val="en-US"/>
        </w:rPr>
      </w:pPr>
      <w:r w:rsidRPr="00C862D7">
        <w:rPr>
          <w:rFonts w:cs="Times New Roman"/>
          <w:b/>
          <w:bCs/>
          <w:lang w:val="en-US"/>
        </w:rPr>
        <w:t>Oleh:</w:t>
      </w:r>
    </w:p>
    <w:p w14:paraId="21D2298E" w14:textId="77777777" w:rsidR="001D58F9" w:rsidRPr="00C862D7" w:rsidRDefault="001D58F9" w:rsidP="00AF3490">
      <w:pPr>
        <w:spacing w:line="240" w:lineRule="auto"/>
        <w:ind w:firstLine="0"/>
        <w:jc w:val="center"/>
        <w:rPr>
          <w:rFonts w:cs="Times New Roman"/>
          <w:b/>
          <w:bCs/>
          <w:lang w:val="en-US"/>
        </w:rPr>
      </w:pPr>
      <w:r w:rsidRPr="00C862D7">
        <w:rPr>
          <w:rFonts w:cs="Times New Roman"/>
          <w:b/>
          <w:bCs/>
          <w:lang w:val="en-US"/>
        </w:rPr>
        <w:t>Fadlan Sayyidul Anam</w:t>
      </w:r>
    </w:p>
    <w:p w14:paraId="6822010A" w14:textId="77777777" w:rsidR="001D58F9" w:rsidRPr="00C862D7" w:rsidRDefault="001D58F9" w:rsidP="00AF3490">
      <w:pPr>
        <w:spacing w:line="240" w:lineRule="auto"/>
        <w:ind w:firstLine="0"/>
        <w:jc w:val="center"/>
        <w:rPr>
          <w:rFonts w:cs="Times New Roman"/>
          <w:b/>
          <w:bCs/>
          <w:lang w:val="en-US"/>
        </w:rPr>
      </w:pPr>
      <w:r w:rsidRPr="00C862D7">
        <w:rPr>
          <w:rFonts w:cs="Times New Roman"/>
          <w:b/>
          <w:bCs/>
          <w:lang w:val="en-US"/>
        </w:rPr>
        <w:t>191351144</w:t>
      </w:r>
    </w:p>
    <w:p w14:paraId="7A7F19FC" w14:textId="57135C11" w:rsidR="00DC3BB3" w:rsidRPr="00C862D7" w:rsidRDefault="001D58F9" w:rsidP="00AF3490">
      <w:pPr>
        <w:spacing w:line="240" w:lineRule="auto"/>
        <w:ind w:firstLine="0"/>
        <w:jc w:val="center"/>
        <w:rPr>
          <w:rFonts w:cs="Times New Roman"/>
          <w:b/>
          <w:bCs/>
          <w:lang w:val="en-US"/>
        </w:rPr>
      </w:pPr>
      <w:r w:rsidRPr="00C862D7">
        <w:rPr>
          <w:rFonts w:cs="Times New Roman"/>
          <w:b/>
          <w:bCs/>
          <w:lang w:val="en-US"/>
        </w:rPr>
        <w:t>Program Studi Teknik Informatika</w:t>
      </w:r>
    </w:p>
    <w:p w14:paraId="1CBFE054" w14:textId="77777777" w:rsidR="00AC311E" w:rsidRPr="00C862D7" w:rsidRDefault="00AC311E" w:rsidP="00AF3490">
      <w:pPr>
        <w:spacing w:line="240" w:lineRule="auto"/>
        <w:ind w:firstLine="0"/>
        <w:jc w:val="center"/>
        <w:rPr>
          <w:rFonts w:cs="Times New Roman"/>
          <w:b/>
          <w:bCs/>
          <w:lang w:val="en-US"/>
        </w:rPr>
      </w:pPr>
    </w:p>
    <w:p w14:paraId="72A68134" w14:textId="7E79EE04" w:rsidR="00FF3598" w:rsidRPr="00C862D7" w:rsidRDefault="001D58F9" w:rsidP="00AF3490">
      <w:pPr>
        <w:spacing w:line="240" w:lineRule="auto"/>
        <w:ind w:firstLine="0"/>
        <w:jc w:val="center"/>
        <w:rPr>
          <w:rFonts w:cs="Times New Roman"/>
          <w:lang w:val="en-US"/>
        </w:rPr>
      </w:pPr>
      <w:r w:rsidRPr="00C862D7">
        <w:rPr>
          <w:rFonts w:cs="Times New Roman"/>
          <w:lang w:val="en-US"/>
        </w:rPr>
        <w:t>Sekolah Tinggi Teknologi Wastukancana Purwakarta</w:t>
      </w:r>
    </w:p>
    <w:p w14:paraId="4C25D117" w14:textId="77777777" w:rsidR="005E0FB9" w:rsidRPr="00C862D7" w:rsidRDefault="005E0FB9" w:rsidP="00AF3490">
      <w:pPr>
        <w:spacing w:line="240" w:lineRule="auto"/>
        <w:ind w:firstLine="0"/>
        <w:rPr>
          <w:rFonts w:cs="Times New Roman"/>
          <w:lang w:val="en-US"/>
        </w:rPr>
      </w:pPr>
    </w:p>
    <w:p w14:paraId="2D13AC64" w14:textId="080DBC6D" w:rsidR="00FF3598" w:rsidRPr="00C862D7" w:rsidRDefault="00FF3598" w:rsidP="00AF3490">
      <w:pPr>
        <w:spacing w:line="240" w:lineRule="auto"/>
        <w:ind w:firstLine="0"/>
        <w:jc w:val="center"/>
        <w:rPr>
          <w:rFonts w:cs="Times New Roman"/>
          <w:lang w:val="en-US"/>
        </w:rPr>
      </w:pPr>
      <w:r w:rsidRPr="00C862D7">
        <w:rPr>
          <w:rFonts w:cs="Times New Roman"/>
          <w:lang w:val="en-US"/>
        </w:rPr>
        <w:t xml:space="preserve"> </w:t>
      </w:r>
      <w:r w:rsidR="005E0FB9" w:rsidRPr="00C862D7">
        <w:rPr>
          <w:rFonts w:cs="Times New Roman"/>
          <w:lang w:val="en-US"/>
        </w:rPr>
        <w:t>Menyetujui,</w:t>
      </w:r>
    </w:p>
    <w:p w14:paraId="12026722" w14:textId="4A776CE5" w:rsidR="00AC311E" w:rsidRPr="00C862D7" w:rsidRDefault="00AC311E" w:rsidP="00AF3490">
      <w:pPr>
        <w:spacing w:line="240" w:lineRule="auto"/>
        <w:ind w:firstLine="0"/>
        <w:jc w:val="center"/>
        <w:rPr>
          <w:rFonts w:cs="Times New Roman"/>
          <w:lang w:val="en-US"/>
        </w:rPr>
      </w:pPr>
      <w:r w:rsidRPr="00C862D7">
        <w:rPr>
          <w:rFonts w:cs="Times New Roman"/>
          <w:lang w:val="en-US"/>
        </w:rPr>
        <w:t>Tim Pembimbing</w:t>
      </w:r>
    </w:p>
    <w:p w14:paraId="62996215" w14:textId="357998AB" w:rsidR="00AC311E" w:rsidRDefault="00AC311E" w:rsidP="00AF3490">
      <w:pPr>
        <w:spacing w:line="240" w:lineRule="auto"/>
        <w:ind w:firstLine="0"/>
        <w:jc w:val="center"/>
        <w:rPr>
          <w:rFonts w:cs="Times New Roman"/>
          <w:lang w:val="en-US"/>
        </w:rPr>
      </w:pPr>
      <w:r w:rsidRPr="00C862D7">
        <w:rPr>
          <w:rFonts w:cs="Times New Roman"/>
          <w:lang w:val="en-US"/>
        </w:rPr>
        <w:t>Tanggal</w:t>
      </w:r>
      <w:r w:rsidR="00D20353">
        <w:rPr>
          <w:rFonts w:cs="Times New Roman"/>
          <w:lang w:val="en-US"/>
        </w:rPr>
        <w:t xml:space="preserve"> </w:t>
      </w:r>
      <w:r w:rsidR="009A4913">
        <w:rPr>
          <w:rFonts w:cs="Times New Roman"/>
          <w:lang w:val="en-US"/>
        </w:rPr>
        <w:t>………………</w:t>
      </w:r>
      <w:r w:rsidRPr="00C862D7">
        <w:rPr>
          <w:rFonts w:cs="Times New Roman"/>
          <w:lang w:val="en-US"/>
        </w:rPr>
        <w:t xml:space="preserve"> </w:t>
      </w:r>
    </w:p>
    <w:p w14:paraId="14E2A97F" w14:textId="77777777" w:rsidR="00AF3490" w:rsidRPr="00C862D7" w:rsidRDefault="00AF3490" w:rsidP="00AF3490">
      <w:pPr>
        <w:spacing w:line="240" w:lineRule="auto"/>
        <w:ind w:firstLine="0"/>
        <w:jc w:val="center"/>
        <w:rPr>
          <w:rFonts w:cs="Times New Roman"/>
          <w:lang w:val="en-US"/>
        </w:rPr>
      </w:pPr>
    </w:p>
    <w:tbl>
      <w:tblPr>
        <w:tblStyle w:val="TableGrid"/>
        <w:tblW w:w="89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9"/>
        <w:gridCol w:w="4394"/>
      </w:tblGrid>
      <w:tr w:rsidR="004C4569" w:rsidRPr="00C862D7" w14:paraId="0D2F4F08" w14:textId="77777777" w:rsidTr="00266763">
        <w:trPr>
          <w:jc w:val="center"/>
        </w:trPr>
        <w:tc>
          <w:tcPr>
            <w:tcW w:w="4599" w:type="dxa"/>
          </w:tcPr>
          <w:p w14:paraId="33E95B9B" w14:textId="39443C74" w:rsidR="004C4569" w:rsidRPr="00C862D7" w:rsidRDefault="004C4569" w:rsidP="00AF3490">
            <w:pPr>
              <w:spacing w:line="240" w:lineRule="auto"/>
              <w:ind w:firstLine="0"/>
              <w:jc w:val="center"/>
              <w:rPr>
                <w:rFonts w:cs="Times New Roman"/>
                <w:sz w:val="24"/>
                <w:szCs w:val="24"/>
                <w:lang w:val="en-US"/>
              </w:rPr>
            </w:pPr>
            <w:r w:rsidRPr="00C862D7">
              <w:rPr>
                <w:rFonts w:cs="Times New Roman"/>
                <w:sz w:val="24"/>
                <w:szCs w:val="24"/>
                <w:lang w:val="en-US"/>
              </w:rPr>
              <w:t>Pembimbing Utama</w:t>
            </w:r>
          </w:p>
          <w:p w14:paraId="1A6C2759" w14:textId="77777777" w:rsidR="004C4569" w:rsidRPr="00C862D7" w:rsidRDefault="004C4569" w:rsidP="00AF3490">
            <w:pPr>
              <w:spacing w:line="240" w:lineRule="auto"/>
              <w:ind w:firstLine="0"/>
              <w:jc w:val="center"/>
              <w:rPr>
                <w:rFonts w:cs="Times New Roman"/>
                <w:sz w:val="24"/>
                <w:szCs w:val="24"/>
                <w:lang w:val="en-US"/>
              </w:rPr>
            </w:pPr>
          </w:p>
          <w:p w14:paraId="422E333C" w14:textId="3000BB89" w:rsidR="004C4569" w:rsidRDefault="004C4569" w:rsidP="00266763">
            <w:pPr>
              <w:spacing w:line="240" w:lineRule="auto"/>
              <w:ind w:left="421" w:right="-286" w:firstLine="0"/>
              <w:rPr>
                <w:rFonts w:cs="Times New Roman"/>
                <w:sz w:val="24"/>
                <w:szCs w:val="24"/>
                <w:lang w:val="en-US"/>
              </w:rPr>
            </w:pPr>
          </w:p>
          <w:p w14:paraId="27273436" w14:textId="5FCCEAC8" w:rsidR="00AF3490" w:rsidRDefault="00AF3490" w:rsidP="00AF3490">
            <w:pPr>
              <w:spacing w:line="240" w:lineRule="auto"/>
              <w:ind w:firstLine="0"/>
              <w:rPr>
                <w:rFonts w:cs="Times New Roman"/>
                <w:sz w:val="24"/>
                <w:szCs w:val="24"/>
                <w:lang w:val="en-US"/>
              </w:rPr>
            </w:pPr>
          </w:p>
          <w:p w14:paraId="5357DA30" w14:textId="77777777" w:rsidR="0044794E" w:rsidRDefault="0044794E" w:rsidP="00AF3490">
            <w:pPr>
              <w:spacing w:line="240" w:lineRule="auto"/>
              <w:ind w:firstLine="0"/>
              <w:rPr>
                <w:rFonts w:cs="Times New Roman"/>
                <w:sz w:val="24"/>
                <w:szCs w:val="24"/>
                <w:lang w:val="en-US"/>
              </w:rPr>
            </w:pPr>
          </w:p>
          <w:p w14:paraId="085B3ECD" w14:textId="77777777" w:rsidR="00AF3490" w:rsidRPr="00C862D7" w:rsidRDefault="00AF3490" w:rsidP="00AF3490">
            <w:pPr>
              <w:spacing w:line="240" w:lineRule="auto"/>
              <w:ind w:firstLine="0"/>
              <w:rPr>
                <w:rFonts w:cs="Times New Roman"/>
                <w:sz w:val="24"/>
                <w:szCs w:val="24"/>
                <w:lang w:val="en-US"/>
              </w:rPr>
            </w:pPr>
          </w:p>
          <w:p w14:paraId="01705D97" w14:textId="77777777" w:rsidR="004C4569" w:rsidRPr="00454F68" w:rsidRDefault="004C4569" w:rsidP="00266763">
            <w:pPr>
              <w:spacing w:line="240" w:lineRule="auto"/>
              <w:ind w:left="137" w:right="-144" w:firstLine="0"/>
              <w:jc w:val="center"/>
              <w:rPr>
                <w:rFonts w:cs="Times New Roman"/>
                <w:sz w:val="24"/>
                <w:szCs w:val="24"/>
                <w:u w:val="single"/>
                <w:lang w:val="en-US"/>
              </w:rPr>
            </w:pPr>
            <w:r w:rsidRPr="00454F68">
              <w:rPr>
                <w:rFonts w:cs="Times New Roman"/>
                <w:sz w:val="24"/>
                <w:szCs w:val="24"/>
                <w:u w:val="single"/>
                <w:lang w:val="en-US"/>
              </w:rPr>
              <w:t>Muhammad Rafi Muttaqin, S.Kom., M.Kom.</w:t>
            </w:r>
          </w:p>
          <w:p w14:paraId="7FF2CDF6" w14:textId="2FB06763" w:rsidR="004C4569" w:rsidRPr="00C862D7" w:rsidRDefault="004C4569" w:rsidP="00266763">
            <w:pPr>
              <w:spacing w:line="240" w:lineRule="auto"/>
              <w:ind w:left="137" w:firstLine="0"/>
              <w:jc w:val="center"/>
              <w:rPr>
                <w:rFonts w:cs="Times New Roman"/>
                <w:b/>
                <w:bCs/>
                <w:sz w:val="24"/>
                <w:szCs w:val="24"/>
                <w:lang w:val="en-US"/>
              </w:rPr>
            </w:pPr>
            <w:r w:rsidRPr="00C862D7">
              <w:rPr>
                <w:rFonts w:cs="Times New Roman"/>
                <w:sz w:val="24"/>
                <w:szCs w:val="24"/>
                <w:lang w:val="en-US"/>
              </w:rPr>
              <w:t>NIDN: 0420088703</w:t>
            </w:r>
          </w:p>
        </w:tc>
        <w:tc>
          <w:tcPr>
            <w:tcW w:w="4394" w:type="dxa"/>
          </w:tcPr>
          <w:p w14:paraId="5D4DC418" w14:textId="421F8088" w:rsidR="004C4569" w:rsidRPr="00C862D7" w:rsidRDefault="004C4569" w:rsidP="00AF3490">
            <w:pPr>
              <w:spacing w:line="240" w:lineRule="auto"/>
              <w:ind w:firstLine="0"/>
              <w:jc w:val="center"/>
              <w:rPr>
                <w:rFonts w:cs="Times New Roman"/>
                <w:sz w:val="24"/>
                <w:szCs w:val="24"/>
                <w:lang w:val="en-US"/>
              </w:rPr>
            </w:pPr>
            <w:r w:rsidRPr="00C862D7">
              <w:rPr>
                <w:rFonts w:cs="Times New Roman"/>
                <w:sz w:val="24"/>
                <w:szCs w:val="24"/>
                <w:lang w:val="en-US"/>
              </w:rPr>
              <w:t>Pembimbing Pendamping</w:t>
            </w:r>
          </w:p>
          <w:p w14:paraId="0B68A5D0" w14:textId="2F84F1CD" w:rsidR="004C4569" w:rsidRDefault="004C4569" w:rsidP="00AF3490">
            <w:pPr>
              <w:spacing w:line="240" w:lineRule="auto"/>
              <w:ind w:firstLine="0"/>
              <w:jc w:val="center"/>
              <w:rPr>
                <w:rFonts w:cs="Times New Roman"/>
                <w:sz w:val="24"/>
                <w:szCs w:val="24"/>
                <w:lang w:val="en-US"/>
              </w:rPr>
            </w:pPr>
          </w:p>
          <w:p w14:paraId="1A3D0936" w14:textId="283C6991" w:rsidR="00AF3490" w:rsidRDefault="00AF3490" w:rsidP="00AF3490">
            <w:pPr>
              <w:spacing w:line="240" w:lineRule="auto"/>
              <w:ind w:firstLine="0"/>
              <w:jc w:val="center"/>
              <w:rPr>
                <w:rFonts w:cs="Times New Roman"/>
                <w:sz w:val="24"/>
                <w:szCs w:val="24"/>
                <w:lang w:val="en-US"/>
              </w:rPr>
            </w:pPr>
          </w:p>
          <w:p w14:paraId="30AAB34C" w14:textId="77777777" w:rsidR="0044794E" w:rsidRDefault="0044794E" w:rsidP="00AF3490">
            <w:pPr>
              <w:spacing w:line="240" w:lineRule="auto"/>
              <w:ind w:firstLine="0"/>
              <w:jc w:val="center"/>
              <w:rPr>
                <w:rFonts w:cs="Times New Roman"/>
                <w:sz w:val="24"/>
                <w:szCs w:val="24"/>
                <w:lang w:val="en-US"/>
              </w:rPr>
            </w:pPr>
          </w:p>
          <w:p w14:paraId="697C2CF0" w14:textId="77777777" w:rsidR="00AF3490" w:rsidRPr="00C862D7" w:rsidRDefault="00AF3490" w:rsidP="00AF3490">
            <w:pPr>
              <w:spacing w:line="240" w:lineRule="auto"/>
              <w:ind w:firstLine="0"/>
              <w:jc w:val="center"/>
              <w:rPr>
                <w:rFonts w:cs="Times New Roman"/>
                <w:sz w:val="24"/>
                <w:szCs w:val="24"/>
                <w:lang w:val="en-US"/>
              </w:rPr>
            </w:pPr>
          </w:p>
          <w:p w14:paraId="48ADE5EB" w14:textId="77777777" w:rsidR="004C4569" w:rsidRPr="00C862D7" w:rsidRDefault="004C4569" w:rsidP="00AF3490">
            <w:pPr>
              <w:spacing w:line="240" w:lineRule="auto"/>
              <w:ind w:firstLine="0"/>
              <w:rPr>
                <w:rFonts w:cs="Times New Roman"/>
                <w:sz w:val="24"/>
                <w:szCs w:val="24"/>
                <w:lang w:val="en-US"/>
              </w:rPr>
            </w:pPr>
          </w:p>
          <w:p w14:paraId="525A3B8A" w14:textId="781268EC" w:rsidR="004C4569" w:rsidRPr="00C862D7" w:rsidRDefault="00266763" w:rsidP="00266763">
            <w:pPr>
              <w:spacing w:line="240" w:lineRule="auto"/>
              <w:ind w:left="-454" w:right="-283" w:firstLine="0"/>
              <w:jc w:val="center"/>
              <w:rPr>
                <w:rFonts w:cs="Times New Roman"/>
                <w:sz w:val="24"/>
                <w:szCs w:val="24"/>
                <w:u w:val="single"/>
                <w:lang w:val="en-US"/>
              </w:rPr>
            </w:pPr>
            <w:r>
              <w:rPr>
                <w:rFonts w:cs="Times New Roman"/>
                <w:sz w:val="24"/>
                <w:szCs w:val="24"/>
                <w:u w:val="single"/>
                <w:lang w:val="en-US"/>
              </w:rPr>
              <w:t xml:space="preserve"> </w:t>
            </w:r>
            <w:r w:rsidRPr="00266763">
              <w:rPr>
                <w:rFonts w:cs="Times New Roman"/>
                <w:sz w:val="24"/>
                <w:szCs w:val="24"/>
                <w:lang w:val="en-US"/>
              </w:rPr>
              <w:t xml:space="preserve">   </w:t>
            </w:r>
            <w:r w:rsidR="004C4569" w:rsidRPr="00C862D7">
              <w:rPr>
                <w:rFonts w:cs="Times New Roman"/>
                <w:sz w:val="24"/>
                <w:szCs w:val="24"/>
                <w:u w:val="single"/>
                <w:lang w:val="en-US"/>
              </w:rPr>
              <w:t>Yudhi Raymond Ramadhan, S.Si., M.Kom.</w:t>
            </w:r>
          </w:p>
          <w:p w14:paraId="20D4578C" w14:textId="59AD4F5B" w:rsidR="004C4569" w:rsidRPr="00C862D7" w:rsidRDefault="004C4569" w:rsidP="00266763">
            <w:pPr>
              <w:spacing w:line="240" w:lineRule="auto"/>
              <w:ind w:left="-454" w:firstLine="0"/>
              <w:jc w:val="center"/>
              <w:rPr>
                <w:rFonts w:cs="Times New Roman"/>
                <w:sz w:val="24"/>
                <w:szCs w:val="24"/>
                <w:lang w:val="en-US"/>
              </w:rPr>
            </w:pPr>
            <w:r w:rsidRPr="00C862D7">
              <w:rPr>
                <w:rFonts w:cs="Times New Roman"/>
                <w:sz w:val="24"/>
                <w:szCs w:val="24"/>
                <w:lang w:val="en-US"/>
              </w:rPr>
              <w:t>NIDN: 0422078006</w:t>
            </w:r>
          </w:p>
        </w:tc>
      </w:tr>
    </w:tbl>
    <w:p w14:paraId="11F436DA" w14:textId="77777777" w:rsidR="001D58F9" w:rsidRPr="00C862D7" w:rsidRDefault="001D58F9" w:rsidP="00AF3490">
      <w:pPr>
        <w:spacing w:line="240" w:lineRule="auto"/>
        <w:ind w:firstLine="0"/>
        <w:jc w:val="center"/>
        <w:rPr>
          <w:rFonts w:cs="Times New Roman"/>
          <w:lang w:val="en-US"/>
        </w:rPr>
      </w:pPr>
    </w:p>
    <w:p w14:paraId="05E21867" w14:textId="4DCEDF77" w:rsidR="00A924A9" w:rsidRPr="00C862D7" w:rsidRDefault="00A924A9" w:rsidP="00AF3490">
      <w:pPr>
        <w:spacing w:line="240" w:lineRule="auto"/>
        <w:ind w:firstLine="0"/>
        <w:jc w:val="center"/>
        <w:rPr>
          <w:rFonts w:cs="Times New Roman"/>
          <w:b/>
          <w:bCs/>
          <w:lang w:val="en-US"/>
        </w:rPr>
      </w:pPr>
    </w:p>
    <w:p w14:paraId="145FACFA" w14:textId="714FD664" w:rsidR="00A924A9" w:rsidRPr="00C862D7" w:rsidRDefault="00A924A9" w:rsidP="00AF3490">
      <w:pPr>
        <w:spacing w:line="240" w:lineRule="auto"/>
        <w:ind w:firstLine="0"/>
        <w:jc w:val="center"/>
        <w:rPr>
          <w:rFonts w:cs="Times New Roman"/>
          <w:lang w:val="en-US"/>
        </w:rPr>
      </w:pPr>
      <w:r w:rsidRPr="00C862D7">
        <w:rPr>
          <w:rFonts w:cs="Times New Roman"/>
          <w:lang w:val="en-US"/>
        </w:rPr>
        <w:t>Mengetahui,</w:t>
      </w:r>
    </w:p>
    <w:p w14:paraId="1EE0BD61" w14:textId="71D77F2C" w:rsidR="00A924A9" w:rsidRPr="00C862D7" w:rsidRDefault="00A924A9" w:rsidP="00AF3490">
      <w:pPr>
        <w:spacing w:line="240" w:lineRule="auto"/>
        <w:ind w:firstLine="0"/>
        <w:jc w:val="center"/>
        <w:rPr>
          <w:rFonts w:cs="Times New Roman"/>
          <w:lang w:val="en-US"/>
        </w:rPr>
      </w:pPr>
      <w:r w:rsidRPr="00C862D7">
        <w:rPr>
          <w:rFonts w:cs="Times New Roman"/>
          <w:lang w:val="en-US"/>
        </w:rPr>
        <w:t>Ketua Program Studi Teknik Informatika</w:t>
      </w:r>
    </w:p>
    <w:p w14:paraId="7336B4E4" w14:textId="14C67D0D" w:rsidR="00A924A9" w:rsidRPr="00C862D7" w:rsidRDefault="00A924A9" w:rsidP="00AF3490">
      <w:pPr>
        <w:spacing w:line="240" w:lineRule="auto"/>
        <w:ind w:firstLine="0"/>
        <w:jc w:val="center"/>
        <w:rPr>
          <w:rFonts w:cs="Times New Roman"/>
          <w:lang w:val="en-US"/>
        </w:rPr>
      </w:pPr>
    </w:p>
    <w:p w14:paraId="781F7FFB" w14:textId="1FAD395C" w:rsidR="00A924A9" w:rsidRDefault="00A924A9" w:rsidP="00AF3490">
      <w:pPr>
        <w:spacing w:line="240" w:lineRule="auto"/>
        <w:ind w:firstLine="0"/>
        <w:rPr>
          <w:rFonts w:cs="Times New Roman"/>
          <w:lang w:val="en-US"/>
        </w:rPr>
      </w:pPr>
    </w:p>
    <w:p w14:paraId="537E5497" w14:textId="77777777" w:rsidR="0044794E" w:rsidRPr="00C862D7" w:rsidRDefault="0044794E" w:rsidP="00AF3490">
      <w:pPr>
        <w:spacing w:line="240" w:lineRule="auto"/>
        <w:ind w:firstLine="0"/>
        <w:rPr>
          <w:rFonts w:cs="Times New Roman"/>
          <w:lang w:val="en-US"/>
        </w:rPr>
      </w:pPr>
    </w:p>
    <w:p w14:paraId="506A5D3C" w14:textId="564881D5" w:rsidR="00A924A9" w:rsidRPr="00C862D7" w:rsidRDefault="00A924A9" w:rsidP="000010E6">
      <w:pPr>
        <w:spacing w:after="0" w:line="240" w:lineRule="auto"/>
        <w:ind w:firstLine="0"/>
        <w:jc w:val="center"/>
        <w:rPr>
          <w:rFonts w:cs="Times New Roman"/>
          <w:u w:val="single"/>
          <w:lang w:val="en-US"/>
        </w:rPr>
      </w:pPr>
      <w:r w:rsidRPr="00C862D7">
        <w:rPr>
          <w:rFonts w:cs="Times New Roman"/>
          <w:u w:val="single"/>
          <w:lang w:val="en-US"/>
        </w:rPr>
        <w:t>Teguh Imam Hermanto, M.Kom.</w:t>
      </w:r>
    </w:p>
    <w:p w14:paraId="3FC281D7" w14:textId="0F87C0D6" w:rsidR="00AF3490" w:rsidRPr="0044794E" w:rsidRDefault="00A924A9" w:rsidP="0044794E">
      <w:pPr>
        <w:spacing w:line="240" w:lineRule="auto"/>
        <w:ind w:firstLine="0"/>
        <w:jc w:val="center"/>
        <w:rPr>
          <w:rFonts w:cs="Times New Roman"/>
          <w:lang w:val="en-US"/>
        </w:rPr>
      </w:pPr>
      <w:r w:rsidRPr="00C862D7">
        <w:rPr>
          <w:rFonts w:cs="Times New Roman"/>
          <w:lang w:val="en-US"/>
        </w:rPr>
        <w:t>NIDN: 0425049102</w:t>
      </w:r>
    </w:p>
    <w:p w14:paraId="64D7C2D7" w14:textId="59E43FB1" w:rsidR="000010E6" w:rsidRDefault="000010E6" w:rsidP="0044794E">
      <w:pPr>
        <w:spacing w:after="0" w:line="240" w:lineRule="auto"/>
        <w:ind w:firstLine="0"/>
        <w:jc w:val="center"/>
        <w:rPr>
          <w:rFonts w:cs="Times New Roman"/>
          <w:b/>
          <w:bCs/>
          <w:lang w:val="en-US"/>
        </w:rPr>
      </w:pPr>
    </w:p>
    <w:p w14:paraId="246C4A8F" w14:textId="77777777" w:rsidR="00EF5BBE" w:rsidRDefault="00EF5BBE" w:rsidP="0044794E">
      <w:pPr>
        <w:spacing w:after="0" w:line="240" w:lineRule="auto"/>
        <w:ind w:firstLine="0"/>
        <w:jc w:val="center"/>
        <w:rPr>
          <w:rFonts w:cs="Times New Roman"/>
          <w:b/>
          <w:bCs/>
          <w:lang w:val="en-US"/>
        </w:rPr>
      </w:pPr>
    </w:p>
    <w:p w14:paraId="46FE5C15" w14:textId="18648F3D" w:rsidR="005E0FB9" w:rsidRPr="00C862D7" w:rsidRDefault="005E0FB9" w:rsidP="0044794E">
      <w:pPr>
        <w:spacing w:after="0" w:line="240" w:lineRule="auto"/>
        <w:ind w:firstLine="0"/>
        <w:jc w:val="center"/>
        <w:rPr>
          <w:rFonts w:cs="Times New Roman"/>
          <w:b/>
          <w:bCs/>
          <w:lang w:val="en-US"/>
        </w:rPr>
      </w:pPr>
      <w:r w:rsidRPr="00C862D7">
        <w:rPr>
          <w:rFonts w:cs="Times New Roman"/>
          <w:b/>
          <w:bCs/>
          <w:lang w:val="en-US"/>
        </w:rPr>
        <w:lastRenderedPageBreak/>
        <w:t>LEMBAR PENGESAHAN</w:t>
      </w:r>
      <w:r w:rsidR="00AC311E" w:rsidRPr="00C862D7">
        <w:rPr>
          <w:rFonts w:cs="Times New Roman"/>
          <w:b/>
          <w:bCs/>
          <w:lang w:val="en-US"/>
        </w:rPr>
        <w:t xml:space="preserve"> DOSEN</w:t>
      </w:r>
      <w:r w:rsidRPr="00C862D7">
        <w:rPr>
          <w:rFonts w:cs="Times New Roman"/>
          <w:b/>
          <w:bCs/>
          <w:lang w:val="en-US"/>
        </w:rPr>
        <w:t xml:space="preserve"> </w:t>
      </w:r>
      <w:r w:rsidR="00417BC9" w:rsidRPr="00C862D7">
        <w:rPr>
          <w:rFonts w:cs="Times New Roman"/>
          <w:b/>
          <w:bCs/>
          <w:lang w:val="en-US"/>
        </w:rPr>
        <w:t>PENGUJI</w:t>
      </w:r>
    </w:p>
    <w:p w14:paraId="271F71FD" w14:textId="77777777" w:rsidR="005E0FB9" w:rsidRPr="00C862D7" w:rsidRDefault="005E0FB9" w:rsidP="0044794E">
      <w:pPr>
        <w:pStyle w:val="NoSpacing"/>
        <w:ind w:firstLine="0"/>
        <w:rPr>
          <w:rFonts w:cs="Times New Roman"/>
          <w:lang w:val="en-US"/>
        </w:rPr>
      </w:pPr>
    </w:p>
    <w:p w14:paraId="78975695" w14:textId="7B5FEE53" w:rsidR="005E0FB9" w:rsidRPr="00C862D7" w:rsidRDefault="006837CD" w:rsidP="00AF3490">
      <w:pPr>
        <w:pStyle w:val="Title"/>
        <w:spacing w:after="160" w:line="240" w:lineRule="auto"/>
        <w:jc w:val="center"/>
        <w:rPr>
          <w:rFonts w:cs="Times New Roman"/>
          <w:sz w:val="24"/>
          <w:szCs w:val="52"/>
          <w:lang w:val="en-US"/>
        </w:rPr>
      </w:pPr>
      <w:r w:rsidRPr="006837CD">
        <w:rPr>
          <w:rFonts w:cs="Times New Roman"/>
          <w:sz w:val="24"/>
          <w:szCs w:val="52"/>
          <w:lang w:val="en-US"/>
        </w:rPr>
        <w:t xml:space="preserve">APLIKASI KLASIFIKASI PENYAKIT PADA DAUN DAN BUAH JAMBU BIJI BERBASIS </w:t>
      </w:r>
      <w:r w:rsidRPr="00C22B11">
        <w:rPr>
          <w:rFonts w:cs="Times New Roman"/>
          <w:i/>
          <w:iCs/>
          <w:sz w:val="24"/>
          <w:szCs w:val="52"/>
          <w:lang w:val="en-US"/>
        </w:rPr>
        <w:t>MOBILE</w:t>
      </w:r>
      <w:r w:rsidRPr="006837CD">
        <w:rPr>
          <w:rFonts w:cs="Times New Roman"/>
          <w:sz w:val="24"/>
          <w:szCs w:val="52"/>
          <w:lang w:val="en-US"/>
        </w:rPr>
        <w:t xml:space="preserve"> DENGAN MENGGUNAKAN METODE </w:t>
      </w:r>
      <w:r w:rsidRPr="00C22B11">
        <w:rPr>
          <w:rFonts w:cs="Times New Roman"/>
          <w:i/>
          <w:iCs/>
          <w:sz w:val="24"/>
          <w:szCs w:val="52"/>
          <w:lang w:val="en-US"/>
        </w:rPr>
        <w:t>CONVOLUTIONAL NEURAL NETWORK</w:t>
      </w:r>
      <w:r w:rsidRPr="006837CD">
        <w:rPr>
          <w:rFonts w:cs="Times New Roman"/>
          <w:sz w:val="24"/>
          <w:szCs w:val="52"/>
          <w:lang w:val="en-US"/>
        </w:rPr>
        <w:t xml:space="preserve"> (CNN)</w:t>
      </w:r>
    </w:p>
    <w:p w14:paraId="1B69AD78" w14:textId="77777777" w:rsidR="00AC311E" w:rsidRPr="00C862D7" w:rsidRDefault="00AC311E" w:rsidP="00B35038">
      <w:pPr>
        <w:spacing w:after="0" w:line="240" w:lineRule="auto"/>
        <w:ind w:firstLine="0"/>
        <w:jc w:val="center"/>
        <w:rPr>
          <w:rFonts w:cs="Times New Roman"/>
          <w:b/>
          <w:bCs/>
          <w:lang w:val="en-US"/>
        </w:rPr>
      </w:pPr>
    </w:p>
    <w:p w14:paraId="60E184C4" w14:textId="43046A2A" w:rsidR="005E0FB9" w:rsidRPr="00C862D7" w:rsidRDefault="005E0FB9" w:rsidP="00B35038">
      <w:pPr>
        <w:spacing w:after="0" w:line="240" w:lineRule="auto"/>
        <w:ind w:firstLine="0"/>
        <w:jc w:val="center"/>
        <w:rPr>
          <w:rFonts w:cs="Times New Roman"/>
          <w:b/>
          <w:bCs/>
          <w:lang w:val="en-US"/>
        </w:rPr>
      </w:pPr>
      <w:r w:rsidRPr="00C862D7">
        <w:rPr>
          <w:rFonts w:cs="Times New Roman"/>
          <w:b/>
          <w:bCs/>
          <w:lang w:val="en-US"/>
        </w:rPr>
        <w:t>Oleh:</w:t>
      </w:r>
    </w:p>
    <w:p w14:paraId="46AF501C" w14:textId="77777777" w:rsidR="005E0FB9" w:rsidRPr="00C862D7" w:rsidRDefault="005E0FB9" w:rsidP="00B35038">
      <w:pPr>
        <w:spacing w:after="0" w:line="240" w:lineRule="auto"/>
        <w:ind w:firstLine="0"/>
        <w:jc w:val="center"/>
        <w:rPr>
          <w:rFonts w:cs="Times New Roman"/>
          <w:b/>
          <w:bCs/>
          <w:lang w:val="en-US"/>
        </w:rPr>
      </w:pPr>
      <w:r w:rsidRPr="00C862D7">
        <w:rPr>
          <w:rFonts w:cs="Times New Roman"/>
          <w:b/>
          <w:bCs/>
          <w:lang w:val="en-US"/>
        </w:rPr>
        <w:t>Fadlan Sayyidul Anam</w:t>
      </w:r>
    </w:p>
    <w:p w14:paraId="4EA11425" w14:textId="77777777" w:rsidR="005E0FB9" w:rsidRPr="00C862D7" w:rsidRDefault="005E0FB9" w:rsidP="00B35038">
      <w:pPr>
        <w:spacing w:after="0" w:line="240" w:lineRule="auto"/>
        <w:ind w:firstLine="0"/>
        <w:jc w:val="center"/>
        <w:rPr>
          <w:rFonts w:cs="Times New Roman"/>
          <w:b/>
          <w:bCs/>
          <w:lang w:val="en-US"/>
        </w:rPr>
      </w:pPr>
      <w:r w:rsidRPr="00C862D7">
        <w:rPr>
          <w:rFonts w:cs="Times New Roman"/>
          <w:b/>
          <w:bCs/>
          <w:lang w:val="en-US"/>
        </w:rPr>
        <w:t>191351144</w:t>
      </w:r>
    </w:p>
    <w:p w14:paraId="3FED8C27" w14:textId="1279DE08" w:rsidR="00AC311E" w:rsidRDefault="005E0FB9" w:rsidP="00B35038">
      <w:pPr>
        <w:spacing w:after="0" w:line="240" w:lineRule="auto"/>
        <w:ind w:firstLine="0"/>
        <w:jc w:val="center"/>
        <w:rPr>
          <w:rFonts w:cs="Times New Roman"/>
          <w:b/>
          <w:bCs/>
          <w:lang w:val="en-US"/>
        </w:rPr>
      </w:pPr>
      <w:r w:rsidRPr="00C862D7">
        <w:rPr>
          <w:rFonts w:cs="Times New Roman"/>
          <w:b/>
          <w:bCs/>
          <w:lang w:val="en-US"/>
        </w:rPr>
        <w:t>Program Studi Teknik Informatika</w:t>
      </w:r>
    </w:p>
    <w:p w14:paraId="6847967F" w14:textId="77777777" w:rsidR="00B35038" w:rsidRPr="00AF3490" w:rsidRDefault="00B35038" w:rsidP="00B35038">
      <w:pPr>
        <w:spacing w:after="0" w:line="240" w:lineRule="auto"/>
        <w:ind w:firstLine="0"/>
        <w:jc w:val="center"/>
        <w:rPr>
          <w:rFonts w:cs="Times New Roman"/>
          <w:b/>
          <w:bCs/>
          <w:lang w:val="en-US"/>
        </w:rPr>
      </w:pPr>
    </w:p>
    <w:p w14:paraId="3F74193D" w14:textId="17267AD4" w:rsidR="008A3C39" w:rsidRPr="00C862D7" w:rsidRDefault="005E0FB9" w:rsidP="00AF3490">
      <w:pPr>
        <w:spacing w:line="240" w:lineRule="auto"/>
        <w:ind w:firstLine="0"/>
        <w:jc w:val="center"/>
        <w:rPr>
          <w:rFonts w:cs="Times New Roman"/>
          <w:lang w:val="en-US"/>
        </w:rPr>
      </w:pPr>
      <w:r w:rsidRPr="00C862D7">
        <w:rPr>
          <w:rFonts w:cs="Times New Roman"/>
          <w:lang w:val="en-US"/>
        </w:rPr>
        <w:t>Sekolah Tinggi Teknologi Wastukancana Purwakarta</w:t>
      </w:r>
    </w:p>
    <w:p w14:paraId="08531086" w14:textId="77777777" w:rsidR="00AC311E" w:rsidRPr="00C862D7" w:rsidRDefault="005E0FB9" w:rsidP="00AF3490">
      <w:pPr>
        <w:spacing w:line="240" w:lineRule="auto"/>
        <w:ind w:firstLine="0"/>
        <w:jc w:val="center"/>
        <w:rPr>
          <w:rFonts w:cs="Times New Roman"/>
          <w:lang w:val="en-US"/>
        </w:rPr>
      </w:pPr>
      <w:r w:rsidRPr="00C862D7">
        <w:rPr>
          <w:rFonts w:cs="Times New Roman"/>
          <w:lang w:val="en-US"/>
        </w:rPr>
        <w:t>Menyetujui,</w:t>
      </w:r>
    </w:p>
    <w:p w14:paraId="1B1F8D0D" w14:textId="77777777" w:rsidR="00AC311E" w:rsidRPr="00C862D7" w:rsidRDefault="00AC311E" w:rsidP="00AF3490">
      <w:pPr>
        <w:spacing w:line="240" w:lineRule="auto"/>
        <w:ind w:firstLine="0"/>
        <w:jc w:val="center"/>
        <w:rPr>
          <w:rFonts w:cs="Times New Roman"/>
          <w:lang w:val="en-US"/>
        </w:rPr>
      </w:pPr>
      <w:r w:rsidRPr="00C862D7">
        <w:rPr>
          <w:rFonts w:cs="Times New Roman"/>
          <w:lang w:val="en-US"/>
        </w:rPr>
        <w:t>Tim Penguji</w:t>
      </w:r>
    </w:p>
    <w:p w14:paraId="365D6452" w14:textId="3039F639" w:rsidR="005E0FB9" w:rsidRDefault="00AC311E" w:rsidP="00AF3490">
      <w:pPr>
        <w:spacing w:line="240" w:lineRule="auto"/>
        <w:ind w:firstLine="0"/>
        <w:jc w:val="center"/>
        <w:rPr>
          <w:rFonts w:cs="Times New Roman"/>
          <w:lang w:val="en-US"/>
        </w:rPr>
      </w:pPr>
      <w:r w:rsidRPr="00C862D7">
        <w:rPr>
          <w:rFonts w:cs="Times New Roman"/>
          <w:lang w:val="en-US"/>
        </w:rPr>
        <w:t>Tanggal</w:t>
      </w:r>
      <w:r w:rsidR="00D20353">
        <w:rPr>
          <w:rFonts w:cs="Times New Roman"/>
          <w:lang w:val="en-US"/>
        </w:rPr>
        <w:t xml:space="preserve"> ……………</w:t>
      </w:r>
    </w:p>
    <w:p w14:paraId="3AA7AFE4" w14:textId="77777777" w:rsidR="0044794E" w:rsidRPr="00C862D7" w:rsidRDefault="0044794E" w:rsidP="00AF3490">
      <w:pPr>
        <w:spacing w:line="240" w:lineRule="auto"/>
        <w:ind w:firstLine="0"/>
        <w:jc w:val="center"/>
        <w:rPr>
          <w:rFonts w:cs="Times New Roman"/>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5E0FB9" w:rsidRPr="00C862D7" w14:paraId="0BCA9FD0" w14:textId="77777777" w:rsidTr="00471B02">
        <w:tc>
          <w:tcPr>
            <w:tcW w:w="4076" w:type="dxa"/>
          </w:tcPr>
          <w:p w14:paraId="37DE79BA" w14:textId="2AC9C2F0" w:rsidR="005E0FB9" w:rsidRPr="00C862D7" w:rsidRDefault="00EE597E" w:rsidP="00AF3490">
            <w:pPr>
              <w:spacing w:line="240" w:lineRule="auto"/>
              <w:ind w:firstLine="0"/>
              <w:jc w:val="center"/>
              <w:rPr>
                <w:rFonts w:cs="Times New Roman"/>
                <w:sz w:val="24"/>
                <w:szCs w:val="24"/>
                <w:lang w:val="en-US"/>
              </w:rPr>
            </w:pPr>
            <w:r w:rsidRPr="00C862D7">
              <w:rPr>
                <w:rFonts w:cs="Times New Roman"/>
                <w:sz w:val="24"/>
                <w:szCs w:val="24"/>
                <w:lang w:val="en-US"/>
              </w:rPr>
              <w:t>Ketua Penguji</w:t>
            </w:r>
          </w:p>
          <w:p w14:paraId="6CF0A989" w14:textId="77777777" w:rsidR="005E0FB9" w:rsidRPr="00C862D7" w:rsidRDefault="005E0FB9" w:rsidP="00AF3490">
            <w:pPr>
              <w:spacing w:line="240" w:lineRule="auto"/>
              <w:ind w:firstLine="0"/>
              <w:jc w:val="center"/>
              <w:rPr>
                <w:rFonts w:cs="Times New Roman"/>
                <w:sz w:val="24"/>
                <w:szCs w:val="24"/>
                <w:lang w:val="en-US"/>
              </w:rPr>
            </w:pPr>
          </w:p>
          <w:p w14:paraId="67A4EC38" w14:textId="307FFA5A" w:rsidR="005E0FB9" w:rsidRDefault="005E0FB9" w:rsidP="00AF3490">
            <w:pPr>
              <w:spacing w:line="240" w:lineRule="auto"/>
              <w:ind w:firstLine="0"/>
              <w:rPr>
                <w:rFonts w:cs="Times New Roman"/>
                <w:sz w:val="24"/>
                <w:szCs w:val="24"/>
                <w:lang w:val="en-US"/>
              </w:rPr>
            </w:pPr>
          </w:p>
          <w:p w14:paraId="38B40BD6" w14:textId="77777777" w:rsidR="0044794E" w:rsidRDefault="0044794E" w:rsidP="00AF3490">
            <w:pPr>
              <w:spacing w:line="240" w:lineRule="auto"/>
              <w:ind w:firstLine="0"/>
              <w:rPr>
                <w:rFonts w:cs="Times New Roman"/>
                <w:sz w:val="24"/>
                <w:szCs w:val="24"/>
                <w:lang w:val="en-US"/>
              </w:rPr>
            </w:pPr>
          </w:p>
          <w:p w14:paraId="04D1DDF2" w14:textId="77777777" w:rsidR="0044794E" w:rsidRPr="00C862D7" w:rsidRDefault="0044794E" w:rsidP="00AF3490">
            <w:pPr>
              <w:spacing w:line="240" w:lineRule="auto"/>
              <w:ind w:firstLine="0"/>
              <w:rPr>
                <w:rFonts w:cs="Times New Roman"/>
                <w:sz w:val="24"/>
                <w:szCs w:val="24"/>
                <w:lang w:val="en-US"/>
              </w:rPr>
            </w:pPr>
          </w:p>
          <w:p w14:paraId="3D071F7F" w14:textId="7EB8731D" w:rsidR="005E0FB9" w:rsidRPr="00C862D7" w:rsidRDefault="000F35DB" w:rsidP="00AF3490">
            <w:pPr>
              <w:spacing w:line="240" w:lineRule="auto"/>
              <w:ind w:firstLine="0"/>
              <w:jc w:val="center"/>
              <w:rPr>
                <w:rFonts w:cs="Times New Roman"/>
                <w:sz w:val="24"/>
                <w:szCs w:val="24"/>
                <w:u w:val="single"/>
                <w:lang w:val="en-US"/>
              </w:rPr>
            </w:pPr>
            <w:r>
              <w:rPr>
                <w:rFonts w:cs="Times New Roman"/>
                <w:sz w:val="24"/>
                <w:szCs w:val="24"/>
                <w:u w:val="single"/>
                <w:lang w:val="en-US"/>
              </w:rPr>
              <w:t>Nama</w:t>
            </w:r>
          </w:p>
          <w:p w14:paraId="55502E57" w14:textId="05250EA8" w:rsidR="005E0FB9" w:rsidRPr="00C862D7" w:rsidRDefault="005E0FB9" w:rsidP="00AF3490">
            <w:pPr>
              <w:spacing w:line="240" w:lineRule="auto"/>
              <w:ind w:firstLine="0"/>
              <w:jc w:val="center"/>
              <w:rPr>
                <w:rFonts w:cs="Times New Roman"/>
                <w:b/>
                <w:bCs/>
                <w:sz w:val="24"/>
                <w:szCs w:val="24"/>
                <w:lang w:val="en-US"/>
              </w:rPr>
            </w:pPr>
            <w:r w:rsidRPr="00C862D7">
              <w:rPr>
                <w:rFonts w:cs="Times New Roman"/>
                <w:sz w:val="24"/>
                <w:szCs w:val="24"/>
                <w:lang w:val="en-US"/>
              </w:rPr>
              <w:t>NIDN:</w:t>
            </w:r>
            <w:r w:rsidR="00411163">
              <w:t xml:space="preserve"> </w:t>
            </w:r>
          </w:p>
        </w:tc>
        <w:tc>
          <w:tcPr>
            <w:tcW w:w="4077" w:type="dxa"/>
          </w:tcPr>
          <w:p w14:paraId="000EAC55" w14:textId="194846FC" w:rsidR="005E0FB9" w:rsidRPr="00C862D7" w:rsidRDefault="00EE597E" w:rsidP="00AF3490">
            <w:pPr>
              <w:spacing w:line="240" w:lineRule="auto"/>
              <w:ind w:firstLine="0"/>
              <w:jc w:val="center"/>
              <w:rPr>
                <w:rFonts w:cs="Times New Roman"/>
                <w:sz w:val="24"/>
                <w:szCs w:val="24"/>
                <w:lang w:val="en-US"/>
              </w:rPr>
            </w:pPr>
            <w:r w:rsidRPr="00C862D7">
              <w:rPr>
                <w:rFonts w:cs="Times New Roman"/>
                <w:sz w:val="24"/>
                <w:szCs w:val="24"/>
                <w:lang w:val="en-US"/>
              </w:rPr>
              <w:t>Anggota Penguji</w:t>
            </w:r>
            <w:r w:rsidR="008A3C39" w:rsidRPr="00C862D7">
              <w:rPr>
                <w:rFonts w:cs="Times New Roman"/>
                <w:sz w:val="24"/>
                <w:szCs w:val="24"/>
                <w:lang w:val="en-US"/>
              </w:rPr>
              <w:t xml:space="preserve"> </w:t>
            </w:r>
          </w:p>
          <w:p w14:paraId="4DF5DB7F" w14:textId="77777777" w:rsidR="005E0FB9" w:rsidRPr="00C862D7" w:rsidRDefault="005E0FB9" w:rsidP="00AF3490">
            <w:pPr>
              <w:spacing w:line="240" w:lineRule="auto"/>
              <w:ind w:firstLine="0"/>
              <w:jc w:val="center"/>
              <w:rPr>
                <w:rFonts w:cs="Times New Roman"/>
                <w:sz w:val="24"/>
                <w:szCs w:val="24"/>
                <w:lang w:val="en-US"/>
              </w:rPr>
            </w:pPr>
          </w:p>
          <w:p w14:paraId="6BF26DD4" w14:textId="6E36F2F8" w:rsidR="005E0FB9" w:rsidRDefault="005E0FB9" w:rsidP="00AF3490">
            <w:pPr>
              <w:spacing w:line="240" w:lineRule="auto"/>
              <w:ind w:firstLine="0"/>
              <w:rPr>
                <w:rFonts w:cs="Times New Roman"/>
                <w:sz w:val="24"/>
                <w:szCs w:val="24"/>
                <w:lang w:val="en-US"/>
              </w:rPr>
            </w:pPr>
          </w:p>
          <w:p w14:paraId="4D141951" w14:textId="77777777" w:rsidR="0044794E" w:rsidRDefault="0044794E" w:rsidP="00AF3490">
            <w:pPr>
              <w:spacing w:line="240" w:lineRule="auto"/>
              <w:ind w:firstLine="0"/>
              <w:rPr>
                <w:rFonts w:cs="Times New Roman"/>
                <w:sz w:val="24"/>
                <w:szCs w:val="24"/>
                <w:lang w:val="en-US"/>
              </w:rPr>
            </w:pPr>
          </w:p>
          <w:p w14:paraId="5BC43668" w14:textId="77777777" w:rsidR="0044794E" w:rsidRPr="00C862D7" w:rsidRDefault="0044794E" w:rsidP="00AF3490">
            <w:pPr>
              <w:spacing w:line="240" w:lineRule="auto"/>
              <w:ind w:firstLine="0"/>
              <w:rPr>
                <w:rFonts w:cs="Times New Roman"/>
                <w:sz w:val="24"/>
                <w:szCs w:val="24"/>
                <w:lang w:val="en-US"/>
              </w:rPr>
            </w:pPr>
          </w:p>
          <w:p w14:paraId="0DE2941D" w14:textId="115B259E" w:rsidR="008A3C39" w:rsidRPr="00C862D7" w:rsidRDefault="007529A0" w:rsidP="00AF3490">
            <w:pPr>
              <w:spacing w:line="240" w:lineRule="auto"/>
              <w:ind w:firstLine="0"/>
              <w:jc w:val="center"/>
              <w:rPr>
                <w:rFonts w:cs="Times New Roman"/>
                <w:sz w:val="24"/>
                <w:szCs w:val="24"/>
                <w:u w:val="single"/>
                <w:lang w:val="en-US"/>
              </w:rPr>
            </w:pPr>
            <w:r>
              <w:rPr>
                <w:rFonts w:cs="Times New Roman"/>
                <w:sz w:val="24"/>
                <w:szCs w:val="24"/>
                <w:u w:val="single"/>
                <w:lang w:val="en-US"/>
              </w:rPr>
              <w:t>Nama</w:t>
            </w:r>
          </w:p>
          <w:p w14:paraId="2B9B9C5F" w14:textId="70BEE880" w:rsidR="005E0FB9" w:rsidRPr="00C862D7" w:rsidRDefault="008A3C39" w:rsidP="00AF3490">
            <w:pPr>
              <w:spacing w:line="240" w:lineRule="auto"/>
              <w:ind w:firstLine="0"/>
              <w:jc w:val="center"/>
              <w:rPr>
                <w:rFonts w:cs="Times New Roman"/>
                <w:sz w:val="24"/>
                <w:szCs w:val="24"/>
                <w:lang w:val="en-US"/>
              </w:rPr>
            </w:pPr>
            <w:r w:rsidRPr="00C862D7">
              <w:rPr>
                <w:rFonts w:cs="Times New Roman"/>
                <w:sz w:val="24"/>
                <w:szCs w:val="24"/>
                <w:lang w:val="en-US"/>
              </w:rPr>
              <w:t>NIDN:</w:t>
            </w:r>
            <w:r w:rsidR="00AF3490">
              <w:t xml:space="preserve"> </w:t>
            </w:r>
          </w:p>
        </w:tc>
      </w:tr>
    </w:tbl>
    <w:p w14:paraId="7761A3FC" w14:textId="77777777" w:rsidR="005E0FB9" w:rsidRPr="00C862D7" w:rsidRDefault="005E0FB9" w:rsidP="00AF3490">
      <w:pPr>
        <w:spacing w:line="240" w:lineRule="auto"/>
        <w:ind w:firstLine="0"/>
        <w:jc w:val="center"/>
        <w:rPr>
          <w:rFonts w:cs="Times New Roman"/>
          <w:lang w:val="en-US"/>
        </w:rPr>
      </w:pPr>
    </w:p>
    <w:tbl>
      <w:tblPr>
        <w:tblStyle w:val="TableGrid"/>
        <w:tblW w:w="89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9"/>
        <w:gridCol w:w="4394"/>
      </w:tblGrid>
      <w:tr w:rsidR="007529A0" w:rsidRPr="00C862D7" w14:paraId="475503E9" w14:textId="77777777" w:rsidTr="00AD1EF8">
        <w:trPr>
          <w:jc w:val="center"/>
        </w:trPr>
        <w:tc>
          <w:tcPr>
            <w:tcW w:w="4599" w:type="dxa"/>
          </w:tcPr>
          <w:p w14:paraId="61632DB7" w14:textId="77777777" w:rsidR="007529A0" w:rsidRPr="00C862D7" w:rsidRDefault="007529A0" w:rsidP="00AD1EF8">
            <w:pPr>
              <w:spacing w:line="240" w:lineRule="auto"/>
              <w:ind w:firstLine="0"/>
              <w:jc w:val="center"/>
              <w:rPr>
                <w:rFonts w:cs="Times New Roman"/>
                <w:sz w:val="24"/>
                <w:szCs w:val="24"/>
                <w:lang w:val="en-US"/>
              </w:rPr>
            </w:pPr>
            <w:r w:rsidRPr="00C862D7">
              <w:rPr>
                <w:rFonts w:cs="Times New Roman"/>
                <w:sz w:val="24"/>
                <w:szCs w:val="24"/>
                <w:lang w:val="en-US"/>
              </w:rPr>
              <w:t>Pembimbing Utama</w:t>
            </w:r>
          </w:p>
          <w:p w14:paraId="34DDBBA5" w14:textId="77777777" w:rsidR="007529A0" w:rsidRPr="00C862D7" w:rsidRDefault="007529A0" w:rsidP="00AD1EF8">
            <w:pPr>
              <w:spacing w:line="240" w:lineRule="auto"/>
              <w:ind w:firstLine="0"/>
              <w:jc w:val="center"/>
              <w:rPr>
                <w:rFonts w:cs="Times New Roman"/>
                <w:sz w:val="24"/>
                <w:szCs w:val="24"/>
                <w:lang w:val="en-US"/>
              </w:rPr>
            </w:pPr>
          </w:p>
          <w:p w14:paraId="39746D94" w14:textId="77777777" w:rsidR="007529A0" w:rsidRDefault="007529A0" w:rsidP="00AD1EF8">
            <w:pPr>
              <w:spacing w:line="240" w:lineRule="auto"/>
              <w:ind w:left="421" w:right="-286" w:firstLine="0"/>
              <w:rPr>
                <w:rFonts w:cs="Times New Roman"/>
                <w:sz w:val="24"/>
                <w:szCs w:val="24"/>
                <w:lang w:val="en-US"/>
              </w:rPr>
            </w:pPr>
          </w:p>
          <w:p w14:paraId="429C88ED" w14:textId="77777777" w:rsidR="007529A0" w:rsidRDefault="007529A0" w:rsidP="00AD1EF8">
            <w:pPr>
              <w:spacing w:line="240" w:lineRule="auto"/>
              <w:ind w:firstLine="0"/>
              <w:rPr>
                <w:rFonts w:cs="Times New Roman"/>
                <w:sz w:val="24"/>
                <w:szCs w:val="24"/>
                <w:lang w:val="en-US"/>
              </w:rPr>
            </w:pPr>
          </w:p>
          <w:p w14:paraId="0A3DD4DA" w14:textId="77777777" w:rsidR="007529A0" w:rsidRDefault="007529A0" w:rsidP="00AD1EF8">
            <w:pPr>
              <w:spacing w:line="240" w:lineRule="auto"/>
              <w:ind w:firstLine="0"/>
              <w:rPr>
                <w:rFonts w:cs="Times New Roman"/>
                <w:sz w:val="24"/>
                <w:szCs w:val="24"/>
                <w:lang w:val="en-US"/>
              </w:rPr>
            </w:pPr>
          </w:p>
          <w:p w14:paraId="011B6021" w14:textId="77777777" w:rsidR="007529A0" w:rsidRPr="00C862D7" w:rsidRDefault="007529A0" w:rsidP="00AD1EF8">
            <w:pPr>
              <w:spacing w:line="240" w:lineRule="auto"/>
              <w:ind w:firstLine="0"/>
              <w:rPr>
                <w:rFonts w:cs="Times New Roman"/>
                <w:sz w:val="24"/>
                <w:szCs w:val="24"/>
                <w:lang w:val="en-US"/>
              </w:rPr>
            </w:pPr>
          </w:p>
          <w:p w14:paraId="1243768E" w14:textId="77777777" w:rsidR="007529A0" w:rsidRPr="00454F68" w:rsidRDefault="007529A0" w:rsidP="00AD1EF8">
            <w:pPr>
              <w:spacing w:line="240" w:lineRule="auto"/>
              <w:ind w:left="137" w:right="-144" w:firstLine="0"/>
              <w:jc w:val="center"/>
              <w:rPr>
                <w:rFonts w:cs="Times New Roman"/>
                <w:sz w:val="24"/>
                <w:szCs w:val="24"/>
                <w:u w:val="single"/>
                <w:lang w:val="en-US"/>
              </w:rPr>
            </w:pPr>
            <w:r w:rsidRPr="00454F68">
              <w:rPr>
                <w:rFonts w:cs="Times New Roman"/>
                <w:sz w:val="24"/>
                <w:szCs w:val="24"/>
                <w:u w:val="single"/>
                <w:lang w:val="en-US"/>
              </w:rPr>
              <w:t>Muhammad Rafi Muttaqin, S.Kom., M.Kom.</w:t>
            </w:r>
          </w:p>
          <w:p w14:paraId="4127F1A4" w14:textId="77777777" w:rsidR="007529A0" w:rsidRPr="00C862D7" w:rsidRDefault="007529A0" w:rsidP="00AD1EF8">
            <w:pPr>
              <w:spacing w:line="240" w:lineRule="auto"/>
              <w:ind w:left="137" w:firstLine="0"/>
              <w:jc w:val="center"/>
              <w:rPr>
                <w:rFonts w:cs="Times New Roman"/>
                <w:b/>
                <w:bCs/>
                <w:sz w:val="24"/>
                <w:szCs w:val="24"/>
                <w:lang w:val="en-US"/>
              </w:rPr>
            </w:pPr>
            <w:r w:rsidRPr="00C862D7">
              <w:rPr>
                <w:rFonts w:cs="Times New Roman"/>
                <w:sz w:val="24"/>
                <w:szCs w:val="24"/>
                <w:lang w:val="en-US"/>
              </w:rPr>
              <w:t>NIDN: 0420088703</w:t>
            </w:r>
          </w:p>
        </w:tc>
        <w:tc>
          <w:tcPr>
            <w:tcW w:w="4394" w:type="dxa"/>
          </w:tcPr>
          <w:p w14:paraId="346DED91" w14:textId="77777777" w:rsidR="007529A0" w:rsidRPr="00C862D7" w:rsidRDefault="007529A0" w:rsidP="00AD1EF8">
            <w:pPr>
              <w:spacing w:line="240" w:lineRule="auto"/>
              <w:ind w:firstLine="0"/>
              <w:jc w:val="center"/>
              <w:rPr>
                <w:rFonts w:cs="Times New Roman"/>
                <w:sz w:val="24"/>
                <w:szCs w:val="24"/>
                <w:lang w:val="en-US"/>
              </w:rPr>
            </w:pPr>
            <w:r w:rsidRPr="00C862D7">
              <w:rPr>
                <w:rFonts w:cs="Times New Roman"/>
                <w:sz w:val="24"/>
                <w:szCs w:val="24"/>
                <w:lang w:val="en-US"/>
              </w:rPr>
              <w:t>Pembimbing Pendamping</w:t>
            </w:r>
          </w:p>
          <w:p w14:paraId="783FB2AF" w14:textId="77777777" w:rsidR="007529A0" w:rsidRDefault="007529A0" w:rsidP="00AD1EF8">
            <w:pPr>
              <w:spacing w:line="240" w:lineRule="auto"/>
              <w:ind w:firstLine="0"/>
              <w:jc w:val="center"/>
              <w:rPr>
                <w:rFonts w:cs="Times New Roman"/>
                <w:sz w:val="24"/>
                <w:szCs w:val="24"/>
                <w:lang w:val="en-US"/>
              </w:rPr>
            </w:pPr>
          </w:p>
          <w:p w14:paraId="3EB6C9B4" w14:textId="77777777" w:rsidR="007529A0" w:rsidRDefault="007529A0" w:rsidP="00AD1EF8">
            <w:pPr>
              <w:spacing w:line="240" w:lineRule="auto"/>
              <w:ind w:firstLine="0"/>
              <w:jc w:val="center"/>
              <w:rPr>
                <w:rFonts w:cs="Times New Roman"/>
                <w:sz w:val="24"/>
                <w:szCs w:val="24"/>
                <w:lang w:val="en-US"/>
              </w:rPr>
            </w:pPr>
          </w:p>
          <w:p w14:paraId="0564C80D" w14:textId="77777777" w:rsidR="007529A0" w:rsidRDefault="007529A0" w:rsidP="00AD1EF8">
            <w:pPr>
              <w:spacing w:line="240" w:lineRule="auto"/>
              <w:ind w:firstLine="0"/>
              <w:jc w:val="center"/>
              <w:rPr>
                <w:rFonts w:cs="Times New Roman"/>
                <w:sz w:val="24"/>
                <w:szCs w:val="24"/>
                <w:lang w:val="en-US"/>
              </w:rPr>
            </w:pPr>
          </w:p>
          <w:p w14:paraId="065B3D0B" w14:textId="77777777" w:rsidR="007529A0" w:rsidRPr="00C862D7" w:rsidRDefault="007529A0" w:rsidP="00AD1EF8">
            <w:pPr>
              <w:spacing w:line="240" w:lineRule="auto"/>
              <w:ind w:firstLine="0"/>
              <w:jc w:val="center"/>
              <w:rPr>
                <w:rFonts w:cs="Times New Roman"/>
                <w:sz w:val="24"/>
                <w:szCs w:val="24"/>
                <w:lang w:val="en-US"/>
              </w:rPr>
            </w:pPr>
          </w:p>
          <w:p w14:paraId="754189D0" w14:textId="77777777" w:rsidR="007529A0" w:rsidRPr="00C862D7" w:rsidRDefault="007529A0" w:rsidP="00AD1EF8">
            <w:pPr>
              <w:spacing w:line="240" w:lineRule="auto"/>
              <w:ind w:firstLine="0"/>
              <w:rPr>
                <w:rFonts w:cs="Times New Roman"/>
                <w:sz w:val="24"/>
                <w:szCs w:val="24"/>
                <w:lang w:val="en-US"/>
              </w:rPr>
            </w:pPr>
          </w:p>
          <w:p w14:paraId="6E50E0F4" w14:textId="77777777" w:rsidR="007529A0" w:rsidRPr="00C862D7" w:rsidRDefault="007529A0" w:rsidP="00AD1EF8">
            <w:pPr>
              <w:spacing w:line="240" w:lineRule="auto"/>
              <w:ind w:left="-454" w:right="-283" w:firstLine="0"/>
              <w:jc w:val="center"/>
              <w:rPr>
                <w:rFonts w:cs="Times New Roman"/>
                <w:sz w:val="24"/>
                <w:szCs w:val="24"/>
                <w:u w:val="single"/>
                <w:lang w:val="en-US"/>
              </w:rPr>
            </w:pPr>
            <w:r>
              <w:rPr>
                <w:rFonts w:cs="Times New Roman"/>
                <w:sz w:val="24"/>
                <w:szCs w:val="24"/>
                <w:u w:val="single"/>
                <w:lang w:val="en-US"/>
              </w:rPr>
              <w:t xml:space="preserve"> </w:t>
            </w:r>
            <w:r w:rsidRPr="00266763">
              <w:rPr>
                <w:rFonts w:cs="Times New Roman"/>
                <w:sz w:val="24"/>
                <w:szCs w:val="24"/>
                <w:lang w:val="en-US"/>
              </w:rPr>
              <w:t xml:space="preserve">   </w:t>
            </w:r>
            <w:r w:rsidRPr="00C862D7">
              <w:rPr>
                <w:rFonts w:cs="Times New Roman"/>
                <w:sz w:val="24"/>
                <w:szCs w:val="24"/>
                <w:u w:val="single"/>
                <w:lang w:val="en-US"/>
              </w:rPr>
              <w:t>Yudhi Raymond Ramadhan, S.Si., M.Kom.</w:t>
            </w:r>
          </w:p>
          <w:p w14:paraId="2FD2DC2A" w14:textId="77777777" w:rsidR="007529A0" w:rsidRPr="00C862D7" w:rsidRDefault="007529A0" w:rsidP="00AD1EF8">
            <w:pPr>
              <w:spacing w:line="240" w:lineRule="auto"/>
              <w:ind w:left="-454" w:firstLine="0"/>
              <w:jc w:val="center"/>
              <w:rPr>
                <w:rFonts w:cs="Times New Roman"/>
                <w:sz w:val="24"/>
                <w:szCs w:val="24"/>
                <w:lang w:val="en-US"/>
              </w:rPr>
            </w:pPr>
            <w:r w:rsidRPr="00C862D7">
              <w:rPr>
                <w:rFonts w:cs="Times New Roman"/>
                <w:sz w:val="24"/>
                <w:szCs w:val="24"/>
                <w:lang w:val="en-US"/>
              </w:rPr>
              <w:t>NIDN: 0422078006</w:t>
            </w:r>
          </w:p>
        </w:tc>
      </w:tr>
    </w:tbl>
    <w:p w14:paraId="77DCE7F0" w14:textId="77777777" w:rsidR="005E0FB9" w:rsidRPr="00C862D7" w:rsidRDefault="005E0FB9" w:rsidP="00AF3490">
      <w:pPr>
        <w:spacing w:line="240" w:lineRule="auto"/>
        <w:ind w:firstLine="0"/>
        <w:jc w:val="center"/>
        <w:rPr>
          <w:rFonts w:cs="Times New Roman"/>
          <w:b/>
          <w:bCs/>
          <w:lang w:val="en-US"/>
        </w:rPr>
      </w:pPr>
    </w:p>
    <w:p w14:paraId="70BAE9E1" w14:textId="77777777" w:rsidR="005E0FB9" w:rsidRPr="00C862D7" w:rsidRDefault="005E0FB9" w:rsidP="00AF3490">
      <w:pPr>
        <w:spacing w:line="240" w:lineRule="auto"/>
        <w:ind w:firstLine="0"/>
        <w:jc w:val="center"/>
        <w:rPr>
          <w:rFonts w:cs="Times New Roman"/>
          <w:lang w:val="en-US"/>
        </w:rPr>
      </w:pPr>
      <w:r w:rsidRPr="00C862D7">
        <w:rPr>
          <w:rFonts w:cs="Times New Roman"/>
          <w:lang w:val="en-US"/>
        </w:rPr>
        <w:t>Mengetahui,</w:t>
      </w:r>
    </w:p>
    <w:p w14:paraId="4DAB5B24" w14:textId="77777777" w:rsidR="005E0FB9" w:rsidRPr="00C862D7" w:rsidRDefault="005E0FB9" w:rsidP="00AF3490">
      <w:pPr>
        <w:spacing w:line="240" w:lineRule="auto"/>
        <w:ind w:firstLine="0"/>
        <w:jc w:val="center"/>
        <w:rPr>
          <w:rFonts w:cs="Times New Roman"/>
          <w:lang w:val="en-US"/>
        </w:rPr>
      </w:pPr>
      <w:r w:rsidRPr="00C862D7">
        <w:rPr>
          <w:rFonts w:cs="Times New Roman"/>
          <w:lang w:val="en-US"/>
        </w:rPr>
        <w:t>Ketua Program Studi Teknik Informatika</w:t>
      </w:r>
    </w:p>
    <w:p w14:paraId="41D45E67" w14:textId="77777777" w:rsidR="005E0FB9" w:rsidRPr="00C862D7" w:rsidRDefault="005E0FB9" w:rsidP="00AF3490">
      <w:pPr>
        <w:spacing w:line="240" w:lineRule="auto"/>
        <w:ind w:firstLine="0"/>
        <w:jc w:val="center"/>
        <w:rPr>
          <w:rFonts w:cs="Times New Roman"/>
          <w:lang w:val="en-US"/>
        </w:rPr>
      </w:pPr>
    </w:p>
    <w:p w14:paraId="0B366598" w14:textId="77777777" w:rsidR="005E0FB9" w:rsidRPr="00C862D7" w:rsidRDefault="005E0FB9" w:rsidP="00AF3490">
      <w:pPr>
        <w:spacing w:line="240" w:lineRule="auto"/>
        <w:ind w:firstLine="0"/>
        <w:rPr>
          <w:rFonts w:cs="Times New Roman"/>
          <w:lang w:val="en-US"/>
        </w:rPr>
      </w:pPr>
    </w:p>
    <w:p w14:paraId="40E43955" w14:textId="77777777" w:rsidR="005E0FB9" w:rsidRPr="00C862D7" w:rsidRDefault="005E0FB9" w:rsidP="006449E2">
      <w:pPr>
        <w:spacing w:after="0" w:line="240" w:lineRule="auto"/>
        <w:ind w:firstLine="0"/>
        <w:jc w:val="center"/>
        <w:rPr>
          <w:rFonts w:cs="Times New Roman"/>
          <w:u w:val="single"/>
          <w:lang w:val="en-US"/>
        </w:rPr>
      </w:pPr>
      <w:r w:rsidRPr="00C862D7">
        <w:rPr>
          <w:rFonts w:cs="Times New Roman"/>
          <w:u w:val="single"/>
          <w:lang w:val="en-US"/>
        </w:rPr>
        <w:t>Teguh Imam Hermanto, M.Kom.</w:t>
      </w:r>
    </w:p>
    <w:p w14:paraId="5619CD4C" w14:textId="05E76B3C" w:rsidR="00AF3490" w:rsidRPr="00C862D7" w:rsidRDefault="005E0FB9" w:rsidP="000F1729">
      <w:pPr>
        <w:spacing w:line="240" w:lineRule="auto"/>
        <w:ind w:firstLine="0"/>
        <w:jc w:val="center"/>
        <w:rPr>
          <w:rFonts w:cs="Times New Roman"/>
          <w:lang w:val="en-US"/>
        </w:rPr>
      </w:pPr>
      <w:r w:rsidRPr="00C862D7">
        <w:rPr>
          <w:rFonts w:cs="Times New Roman"/>
          <w:lang w:val="en-US"/>
        </w:rPr>
        <w:t>NIDN: 0425049102</w:t>
      </w:r>
    </w:p>
    <w:p w14:paraId="09B7484B" w14:textId="77777777" w:rsidR="006449E2" w:rsidRDefault="006449E2" w:rsidP="00FD0C37">
      <w:pPr>
        <w:spacing w:line="259" w:lineRule="auto"/>
        <w:ind w:firstLine="0"/>
        <w:jc w:val="center"/>
        <w:rPr>
          <w:rFonts w:cs="Times New Roman"/>
          <w:b/>
          <w:bCs/>
          <w:lang w:val="en-US"/>
        </w:rPr>
      </w:pPr>
    </w:p>
    <w:p w14:paraId="2E71BD33" w14:textId="583F2690" w:rsidR="00FD0C37" w:rsidRPr="00C862D7" w:rsidRDefault="00FD0C37" w:rsidP="00FD0C37">
      <w:pPr>
        <w:spacing w:line="259" w:lineRule="auto"/>
        <w:ind w:firstLine="0"/>
        <w:jc w:val="center"/>
        <w:rPr>
          <w:rFonts w:cs="Times New Roman"/>
          <w:b/>
          <w:bCs/>
          <w:lang w:val="en-US"/>
        </w:rPr>
      </w:pPr>
      <w:r w:rsidRPr="00C862D7">
        <w:rPr>
          <w:rFonts w:cs="Times New Roman"/>
          <w:b/>
          <w:bCs/>
          <w:lang w:val="en-US"/>
        </w:rPr>
        <w:lastRenderedPageBreak/>
        <w:t>PERNYATAAN</w:t>
      </w:r>
    </w:p>
    <w:p w14:paraId="6A9386CF" w14:textId="77777777" w:rsidR="00FD0C37" w:rsidRPr="00C862D7" w:rsidRDefault="00FD0C37" w:rsidP="00FD0C37">
      <w:pPr>
        <w:spacing w:line="259" w:lineRule="auto"/>
        <w:ind w:firstLine="0"/>
        <w:jc w:val="center"/>
        <w:rPr>
          <w:rFonts w:cs="Times New Roman"/>
          <w:b/>
          <w:bCs/>
          <w:lang w:val="en-US"/>
        </w:rPr>
      </w:pPr>
    </w:p>
    <w:p w14:paraId="29683AE0" w14:textId="447BD58C" w:rsidR="00AF18A3" w:rsidRPr="00C862D7" w:rsidRDefault="00FD0C37" w:rsidP="00FD0C37">
      <w:pPr>
        <w:rPr>
          <w:rFonts w:cs="Times New Roman"/>
          <w:lang w:val="en-US"/>
        </w:rPr>
      </w:pPr>
      <w:r w:rsidRPr="00C862D7">
        <w:rPr>
          <w:rFonts w:cs="Times New Roman"/>
          <w:lang w:val="en-US"/>
        </w:rPr>
        <w:t xml:space="preserve">Saya Fadlan Sayyidul Anam menyatakan dengan sesungguhnya, bahwa karya tulis yang berjudul </w:t>
      </w:r>
      <w:r w:rsidRPr="00C862D7">
        <w:rPr>
          <w:rFonts w:cs="Times New Roman"/>
          <w:b/>
          <w:bCs/>
          <w:lang w:val="en-US"/>
        </w:rPr>
        <w:t>“</w:t>
      </w:r>
      <w:r w:rsidR="006837CD" w:rsidRPr="006837CD">
        <w:rPr>
          <w:rFonts w:cs="Times New Roman"/>
          <w:b/>
          <w:bCs/>
          <w:lang w:val="en-US"/>
        </w:rPr>
        <w:t xml:space="preserve">Aplikasi Klasifikasi Penyakit Pada Daun </w:t>
      </w:r>
      <w:r w:rsidR="006837CD">
        <w:rPr>
          <w:rFonts w:cs="Times New Roman"/>
          <w:b/>
          <w:bCs/>
          <w:lang w:val="en-US"/>
        </w:rPr>
        <w:t>d</w:t>
      </w:r>
      <w:r w:rsidR="006837CD" w:rsidRPr="006837CD">
        <w:rPr>
          <w:rFonts w:cs="Times New Roman"/>
          <w:b/>
          <w:bCs/>
          <w:lang w:val="en-US"/>
        </w:rPr>
        <w:t xml:space="preserve">an Buah Jambu Biji Berbasis </w:t>
      </w:r>
      <w:r w:rsidR="006837CD" w:rsidRPr="002D4F8A">
        <w:rPr>
          <w:rFonts w:cs="Times New Roman"/>
          <w:b/>
          <w:bCs/>
          <w:i/>
          <w:iCs/>
          <w:lang w:val="en-US"/>
        </w:rPr>
        <w:t>Mobile</w:t>
      </w:r>
      <w:r w:rsidR="006837CD" w:rsidRPr="006837CD">
        <w:rPr>
          <w:rFonts w:cs="Times New Roman"/>
          <w:b/>
          <w:bCs/>
          <w:lang w:val="en-US"/>
        </w:rPr>
        <w:t xml:space="preserve"> Dengan Menggunakan Metode </w:t>
      </w:r>
      <w:r w:rsidR="006837CD" w:rsidRPr="002D4F8A">
        <w:rPr>
          <w:rFonts w:cs="Times New Roman"/>
          <w:b/>
          <w:bCs/>
          <w:i/>
          <w:iCs/>
          <w:lang w:val="en-US"/>
        </w:rPr>
        <w:t xml:space="preserve">Convolutional Neural Network </w:t>
      </w:r>
      <w:r w:rsidR="006837CD" w:rsidRPr="006837CD">
        <w:rPr>
          <w:rFonts w:cs="Times New Roman"/>
          <w:b/>
          <w:bCs/>
          <w:lang w:val="en-US"/>
        </w:rPr>
        <w:t>(</w:t>
      </w:r>
      <w:r w:rsidR="002D4F8A" w:rsidRPr="006837CD">
        <w:rPr>
          <w:rFonts w:cs="Times New Roman"/>
          <w:b/>
          <w:bCs/>
          <w:lang w:val="en-US"/>
        </w:rPr>
        <w:t>CNN)</w:t>
      </w:r>
      <w:r w:rsidR="002D4F8A" w:rsidRPr="00C862D7">
        <w:rPr>
          <w:rFonts w:cs="Times New Roman"/>
          <w:b/>
          <w:bCs/>
          <w:lang w:val="en-US"/>
        </w:rPr>
        <w:t>”</w:t>
      </w:r>
      <w:r w:rsidR="002D4F8A" w:rsidRPr="00C862D7">
        <w:rPr>
          <w:rFonts w:cs="Times New Roman"/>
          <w:lang w:val="en-US"/>
        </w:rPr>
        <w:t xml:space="preserve"> </w:t>
      </w:r>
      <w:r w:rsidRPr="00C862D7">
        <w:rPr>
          <w:rFonts w:cs="Times New Roman"/>
          <w:lang w:val="en-US"/>
        </w:rPr>
        <w:t>adalah benar hasil karya sendiri. Serta tidak terdapat karya yang pernah diajukan untuk memperoleh gelar kesarjanaan disuatu perguruan tinggi, dan sepengetahuan saya tidak terdapat karya atau pendapat yang pernah ditulis/diterbitkan orang lain, kecuali yang tertulis diacu dalam naskah ini dan disebutkan dalam daftar pustaka.</w:t>
      </w:r>
    </w:p>
    <w:p w14:paraId="1ADF5E61" w14:textId="77777777" w:rsidR="00AF18A3" w:rsidRPr="00C862D7" w:rsidRDefault="00AF18A3" w:rsidP="00FD0C37">
      <w:pPr>
        <w:rPr>
          <w:rFonts w:cs="Times New Roman"/>
          <w:lang w:val="en-US"/>
        </w:rPr>
      </w:pPr>
    </w:p>
    <w:p w14:paraId="79685C8C" w14:textId="22C43941" w:rsidR="00AF18A3" w:rsidRPr="00C862D7" w:rsidRDefault="00AF18A3" w:rsidP="00AF18A3">
      <w:pPr>
        <w:jc w:val="right"/>
        <w:rPr>
          <w:rFonts w:cs="Times New Roman"/>
          <w:lang w:val="en-US"/>
        </w:rPr>
      </w:pPr>
      <w:r w:rsidRPr="00C862D7">
        <w:rPr>
          <w:rFonts w:cs="Times New Roman"/>
          <w:lang w:val="en-US"/>
        </w:rPr>
        <w:t>Dinyatakan tanggal</w:t>
      </w:r>
      <w:r w:rsidR="00E23476" w:rsidRPr="00C862D7">
        <w:rPr>
          <w:rFonts w:cs="Times New Roman"/>
          <w:lang w:val="en-US"/>
        </w:rPr>
        <w:t xml:space="preserve"> …..…….</w:t>
      </w:r>
      <w:r w:rsidRPr="00C862D7">
        <w:rPr>
          <w:rFonts w:cs="Times New Roman"/>
          <w:lang w:val="en-US"/>
        </w:rPr>
        <w:t xml:space="preserve"> </w:t>
      </w:r>
    </w:p>
    <w:p w14:paraId="042F6671" w14:textId="77777777" w:rsidR="00AF18A3" w:rsidRPr="00C862D7" w:rsidRDefault="00AF18A3" w:rsidP="00AF18A3">
      <w:pPr>
        <w:jc w:val="right"/>
        <w:rPr>
          <w:rFonts w:cs="Times New Roman"/>
          <w:lang w:val="en-US"/>
        </w:rPr>
      </w:pPr>
    </w:p>
    <w:p w14:paraId="2308169A" w14:textId="77777777" w:rsidR="00AF18A3" w:rsidRPr="00C862D7" w:rsidRDefault="00AF18A3" w:rsidP="00AF18A3">
      <w:pPr>
        <w:spacing w:after="0"/>
        <w:jc w:val="right"/>
        <w:rPr>
          <w:rFonts w:cs="Times New Roman"/>
          <w:u w:val="single"/>
          <w:lang w:val="en-US"/>
        </w:rPr>
      </w:pPr>
      <w:r w:rsidRPr="00C862D7">
        <w:rPr>
          <w:rFonts w:cs="Times New Roman"/>
          <w:u w:val="single"/>
          <w:lang w:val="en-US"/>
        </w:rPr>
        <w:t>Fadlan Sayyidul Anam</w:t>
      </w:r>
    </w:p>
    <w:p w14:paraId="41B37E0B" w14:textId="77777777" w:rsidR="00FD0C37" w:rsidRPr="00C862D7" w:rsidRDefault="00AF18A3" w:rsidP="00AF18A3">
      <w:pPr>
        <w:jc w:val="right"/>
        <w:rPr>
          <w:rFonts w:eastAsiaTheme="majorEastAsia" w:cs="Times New Roman"/>
          <w:szCs w:val="32"/>
          <w:lang w:val="en-US"/>
        </w:rPr>
      </w:pPr>
      <w:r w:rsidRPr="00C862D7">
        <w:rPr>
          <w:rFonts w:cs="Times New Roman"/>
          <w:lang w:val="en-US"/>
        </w:rPr>
        <w:t>NIM. 191351144</w:t>
      </w:r>
      <w:r w:rsidR="00FD0C37" w:rsidRPr="00C862D7">
        <w:rPr>
          <w:rFonts w:cs="Times New Roman"/>
          <w:lang w:val="en-US"/>
        </w:rPr>
        <w:br w:type="page"/>
      </w:r>
    </w:p>
    <w:p w14:paraId="3357E81B" w14:textId="77777777" w:rsidR="00B54FED" w:rsidRPr="00C862D7" w:rsidRDefault="00B54FED" w:rsidP="00FD0C37">
      <w:pPr>
        <w:ind w:firstLine="0"/>
        <w:jc w:val="center"/>
        <w:rPr>
          <w:rFonts w:cs="Times New Roman"/>
          <w:b/>
          <w:bCs/>
          <w:lang w:val="en-US"/>
        </w:rPr>
        <w:sectPr w:rsidR="00B54FED" w:rsidRPr="00C862D7" w:rsidSect="003A7635">
          <w:footerReference w:type="default" r:id="rId9"/>
          <w:pgSz w:w="11906" w:h="16838" w:code="9"/>
          <w:pgMar w:top="1701" w:right="1701" w:bottom="1701" w:left="2268" w:header="709" w:footer="709" w:gutter="0"/>
          <w:pgNumType w:fmt="lowerRoman" w:start="1"/>
          <w:cols w:space="708"/>
          <w:docGrid w:linePitch="360"/>
        </w:sectPr>
      </w:pPr>
    </w:p>
    <w:p w14:paraId="2EE9A0EE" w14:textId="399F438E" w:rsidR="00E81C5C" w:rsidRPr="00C862D7" w:rsidRDefault="00E81C5C" w:rsidP="00086E07">
      <w:pPr>
        <w:pStyle w:val="Heading1"/>
        <w:numPr>
          <w:ilvl w:val="0"/>
          <w:numId w:val="0"/>
        </w:numPr>
        <w:spacing w:line="240" w:lineRule="auto"/>
        <w:rPr>
          <w:rFonts w:cs="Times New Roman"/>
          <w:lang w:val="en-US"/>
        </w:rPr>
      </w:pPr>
      <w:bookmarkStart w:id="1" w:name="_Toc138684948"/>
      <w:r w:rsidRPr="00C862D7">
        <w:rPr>
          <w:rFonts w:cs="Times New Roman"/>
          <w:lang w:val="en-US"/>
        </w:rPr>
        <w:lastRenderedPageBreak/>
        <w:t>ABSTRAK</w:t>
      </w:r>
      <w:bookmarkEnd w:id="1"/>
    </w:p>
    <w:p w14:paraId="2DEF78CD" w14:textId="77777777" w:rsidR="002918FD" w:rsidRPr="00C862D7" w:rsidRDefault="002918FD" w:rsidP="00086E07">
      <w:pPr>
        <w:spacing w:after="0" w:line="240" w:lineRule="auto"/>
        <w:rPr>
          <w:rFonts w:cs="Times New Roman"/>
          <w:lang w:val="en-US"/>
        </w:rPr>
      </w:pPr>
    </w:p>
    <w:p w14:paraId="0EE6718F" w14:textId="67D580E1" w:rsidR="002918FD" w:rsidRPr="00C862D7" w:rsidRDefault="00C40415" w:rsidP="00086E07">
      <w:pPr>
        <w:pStyle w:val="Title"/>
        <w:spacing w:after="240" w:line="240" w:lineRule="auto"/>
        <w:jc w:val="center"/>
        <w:rPr>
          <w:rFonts w:cs="Times New Roman"/>
          <w:i/>
          <w:iCs/>
          <w:sz w:val="24"/>
          <w:szCs w:val="52"/>
          <w:lang w:val="en-US"/>
        </w:rPr>
      </w:pPr>
      <w:r w:rsidRPr="00C40415">
        <w:rPr>
          <w:rFonts w:cs="Times New Roman"/>
          <w:sz w:val="24"/>
          <w:szCs w:val="52"/>
          <w:lang w:val="en-US"/>
        </w:rPr>
        <w:t xml:space="preserve">APLIKASI KLASIFIKASI PENYAKIT PADA DAUN DAN BUAH JAMBU BIJI BERBASIS </w:t>
      </w:r>
      <w:r w:rsidRPr="00CE76FC">
        <w:rPr>
          <w:rFonts w:cs="Times New Roman"/>
          <w:i/>
          <w:iCs/>
          <w:sz w:val="24"/>
          <w:szCs w:val="52"/>
          <w:lang w:val="en-US"/>
        </w:rPr>
        <w:t>MOBILE</w:t>
      </w:r>
      <w:r w:rsidRPr="00C40415">
        <w:rPr>
          <w:rFonts w:cs="Times New Roman"/>
          <w:sz w:val="24"/>
          <w:szCs w:val="52"/>
          <w:lang w:val="en-US"/>
        </w:rPr>
        <w:t xml:space="preserve"> DENGAN MENGGUNAKAN METODE </w:t>
      </w:r>
      <w:r w:rsidRPr="00CE76FC">
        <w:rPr>
          <w:rFonts w:cs="Times New Roman"/>
          <w:i/>
          <w:iCs/>
          <w:sz w:val="24"/>
          <w:szCs w:val="52"/>
          <w:lang w:val="en-US"/>
        </w:rPr>
        <w:t>CONVOLUTIONAL NEURAL NETWORK</w:t>
      </w:r>
      <w:r w:rsidRPr="00C40415">
        <w:rPr>
          <w:rFonts w:cs="Times New Roman"/>
          <w:sz w:val="24"/>
          <w:szCs w:val="52"/>
          <w:lang w:val="en-US"/>
        </w:rPr>
        <w:t xml:space="preserve"> (CNN)</w:t>
      </w:r>
    </w:p>
    <w:p w14:paraId="230DE293" w14:textId="7BDD871F" w:rsidR="009F324A" w:rsidRPr="00C862D7" w:rsidRDefault="009F324A" w:rsidP="00086E07">
      <w:pPr>
        <w:spacing w:after="0" w:line="240" w:lineRule="auto"/>
        <w:ind w:firstLine="0"/>
        <w:jc w:val="center"/>
        <w:rPr>
          <w:rFonts w:cs="Times New Roman"/>
          <w:lang w:val="en-US"/>
        </w:rPr>
      </w:pPr>
      <w:r w:rsidRPr="00C862D7">
        <w:rPr>
          <w:rFonts w:cs="Times New Roman"/>
          <w:lang w:val="en-US"/>
        </w:rPr>
        <w:t>Oleh:</w:t>
      </w:r>
    </w:p>
    <w:p w14:paraId="64321F7D" w14:textId="42A5B1BA" w:rsidR="009F324A" w:rsidRPr="00C862D7" w:rsidRDefault="009F324A" w:rsidP="00086E07">
      <w:pPr>
        <w:spacing w:after="0" w:line="240" w:lineRule="auto"/>
        <w:ind w:firstLine="0"/>
        <w:jc w:val="center"/>
        <w:rPr>
          <w:rFonts w:cs="Times New Roman"/>
          <w:b/>
          <w:bCs/>
          <w:lang w:val="en-US"/>
        </w:rPr>
      </w:pPr>
      <w:r w:rsidRPr="00C862D7">
        <w:rPr>
          <w:rFonts w:cs="Times New Roman"/>
          <w:b/>
          <w:bCs/>
          <w:lang w:val="en-US"/>
        </w:rPr>
        <w:t>Fadlan Sayyidul Anam</w:t>
      </w:r>
    </w:p>
    <w:p w14:paraId="69A01219" w14:textId="14C097AB" w:rsidR="009F324A" w:rsidRPr="00C862D7" w:rsidRDefault="0093190D" w:rsidP="00086E07">
      <w:pPr>
        <w:tabs>
          <w:tab w:val="left" w:pos="2745"/>
          <w:tab w:val="center" w:pos="3968"/>
        </w:tabs>
        <w:spacing w:line="240" w:lineRule="auto"/>
        <w:ind w:firstLine="0"/>
        <w:jc w:val="left"/>
        <w:rPr>
          <w:rFonts w:cs="Times New Roman"/>
          <w:b/>
          <w:bCs/>
          <w:lang w:val="en-US"/>
        </w:rPr>
      </w:pPr>
      <w:r w:rsidRPr="00C862D7">
        <w:rPr>
          <w:rFonts w:cs="Times New Roman"/>
          <w:b/>
          <w:bCs/>
          <w:lang w:val="en-US"/>
        </w:rPr>
        <w:tab/>
      </w:r>
      <w:r w:rsidRPr="00C862D7">
        <w:rPr>
          <w:rFonts w:cs="Times New Roman"/>
          <w:b/>
          <w:bCs/>
          <w:lang w:val="en-US"/>
        </w:rPr>
        <w:tab/>
      </w:r>
      <w:r w:rsidR="009F324A" w:rsidRPr="00C862D7">
        <w:rPr>
          <w:rFonts w:cs="Times New Roman"/>
          <w:b/>
          <w:bCs/>
          <w:lang w:val="en-US"/>
        </w:rPr>
        <w:t>1913</w:t>
      </w:r>
      <w:r w:rsidR="00622070" w:rsidRPr="00C862D7">
        <w:rPr>
          <w:rFonts w:cs="Times New Roman"/>
          <w:b/>
          <w:bCs/>
          <w:lang w:val="en-US"/>
        </w:rPr>
        <w:t>5</w:t>
      </w:r>
      <w:r w:rsidR="009F324A" w:rsidRPr="00C862D7">
        <w:rPr>
          <w:rFonts w:cs="Times New Roman"/>
          <w:b/>
          <w:bCs/>
          <w:lang w:val="en-US"/>
        </w:rPr>
        <w:t>1144</w:t>
      </w:r>
    </w:p>
    <w:p w14:paraId="6CE7AC07" w14:textId="63488CB6" w:rsidR="004D46EB" w:rsidRPr="00C862D7" w:rsidRDefault="004D46EB" w:rsidP="00086E07">
      <w:pPr>
        <w:spacing w:line="240" w:lineRule="auto"/>
        <w:ind w:firstLine="0"/>
        <w:jc w:val="center"/>
        <w:rPr>
          <w:rFonts w:cs="Times New Roman"/>
          <w:b/>
          <w:bCs/>
          <w:lang w:val="en-US"/>
        </w:rPr>
      </w:pPr>
      <w:r w:rsidRPr="00C862D7">
        <w:rPr>
          <w:rFonts w:cs="Times New Roman"/>
          <w:b/>
          <w:bCs/>
          <w:lang w:val="en-US"/>
        </w:rPr>
        <w:t>Program Studi Teknik Informatika</w:t>
      </w:r>
    </w:p>
    <w:p w14:paraId="714B1F2B" w14:textId="77777777" w:rsidR="002E472F" w:rsidRPr="00C862D7" w:rsidRDefault="002E472F" w:rsidP="00086E07">
      <w:pPr>
        <w:spacing w:line="240" w:lineRule="auto"/>
        <w:ind w:firstLine="0"/>
        <w:rPr>
          <w:rFonts w:cs="Times New Roman"/>
          <w:b/>
          <w:bCs/>
          <w:lang w:val="en-US"/>
        </w:rPr>
      </w:pPr>
    </w:p>
    <w:p w14:paraId="0347B013" w14:textId="77777777" w:rsidR="0002783A" w:rsidRPr="00C862D7" w:rsidRDefault="0093190D" w:rsidP="00086E07">
      <w:pPr>
        <w:spacing w:line="240" w:lineRule="auto"/>
        <w:rPr>
          <w:rFonts w:cs="Times New Roman"/>
          <w:i/>
          <w:iCs/>
          <w:lang w:val="en-US"/>
        </w:rPr>
      </w:pPr>
      <w:r w:rsidRPr="00C862D7">
        <w:rPr>
          <w:rFonts w:cs="Times New Roman"/>
          <w:lang w:val="en-US"/>
        </w:rPr>
        <w:t xml:space="preserve">Jambu biji merupakan komoditas tanaman </w:t>
      </w:r>
      <w:r w:rsidRPr="00C862D7">
        <w:rPr>
          <w:rFonts w:cs="Times New Roman"/>
          <w:i/>
          <w:iCs/>
          <w:lang w:val="en-US"/>
        </w:rPr>
        <w:t>frutikultura</w:t>
      </w:r>
      <w:r w:rsidRPr="00C862D7">
        <w:rPr>
          <w:rFonts w:cs="Times New Roman"/>
          <w:lang w:val="en-US"/>
        </w:rPr>
        <w:t xml:space="preserve"> dengan jumlah produksi berperingkat ke-8 di Jawa Barat pada tahun 2021 dengan total 692 ribu kuintal. </w:t>
      </w:r>
      <w:r w:rsidR="00762B5B" w:rsidRPr="00C862D7">
        <w:rPr>
          <w:rFonts w:cs="Times New Roman"/>
          <w:lang w:val="en-US"/>
        </w:rPr>
        <w:t xml:space="preserve">Namun produksi jambu biji tahun 2021 mengalami penurunan sebesar 12,82% dibandingkan produksi tahun 2020. </w:t>
      </w:r>
      <w:r w:rsidR="00E7492A" w:rsidRPr="00C862D7">
        <w:rPr>
          <w:rFonts w:cs="Times New Roman"/>
          <w:lang w:val="en-US"/>
        </w:rPr>
        <w:t>Penelitian ini bertujuan untuk membantu klasifikasi penyakit pada daun dan buah jambu biji sehingga dapat dilakukan penanganan yang tepat terhadap daun dan buah jambu biji yang terkena penyakit</w:t>
      </w:r>
      <w:r w:rsidR="00135C4C" w:rsidRPr="00C862D7">
        <w:rPr>
          <w:rFonts w:cs="Times New Roman"/>
          <w:lang w:val="en-US"/>
        </w:rPr>
        <w:t xml:space="preserve"> dengan</w:t>
      </w:r>
      <w:r w:rsidR="00E257DB" w:rsidRPr="00C862D7">
        <w:rPr>
          <w:rFonts w:cs="Times New Roman"/>
          <w:lang w:val="en-US"/>
        </w:rPr>
        <w:t xml:space="preserve"> berdasarkan citra digital menggunakan aplikasi berbasis </w:t>
      </w:r>
      <w:r w:rsidR="00E257DB" w:rsidRPr="00C862D7">
        <w:rPr>
          <w:rFonts w:cs="Times New Roman"/>
          <w:i/>
          <w:iCs/>
          <w:lang w:val="en-US"/>
        </w:rPr>
        <w:t>mobile</w:t>
      </w:r>
      <w:r w:rsidR="00D25680" w:rsidRPr="00C862D7">
        <w:rPr>
          <w:rFonts w:cs="Times New Roman"/>
          <w:i/>
          <w:iCs/>
          <w:lang w:val="en-US"/>
        </w:rPr>
        <w:t>.</w:t>
      </w:r>
    </w:p>
    <w:p w14:paraId="191D2A24" w14:textId="67B46154" w:rsidR="002918FD" w:rsidRPr="00C862D7" w:rsidRDefault="0002783A" w:rsidP="00086E07">
      <w:pPr>
        <w:spacing w:line="240" w:lineRule="auto"/>
        <w:rPr>
          <w:rFonts w:cs="Times New Roman"/>
          <w:i/>
          <w:iCs/>
          <w:lang w:val="en-US"/>
        </w:rPr>
      </w:pPr>
      <w:r w:rsidRPr="00C862D7">
        <w:rPr>
          <w:rFonts w:cs="Times New Roman"/>
          <w:lang w:val="en-US"/>
        </w:rPr>
        <w:t xml:space="preserve">Penelitian ini menggunakan teknologi </w:t>
      </w:r>
      <w:r w:rsidRPr="00C862D7">
        <w:rPr>
          <w:rFonts w:cs="Times New Roman"/>
          <w:i/>
          <w:iCs/>
          <w:lang w:val="en-US"/>
        </w:rPr>
        <w:t xml:space="preserve">deep learning </w:t>
      </w:r>
      <w:r w:rsidRPr="00C862D7">
        <w:rPr>
          <w:rFonts w:cs="Times New Roman"/>
          <w:lang w:val="en-US"/>
        </w:rPr>
        <w:t xml:space="preserve">yang akan melakukan pembelajaran terhadap </w:t>
      </w:r>
      <w:r w:rsidRPr="00C862D7">
        <w:rPr>
          <w:rFonts w:cs="Times New Roman"/>
          <w:i/>
          <w:iCs/>
          <w:lang w:val="en-US"/>
        </w:rPr>
        <w:t xml:space="preserve">dataset </w:t>
      </w:r>
      <w:r w:rsidR="00AD62FD" w:rsidRPr="00C862D7">
        <w:rPr>
          <w:rFonts w:cs="Times New Roman"/>
          <w:lang w:val="en-US"/>
        </w:rPr>
        <w:t xml:space="preserve">penyakit pada daun dan buah jambu </w:t>
      </w:r>
      <w:r w:rsidRPr="00C862D7">
        <w:rPr>
          <w:rFonts w:cs="Times New Roman"/>
          <w:lang w:val="en-US"/>
        </w:rPr>
        <w:t xml:space="preserve">yang telah diberikan label atau disebut </w:t>
      </w:r>
      <w:r w:rsidRPr="00C862D7">
        <w:rPr>
          <w:rFonts w:cs="Times New Roman"/>
          <w:i/>
          <w:iCs/>
          <w:lang w:val="en-US"/>
        </w:rPr>
        <w:t>supervised learning</w:t>
      </w:r>
      <w:r w:rsidRPr="00C862D7">
        <w:rPr>
          <w:rFonts w:cs="Times New Roman"/>
          <w:lang w:val="en-US"/>
        </w:rPr>
        <w:t xml:space="preserve">. Untuk melakukan klasifikasi citra digital </w:t>
      </w:r>
      <w:r w:rsidR="00063242" w:rsidRPr="00C862D7">
        <w:rPr>
          <w:rFonts w:cs="Times New Roman"/>
          <w:lang w:val="en-US"/>
        </w:rPr>
        <w:t xml:space="preserve">dibutuhkan algoritma </w:t>
      </w:r>
      <w:r w:rsidR="00063242" w:rsidRPr="00C862D7">
        <w:rPr>
          <w:rFonts w:cs="Times New Roman"/>
          <w:i/>
          <w:iCs/>
          <w:lang w:val="en-US"/>
        </w:rPr>
        <w:t>Convolutional Neural Network</w:t>
      </w:r>
      <w:r w:rsidR="00AD62FD" w:rsidRPr="00C862D7">
        <w:rPr>
          <w:rFonts w:cs="Times New Roman"/>
          <w:i/>
          <w:iCs/>
          <w:lang w:val="en-US"/>
        </w:rPr>
        <w:t xml:space="preserve"> </w:t>
      </w:r>
      <w:r w:rsidR="00AD62FD" w:rsidRPr="00C862D7">
        <w:rPr>
          <w:rFonts w:cs="Times New Roman"/>
          <w:lang w:val="en-US"/>
        </w:rPr>
        <w:t>(CNN)</w:t>
      </w:r>
      <w:r w:rsidR="00063242" w:rsidRPr="00C862D7">
        <w:rPr>
          <w:rFonts w:cs="Times New Roman"/>
          <w:i/>
          <w:iCs/>
          <w:lang w:val="en-US"/>
        </w:rPr>
        <w:t xml:space="preserve"> </w:t>
      </w:r>
      <w:r w:rsidR="00D653EB" w:rsidRPr="00C862D7">
        <w:rPr>
          <w:rFonts w:cs="Times New Roman"/>
          <w:lang w:val="en-US"/>
        </w:rPr>
        <w:t>dengan a</w:t>
      </w:r>
      <w:r w:rsidR="000034D7" w:rsidRPr="00C862D7">
        <w:rPr>
          <w:rFonts w:cs="Times New Roman"/>
          <w:lang w:val="en-US"/>
        </w:rPr>
        <w:t xml:space="preserve">rsitektur </w:t>
      </w:r>
      <w:r w:rsidR="000034D7" w:rsidRPr="00C862D7">
        <w:rPr>
          <w:rFonts w:cs="Times New Roman"/>
          <w:i/>
          <w:iCs/>
          <w:lang w:val="en-US"/>
        </w:rPr>
        <w:t>MobileNetV2</w:t>
      </w:r>
      <w:r w:rsidR="00AD62FD" w:rsidRPr="00C862D7">
        <w:rPr>
          <w:rFonts w:cs="Times New Roman"/>
          <w:lang w:val="en-US"/>
        </w:rPr>
        <w:t xml:space="preserve">. </w:t>
      </w:r>
      <w:r w:rsidR="00F42905" w:rsidRPr="00C862D7">
        <w:rPr>
          <w:rFonts w:cs="Times New Roman"/>
          <w:lang w:val="en-US"/>
        </w:rPr>
        <w:t xml:space="preserve">Setelah model selesai dibuat maka akan diterapkan menjadi aplikasi </w:t>
      </w:r>
      <w:r w:rsidR="00F42905" w:rsidRPr="00C862D7">
        <w:rPr>
          <w:rFonts w:cs="Times New Roman"/>
          <w:i/>
          <w:iCs/>
          <w:lang w:val="en-US"/>
        </w:rPr>
        <w:t xml:space="preserve">mobile </w:t>
      </w:r>
      <w:r w:rsidR="00F42905" w:rsidRPr="00C862D7">
        <w:rPr>
          <w:rFonts w:cs="Times New Roman"/>
          <w:lang w:val="en-US"/>
        </w:rPr>
        <w:t xml:space="preserve">menggunakan bahasa pemrograman </w:t>
      </w:r>
      <w:r w:rsidR="00F42905" w:rsidRPr="00C862D7">
        <w:rPr>
          <w:rFonts w:cs="Times New Roman"/>
          <w:i/>
          <w:iCs/>
          <w:lang w:val="en-US"/>
        </w:rPr>
        <w:t>Kotlin</w:t>
      </w:r>
      <w:r w:rsidR="00F42905" w:rsidRPr="00C862D7">
        <w:rPr>
          <w:rFonts w:cs="Times New Roman"/>
          <w:lang w:val="en-US"/>
        </w:rPr>
        <w:t xml:space="preserve"> </w:t>
      </w:r>
      <w:r w:rsidR="0015712F" w:rsidRPr="00C862D7">
        <w:rPr>
          <w:rFonts w:cs="Times New Roman"/>
          <w:lang w:val="en-US"/>
        </w:rPr>
        <w:t>Kemudian metode penelitian yang digunakan pada penelitian ini adalah</w:t>
      </w:r>
      <w:r w:rsidR="006F3015">
        <w:rPr>
          <w:rFonts w:cs="Times New Roman"/>
          <w:lang w:val="en-US"/>
        </w:rPr>
        <w:t xml:space="preserve"> </w:t>
      </w:r>
      <w:r w:rsidR="006F3015">
        <w:rPr>
          <w:rFonts w:cs="Times New Roman"/>
          <w:i/>
          <w:iCs/>
          <w:lang w:val="en-US"/>
        </w:rPr>
        <w:t>Cross Industry Standard Process for Data Mining</w:t>
      </w:r>
      <w:r w:rsidR="000034D7" w:rsidRPr="00C862D7">
        <w:rPr>
          <w:rFonts w:cs="Times New Roman"/>
          <w:lang w:val="en-US"/>
        </w:rPr>
        <w:t xml:space="preserve"> </w:t>
      </w:r>
      <w:r w:rsidR="006F3015">
        <w:rPr>
          <w:rFonts w:cs="Times New Roman"/>
          <w:lang w:val="en-US"/>
        </w:rPr>
        <w:t>(</w:t>
      </w:r>
      <w:r w:rsidR="000034D7" w:rsidRPr="00C862D7">
        <w:rPr>
          <w:rFonts w:cs="Times New Roman"/>
          <w:lang w:val="en-US"/>
        </w:rPr>
        <w:t>CRISP-DM</w:t>
      </w:r>
      <w:r w:rsidR="006F3015">
        <w:rPr>
          <w:rFonts w:cs="Times New Roman"/>
          <w:lang w:val="en-US"/>
        </w:rPr>
        <w:t xml:space="preserve">), yang terdiri dari </w:t>
      </w:r>
      <w:r w:rsidR="006F3015">
        <w:rPr>
          <w:rFonts w:cs="Times New Roman"/>
          <w:i/>
          <w:iCs/>
          <w:lang w:val="en-US"/>
        </w:rPr>
        <w:t xml:space="preserve">Business Understanding, Data Understanding, Data Preparation, Modeling, Evaluation, </w:t>
      </w:r>
      <w:r w:rsidR="006F3015">
        <w:rPr>
          <w:rFonts w:cs="Times New Roman"/>
          <w:lang w:val="en-US"/>
        </w:rPr>
        <w:t xml:space="preserve">dan </w:t>
      </w:r>
      <w:r w:rsidR="006F3015">
        <w:rPr>
          <w:rFonts w:cs="Times New Roman"/>
          <w:i/>
          <w:iCs/>
          <w:lang w:val="en-US"/>
        </w:rPr>
        <w:t>Deployment</w:t>
      </w:r>
      <w:r w:rsidR="0015712F" w:rsidRPr="00C862D7">
        <w:rPr>
          <w:rFonts w:cs="Times New Roman"/>
          <w:lang w:val="en-US"/>
        </w:rPr>
        <w:t xml:space="preserve">. </w:t>
      </w:r>
    </w:p>
    <w:p w14:paraId="069BDD81" w14:textId="33F97055" w:rsidR="000034D7" w:rsidRPr="00C862D7" w:rsidRDefault="00714CEF" w:rsidP="00086E07">
      <w:pPr>
        <w:spacing w:line="240" w:lineRule="auto"/>
        <w:rPr>
          <w:rFonts w:cs="Times New Roman"/>
          <w:i/>
          <w:iCs/>
        </w:rPr>
      </w:pPr>
      <w:r w:rsidRPr="00C862D7">
        <w:rPr>
          <w:rFonts w:cs="Times New Roman"/>
          <w:lang w:val="en-US"/>
        </w:rPr>
        <w:t xml:space="preserve">Berdasarkan hasil penelitian ini </w:t>
      </w:r>
      <w:r w:rsidRPr="00C862D7">
        <w:rPr>
          <w:rFonts w:cs="Times New Roman"/>
          <w:i/>
          <w:iCs/>
          <w:lang w:val="en-US"/>
        </w:rPr>
        <w:t xml:space="preserve">model </w:t>
      </w:r>
      <w:r w:rsidRPr="00C862D7">
        <w:rPr>
          <w:rFonts w:cs="Times New Roman"/>
          <w:lang w:val="en-US"/>
        </w:rPr>
        <w:t>daun jambu</w:t>
      </w:r>
      <w:r w:rsidR="00374160" w:rsidRPr="00C862D7">
        <w:rPr>
          <w:rFonts w:cs="Times New Roman"/>
          <w:lang w:val="en-US"/>
        </w:rPr>
        <w:t xml:space="preserve"> biji</w:t>
      </w:r>
      <w:r w:rsidRPr="00C862D7">
        <w:rPr>
          <w:rFonts w:cs="Times New Roman"/>
          <w:lang w:val="en-US"/>
        </w:rPr>
        <w:t xml:space="preserve"> memiliki </w:t>
      </w:r>
      <w:r w:rsidRPr="00C862D7">
        <w:rPr>
          <w:rFonts w:cs="Times New Roman"/>
        </w:rPr>
        <w:t xml:space="preserve">hasil </w:t>
      </w:r>
      <w:r w:rsidR="00D25680" w:rsidRPr="00C862D7">
        <w:rPr>
          <w:rFonts w:cs="Times New Roman"/>
        </w:rPr>
        <w:t>evaluasi model</w:t>
      </w:r>
      <w:r w:rsidRPr="00C862D7">
        <w:rPr>
          <w:rFonts w:cs="Times New Roman"/>
        </w:rPr>
        <w:t xml:space="preserve"> </w:t>
      </w:r>
      <w:r w:rsidR="00374160" w:rsidRPr="00C862D7">
        <w:rPr>
          <w:rFonts w:cs="Times New Roman"/>
        </w:rPr>
        <w:t xml:space="preserve">yang sangat baik dengan rincian sebagai berikut: </w:t>
      </w:r>
      <w:r w:rsidRPr="00C862D7">
        <w:rPr>
          <w:rFonts w:cs="Times New Roman"/>
          <w:i/>
          <w:iCs/>
        </w:rPr>
        <w:t>training accuracy</w:t>
      </w:r>
      <w:r w:rsidRPr="00C862D7">
        <w:rPr>
          <w:rFonts w:cs="Times New Roman"/>
        </w:rPr>
        <w:t xml:space="preserve"> sebesar 99.6%, </w:t>
      </w:r>
      <w:r w:rsidRPr="00C862D7">
        <w:rPr>
          <w:rFonts w:cs="Times New Roman"/>
          <w:i/>
          <w:iCs/>
        </w:rPr>
        <w:t>validation accuracy</w:t>
      </w:r>
      <w:r w:rsidRPr="00C862D7">
        <w:rPr>
          <w:rFonts w:cs="Times New Roman"/>
        </w:rPr>
        <w:t xml:space="preserve"> sebesar 100%, </w:t>
      </w:r>
      <w:r w:rsidRPr="00C862D7">
        <w:rPr>
          <w:rFonts w:cs="Times New Roman"/>
          <w:i/>
          <w:iCs/>
        </w:rPr>
        <w:t>training loss</w:t>
      </w:r>
      <w:r w:rsidRPr="00C862D7">
        <w:rPr>
          <w:rFonts w:cs="Times New Roman"/>
        </w:rPr>
        <w:t xml:space="preserve"> sebesar 3.2%, dan </w:t>
      </w:r>
      <w:r w:rsidRPr="00C862D7">
        <w:rPr>
          <w:rFonts w:cs="Times New Roman"/>
          <w:i/>
          <w:iCs/>
        </w:rPr>
        <w:t>validation loss</w:t>
      </w:r>
      <w:r w:rsidRPr="00C862D7">
        <w:rPr>
          <w:rFonts w:cs="Times New Roman"/>
        </w:rPr>
        <w:t xml:space="preserve"> sebesar 3.1%. </w:t>
      </w:r>
      <w:r w:rsidR="00AB742F" w:rsidRPr="00C862D7">
        <w:rPr>
          <w:rFonts w:cs="Times New Roman"/>
        </w:rPr>
        <w:t xml:space="preserve">Hasil </w:t>
      </w:r>
      <w:r w:rsidR="00AB742F" w:rsidRPr="00C862D7">
        <w:rPr>
          <w:rFonts w:cs="Times New Roman"/>
          <w:i/>
          <w:iCs/>
        </w:rPr>
        <w:t xml:space="preserve">confusion matrix model </w:t>
      </w:r>
      <w:r w:rsidR="00AB742F" w:rsidRPr="00C862D7">
        <w:rPr>
          <w:rFonts w:cs="Times New Roman"/>
        </w:rPr>
        <w:t xml:space="preserve">daun jambu memiliki akurasi 100% dari jumlah data validasi sebanyak 63 data. </w:t>
      </w:r>
      <w:r w:rsidRPr="00C862D7">
        <w:rPr>
          <w:rFonts w:cs="Times New Roman"/>
        </w:rPr>
        <w:t xml:space="preserve">Sedangkan </w:t>
      </w:r>
      <w:r w:rsidRPr="00C862D7">
        <w:rPr>
          <w:rFonts w:cs="Times New Roman"/>
          <w:i/>
          <w:iCs/>
        </w:rPr>
        <w:t xml:space="preserve">model </w:t>
      </w:r>
      <w:r w:rsidRPr="00C862D7">
        <w:rPr>
          <w:rFonts w:cs="Times New Roman"/>
        </w:rPr>
        <w:t>buah jambu</w:t>
      </w:r>
      <w:r w:rsidR="00374160" w:rsidRPr="00C862D7">
        <w:rPr>
          <w:rFonts w:cs="Times New Roman"/>
        </w:rPr>
        <w:t xml:space="preserve"> biji memerlukan</w:t>
      </w:r>
      <w:r w:rsidRPr="00C862D7">
        <w:rPr>
          <w:rFonts w:cs="Times New Roman"/>
        </w:rPr>
        <w:t xml:space="preserve"> </w:t>
      </w:r>
      <w:r w:rsidRPr="00C862D7">
        <w:rPr>
          <w:rFonts w:cs="Times New Roman"/>
          <w:i/>
          <w:iCs/>
        </w:rPr>
        <w:t>dropout</w:t>
      </w:r>
      <w:r w:rsidRPr="00C862D7">
        <w:rPr>
          <w:rFonts w:cs="Times New Roman"/>
        </w:rPr>
        <w:t xml:space="preserve"> </w:t>
      </w:r>
      <w:r w:rsidR="00FA7426" w:rsidRPr="00C862D7">
        <w:rPr>
          <w:rFonts w:cs="Times New Roman"/>
        </w:rPr>
        <w:t xml:space="preserve">sebesar 0.2 </w:t>
      </w:r>
      <w:r w:rsidRPr="00C862D7">
        <w:rPr>
          <w:rFonts w:cs="Times New Roman"/>
        </w:rPr>
        <w:t xml:space="preserve">dan </w:t>
      </w:r>
      <w:r w:rsidRPr="00C862D7">
        <w:rPr>
          <w:rFonts w:cs="Times New Roman"/>
          <w:i/>
          <w:iCs/>
        </w:rPr>
        <w:t>kernel regularizer</w:t>
      </w:r>
      <w:r w:rsidR="00460878" w:rsidRPr="00C862D7">
        <w:rPr>
          <w:rFonts w:cs="Times New Roman"/>
          <w:i/>
          <w:iCs/>
        </w:rPr>
        <w:t>s</w:t>
      </w:r>
      <w:r w:rsidR="00FA7426" w:rsidRPr="00C862D7">
        <w:rPr>
          <w:rFonts w:cs="Times New Roman"/>
          <w:i/>
          <w:iCs/>
        </w:rPr>
        <w:t xml:space="preserve"> </w:t>
      </w:r>
      <w:r w:rsidR="00FA7426" w:rsidRPr="00C862D7">
        <w:rPr>
          <w:rFonts w:cs="Times New Roman"/>
        </w:rPr>
        <w:t>L2 sebesar 0.01</w:t>
      </w:r>
      <w:r w:rsidRPr="00C862D7">
        <w:rPr>
          <w:rFonts w:cs="Times New Roman"/>
        </w:rPr>
        <w:t xml:space="preserve"> untuk mengurangi </w:t>
      </w:r>
      <w:r w:rsidRPr="00C862D7">
        <w:rPr>
          <w:rFonts w:cs="Times New Roman"/>
          <w:i/>
          <w:iCs/>
        </w:rPr>
        <w:t>overfitting</w:t>
      </w:r>
      <w:r w:rsidR="00BC20DA" w:rsidRPr="00C862D7">
        <w:rPr>
          <w:rFonts w:cs="Times New Roman"/>
        </w:rPr>
        <w:t xml:space="preserve"> </w:t>
      </w:r>
      <w:r w:rsidR="00374160" w:rsidRPr="00C862D7">
        <w:rPr>
          <w:rFonts w:cs="Times New Roman"/>
        </w:rPr>
        <w:t xml:space="preserve">dengan rincian sebagai berikut: </w:t>
      </w:r>
      <w:r w:rsidR="003247B3" w:rsidRPr="00C862D7">
        <w:rPr>
          <w:rFonts w:cs="Times New Roman"/>
          <w:i/>
          <w:iCs/>
        </w:rPr>
        <w:t xml:space="preserve">training accuracy </w:t>
      </w:r>
      <w:r w:rsidR="003247B3" w:rsidRPr="00C862D7">
        <w:rPr>
          <w:rFonts w:cs="Times New Roman"/>
        </w:rPr>
        <w:t>98,8</w:t>
      </w:r>
      <w:r w:rsidR="003247B3" w:rsidRPr="00C862D7">
        <w:rPr>
          <w:rFonts w:cs="Times New Roman"/>
          <w:i/>
          <w:iCs/>
        </w:rPr>
        <w:t xml:space="preserve">% </w:t>
      </w:r>
      <w:r w:rsidR="003247B3" w:rsidRPr="00C862D7">
        <w:rPr>
          <w:rFonts w:cs="Times New Roman"/>
        </w:rPr>
        <w:t xml:space="preserve">dan </w:t>
      </w:r>
      <w:r w:rsidR="003247B3" w:rsidRPr="00C862D7">
        <w:rPr>
          <w:rFonts w:cs="Times New Roman"/>
          <w:i/>
          <w:iCs/>
        </w:rPr>
        <w:t xml:space="preserve">validation accuracy </w:t>
      </w:r>
      <w:r w:rsidR="003247B3" w:rsidRPr="00C862D7">
        <w:rPr>
          <w:rFonts w:cs="Times New Roman"/>
        </w:rPr>
        <w:t xml:space="preserve">91.6%, kemudian </w:t>
      </w:r>
      <w:r w:rsidR="003247B3" w:rsidRPr="00C862D7">
        <w:rPr>
          <w:rFonts w:cs="Times New Roman"/>
          <w:i/>
          <w:iCs/>
        </w:rPr>
        <w:t xml:space="preserve">training loss </w:t>
      </w:r>
      <w:r w:rsidR="003247B3" w:rsidRPr="00C862D7">
        <w:rPr>
          <w:rFonts w:cs="Times New Roman"/>
        </w:rPr>
        <w:t xml:space="preserve">sebesar 19.1%, dan </w:t>
      </w:r>
      <w:r w:rsidR="003247B3" w:rsidRPr="00C862D7">
        <w:rPr>
          <w:rFonts w:cs="Times New Roman"/>
          <w:i/>
          <w:iCs/>
        </w:rPr>
        <w:t xml:space="preserve">validation loss </w:t>
      </w:r>
      <w:r w:rsidR="003247B3" w:rsidRPr="00C862D7">
        <w:rPr>
          <w:rFonts w:cs="Times New Roman"/>
        </w:rPr>
        <w:t>sebesar 38.6%.</w:t>
      </w:r>
      <w:r w:rsidR="004A143C" w:rsidRPr="00C862D7">
        <w:rPr>
          <w:rFonts w:cs="Times New Roman"/>
        </w:rPr>
        <w:t xml:space="preserve"> Hasil confusion matrix model buah jambu memiliki akurasi 91.6% dari jumlah data validasi sebanyak 84 data.</w:t>
      </w:r>
      <w:r w:rsidR="008301F8" w:rsidRPr="00C862D7">
        <w:rPr>
          <w:rFonts w:cs="Times New Roman"/>
        </w:rPr>
        <w:t xml:space="preserve"> Kemudian </w:t>
      </w:r>
      <w:r w:rsidR="0092690E" w:rsidRPr="00C862D7">
        <w:rPr>
          <w:rFonts w:cs="Times New Roman"/>
        </w:rPr>
        <w:t xml:space="preserve">kedua </w:t>
      </w:r>
      <w:r w:rsidR="0092690E" w:rsidRPr="00C862D7">
        <w:rPr>
          <w:rFonts w:cs="Times New Roman"/>
          <w:i/>
          <w:iCs/>
        </w:rPr>
        <w:t>model</w:t>
      </w:r>
      <w:r w:rsidR="0098676C" w:rsidRPr="00C862D7">
        <w:rPr>
          <w:rFonts w:cs="Times New Roman"/>
        </w:rPr>
        <w:t xml:space="preserve"> yang telah dibuat</w:t>
      </w:r>
      <w:r w:rsidR="0092690E" w:rsidRPr="00C862D7">
        <w:rPr>
          <w:rFonts w:cs="Times New Roman"/>
        </w:rPr>
        <w:t xml:space="preserve"> </w:t>
      </w:r>
      <w:r w:rsidR="008301F8" w:rsidRPr="00C862D7">
        <w:rPr>
          <w:rFonts w:cs="Times New Roman"/>
        </w:rPr>
        <w:t xml:space="preserve">berhasil diterapkan menjadi aplikasi berbasis </w:t>
      </w:r>
      <w:r w:rsidR="008301F8" w:rsidRPr="00C862D7">
        <w:rPr>
          <w:rFonts w:cs="Times New Roman"/>
          <w:i/>
          <w:iCs/>
        </w:rPr>
        <w:t>mobile.</w:t>
      </w:r>
    </w:p>
    <w:p w14:paraId="03574D8A" w14:textId="77777777" w:rsidR="00086E07" w:rsidRPr="00C862D7" w:rsidRDefault="00086E07" w:rsidP="00086E07">
      <w:pPr>
        <w:spacing w:line="240" w:lineRule="auto"/>
        <w:rPr>
          <w:rFonts w:cs="Times New Roman"/>
          <w:i/>
          <w:iCs/>
          <w:lang w:val="en-US"/>
        </w:rPr>
      </w:pPr>
    </w:p>
    <w:p w14:paraId="14F25F8A" w14:textId="22A6A47A" w:rsidR="00E81C5C" w:rsidRPr="00C862D7" w:rsidRDefault="00F04D26" w:rsidP="00086E07">
      <w:pPr>
        <w:spacing w:line="240" w:lineRule="auto"/>
        <w:ind w:firstLine="0"/>
        <w:jc w:val="left"/>
        <w:rPr>
          <w:rFonts w:eastAsiaTheme="majorEastAsia" w:cs="Times New Roman"/>
          <w:bCs/>
          <w:szCs w:val="32"/>
          <w:lang w:val="en-US"/>
        </w:rPr>
      </w:pPr>
      <w:r w:rsidRPr="00C862D7">
        <w:rPr>
          <w:rFonts w:eastAsiaTheme="majorEastAsia" w:cs="Times New Roman"/>
          <w:b/>
          <w:szCs w:val="32"/>
          <w:lang w:val="en-US"/>
        </w:rPr>
        <w:t xml:space="preserve">Kata kunci : </w:t>
      </w:r>
      <w:r w:rsidR="00906B2B" w:rsidRPr="00C862D7">
        <w:rPr>
          <w:rFonts w:eastAsiaTheme="majorEastAsia" w:cs="Times New Roman"/>
          <w:bCs/>
          <w:i/>
          <w:iCs/>
          <w:szCs w:val="32"/>
          <w:lang w:val="en-US"/>
        </w:rPr>
        <w:t xml:space="preserve">Deep learning, Supervised Learning, </w:t>
      </w:r>
      <w:r w:rsidRPr="00C862D7">
        <w:rPr>
          <w:rFonts w:eastAsiaTheme="majorEastAsia" w:cs="Times New Roman"/>
          <w:bCs/>
          <w:i/>
          <w:iCs/>
          <w:szCs w:val="32"/>
          <w:lang w:val="en-US"/>
        </w:rPr>
        <w:t xml:space="preserve">Convolutional Neural Network, MobileNetV2, </w:t>
      </w:r>
      <w:r w:rsidRPr="00C862D7">
        <w:rPr>
          <w:rFonts w:eastAsiaTheme="majorEastAsia" w:cs="Times New Roman"/>
          <w:bCs/>
          <w:szCs w:val="32"/>
          <w:lang w:val="en-US"/>
        </w:rPr>
        <w:t>Jambu biji</w:t>
      </w:r>
      <w:r w:rsidR="00BF5DAB" w:rsidRPr="00C862D7">
        <w:rPr>
          <w:rFonts w:eastAsiaTheme="majorEastAsia" w:cs="Times New Roman"/>
          <w:bCs/>
          <w:szCs w:val="32"/>
          <w:lang w:val="en-US"/>
        </w:rPr>
        <w:t>.</w:t>
      </w:r>
    </w:p>
    <w:p w14:paraId="22A6BB99" w14:textId="15CB82A7" w:rsidR="00BF5DAB" w:rsidRPr="00C862D7" w:rsidRDefault="00BF5DAB" w:rsidP="00086E07">
      <w:pPr>
        <w:spacing w:line="240" w:lineRule="auto"/>
        <w:ind w:firstLine="0"/>
        <w:jc w:val="left"/>
        <w:rPr>
          <w:rFonts w:eastAsiaTheme="majorEastAsia" w:cs="Times New Roman"/>
          <w:bCs/>
          <w:szCs w:val="32"/>
          <w:lang w:val="en-US"/>
        </w:rPr>
      </w:pPr>
    </w:p>
    <w:p w14:paraId="003C23D0" w14:textId="77777777" w:rsidR="00086E07" w:rsidRPr="00C862D7" w:rsidRDefault="00086E07" w:rsidP="00086E07">
      <w:pPr>
        <w:spacing w:line="240" w:lineRule="auto"/>
        <w:ind w:firstLine="0"/>
        <w:jc w:val="left"/>
        <w:rPr>
          <w:rFonts w:eastAsiaTheme="majorEastAsia" w:cs="Times New Roman"/>
          <w:bCs/>
          <w:szCs w:val="32"/>
          <w:lang w:val="en-US"/>
        </w:rPr>
      </w:pPr>
    </w:p>
    <w:p w14:paraId="4CFF16AB" w14:textId="77777777" w:rsidR="00E81C5C" w:rsidRPr="00C862D7" w:rsidRDefault="00E81C5C" w:rsidP="00086E07">
      <w:pPr>
        <w:pStyle w:val="Heading1"/>
        <w:numPr>
          <w:ilvl w:val="0"/>
          <w:numId w:val="0"/>
        </w:numPr>
        <w:spacing w:line="240" w:lineRule="auto"/>
        <w:rPr>
          <w:rFonts w:cs="Times New Roman"/>
          <w:i/>
          <w:iCs/>
          <w:lang w:val="en-US"/>
        </w:rPr>
      </w:pPr>
      <w:bookmarkStart w:id="2" w:name="_Toc138684949"/>
      <w:r w:rsidRPr="00C862D7">
        <w:rPr>
          <w:rFonts w:cs="Times New Roman"/>
          <w:i/>
          <w:iCs/>
          <w:lang w:val="en-US"/>
        </w:rPr>
        <w:t>ABSTRACT</w:t>
      </w:r>
      <w:bookmarkEnd w:id="2"/>
    </w:p>
    <w:p w14:paraId="24ABC631" w14:textId="6CDF1AC4" w:rsidR="008461F6" w:rsidRPr="00C862D7" w:rsidRDefault="008461F6" w:rsidP="00086E07">
      <w:pPr>
        <w:spacing w:after="0" w:line="240" w:lineRule="auto"/>
        <w:ind w:firstLine="0"/>
        <w:rPr>
          <w:rFonts w:cs="Times New Roman"/>
          <w:lang w:val="en-US"/>
        </w:rPr>
      </w:pPr>
    </w:p>
    <w:p w14:paraId="3BE29A23" w14:textId="4A87CBA5" w:rsidR="00F7571A" w:rsidRPr="00C862D7" w:rsidRDefault="00A9655D" w:rsidP="00086E07">
      <w:pPr>
        <w:spacing w:line="240" w:lineRule="auto"/>
        <w:ind w:firstLine="0"/>
        <w:jc w:val="center"/>
        <w:rPr>
          <w:rFonts w:eastAsiaTheme="majorEastAsia" w:cs="Times New Roman"/>
          <w:b/>
          <w:i/>
          <w:iCs/>
          <w:spacing w:val="-10"/>
          <w:kern w:val="28"/>
          <w:szCs w:val="52"/>
          <w:lang w:val="en-US"/>
        </w:rPr>
      </w:pPr>
      <w:r w:rsidRPr="00A9655D">
        <w:rPr>
          <w:rFonts w:eastAsiaTheme="majorEastAsia" w:cs="Times New Roman"/>
          <w:b/>
          <w:i/>
          <w:iCs/>
          <w:spacing w:val="-10"/>
          <w:kern w:val="28"/>
          <w:szCs w:val="52"/>
          <w:lang w:val="en-US"/>
        </w:rPr>
        <w:t>CLASSIFICATION APPLICATION OF DISEASES IN GUAVA LEAVES AND FRUITS BASED ON MOBILE USING CONVOLUTIONAL NEURAL NETWORK (CNN) METHOD</w:t>
      </w:r>
    </w:p>
    <w:p w14:paraId="350F7C7F" w14:textId="769EE5AA" w:rsidR="008461F6" w:rsidRPr="00C862D7" w:rsidRDefault="00436E0B" w:rsidP="00086E07">
      <w:pPr>
        <w:spacing w:after="0" w:line="240" w:lineRule="auto"/>
        <w:ind w:firstLine="0"/>
        <w:jc w:val="center"/>
        <w:rPr>
          <w:rFonts w:cs="Times New Roman"/>
          <w:lang w:val="en-US"/>
        </w:rPr>
      </w:pPr>
      <w:r>
        <w:rPr>
          <w:rFonts w:cs="Times New Roman"/>
          <w:lang w:val="en-US"/>
        </w:rPr>
        <w:t>By</w:t>
      </w:r>
      <w:r w:rsidR="008461F6" w:rsidRPr="00C862D7">
        <w:rPr>
          <w:rFonts w:cs="Times New Roman"/>
          <w:lang w:val="en-US"/>
        </w:rPr>
        <w:t>:</w:t>
      </w:r>
    </w:p>
    <w:p w14:paraId="2E27DA7F" w14:textId="77777777" w:rsidR="008461F6" w:rsidRPr="00C862D7" w:rsidRDefault="008461F6" w:rsidP="00086E07">
      <w:pPr>
        <w:spacing w:after="0" w:line="240" w:lineRule="auto"/>
        <w:ind w:firstLine="0"/>
        <w:jc w:val="center"/>
        <w:rPr>
          <w:rFonts w:cs="Times New Roman"/>
          <w:b/>
          <w:bCs/>
          <w:lang w:val="en-US"/>
        </w:rPr>
      </w:pPr>
      <w:r w:rsidRPr="00C862D7">
        <w:rPr>
          <w:rFonts w:cs="Times New Roman"/>
          <w:b/>
          <w:bCs/>
          <w:lang w:val="en-US"/>
        </w:rPr>
        <w:t>Fadlan Sayyidul Anam</w:t>
      </w:r>
    </w:p>
    <w:p w14:paraId="49F6031E" w14:textId="77777777" w:rsidR="008461F6" w:rsidRPr="00C862D7" w:rsidRDefault="008461F6" w:rsidP="00086E07">
      <w:pPr>
        <w:tabs>
          <w:tab w:val="left" w:pos="2745"/>
          <w:tab w:val="center" w:pos="3968"/>
        </w:tabs>
        <w:spacing w:line="240" w:lineRule="auto"/>
        <w:ind w:firstLine="0"/>
        <w:jc w:val="left"/>
        <w:rPr>
          <w:rFonts w:cs="Times New Roman"/>
          <w:b/>
          <w:bCs/>
          <w:lang w:val="en-US"/>
        </w:rPr>
      </w:pPr>
      <w:r w:rsidRPr="00C862D7">
        <w:rPr>
          <w:rFonts w:cs="Times New Roman"/>
          <w:b/>
          <w:bCs/>
          <w:lang w:val="en-US"/>
        </w:rPr>
        <w:tab/>
      </w:r>
      <w:r w:rsidRPr="00C862D7">
        <w:rPr>
          <w:rFonts w:cs="Times New Roman"/>
          <w:b/>
          <w:bCs/>
          <w:lang w:val="en-US"/>
        </w:rPr>
        <w:tab/>
        <w:t>191351144</w:t>
      </w:r>
    </w:p>
    <w:p w14:paraId="7DE26C96" w14:textId="6538A865" w:rsidR="008461F6" w:rsidRPr="00C862D7" w:rsidRDefault="00C63B81" w:rsidP="00086E07">
      <w:pPr>
        <w:spacing w:line="240" w:lineRule="auto"/>
        <w:ind w:firstLine="0"/>
        <w:jc w:val="center"/>
        <w:rPr>
          <w:rFonts w:cs="Times New Roman"/>
          <w:b/>
          <w:bCs/>
          <w:i/>
          <w:iCs/>
          <w:lang w:val="en-US"/>
        </w:rPr>
      </w:pPr>
      <w:r w:rsidRPr="00C862D7">
        <w:rPr>
          <w:rFonts w:cs="Times New Roman"/>
          <w:b/>
          <w:bCs/>
          <w:i/>
          <w:iCs/>
          <w:lang w:val="en-US"/>
        </w:rPr>
        <w:t>Informatics Engineering</w:t>
      </w:r>
    </w:p>
    <w:p w14:paraId="7CB91CC3" w14:textId="77777777" w:rsidR="009E6EDC" w:rsidRPr="00C862D7" w:rsidRDefault="009E6EDC" w:rsidP="00086E07">
      <w:pPr>
        <w:spacing w:line="240" w:lineRule="auto"/>
        <w:ind w:firstLine="0"/>
        <w:jc w:val="left"/>
        <w:rPr>
          <w:rFonts w:cs="Times New Roman"/>
          <w:lang w:val="en-US"/>
        </w:rPr>
      </w:pPr>
    </w:p>
    <w:p w14:paraId="37170459" w14:textId="4423B8AB" w:rsidR="00086E07" w:rsidRPr="00C862D7" w:rsidRDefault="00086E07" w:rsidP="00C862D7">
      <w:pPr>
        <w:spacing w:line="240" w:lineRule="auto"/>
        <w:rPr>
          <w:rFonts w:cs="Times New Roman"/>
          <w:i/>
          <w:iCs/>
          <w:lang w:val="en-US"/>
        </w:rPr>
      </w:pPr>
      <w:r w:rsidRPr="00C862D7">
        <w:rPr>
          <w:rFonts w:cs="Times New Roman"/>
          <w:i/>
          <w:iCs/>
          <w:lang w:val="en-US"/>
        </w:rPr>
        <w:t>Guava is a fruticulture commodity with the 8th ranked production amount in West Java in 2021 with a total of 692 thousand quintals. However, guava production in 2021 has decreased by 12.82% compared to production in 2020. This research aims to help classify diseases on guava leaves and fruits so that appropriate treatment can be carried out on guava leaves and fruits affected by disease based on digital images using mobile-based applications.</w:t>
      </w:r>
    </w:p>
    <w:p w14:paraId="0DBDABB3" w14:textId="29705123" w:rsidR="00086E07" w:rsidRPr="00C862D7" w:rsidRDefault="00086E07" w:rsidP="00C862D7">
      <w:pPr>
        <w:spacing w:line="240" w:lineRule="auto"/>
        <w:rPr>
          <w:rFonts w:cs="Times New Roman"/>
          <w:i/>
          <w:iCs/>
          <w:lang w:val="en-US"/>
        </w:rPr>
      </w:pPr>
      <w:r w:rsidRPr="00C862D7">
        <w:rPr>
          <w:rFonts w:cs="Times New Roman"/>
          <w:i/>
          <w:iCs/>
          <w:lang w:val="en-US"/>
        </w:rPr>
        <w:t>This research uses deep learning technology that will perform learning on a dataset of diseases on guava leaves and fruits that have been labeled or called supervised learning. To classify digital images, a Convolutional Neural Network (CNN) algorithm with MobileNetV2 architecture is needed. After the model is completed, it will be applied into a mobile application using the Kotlin programming language</w:t>
      </w:r>
      <w:r w:rsidR="00622DF5">
        <w:rPr>
          <w:rFonts w:cs="Times New Roman"/>
          <w:i/>
          <w:iCs/>
          <w:lang w:val="en-US"/>
        </w:rPr>
        <w:t>.</w:t>
      </w:r>
      <w:r w:rsidRPr="00C862D7">
        <w:rPr>
          <w:rFonts w:cs="Times New Roman"/>
          <w:i/>
          <w:iCs/>
          <w:lang w:val="en-US"/>
        </w:rPr>
        <w:t xml:space="preserve"> Then the research method used in this research is CRISP-DM. </w:t>
      </w:r>
    </w:p>
    <w:p w14:paraId="1430B19D" w14:textId="5D068021" w:rsidR="00610D05" w:rsidRPr="00C862D7" w:rsidRDefault="00086E07" w:rsidP="00C862D7">
      <w:pPr>
        <w:spacing w:line="240" w:lineRule="auto"/>
        <w:rPr>
          <w:rFonts w:cs="Times New Roman"/>
          <w:i/>
          <w:iCs/>
          <w:lang w:val="en-US"/>
        </w:rPr>
      </w:pPr>
      <w:r w:rsidRPr="00C862D7">
        <w:rPr>
          <w:rFonts w:cs="Times New Roman"/>
          <w:i/>
          <w:iCs/>
          <w:lang w:val="en-US"/>
        </w:rPr>
        <w:t>Based on the results of this study, the guava leaf model has excellent model evaluation results with the following details: training accuracy of 99.6%, validation accuracy of 100%, training loss of 3.2%, and validation loss of 3.1%. The confusion matrix results of the guava leaf model have 100% accuracy from the total validation data of 63 data. While the guava fruit model requires a dropout of 0.2 and L2 kernel regularizers of 0.01 to reduce overfitting with the following details: training accuracy 98.8% and validation accuracy 91.6%, then training loss of 19.1%, and validation loss of 38.6%. The confusion matrix results of the guava fruit model have an accuracy of 91.6% of the total validation data of 84 data. Then the two models that have been made are successfully applied into mobile-based applications.</w:t>
      </w:r>
    </w:p>
    <w:p w14:paraId="5D6E67D9" w14:textId="77777777" w:rsidR="00086E07" w:rsidRPr="00C862D7" w:rsidRDefault="00086E07" w:rsidP="00086E07">
      <w:pPr>
        <w:spacing w:line="240" w:lineRule="auto"/>
        <w:ind w:firstLine="0"/>
        <w:rPr>
          <w:rFonts w:cs="Times New Roman"/>
          <w:i/>
          <w:iCs/>
          <w:lang w:val="en-US"/>
        </w:rPr>
      </w:pPr>
    </w:p>
    <w:p w14:paraId="47F652B5" w14:textId="2CC4B970" w:rsidR="00610D05" w:rsidRPr="00C862D7" w:rsidRDefault="00610D05" w:rsidP="00086E07">
      <w:pPr>
        <w:spacing w:line="240" w:lineRule="auto"/>
        <w:ind w:firstLine="0"/>
        <w:jc w:val="left"/>
        <w:rPr>
          <w:rFonts w:eastAsiaTheme="majorEastAsia" w:cs="Times New Roman"/>
          <w:bCs/>
          <w:i/>
          <w:iCs/>
          <w:szCs w:val="32"/>
          <w:lang w:val="en-US"/>
        </w:rPr>
      </w:pPr>
      <w:r w:rsidRPr="00C862D7">
        <w:rPr>
          <w:rFonts w:cs="Times New Roman"/>
          <w:b/>
          <w:bCs/>
          <w:i/>
          <w:iCs/>
          <w:lang w:val="en-US"/>
        </w:rPr>
        <w:t xml:space="preserve">Keywords: </w:t>
      </w:r>
      <w:r w:rsidR="00086E07" w:rsidRPr="00C862D7">
        <w:rPr>
          <w:rFonts w:eastAsiaTheme="majorEastAsia" w:cs="Times New Roman"/>
          <w:bCs/>
          <w:i/>
          <w:iCs/>
          <w:szCs w:val="32"/>
          <w:lang w:val="en-US"/>
        </w:rPr>
        <w:t>Deep learning, Supervised Learning, Convolutional Neural Network, MobileNetV2</w:t>
      </w:r>
      <w:r w:rsidRPr="00C862D7">
        <w:rPr>
          <w:rFonts w:eastAsiaTheme="majorEastAsia" w:cs="Times New Roman"/>
          <w:bCs/>
          <w:i/>
          <w:iCs/>
          <w:szCs w:val="32"/>
          <w:lang w:val="en-US"/>
        </w:rPr>
        <w:t xml:space="preserve">, </w:t>
      </w:r>
      <w:r w:rsidR="0029107D">
        <w:rPr>
          <w:rFonts w:eastAsiaTheme="majorEastAsia" w:cs="Times New Roman"/>
          <w:bCs/>
          <w:i/>
          <w:iCs/>
          <w:szCs w:val="32"/>
          <w:lang w:val="en-US"/>
        </w:rPr>
        <w:t>G</w:t>
      </w:r>
      <w:r w:rsidRPr="00C862D7">
        <w:rPr>
          <w:rFonts w:eastAsiaTheme="majorEastAsia" w:cs="Times New Roman"/>
          <w:bCs/>
          <w:i/>
          <w:iCs/>
          <w:szCs w:val="32"/>
          <w:lang w:val="en-US"/>
        </w:rPr>
        <w:t>uava</w:t>
      </w:r>
    </w:p>
    <w:p w14:paraId="1BB7F8E4" w14:textId="4FCFB37C" w:rsidR="00C36909" w:rsidRPr="00C862D7" w:rsidRDefault="00C36909" w:rsidP="009E6EDC">
      <w:pPr>
        <w:ind w:firstLine="0"/>
        <w:rPr>
          <w:rFonts w:cs="Times New Roman"/>
          <w:lang w:val="en-US"/>
        </w:rPr>
      </w:pPr>
      <w:r w:rsidRPr="00C862D7">
        <w:rPr>
          <w:rFonts w:cs="Times New Roman"/>
          <w:lang w:val="en-US"/>
        </w:rPr>
        <w:br w:type="page"/>
      </w:r>
    </w:p>
    <w:p w14:paraId="64D822A2" w14:textId="77777777" w:rsidR="008A415E" w:rsidRPr="00C862D7" w:rsidRDefault="00C36909" w:rsidP="00C36909">
      <w:pPr>
        <w:pStyle w:val="Heading1"/>
        <w:numPr>
          <w:ilvl w:val="0"/>
          <w:numId w:val="0"/>
        </w:numPr>
        <w:rPr>
          <w:rFonts w:cs="Times New Roman"/>
          <w:lang w:val="en-US"/>
        </w:rPr>
      </w:pPr>
      <w:bookmarkStart w:id="3" w:name="_Toc138684950"/>
      <w:r w:rsidRPr="00C862D7">
        <w:rPr>
          <w:rFonts w:cs="Times New Roman"/>
          <w:lang w:val="en-US"/>
        </w:rPr>
        <w:lastRenderedPageBreak/>
        <w:t>PEDOMAN PENGGUNAAN SKRIPSI</w:t>
      </w:r>
      <w:bookmarkEnd w:id="3"/>
    </w:p>
    <w:p w14:paraId="19A06DE9" w14:textId="77777777" w:rsidR="008A415E" w:rsidRPr="00C862D7" w:rsidRDefault="008A415E" w:rsidP="008A415E">
      <w:pPr>
        <w:rPr>
          <w:rFonts w:cs="Times New Roman"/>
          <w:lang w:val="en-US"/>
        </w:rPr>
      </w:pPr>
    </w:p>
    <w:p w14:paraId="2107CFC8" w14:textId="77777777" w:rsidR="008A415E" w:rsidRPr="00C862D7" w:rsidRDefault="008A415E" w:rsidP="008A415E">
      <w:pPr>
        <w:rPr>
          <w:rFonts w:cs="Times New Roman"/>
          <w:lang w:val="en-US"/>
        </w:rPr>
      </w:pPr>
      <w:r w:rsidRPr="00C862D7">
        <w:rPr>
          <w:rFonts w:cs="Times New Roman"/>
          <w:lang w:val="en-US"/>
        </w:rPr>
        <w:t>Skripsi S1 yang tidak dipublikasikan terdaftar dan tersedia di Perpustakaan Sekolah Tinggi Teknologi Wastukancana, dan terbuka untuk umum dengan ketentuan bahwa hak cipta ada pada pengarang dengan mengikuti aturan HaKI yang berlaku di Sekolah Tinggi Teknologi Wastukancana. Referensi kepustakaan diperkenankan dicatat, tetapi pengutipan atau peringkasan hanya dapat dilakukan seizin pengarang dan harus disertai dengan kebiasaan ilmiah untuk menyebutkan sumbernya.</w:t>
      </w:r>
    </w:p>
    <w:p w14:paraId="4C2AC3B2" w14:textId="43BAF8AF" w:rsidR="004C7956" w:rsidRPr="00C862D7" w:rsidRDefault="008A415E" w:rsidP="008A415E">
      <w:pPr>
        <w:rPr>
          <w:rFonts w:cs="Times New Roman"/>
          <w:lang w:val="en-US"/>
        </w:rPr>
      </w:pPr>
      <w:r w:rsidRPr="00C862D7">
        <w:rPr>
          <w:rFonts w:cs="Times New Roman"/>
          <w:lang w:val="en-US"/>
        </w:rPr>
        <w:t>Memperbanyak atau menerbitkan sebagian atau seluruh Skripsi haruslah seizin Ketua Sekolah Tinggi Teknologi Wastukancana Purwakarta.</w:t>
      </w:r>
      <w:r w:rsidR="00E81C5C" w:rsidRPr="00C862D7">
        <w:rPr>
          <w:rFonts w:cs="Times New Roman"/>
          <w:lang w:val="en-US"/>
        </w:rPr>
        <w:br w:type="page"/>
      </w:r>
    </w:p>
    <w:p w14:paraId="0EEF5765" w14:textId="77777777" w:rsidR="00C25D52" w:rsidRPr="00C862D7" w:rsidRDefault="004C7956" w:rsidP="004C7956">
      <w:pPr>
        <w:pStyle w:val="Heading1"/>
        <w:numPr>
          <w:ilvl w:val="0"/>
          <w:numId w:val="0"/>
        </w:numPr>
        <w:rPr>
          <w:rFonts w:cs="Times New Roman"/>
          <w:lang w:val="en-US"/>
        </w:rPr>
      </w:pPr>
      <w:bookmarkStart w:id="4" w:name="_Toc138684951"/>
      <w:r w:rsidRPr="00C862D7">
        <w:rPr>
          <w:rFonts w:cs="Times New Roman"/>
          <w:lang w:val="en-US"/>
        </w:rPr>
        <w:lastRenderedPageBreak/>
        <w:t>KATA PENGANTAR</w:t>
      </w:r>
      <w:bookmarkEnd w:id="4"/>
    </w:p>
    <w:p w14:paraId="6D5961EF" w14:textId="77777777" w:rsidR="00C25D52" w:rsidRPr="00C862D7" w:rsidRDefault="00C25D52" w:rsidP="00C25D52">
      <w:pPr>
        <w:rPr>
          <w:rFonts w:cs="Times New Roman"/>
          <w:lang w:val="en-US"/>
        </w:rPr>
      </w:pPr>
    </w:p>
    <w:p w14:paraId="13A8DDEC" w14:textId="7CE6E207" w:rsidR="00C25D52" w:rsidRPr="00C862D7" w:rsidRDefault="00C25D52" w:rsidP="00547383">
      <w:pPr>
        <w:rPr>
          <w:rFonts w:cs="Times New Roman"/>
          <w:lang w:val="en-US"/>
        </w:rPr>
      </w:pPr>
      <w:r w:rsidRPr="00C862D7">
        <w:rPr>
          <w:rFonts w:cs="Times New Roman"/>
          <w:lang w:val="en-US"/>
        </w:rPr>
        <w:t>Puja dan puji syukur kehadirat Allah SWT yang Maha Pengasih lagi Maha Panyayang, yang telah melimpahkan rahmat, hidayah, dan inayah-Nya, sehingga penulis dapat merampungkan skripsi yang berjudul “</w:t>
      </w:r>
      <w:r w:rsidR="00CE76FC" w:rsidRPr="00CE76FC">
        <w:rPr>
          <w:rFonts w:cs="Times New Roman"/>
          <w:lang w:val="en-US"/>
        </w:rPr>
        <w:t xml:space="preserve">Aplikasi Klasifikasi Penyakit Pada Daun </w:t>
      </w:r>
      <w:r w:rsidR="00CE76FC">
        <w:rPr>
          <w:rFonts w:cs="Times New Roman"/>
          <w:lang w:val="en-US"/>
        </w:rPr>
        <w:t>d</w:t>
      </w:r>
      <w:r w:rsidR="00CE76FC" w:rsidRPr="00CE76FC">
        <w:rPr>
          <w:rFonts w:cs="Times New Roman"/>
          <w:lang w:val="en-US"/>
        </w:rPr>
        <w:t>an Buah Jambu Biji Berbasis</w:t>
      </w:r>
      <w:r w:rsidR="00CE76FC" w:rsidRPr="00CE76FC">
        <w:rPr>
          <w:rFonts w:cs="Times New Roman"/>
          <w:i/>
          <w:iCs/>
          <w:lang w:val="en-US"/>
        </w:rPr>
        <w:t xml:space="preserve"> Mobile </w:t>
      </w:r>
      <w:r w:rsidR="00CE76FC" w:rsidRPr="00CE76FC">
        <w:rPr>
          <w:rFonts w:cs="Times New Roman"/>
          <w:lang w:val="en-US"/>
        </w:rPr>
        <w:t>Dengan Menggunakan Metode</w:t>
      </w:r>
      <w:r w:rsidR="00CE76FC" w:rsidRPr="00CE76FC">
        <w:rPr>
          <w:rFonts w:cs="Times New Roman"/>
          <w:i/>
          <w:iCs/>
          <w:lang w:val="en-US"/>
        </w:rPr>
        <w:t xml:space="preserve"> Convolutional Neural Network </w:t>
      </w:r>
      <w:r w:rsidR="00CE76FC" w:rsidRPr="00CE76FC">
        <w:rPr>
          <w:rFonts w:cs="Times New Roman"/>
          <w:lang w:val="en-US"/>
        </w:rPr>
        <w:t>(CNN)</w:t>
      </w:r>
      <w:r w:rsidRPr="00C862D7">
        <w:rPr>
          <w:rFonts w:cs="Times New Roman"/>
          <w:lang w:val="en-US"/>
        </w:rPr>
        <w:t>”.</w:t>
      </w:r>
    </w:p>
    <w:p w14:paraId="1EB6A9DC" w14:textId="6449D44D" w:rsidR="00C25D52" w:rsidRPr="00C862D7" w:rsidRDefault="00C25D52" w:rsidP="00547383">
      <w:pPr>
        <w:rPr>
          <w:rFonts w:cs="Times New Roman"/>
          <w:lang w:val="en-US"/>
        </w:rPr>
      </w:pPr>
      <w:r w:rsidRPr="00C862D7">
        <w:rPr>
          <w:rFonts w:cs="Times New Roman"/>
          <w:lang w:val="en-US"/>
        </w:rPr>
        <w:t xml:space="preserve">Melalui kesempatan yang berharga dan dengan menyelesaikan </w:t>
      </w:r>
      <w:r w:rsidR="000D4315" w:rsidRPr="00C862D7">
        <w:rPr>
          <w:rFonts w:cs="Times New Roman"/>
          <w:lang w:val="en-US"/>
        </w:rPr>
        <w:t>skripsi</w:t>
      </w:r>
      <w:r w:rsidRPr="00C862D7">
        <w:rPr>
          <w:rFonts w:cs="Times New Roman"/>
          <w:lang w:val="en-US"/>
        </w:rPr>
        <w:t xml:space="preserve"> ini penulis banyak mendapatkan arahan, bimbingan, doa, serta dukungan dari berbagai pihak baik secara langsung maupun tidak langsung. Oleh sebab itu, penulis ingin mengucapkan terimakasih kepada yang terhormat : </w:t>
      </w:r>
    </w:p>
    <w:p w14:paraId="2424E65D" w14:textId="66D9CD8D" w:rsidR="00687CDB" w:rsidRPr="00C862D7" w:rsidRDefault="00C25D52" w:rsidP="00547383">
      <w:pPr>
        <w:pStyle w:val="ListParagraph"/>
        <w:numPr>
          <w:ilvl w:val="0"/>
          <w:numId w:val="34"/>
        </w:numPr>
        <w:ind w:left="426"/>
        <w:rPr>
          <w:rFonts w:cs="Times New Roman"/>
          <w:lang w:val="en-US"/>
        </w:rPr>
      </w:pPr>
      <w:r w:rsidRPr="00C862D7">
        <w:rPr>
          <w:rFonts w:cs="Times New Roman"/>
          <w:lang w:val="en-US"/>
        </w:rPr>
        <w:t>Bapak Apang Djafar Shie</w:t>
      </w:r>
      <w:r w:rsidR="00007FAA" w:rsidRPr="00C862D7">
        <w:rPr>
          <w:rFonts w:cs="Times New Roman"/>
          <w:lang w:val="en-US"/>
        </w:rPr>
        <w:t>d</w:t>
      </w:r>
      <w:r w:rsidRPr="00C862D7">
        <w:rPr>
          <w:rFonts w:cs="Times New Roman"/>
          <w:lang w:val="en-US"/>
        </w:rPr>
        <w:t>dieque, S.T., M.T. Selaku Ketua Sekolah Tinggi Teknologi Wastukancana Purwakarta.</w:t>
      </w:r>
    </w:p>
    <w:p w14:paraId="42CEF4C1" w14:textId="77777777" w:rsidR="00687CDB" w:rsidRPr="00C862D7" w:rsidRDefault="00C25D52" w:rsidP="00547383">
      <w:pPr>
        <w:pStyle w:val="ListParagraph"/>
        <w:numPr>
          <w:ilvl w:val="0"/>
          <w:numId w:val="34"/>
        </w:numPr>
        <w:ind w:left="426"/>
        <w:rPr>
          <w:rFonts w:cs="Times New Roman"/>
          <w:lang w:val="en-US"/>
        </w:rPr>
      </w:pPr>
      <w:r w:rsidRPr="00C862D7">
        <w:rPr>
          <w:rFonts w:cs="Times New Roman"/>
          <w:lang w:val="en-US"/>
        </w:rPr>
        <w:t>Bapak Teguh Imam Hermanto, M.Kom. Selaku Kaprodi Teknik Informatika.</w:t>
      </w:r>
    </w:p>
    <w:p w14:paraId="2CA40C0B" w14:textId="77777777" w:rsidR="00687CDB" w:rsidRPr="00C862D7" w:rsidRDefault="00C25D52" w:rsidP="00547383">
      <w:pPr>
        <w:pStyle w:val="ListParagraph"/>
        <w:numPr>
          <w:ilvl w:val="0"/>
          <w:numId w:val="34"/>
        </w:numPr>
        <w:ind w:left="426"/>
        <w:rPr>
          <w:rFonts w:cs="Times New Roman"/>
          <w:lang w:val="en-US"/>
        </w:rPr>
      </w:pPr>
      <w:r w:rsidRPr="00C862D7">
        <w:rPr>
          <w:rFonts w:cs="Times New Roman"/>
          <w:lang w:val="en-US"/>
        </w:rPr>
        <w:t>Bapak Muhammad Rafi Muttaqin, S.Kom., M.Kom. Selaku pembimbing utama.</w:t>
      </w:r>
    </w:p>
    <w:p w14:paraId="48974073" w14:textId="77777777" w:rsidR="00687CDB" w:rsidRPr="00C862D7" w:rsidRDefault="00C25D52" w:rsidP="00547383">
      <w:pPr>
        <w:pStyle w:val="ListParagraph"/>
        <w:numPr>
          <w:ilvl w:val="0"/>
          <w:numId w:val="34"/>
        </w:numPr>
        <w:ind w:left="426"/>
        <w:rPr>
          <w:rFonts w:cs="Times New Roman"/>
          <w:lang w:val="en-US"/>
        </w:rPr>
      </w:pPr>
      <w:r w:rsidRPr="00C862D7">
        <w:rPr>
          <w:rFonts w:cs="Times New Roman"/>
          <w:lang w:val="en-US"/>
        </w:rPr>
        <w:t>Bapak Yudhi Raymond Ramadhan, S.Si., M.Kom. Selaku pembimbing pendamping.</w:t>
      </w:r>
    </w:p>
    <w:p w14:paraId="5712BB98" w14:textId="77777777" w:rsidR="00687CDB" w:rsidRPr="00C862D7" w:rsidRDefault="00C25D52" w:rsidP="00547383">
      <w:pPr>
        <w:pStyle w:val="ListParagraph"/>
        <w:numPr>
          <w:ilvl w:val="0"/>
          <w:numId w:val="34"/>
        </w:numPr>
        <w:ind w:left="426"/>
        <w:rPr>
          <w:rFonts w:cs="Times New Roman"/>
          <w:lang w:val="en-US"/>
        </w:rPr>
      </w:pPr>
      <w:r w:rsidRPr="00C862D7">
        <w:rPr>
          <w:rFonts w:cs="Times New Roman"/>
          <w:lang w:val="en-US"/>
        </w:rPr>
        <w:t>Ibu, Bapak, Kakak, dan seluruh Keluarga Besar yang telah mendukung sepenuh hati dan memberikan dukungan baik secara moril maupun materi.</w:t>
      </w:r>
    </w:p>
    <w:p w14:paraId="407416D9" w14:textId="77777777" w:rsidR="00547383" w:rsidRPr="00C862D7" w:rsidRDefault="00547383" w:rsidP="00547383">
      <w:pPr>
        <w:pStyle w:val="ListParagraph"/>
        <w:numPr>
          <w:ilvl w:val="0"/>
          <w:numId w:val="34"/>
        </w:numPr>
        <w:ind w:left="426"/>
        <w:rPr>
          <w:rFonts w:cs="Times New Roman"/>
          <w:lang w:val="en-US"/>
        </w:rPr>
      </w:pPr>
      <w:r w:rsidRPr="00C862D7">
        <w:rPr>
          <w:rFonts w:cs="Times New Roman"/>
          <w:lang w:val="en-US"/>
        </w:rPr>
        <w:t>S</w:t>
      </w:r>
      <w:r w:rsidR="00C25D52" w:rsidRPr="00C862D7">
        <w:rPr>
          <w:rFonts w:cs="Times New Roman"/>
          <w:lang w:val="en-US"/>
        </w:rPr>
        <w:t>erta semua pihak lain</w:t>
      </w:r>
      <w:r w:rsidRPr="00C862D7">
        <w:rPr>
          <w:rFonts w:cs="Times New Roman"/>
          <w:lang w:val="en-US"/>
        </w:rPr>
        <w:t>n</w:t>
      </w:r>
      <w:r w:rsidR="00C25D52" w:rsidRPr="00C862D7">
        <w:rPr>
          <w:rFonts w:cs="Times New Roman"/>
          <w:lang w:val="en-US"/>
        </w:rPr>
        <w:t>ya yang tidak bisa dituliskan penulis satu per satu yang telah membantu selama penyusunan skripsi ini.</w:t>
      </w:r>
    </w:p>
    <w:p w14:paraId="08E32D9C" w14:textId="7257372A" w:rsidR="00547383" w:rsidRPr="00C862D7" w:rsidRDefault="00547383" w:rsidP="00547383">
      <w:pPr>
        <w:ind w:left="68"/>
        <w:rPr>
          <w:rFonts w:cs="Times New Roman"/>
          <w:lang w:val="en-US"/>
        </w:rPr>
      </w:pPr>
      <w:r w:rsidRPr="00C862D7">
        <w:rPr>
          <w:rFonts w:cs="Times New Roman"/>
          <w:lang w:val="en-US"/>
        </w:rPr>
        <w:t xml:space="preserve">Penulis menyadari bahwa skripsi ini masih jauh dari kata sempurna dan masih memiliki kekurangan. Penulis mengharapkan kritik dan saran pembaca untuk menyempurnakan skripsi ini. Semoga skripsi ini bermanfaat bagi semua pihak yang membutuhkannya. Akhir kata, semoga Allah SWT melimpahkan rahmat dan hidayah-Nya kepada kita semua. </w:t>
      </w:r>
      <w:r w:rsidR="002A29CB" w:rsidRPr="00C862D7">
        <w:rPr>
          <w:rFonts w:cs="Times New Roman"/>
          <w:lang w:val="en-US"/>
        </w:rPr>
        <w:t>Amin ya robbal ‘alamiin</w:t>
      </w:r>
      <w:r w:rsidR="003D25EC">
        <w:rPr>
          <w:rFonts w:cs="Times New Roman"/>
          <w:lang w:val="en-US"/>
        </w:rPr>
        <w:t>.</w:t>
      </w:r>
    </w:p>
    <w:p w14:paraId="75A0469F" w14:textId="77777777" w:rsidR="00547383" w:rsidRPr="00C862D7" w:rsidRDefault="00547383" w:rsidP="00547383">
      <w:pPr>
        <w:ind w:left="68"/>
        <w:jc w:val="right"/>
        <w:rPr>
          <w:rFonts w:cs="Times New Roman"/>
          <w:lang w:val="en-US"/>
        </w:rPr>
      </w:pPr>
      <w:r w:rsidRPr="00C862D7">
        <w:rPr>
          <w:rFonts w:cs="Times New Roman"/>
          <w:lang w:val="en-US"/>
        </w:rPr>
        <w:t>Purwakarta</w:t>
      </w:r>
    </w:p>
    <w:p w14:paraId="6675FB51" w14:textId="77777777" w:rsidR="00547383" w:rsidRPr="00C862D7" w:rsidRDefault="00547383" w:rsidP="00547383">
      <w:pPr>
        <w:ind w:left="68"/>
        <w:jc w:val="right"/>
        <w:rPr>
          <w:rFonts w:cs="Times New Roman"/>
          <w:lang w:val="en-US"/>
        </w:rPr>
      </w:pPr>
    </w:p>
    <w:p w14:paraId="02DEDD86" w14:textId="57374763" w:rsidR="00F62AE5" w:rsidRPr="00C862D7" w:rsidRDefault="00547383" w:rsidP="00547383">
      <w:pPr>
        <w:ind w:left="68"/>
        <w:jc w:val="right"/>
        <w:rPr>
          <w:rFonts w:cs="Times New Roman"/>
          <w:lang w:val="en-US"/>
        </w:rPr>
      </w:pPr>
      <w:r w:rsidRPr="00C862D7">
        <w:rPr>
          <w:rFonts w:cs="Times New Roman"/>
          <w:lang w:val="en-US"/>
        </w:rPr>
        <w:t>Penulis</w:t>
      </w:r>
      <w:r w:rsidR="00F62AE5" w:rsidRPr="00C862D7">
        <w:rPr>
          <w:rFonts w:cs="Times New Roman"/>
          <w:lang w:val="en-US"/>
        </w:rPr>
        <w:br w:type="page"/>
      </w:r>
    </w:p>
    <w:p w14:paraId="3D7B95DF" w14:textId="6AEF8C1B" w:rsidR="000F100D" w:rsidRPr="00C862D7" w:rsidRDefault="00AD4F31" w:rsidP="00B43289">
      <w:pPr>
        <w:pStyle w:val="Heading1"/>
        <w:numPr>
          <w:ilvl w:val="0"/>
          <w:numId w:val="0"/>
        </w:numPr>
        <w:rPr>
          <w:rFonts w:cs="Times New Roman"/>
          <w:lang w:val="en-US"/>
        </w:rPr>
      </w:pPr>
      <w:bookmarkStart w:id="5" w:name="_Toc138684952"/>
      <w:r w:rsidRPr="00C862D7">
        <w:rPr>
          <w:rFonts w:cs="Times New Roman"/>
          <w:lang w:val="en-US"/>
        </w:rPr>
        <w:lastRenderedPageBreak/>
        <w:t>DAFTAR ISI</w:t>
      </w:r>
      <w:bookmarkEnd w:id="0"/>
      <w:bookmarkEnd w:id="5"/>
    </w:p>
    <w:sdt>
      <w:sdtPr>
        <w:rPr>
          <w:rFonts w:ascii="Times New Roman" w:eastAsiaTheme="minorHAnsi" w:hAnsi="Times New Roman" w:cs="Times New Roman"/>
          <w:color w:val="auto"/>
          <w:sz w:val="24"/>
          <w:szCs w:val="22"/>
          <w:lang w:val="en-ID"/>
        </w:rPr>
        <w:id w:val="1510484769"/>
        <w:docPartObj>
          <w:docPartGallery w:val="Table of Contents"/>
          <w:docPartUnique/>
        </w:docPartObj>
      </w:sdtPr>
      <w:sdtEndPr>
        <w:rPr>
          <w:b/>
          <w:bCs/>
          <w:noProof/>
        </w:rPr>
      </w:sdtEndPr>
      <w:sdtContent>
        <w:p w14:paraId="27945ACD" w14:textId="479A67CC" w:rsidR="008E5CAE" w:rsidRPr="00C862D7" w:rsidRDefault="008E5CAE" w:rsidP="004E4F15">
          <w:pPr>
            <w:pStyle w:val="TOCHeading"/>
            <w:spacing w:before="0" w:line="360" w:lineRule="auto"/>
            <w:rPr>
              <w:rFonts w:ascii="Times New Roman" w:hAnsi="Times New Roman" w:cs="Times New Roman"/>
            </w:rPr>
          </w:pPr>
        </w:p>
        <w:p w14:paraId="758538A2" w14:textId="4C7B26C2" w:rsidR="009E10A1" w:rsidRDefault="008E5CAE">
          <w:pPr>
            <w:pStyle w:val="TOC1"/>
            <w:rPr>
              <w:rFonts w:asciiTheme="minorHAnsi" w:eastAsiaTheme="minorEastAsia" w:hAnsiTheme="minorHAnsi"/>
              <w:noProof/>
              <w:sz w:val="22"/>
              <w:lang w:eastAsia="en-ID"/>
            </w:rPr>
          </w:pPr>
          <w:r w:rsidRPr="00C862D7">
            <w:rPr>
              <w:rFonts w:cs="Times New Roman"/>
            </w:rPr>
            <w:fldChar w:fldCharType="begin"/>
          </w:r>
          <w:r w:rsidRPr="00C862D7">
            <w:rPr>
              <w:rFonts w:cs="Times New Roman"/>
            </w:rPr>
            <w:instrText xml:space="preserve"> TOC \o "1-3" \h \z \u </w:instrText>
          </w:r>
          <w:r w:rsidRPr="00C862D7">
            <w:rPr>
              <w:rFonts w:cs="Times New Roman"/>
            </w:rPr>
            <w:fldChar w:fldCharType="separate"/>
          </w:r>
          <w:hyperlink w:anchor="_Toc138684948" w:history="1">
            <w:r w:rsidR="009E10A1" w:rsidRPr="00005A84">
              <w:rPr>
                <w:rStyle w:val="Hyperlink"/>
                <w:rFonts w:cs="Times New Roman"/>
                <w:noProof/>
                <w:lang w:val="en-US"/>
              </w:rPr>
              <w:t>ABSTRAK</w:t>
            </w:r>
            <w:r w:rsidR="009E10A1">
              <w:rPr>
                <w:noProof/>
                <w:webHidden/>
              </w:rPr>
              <w:tab/>
            </w:r>
            <w:r w:rsidR="009E10A1">
              <w:rPr>
                <w:noProof/>
                <w:webHidden/>
              </w:rPr>
              <w:fldChar w:fldCharType="begin"/>
            </w:r>
            <w:r w:rsidR="009E10A1">
              <w:rPr>
                <w:noProof/>
                <w:webHidden/>
              </w:rPr>
              <w:instrText xml:space="preserve"> PAGEREF _Toc138684948 \h </w:instrText>
            </w:r>
            <w:r w:rsidR="009E10A1">
              <w:rPr>
                <w:noProof/>
                <w:webHidden/>
              </w:rPr>
            </w:r>
            <w:r w:rsidR="009E10A1">
              <w:rPr>
                <w:noProof/>
                <w:webHidden/>
              </w:rPr>
              <w:fldChar w:fldCharType="separate"/>
            </w:r>
            <w:r w:rsidR="007C4B92">
              <w:rPr>
                <w:noProof/>
                <w:webHidden/>
              </w:rPr>
              <w:t>i</w:t>
            </w:r>
            <w:r w:rsidR="009E10A1">
              <w:rPr>
                <w:noProof/>
                <w:webHidden/>
              </w:rPr>
              <w:fldChar w:fldCharType="end"/>
            </w:r>
          </w:hyperlink>
        </w:p>
        <w:p w14:paraId="12DAA49A" w14:textId="14653612" w:rsidR="009E10A1" w:rsidRDefault="003D6838">
          <w:pPr>
            <w:pStyle w:val="TOC1"/>
            <w:rPr>
              <w:rFonts w:asciiTheme="minorHAnsi" w:eastAsiaTheme="minorEastAsia" w:hAnsiTheme="minorHAnsi"/>
              <w:noProof/>
              <w:sz w:val="22"/>
              <w:lang w:eastAsia="en-ID"/>
            </w:rPr>
          </w:pPr>
          <w:hyperlink w:anchor="_Toc138684949" w:history="1">
            <w:r w:rsidR="009E10A1" w:rsidRPr="00005A84">
              <w:rPr>
                <w:rStyle w:val="Hyperlink"/>
                <w:rFonts w:cs="Times New Roman"/>
                <w:i/>
                <w:iCs/>
                <w:noProof/>
                <w:lang w:val="en-US"/>
              </w:rPr>
              <w:t>ABSTRACT</w:t>
            </w:r>
            <w:r w:rsidR="009E10A1">
              <w:rPr>
                <w:noProof/>
                <w:webHidden/>
              </w:rPr>
              <w:tab/>
            </w:r>
            <w:r w:rsidR="009E10A1">
              <w:rPr>
                <w:noProof/>
                <w:webHidden/>
              </w:rPr>
              <w:fldChar w:fldCharType="begin"/>
            </w:r>
            <w:r w:rsidR="009E10A1">
              <w:rPr>
                <w:noProof/>
                <w:webHidden/>
              </w:rPr>
              <w:instrText xml:space="preserve"> PAGEREF _Toc138684949 \h </w:instrText>
            </w:r>
            <w:r w:rsidR="009E10A1">
              <w:rPr>
                <w:noProof/>
                <w:webHidden/>
              </w:rPr>
            </w:r>
            <w:r w:rsidR="009E10A1">
              <w:rPr>
                <w:noProof/>
                <w:webHidden/>
              </w:rPr>
              <w:fldChar w:fldCharType="separate"/>
            </w:r>
            <w:r w:rsidR="007C4B92">
              <w:rPr>
                <w:noProof/>
                <w:webHidden/>
              </w:rPr>
              <w:t>ii</w:t>
            </w:r>
            <w:r w:rsidR="009E10A1">
              <w:rPr>
                <w:noProof/>
                <w:webHidden/>
              </w:rPr>
              <w:fldChar w:fldCharType="end"/>
            </w:r>
          </w:hyperlink>
        </w:p>
        <w:p w14:paraId="68E96443" w14:textId="140667F3" w:rsidR="009E10A1" w:rsidRDefault="003D6838">
          <w:pPr>
            <w:pStyle w:val="TOC1"/>
            <w:rPr>
              <w:rFonts w:asciiTheme="minorHAnsi" w:eastAsiaTheme="minorEastAsia" w:hAnsiTheme="minorHAnsi"/>
              <w:noProof/>
              <w:sz w:val="22"/>
              <w:lang w:eastAsia="en-ID"/>
            </w:rPr>
          </w:pPr>
          <w:hyperlink w:anchor="_Toc138684950" w:history="1">
            <w:r w:rsidR="009E10A1" w:rsidRPr="00005A84">
              <w:rPr>
                <w:rStyle w:val="Hyperlink"/>
                <w:rFonts w:cs="Times New Roman"/>
                <w:noProof/>
                <w:lang w:val="en-US"/>
              </w:rPr>
              <w:t>PEDOMAN PENGGUNAAN SKRIPSI</w:t>
            </w:r>
            <w:r w:rsidR="009E10A1">
              <w:rPr>
                <w:noProof/>
                <w:webHidden/>
              </w:rPr>
              <w:tab/>
            </w:r>
            <w:r w:rsidR="009E10A1">
              <w:rPr>
                <w:noProof/>
                <w:webHidden/>
              </w:rPr>
              <w:fldChar w:fldCharType="begin"/>
            </w:r>
            <w:r w:rsidR="009E10A1">
              <w:rPr>
                <w:noProof/>
                <w:webHidden/>
              </w:rPr>
              <w:instrText xml:space="preserve"> PAGEREF _Toc138684950 \h </w:instrText>
            </w:r>
            <w:r w:rsidR="009E10A1">
              <w:rPr>
                <w:noProof/>
                <w:webHidden/>
              </w:rPr>
            </w:r>
            <w:r w:rsidR="009E10A1">
              <w:rPr>
                <w:noProof/>
                <w:webHidden/>
              </w:rPr>
              <w:fldChar w:fldCharType="separate"/>
            </w:r>
            <w:r w:rsidR="007C4B92">
              <w:rPr>
                <w:noProof/>
                <w:webHidden/>
              </w:rPr>
              <w:t>iii</w:t>
            </w:r>
            <w:r w:rsidR="009E10A1">
              <w:rPr>
                <w:noProof/>
                <w:webHidden/>
              </w:rPr>
              <w:fldChar w:fldCharType="end"/>
            </w:r>
          </w:hyperlink>
        </w:p>
        <w:p w14:paraId="5CB840A5" w14:textId="21DC7BFB" w:rsidR="009E10A1" w:rsidRDefault="003D6838">
          <w:pPr>
            <w:pStyle w:val="TOC1"/>
            <w:rPr>
              <w:rFonts w:asciiTheme="minorHAnsi" w:eastAsiaTheme="minorEastAsia" w:hAnsiTheme="minorHAnsi"/>
              <w:noProof/>
              <w:sz w:val="22"/>
              <w:lang w:eastAsia="en-ID"/>
            </w:rPr>
          </w:pPr>
          <w:hyperlink w:anchor="_Toc138684951" w:history="1">
            <w:r w:rsidR="009E10A1" w:rsidRPr="00005A84">
              <w:rPr>
                <w:rStyle w:val="Hyperlink"/>
                <w:rFonts w:cs="Times New Roman"/>
                <w:noProof/>
                <w:lang w:val="en-US"/>
              </w:rPr>
              <w:t>KATA PENGANTAR</w:t>
            </w:r>
            <w:r w:rsidR="009E10A1">
              <w:rPr>
                <w:noProof/>
                <w:webHidden/>
              </w:rPr>
              <w:tab/>
            </w:r>
            <w:r w:rsidR="009E10A1">
              <w:rPr>
                <w:noProof/>
                <w:webHidden/>
              </w:rPr>
              <w:fldChar w:fldCharType="begin"/>
            </w:r>
            <w:r w:rsidR="009E10A1">
              <w:rPr>
                <w:noProof/>
                <w:webHidden/>
              </w:rPr>
              <w:instrText xml:space="preserve"> PAGEREF _Toc138684951 \h </w:instrText>
            </w:r>
            <w:r w:rsidR="009E10A1">
              <w:rPr>
                <w:noProof/>
                <w:webHidden/>
              </w:rPr>
            </w:r>
            <w:r w:rsidR="009E10A1">
              <w:rPr>
                <w:noProof/>
                <w:webHidden/>
              </w:rPr>
              <w:fldChar w:fldCharType="separate"/>
            </w:r>
            <w:r w:rsidR="007C4B92">
              <w:rPr>
                <w:noProof/>
                <w:webHidden/>
              </w:rPr>
              <w:t>iv</w:t>
            </w:r>
            <w:r w:rsidR="009E10A1">
              <w:rPr>
                <w:noProof/>
                <w:webHidden/>
              </w:rPr>
              <w:fldChar w:fldCharType="end"/>
            </w:r>
          </w:hyperlink>
        </w:p>
        <w:p w14:paraId="2394DFC5" w14:textId="6F778557" w:rsidR="009E10A1" w:rsidRDefault="003D6838">
          <w:pPr>
            <w:pStyle w:val="TOC1"/>
            <w:rPr>
              <w:rFonts w:asciiTheme="minorHAnsi" w:eastAsiaTheme="minorEastAsia" w:hAnsiTheme="minorHAnsi"/>
              <w:noProof/>
              <w:sz w:val="22"/>
              <w:lang w:eastAsia="en-ID"/>
            </w:rPr>
          </w:pPr>
          <w:hyperlink w:anchor="_Toc138684952" w:history="1">
            <w:r w:rsidR="009E10A1" w:rsidRPr="00005A84">
              <w:rPr>
                <w:rStyle w:val="Hyperlink"/>
                <w:rFonts w:cs="Times New Roman"/>
                <w:noProof/>
                <w:lang w:val="en-US"/>
              </w:rPr>
              <w:t>DAFTAR ISI</w:t>
            </w:r>
            <w:r w:rsidR="009E10A1">
              <w:rPr>
                <w:noProof/>
                <w:webHidden/>
              </w:rPr>
              <w:tab/>
            </w:r>
            <w:r w:rsidR="009E10A1">
              <w:rPr>
                <w:noProof/>
                <w:webHidden/>
              </w:rPr>
              <w:fldChar w:fldCharType="begin"/>
            </w:r>
            <w:r w:rsidR="009E10A1">
              <w:rPr>
                <w:noProof/>
                <w:webHidden/>
              </w:rPr>
              <w:instrText xml:space="preserve"> PAGEREF _Toc138684952 \h </w:instrText>
            </w:r>
            <w:r w:rsidR="009E10A1">
              <w:rPr>
                <w:noProof/>
                <w:webHidden/>
              </w:rPr>
            </w:r>
            <w:r w:rsidR="009E10A1">
              <w:rPr>
                <w:noProof/>
                <w:webHidden/>
              </w:rPr>
              <w:fldChar w:fldCharType="separate"/>
            </w:r>
            <w:r w:rsidR="007C4B92">
              <w:rPr>
                <w:noProof/>
                <w:webHidden/>
              </w:rPr>
              <w:t>v</w:t>
            </w:r>
            <w:r w:rsidR="009E10A1">
              <w:rPr>
                <w:noProof/>
                <w:webHidden/>
              </w:rPr>
              <w:fldChar w:fldCharType="end"/>
            </w:r>
          </w:hyperlink>
        </w:p>
        <w:p w14:paraId="21595CA3" w14:textId="188D6E0D" w:rsidR="009E10A1" w:rsidRDefault="003D6838">
          <w:pPr>
            <w:pStyle w:val="TOC1"/>
            <w:rPr>
              <w:rFonts w:asciiTheme="minorHAnsi" w:eastAsiaTheme="minorEastAsia" w:hAnsiTheme="minorHAnsi"/>
              <w:noProof/>
              <w:sz w:val="22"/>
              <w:lang w:eastAsia="en-ID"/>
            </w:rPr>
          </w:pPr>
          <w:hyperlink w:anchor="_Toc138684953" w:history="1">
            <w:r w:rsidR="009E10A1" w:rsidRPr="00005A84">
              <w:rPr>
                <w:rStyle w:val="Hyperlink"/>
                <w:rFonts w:cs="Times New Roman"/>
                <w:noProof/>
                <w:lang w:val="en-US"/>
              </w:rPr>
              <w:t>DAFTAR GAMBAR</w:t>
            </w:r>
            <w:r w:rsidR="009E10A1">
              <w:rPr>
                <w:noProof/>
                <w:webHidden/>
              </w:rPr>
              <w:tab/>
            </w:r>
            <w:r w:rsidR="009E10A1">
              <w:rPr>
                <w:noProof/>
                <w:webHidden/>
              </w:rPr>
              <w:fldChar w:fldCharType="begin"/>
            </w:r>
            <w:r w:rsidR="009E10A1">
              <w:rPr>
                <w:noProof/>
                <w:webHidden/>
              </w:rPr>
              <w:instrText xml:space="preserve"> PAGEREF _Toc138684953 \h </w:instrText>
            </w:r>
            <w:r w:rsidR="009E10A1">
              <w:rPr>
                <w:noProof/>
                <w:webHidden/>
              </w:rPr>
            </w:r>
            <w:r w:rsidR="009E10A1">
              <w:rPr>
                <w:noProof/>
                <w:webHidden/>
              </w:rPr>
              <w:fldChar w:fldCharType="separate"/>
            </w:r>
            <w:r w:rsidR="007C4B92">
              <w:rPr>
                <w:noProof/>
                <w:webHidden/>
              </w:rPr>
              <w:t>viii</w:t>
            </w:r>
            <w:r w:rsidR="009E10A1">
              <w:rPr>
                <w:noProof/>
                <w:webHidden/>
              </w:rPr>
              <w:fldChar w:fldCharType="end"/>
            </w:r>
          </w:hyperlink>
        </w:p>
        <w:p w14:paraId="7C43AB68" w14:textId="4964F3CC" w:rsidR="009E10A1" w:rsidRDefault="003D6838">
          <w:pPr>
            <w:pStyle w:val="TOC1"/>
            <w:rPr>
              <w:rFonts w:asciiTheme="minorHAnsi" w:eastAsiaTheme="minorEastAsia" w:hAnsiTheme="minorHAnsi"/>
              <w:noProof/>
              <w:sz w:val="22"/>
              <w:lang w:eastAsia="en-ID"/>
            </w:rPr>
          </w:pPr>
          <w:hyperlink w:anchor="_Toc138684954" w:history="1">
            <w:r w:rsidR="009E10A1" w:rsidRPr="00005A84">
              <w:rPr>
                <w:rStyle w:val="Hyperlink"/>
                <w:rFonts w:cs="Times New Roman"/>
                <w:noProof/>
                <w:lang w:val="en-US"/>
              </w:rPr>
              <w:t>DAFTAR TABEL</w:t>
            </w:r>
            <w:r w:rsidR="009E10A1">
              <w:rPr>
                <w:noProof/>
                <w:webHidden/>
              </w:rPr>
              <w:tab/>
            </w:r>
            <w:r w:rsidR="009E10A1">
              <w:rPr>
                <w:noProof/>
                <w:webHidden/>
              </w:rPr>
              <w:fldChar w:fldCharType="begin"/>
            </w:r>
            <w:r w:rsidR="009E10A1">
              <w:rPr>
                <w:noProof/>
                <w:webHidden/>
              </w:rPr>
              <w:instrText xml:space="preserve"> PAGEREF _Toc138684954 \h </w:instrText>
            </w:r>
            <w:r w:rsidR="009E10A1">
              <w:rPr>
                <w:noProof/>
                <w:webHidden/>
              </w:rPr>
            </w:r>
            <w:r w:rsidR="009E10A1">
              <w:rPr>
                <w:noProof/>
                <w:webHidden/>
              </w:rPr>
              <w:fldChar w:fldCharType="separate"/>
            </w:r>
            <w:r w:rsidR="007C4B92">
              <w:rPr>
                <w:noProof/>
                <w:webHidden/>
              </w:rPr>
              <w:t>x</w:t>
            </w:r>
            <w:r w:rsidR="009E10A1">
              <w:rPr>
                <w:noProof/>
                <w:webHidden/>
              </w:rPr>
              <w:fldChar w:fldCharType="end"/>
            </w:r>
          </w:hyperlink>
        </w:p>
        <w:p w14:paraId="4B13BEF3" w14:textId="14531B02" w:rsidR="009E10A1" w:rsidRDefault="003D6838">
          <w:pPr>
            <w:pStyle w:val="TOC1"/>
            <w:rPr>
              <w:rFonts w:asciiTheme="minorHAnsi" w:eastAsiaTheme="minorEastAsia" w:hAnsiTheme="minorHAnsi"/>
              <w:noProof/>
              <w:sz w:val="22"/>
              <w:lang w:eastAsia="en-ID"/>
            </w:rPr>
          </w:pPr>
          <w:hyperlink w:anchor="_Toc138684955" w:history="1">
            <w:r w:rsidR="009E10A1" w:rsidRPr="00005A84">
              <w:rPr>
                <w:rStyle w:val="Hyperlink"/>
                <w:noProof/>
                <w:lang w:val="en-US"/>
              </w:rPr>
              <w:t>DAFTAR LAMPIRAN</w:t>
            </w:r>
            <w:r w:rsidR="009E10A1">
              <w:rPr>
                <w:noProof/>
                <w:webHidden/>
              </w:rPr>
              <w:tab/>
            </w:r>
            <w:r w:rsidR="009E10A1">
              <w:rPr>
                <w:noProof/>
                <w:webHidden/>
              </w:rPr>
              <w:fldChar w:fldCharType="begin"/>
            </w:r>
            <w:r w:rsidR="009E10A1">
              <w:rPr>
                <w:noProof/>
                <w:webHidden/>
              </w:rPr>
              <w:instrText xml:space="preserve"> PAGEREF _Toc138684955 \h </w:instrText>
            </w:r>
            <w:r w:rsidR="009E10A1">
              <w:rPr>
                <w:noProof/>
                <w:webHidden/>
              </w:rPr>
            </w:r>
            <w:r w:rsidR="009E10A1">
              <w:rPr>
                <w:noProof/>
                <w:webHidden/>
              </w:rPr>
              <w:fldChar w:fldCharType="separate"/>
            </w:r>
            <w:r w:rsidR="007C4B92">
              <w:rPr>
                <w:noProof/>
                <w:webHidden/>
              </w:rPr>
              <w:t>xi</w:t>
            </w:r>
            <w:r w:rsidR="009E10A1">
              <w:rPr>
                <w:noProof/>
                <w:webHidden/>
              </w:rPr>
              <w:fldChar w:fldCharType="end"/>
            </w:r>
          </w:hyperlink>
        </w:p>
        <w:p w14:paraId="4F914805" w14:textId="765B334C" w:rsidR="009E10A1" w:rsidRDefault="003D6838">
          <w:pPr>
            <w:pStyle w:val="TOC1"/>
            <w:rPr>
              <w:rFonts w:asciiTheme="minorHAnsi" w:eastAsiaTheme="minorEastAsia" w:hAnsiTheme="minorHAnsi"/>
              <w:noProof/>
              <w:sz w:val="22"/>
              <w:lang w:eastAsia="en-ID"/>
            </w:rPr>
          </w:pPr>
          <w:hyperlink w:anchor="_Toc138684956" w:history="1">
            <w:r w:rsidR="009E10A1" w:rsidRPr="00005A84">
              <w:rPr>
                <w:rStyle w:val="Hyperlink"/>
                <w:rFonts w:cs="Times New Roman"/>
                <w:noProof/>
                <w:lang w:val="en-US"/>
              </w:rPr>
              <w:t>BAB I</w:t>
            </w:r>
            <w:r w:rsidR="009E10A1">
              <w:rPr>
                <w:rStyle w:val="Hyperlink"/>
                <w:rFonts w:cs="Times New Roman"/>
                <w:noProof/>
                <w:lang w:val="en-US"/>
              </w:rPr>
              <w:t xml:space="preserve"> PENDAHULUAN</w:t>
            </w:r>
            <w:r w:rsidR="009E10A1">
              <w:rPr>
                <w:noProof/>
                <w:webHidden/>
              </w:rPr>
              <w:tab/>
            </w:r>
            <w:r w:rsidR="009E10A1">
              <w:rPr>
                <w:noProof/>
                <w:webHidden/>
              </w:rPr>
              <w:fldChar w:fldCharType="begin"/>
            </w:r>
            <w:r w:rsidR="009E10A1">
              <w:rPr>
                <w:noProof/>
                <w:webHidden/>
              </w:rPr>
              <w:instrText xml:space="preserve"> PAGEREF _Toc138684956 \h </w:instrText>
            </w:r>
            <w:r w:rsidR="009E10A1">
              <w:rPr>
                <w:noProof/>
                <w:webHidden/>
              </w:rPr>
            </w:r>
            <w:r w:rsidR="009E10A1">
              <w:rPr>
                <w:noProof/>
                <w:webHidden/>
              </w:rPr>
              <w:fldChar w:fldCharType="separate"/>
            </w:r>
            <w:r w:rsidR="007C4B92">
              <w:rPr>
                <w:noProof/>
                <w:webHidden/>
              </w:rPr>
              <w:t>1</w:t>
            </w:r>
            <w:r w:rsidR="009E10A1">
              <w:rPr>
                <w:noProof/>
                <w:webHidden/>
              </w:rPr>
              <w:fldChar w:fldCharType="end"/>
            </w:r>
          </w:hyperlink>
        </w:p>
        <w:p w14:paraId="1384B632" w14:textId="275131D8" w:rsidR="009E10A1" w:rsidRDefault="003D6838">
          <w:pPr>
            <w:pStyle w:val="TOC2"/>
            <w:rPr>
              <w:rFonts w:asciiTheme="minorHAnsi" w:eastAsiaTheme="minorEastAsia" w:hAnsiTheme="minorHAnsi"/>
              <w:noProof/>
              <w:sz w:val="22"/>
              <w:lang w:eastAsia="en-ID"/>
            </w:rPr>
          </w:pPr>
          <w:hyperlink w:anchor="_Toc138684957" w:history="1">
            <w:r w:rsidR="009E10A1" w:rsidRPr="00005A84">
              <w:rPr>
                <w:rStyle w:val="Hyperlink"/>
                <w:rFonts w:cs="Times New Roman"/>
                <w:noProof/>
                <w:lang w:val="en-US"/>
              </w:rPr>
              <w:t>1.1 Latar Belakang</w:t>
            </w:r>
            <w:r w:rsidR="009E10A1">
              <w:rPr>
                <w:noProof/>
                <w:webHidden/>
              </w:rPr>
              <w:tab/>
            </w:r>
            <w:r w:rsidR="009E10A1">
              <w:rPr>
                <w:noProof/>
                <w:webHidden/>
              </w:rPr>
              <w:fldChar w:fldCharType="begin"/>
            </w:r>
            <w:r w:rsidR="009E10A1">
              <w:rPr>
                <w:noProof/>
                <w:webHidden/>
              </w:rPr>
              <w:instrText xml:space="preserve"> PAGEREF _Toc138684957 \h </w:instrText>
            </w:r>
            <w:r w:rsidR="009E10A1">
              <w:rPr>
                <w:noProof/>
                <w:webHidden/>
              </w:rPr>
            </w:r>
            <w:r w:rsidR="009E10A1">
              <w:rPr>
                <w:noProof/>
                <w:webHidden/>
              </w:rPr>
              <w:fldChar w:fldCharType="separate"/>
            </w:r>
            <w:r w:rsidR="007C4B92">
              <w:rPr>
                <w:noProof/>
                <w:webHidden/>
              </w:rPr>
              <w:t>1</w:t>
            </w:r>
            <w:r w:rsidR="009E10A1">
              <w:rPr>
                <w:noProof/>
                <w:webHidden/>
              </w:rPr>
              <w:fldChar w:fldCharType="end"/>
            </w:r>
          </w:hyperlink>
        </w:p>
        <w:p w14:paraId="654E4F7D" w14:textId="318AD57B" w:rsidR="009E10A1" w:rsidRDefault="003D6838">
          <w:pPr>
            <w:pStyle w:val="TOC2"/>
            <w:rPr>
              <w:rFonts w:asciiTheme="minorHAnsi" w:eastAsiaTheme="minorEastAsia" w:hAnsiTheme="minorHAnsi"/>
              <w:noProof/>
              <w:sz w:val="22"/>
              <w:lang w:eastAsia="en-ID"/>
            </w:rPr>
          </w:pPr>
          <w:hyperlink w:anchor="_Toc138684958" w:history="1">
            <w:r w:rsidR="009E10A1" w:rsidRPr="00005A84">
              <w:rPr>
                <w:rStyle w:val="Hyperlink"/>
                <w:rFonts w:cs="Times New Roman"/>
                <w:noProof/>
                <w:lang w:val="en-US"/>
              </w:rPr>
              <w:t>1.2 Rumusan Masalah</w:t>
            </w:r>
            <w:r w:rsidR="009E10A1">
              <w:rPr>
                <w:noProof/>
                <w:webHidden/>
              </w:rPr>
              <w:tab/>
            </w:r>
            <w:r w:rsidR="009E10A1">
              <w:rPr>
                <w:noProof/>
                <w:webHidden/>
              </w:rPr>
              <w:fldChar w:fldCharType="begin"/>
            </w:r>
            <w:r w:rsidR="009E10A1">
              <w:rPr>
                <w:noProof/>
                <w:webHidden/>
              </w:rPr>
              <w:instrText xml:space="preserve"> PAGEREF _Toc138684958 \h </w:instrText>
            </w:r>
            <w:r w:rsidR="009E10A1">
              <w:rPr>
                <w:noProof/>
                <w:webHidden/>
              </w:rPr>
            </w:r>
            <w:r w:rsidR="009E10A1">
              <w:rPr>
                <w:noProof/>
                <w:webHidden/>
              </w:rPr>
              <w:fldChar w:fldCharType="separate"/>
            </w:r>
            <w:r w:rsidR="007C4B92">
              <w:rPr>
                <w:noProof/>
                <w:webHidden/>
              </w:rPr>
              <w:t>3</w:t>
            </w:r>
            <w:r w:rsidR="009E10A1">
              <w:rPr>
                <w:noProof/>
                <w:webHidden/>
              </w:rPr>
              <w:fldChar w:fldCharType="end"/>
            </w:r>
          </w:hyperlink>
        </w:p>
        <w:p w14:paraId="084C5883" w14:textId="59D78CFF" w:rsidR="009E10A1" w:rsidRDefault="003D6838">
          <w:pPr>
            <w:pStyle w:val="TOC2"/>
            <w:rPr>
              <w:rFonts w:asciiTheme="minorHAnsi" w:eastAsiaTheme="minorEastAsia" w:hAnsiTheme="minorHAnsi"/>
              <w:noProof/>
              <w:sz w:val="22"/>
              <w:lang w:eastAsia="en-ID"/>
            </w:rPr>
          </w:pPr>
          <w:hyperlink w:anchor="_Toc138684959" w:history="1">
            <w:r w:rsidR="009E10A1" w:rsidRPr="00005A84">
              <w:rPr>
                <w:rStyle w:val="Hyperlink"/>
                <w:rFonts w:cs="Times New Roman"/>
                <w:noProof/>
                <w:lang w:val="en-US"/>
              </w:rPr>
              <w:t>1.3 Batasan Masalah</w:t>
            </w:r>
            <w:r w:rsidR="009E10A1">
              <w:rPr>
                <w:noProof/>
                <w:webHidden/>
              </w:rPr>
              <w:tab/>
            </w:r>
            <w:r w:rsidR="009E10A1">
              <w:rPr>
                <w:noProof/>
                <w:webHidden/>
              </w:rPr>
              <w:fldChar w:fldCharType="begin"/>
            </w:r>
            <w:r w:rsidR="009E10A1">
              <w:rPr>
                <w:noProof/>
                <w:webHidden/>
              </w:rPr>
              <w:instrText xml:space="preserve"> PAGEREF _Toc138684959 \h </w:instrText>
            </w:r>
            <w:r w:rsidR="009E10A1">
              <w:rPr>
                <w:noProof/>
                <w:webHidden/>
              </w:rPr>
            </w:r>
            <w:r w:rsidR="009E10A1">
              <w:rPr>
                <w:noProof/>
                <w:webHidden/>
              </w:rPr>
              <w:fldChar w:fldCharType="separate"/>
            </w:r>
            <w:r w:rsidR="007C4B92">
              <w:rPr>
                <w:noProof/>
                <w:webHidden/>
              </w:rPr>
              <w:t>3</w:t>
            </w:r>
            <w:r w:rsidR="009E10A1">
              <w:rPr>
                <w:noProof/>
                <w:webHidden/>
              </w:rPr>
              <w:fldChar w:fldCharType="end"/>
            </w:r>
          </w:hyperlink>
        </w:p>
        <w:p w14:paraId="73EC54DB" w14:textId="099B5D3D" w:rsidR="009E10A1" w:rsidRDefault="003D6838">
          <w:pPr>
            <w:pStyle w:val="TOC2"/>
            <w:rPr>
              <w:rFonts w:asciiTheme="minorHAnsi" w:eastAsiaTheme="minorEastAsia" w:hAnsiTheme="minorHAnsi"/>
              <w:noProof/>
              <w:sz w:val="22"/>
              <w:lang w:eastAsia="en-ID"/>
            </w:rPr>
          </w:pPr>
          <w:hyperlink w:anchor="_Toc138684960" w:history="1">
            <w:r w:rsidR="009E10A1" w:rsidRPr="00005A84">
              <w:rPr>
                <w:rStyle w:val="Hyperlink"/>
                <w:rFonts w:cs="Times New Roman"/>
                <w:noProof/>
                <w:lang w:val="en-US"/>
              </w:rPr>
              <w:t>1.4 Tujuan Penelitian</w:t>
            </w:r>
            <w:r w:rsidR="009E10A1">
              <w:rPr>
                <w:noProof/>
                <w:webHidden/>
              </w:rPr>
              <w:tab/>
            </w:r>
            <w:r w:rsidR="009E10A1">
              <w:rPr>
                <w:noProof/>
                <w:webHidden/>
              </w:rPr>
              <w:fldChar w:fldCharType="begin"/>
            </w:r>
            <w:r w:rsidR="009E10A1">
              <w:rPr>
                <w:noProof/>
                <w:webHidden/>
              </w:rPr>
              <w:instrText xml:space="preserve"> PAGEREF _Toc138684960 \h </w:instrText>
            </w:r>
            <w:r w:rsidR="009E10A1">
              <w:rPr>
                <w:noProof/>
                <w:webHidden/>
              </w:rPr>
            </w:r>
            <w:r w:rsidR="009E10A1">
              <w:rPr>
                <w:noProof/>
                <w:webHidden/>
              </w:rPr>
              <w:fldChar w:fldCharType="separate"/>
            </w:r>
            <w:r w:rsidR="007C4B92">
              <w:rPr>
                <w:noProof/>
                <w:webHidden/>
              </w:rPr>
              <w:t>3</w:t>
            </w:r>
            <w:r w:rsidR="009E10A1">
              <w:rPr>
                <w:noProof/>
                <w:webHidden/>
              </w:rPr>
              <w:fldChar w:fldCharType="end"/>
            </w:r>
          </w:hyperlink>
        </w:p>
        <w:p w14:paraId="4C804966" w14:textId="4ABFB39D" w:rsidR="009E10A1" w:rsidRDefault="003D6838">
          <w:pPr>
            <w:pStyle w:val="TOC2"/>
            <w:rPr>
              <w:rFonts w:asciiTheme="minorHAnsi" w:eastAsiaTheme="minorEastAsia" w:hAnsiTheme="minorHAnsi"/>
              <w:noProof/>
              <w:sz w:val="22"/>
              <w:lang w:eastAsia="en-ID"/>
            </w:rPr>
          </w:pPr>
          <w:hyperlink w:anchor="_Toc138684961" w:history="1">
            <w:r w:rsidR="009E10A1" w:rsidRPr="00005A84">
              <w:rPr>
                <w:rStyle w:val="Hyperlink"/>
                <w:rFonts w:cs="Times New Roman"/>
                <w:noProof/>
                <w:lang w:val="en-US"/>
              </w:rPr>
              <w:t>1.5 Manfaat Penelitian</w:t>
            </w:r>
            <w:r w:rsidR="009E10A1">
              <w:rPr>
                <w:noProof/>
                <w:webHidden/>
              </w:rPr>
              <w:tab/>
            </w:r>
            <w:r w:rsidR="009E10A1">
              <w:rPr>
                <w:noProof/>
                <w:webHidden/>
              </w:rPr>
              <w:fldChar w:fldCharType="begin"/>
            </w:r>
            <w:r w:rsidR="009E10A1">
              <w:rPr>
                <w:noProof/>
                <w:webHidden/>
              </w:rPr>
              <w:instrText xml:space="preserve"> PAGEREF _Toc138684961 \h </w:instrText>
            </w:r>
            <w:r w:rsidR="009E10A1">
              <w:rPr>
                <w:noProof/>
                <w:webHidden/>
              </w:rPr>
            </w:r>
            <w:r w:rsidR="009E10A1">
              <w:rPr>
                <w:noProof/>
                <w:webHidden/>
              </w:rPr>
              <w:fldChar w:fldCharType="separate"/>
            </w:r>
            <w:r w:rsidR="007C4B92">
              <w:rPr>
                <w:noProof/>
                <w:webHidden/>
              </w:rPr>
              <w:t>4</w:t>
            </w:r>
            <w:r w:rsidR="009E10A1">
              <w:rPr>
                <w:noProof/>
                <w:webHidden/>
              </w:rPr>
              <w:fldChar w:fldCharType="end"/>
            </w:r>
          </w:hyperlink>
        </w:p>
        <w:p w14:paraId="708CA0FF" w14:textId="23F85D87" w:rsidR="009E10A1" w:rsidRDefault="003D6838">
          <w:pPr>
            <w:pStyle w:val="TOC2"/>
            <w:rPr>
              <w:rFonts w:asciiTheme="minorHAnsi" w:eastAsiaTheme="minorEastAsia" w:hAnsiTheme="minorHAnsi"/>
              <w:noProof/>
              <w:sz w:val="22"/>
              <w:lang w:eastAsia="en-ID"/>
            </w:rPr>
          </w:pPr>
          <w:hyperlink w:anchor="_Toc138684962" w:history="1">
            <w:r w:rsidR="009E10A1" w:rsidRPr="00005A84">
              <w:rPr>
                <w:rStyle w:val="Hyperlink"/>
                <w:rFonts w:cs="Times New Roman"/>
                <w:noProof/>
                <w:lang w:val="en-US"/>
              </w:rPr>
              <w:t>1.6 Sistematika Penulisan</w:t>
            </w:r>
            <w:r w:rsidR="009E10A1">
              <w:rPr>
                <w:noProof/>
                <w:webHidden/>
              </w:rPr>
              <w:tab/>
            </w:r>
            <w:r w:rsidR="009E10A1">
              <w:rPr>
                <w:noProof/>
                <w:webHidden/>
              </w:rPr>
              <w:fldChar w:fldCharType="begin"/>
            </w:r>
            <w:r w:rsidR="009E10A1">
              <w:rPr>
                <w:noProof/>
                <w:webHidden/>
              </w:rPr>
              <w:instrText xml:space="preserve"> PAGEREF _Toc138684962 \h </w:instrText>
            </w:r>
            <w:r w:rsidR="009E10A1">
              <w:rPr>
                <w:noProof/>
                <w:webHidden/>
              </w:rPr>
            </w:r>
            <w:r w:rsidR="009E10A1">
              <w:rPr>
                <w:noProof/>
                <w:webHidden/>
              </w:rPr>
              <w:fldChar w:fldCharType="separate"/>
            </w:r>
            <w:r w:rsidR="007C4B92">
              <w:rPr>
                <w:noProof/>
                <w:webHidden/>
              </w:rPr>
              <w:t>4</w:t>
            </w:r>
            <w:r w:rsidR="009E10A1">
              <w:rPr>
                <w:noProof/>
                <w:webHidden/>
              </w:rPr>
              <w:fldChar w:fldCharType="end"/>
            </w:r>
          </w:hyperlink>
        </w:p>
        <w:p w14:paraId="5E0959C2" w14:textId="5841B12B" w:rsidR="009E10A1" w:rsidRDefault="003D6838">
          <w:pPr>
            <w:pStyle w:val="TOC1"/>
            <w:rPr>
              <w:rFonts w:asciiTheme="minorHAnsi" w:eastAsiaTheme="minorEastAsia" w:hAnsiTheme="minorHAnsi"/>
              <w:noProof/>
              <w:sz w:val="22"/>
              <w:lang w:eastAsia="en-ID"/>
            </w:rPr>
          </w:pPr>
          <w:hyperlink w:anchor="_Toc138684963" w:history="1">
            <w:r w:rsidR="009E10A1" w:rsidRPr="00005A84">
              <w:rPr>
                <w:rStyle w:val="Hyperlink"/>
                <w:rFonts w:cs="Times New Roman"/>
                <w:noProof/>
                <w:lang w:val="en-US"/>
              </w:rPr>
              <w:t>BAB II</w:t>
            </w:r>
            <w:r w:rsidR="009E10A1">
              <w:rPr>
                <w:rStyle w:val="Hyperlink"/>
                <w:rFonts w:cs="Times New Roman"/>
                <w:noProof/>
                <w:lang w:val="en-US"/>
              </w:rPr>
              <w:t xml:space="preserve"> TINJAUAN PUSTAKA</w:t>
            </w:r>
            <w:r w:rsidR="009E10A1">
              <w:rPr>
                <w:noProof/>
                <w:webHidden/>
              </w:rPr>
              <w:tab/>
            </w:r>
            <w:r w:rsidR="009E10A1">
              <w:rPr>
                <w:noProof/>
                <w:webHidden/>
              </w:rPr>
              <w:fldChar w:fldCharType="begin"/>
            </w:r>
            <w:r w:rsidR="009E10A1">
              <w:rPr>
                <w:noProof/>
                <w:webHidden/>
              </w:rPr>
              <w:instrText xml:space="preserve"> PAGEREF _Toc138684963 \h </w:instrText>
            </w:r>
            <w:r w:rsidR="009E10A1">
              <w:rPr>
                <w:noProof/>
                <w:webHidden/>
              </w:rPr>
            </w:r>
            <w:r w:rsidR="009E10A1">
              <w:rPr>
                <w:noProof/>
                <w:webHidden/>
              </w:rPr>
              <w:fldChar w:fldCharType="separate"/>
            </w:r>
            <w:r w:rsidR="007C4B92">
              <w:rPr>
                <w:noProof/>
                <w:webHidden/>
              </w:rPr>
              <w:t>6</w:t>
            </w:r>
            <w:r w:rsidR="009E10A1">
              <w:rPr>
                <w:noProof/>
                <w:webHidden/>
              </w:rPr>
              <w:fldChar w:fldCharType="end"/>
            </w:r>
          </w:hyperlink>
        </w:p>
        <w:p w14:paraId="27C562E3" w14:textId="44B1FDEC" w:rsidR="009E10A1" w:rsidRDefault="003D6838">
          <w:pPr>
            <w:pStyle w:val="TOC2"/>
            <w:rPr>
              <w:rFonts w:asciiTheme="minorHAnsi" w:eastAsiaTheme="minorEastAsia" w:hAnsiTheme="minorHAnsi"/>
              <w:noProof/>
              <w:sz w:val="22"/>
              <w:lang w:eastAsia="en-ID"/>
            </w:rPr>
          </w:pPr>
          <w:hyperlink w:anchor="_Toc138684964" w:history="1">
            <w:r w:rsidR="009E10A1" w:rsidRPr="00005A84">
              <w:rPr>
                <w:rStyle w:val="Hyperlink"/>
                <w:rFonts w:cs="Times New Roman"/>
                <w:noProof/>
                <w:lang w:val="en-US"/>
              </w:rPr>
              <w:t>2.1 Implementasi</w:t>
            </w:r>
            <w:r w:rsidR="009E10A1">
              <w:rPr>
                <w:noProof/>
                <w:webHidden/>
              </w:rPr>
              <w:tab/>
            </w:r>
            <w:r w:rsidR="009E10A1">
              <w:rPr>
                <w:noProof/>
                <w:webHidden/>
              </w:rPr>
              <w:fldChar w:fldCharType="begin"/>
            </w:r>
            <w:r w:rsidR="009E10A1">
              <w:rPr>
                <w:noProof/>
                <w:webHidden/>
              </w:rPr>
              <w:instrText xml:space="preserve"> PAGEREF _Toc138684964 \h </w:instrText>
            </w:r>
            <w:r w:rsidR="009E10A1">
              <w:rPr>
                <w:noProof/>
                <w:webHidden/>
              </w:rPr>
            </w:r>
            <w:r w:rsidR="009E10A1">
              <w:rPr>
                <w:noProof/>
                <w:webHidden/>
              </w:rPr>
              <w:fldChar w:fldCharType="separate"/>
            </w:r>
            <w:r w:rsidR="007C4B92">
              <w:rPr>
                <w:noProof/>
                <w:webHidden/>
              </w:rPr>
              <w:t>6</w:t>
            </w:r>
            <w:r w:rsidR="009E10A1">
              <w:rPr>
                <w:noProof/>
                <w:webHidden/>
              </w:rPr>
              <w:fldChar w:fldCharType="end"/>
            </w:r>
          </w:hyperlink>
        </w:p>
        <w:p w14:paraId="5A6F5829" w14:textId="5A0E913B" w:rsidR="009E10A1" w:rsidRDefault="003D6838">
          <w:pPr>
            <w:pStyle w:val="TOC2"/>
            <w:rPr>
              <w:rFonts w:asciiTheme="minorHAnsi" w:eastAsiaTheme="minorEastAsia" w:hAnsiTheme="minorHAnsi"/>
              <w:noProof/>
              <w:sz w:val="22"/>
              <w:lang w:eastAsia="en-ID"/>
            </w:rPr>
          </w:pPr>
          <w:hyperlink w:anchor="_Toc138684965" w:history="1">
            <w:r w:rsidR="009E10A1" w:rsidRPr="00005A84">
              <w:rPr>
                <w:rStyle w:val="Hyperlink"/>
                <w:rFonts w:cs="Times New Roman"/>
                <w:noProof/>
                <w:lang w:val="en-US"/>
              </w:rPr>
              <w:t>2.2</w:t>
            </w:r>
            <w:r w:rsidR="009E10A1" w:rsidRPr="00005A84">
              <w:rPr>
                <w:rStyle w:val="Hyperlink"/>
                <w:rFonts w:cs="Times New Roman"/>
                <w:i/>
                <w:iCs/>
                <w:noProof/>
                <w:lang w:val="en-US"/>
              </w:rPr>
              <w:t xml:space="preserve"> Cross Industry Standard Process for Data Mining </w:t>
            </w:r>
            <w:r w:rsidR="009E10A1" w:rsidRPr="00005A84">
              <w:rPr>
                <w:rStyle w:val="Hyperlink"/>
                <w:rFonts w:cs="Times New Roman"/>
                <w:noProof/>
                <w:lang w:val="en-US"/>
              </w:rPr>
              <w:t>(CRISP-DM)</w:t>
            </w:r>
            <w:r w:rsidR="009E10A1">
              <w:rPr>
                <w:noProof/>
                <w:webHidden/>
              </w:rPr>
              <w:tab/>
            </w:r>
            <w:r w:rsidR="009E10A1">
              <w:rPr>
                <w:noProof/>
                <w:webHidden/>
              </w:rPr>
              <w:fldChar w:fldCharType="begin"/>
            </w:r>
            <w:r w:rsidR="009E10A1">
              <w:rPr>
                <w:noProof/>
                <w:webHidden/>
              </w:rPr>
              <w:instrText xml:space="preserve"> PAGEREF _Toc138684965 \h </w:instrText>
            </w:r>
            <w:r w:rsidR="009E10A1">
              <w:rPr>
                <w:noProof/>
                <w:webHidden/>
              </w:rPr>
            </w:r>
            <w:r w:rsidR="009E10A1">
              <w:rPr>
                <w:noProof/>
                <w:webHidden/>
              </w:rPr>
              <w:fldChar w:fldCharType="separate"/>
            </w:r>
            <w:r w:rsidR="007C4B92">
              <w:rPr>
                <w:noProof/>
                <w:webHidden/>
              </w:rPr>
              <w:t>6</w:t>
            </w:r>
            <w:r w:rsidR="009E10A1">
              <w:rPr>
                <w:noProof/>
                <w:webHidden/>
              </w:rPr>
              <w:fldChar w:fldCharType="end"/>
            </w:r>
          </w:hyperlink>
        </w:p>
        <w:p w14:paraId="7C95F17C" w14:textId="364E63FD" w:rsidR="009E10A1" w:rsidRDefault="003D6838">
          <w:pPr>
            <w:pStyle w:val="TOC2"/>
            <w:rPr>
              <w:rFonts w:asciiTheme="minorHAnsi" w:eastAsiaTheme="minorEastAsia" w:hAnsiTheme="minorHAnsi"/>
              <w:noProof/>
              <w:sz w:val="22"/>
              <w:lang w:eastAsia="en-ID"/>
            </w:rPr>
          </w:pPr>
          <w:hyperlink w:anchor="_Toc138684966" w:history="1">
            <w:r w:rsidR="009E10A1" w:rsidRPr="00005A84">
              <w:rPr>
                <w:rStyle w:val="Hyperlink"/>
                <w:rFonts w:cs="Times New Roman"/>
                <w:noProof/>
                <w:lang w:val="en-US"/>
              </w:rPr>
              <w:t>2.3 Aplikasi</w:t>
            </w:r>
            <w:r w:rsidR="009E10A1">
              <w:rPr>
                <w:noProof/>
                <w:webHidden/>
              </w:rPr>
              <w:tab/>
            </w:r>
            <w:r w:rsidR="009E10A1">
              <w:rPr>
                <w:noProof/>
                <w:webHidden/>
              </w:rPr>
              <w:fldChar w:fldCharType="begin"/>
            </w:r>
            <w:r w:rsidR="009E10A1">
              <w:rPr>
                <w:noProof/>
                <w:webHidden/>
              </w:rPr>
              <w:instrText xml:space="preserve"> PAGEREF _Toc138684966 \h </w:instrText>
            </w:r>
            <w:r w:rsidR="009E10A1">
              <w:rPr>
                <w:noProof/>
                <w:webHidden/>
              </w:rPr>
            </w:r>
            <w:r w:rsidR="009E10A1">
              <w:rPr>
                <w:noProof/>
                <w:webHidden/>
              </w:rPr>
              <w:fldChar w:fldCharType="separate"/>
            </w:r>
            <w:r w:rsidR="007C4B92">
              <w:rPr>
                <w:noProof/>
                <w:webHidden/>
              </w:rPr>
              <w:t>8</w:t>
            </w:r>
            <w:r w:rsidR="009E10A1">
              <w:rPr>
                <w:noProof/>
                <w:webHidden/>
              </w:rPr>
              <w:fldChar w:fldCharType="end"/>
            </w:r>
          </w:hyperlink>
        </w:p>
        <w:p w14:paraId="1F5E2506" w14:textId="3C25FCDD" w:rsidR="009E10A1" w:rsidRDefault="003D6838">
          <w:pPr>
            <w:pStyle w:val="TOC2"/>
            <w:rPr>
              <w:rFonts w:asciiTheme="minorHAnsi" w:eastAsiaTheme="minorEastAsia" w:hAnsiTheme="minorHAnsi"/>
              <w:noProof/>
              <w:sz w:val="22"/>
              <w:lang w:eastAsia="en-ID"/>
            </w:rPr>
          </w:pPr>
          <w:hyperlink w:anchor="_Toc138684967" w:history="1">
            <w:r w:rsidR="009E10A1" w:rsidRPr="00005A84">
              <w:rPr>
                <w:rStyle w:val="Hyperlink"/>
                <w:rFonts w:cs="Times New Roman"/>
                <w:noProof/>
                <w:lang w:val="en-US"/>
              </w:rPr>
              <w:t>2.4 Pertanian</w:t>
            </w:r>
            <w:r w:rsidR="009E10A1">
              <w:rPr>
                <w:noProof/>
                <w:webHidden/>
              </w:rPr>
              <w:tab/>
            </w:r>
            <w:r w:rsidR="009E10A1">
              <w:rPr>
                <w:noProof/>
                <w:webHidden/>
              </w:rPr>
              <w:fldChar w:fldCharType="begin"/>
            </w:r>
            <w:r w:rsidR="009E10A1">
              <w:rPr>
                <w:noProof/>
                <w:webHidden/>
              </w:rPr>
              <w:instrText xml:space="preserve"> PAGEREF _Toc138684967 \h </w:instrText>
            </w:r>
            <w:r w:rsidR="009E10A1">
              <w:rPr>
                <w:noProof/>
                <w:webHidden/>
              </w:rPr>
            </w:r>
            <w:r w:rsidR="009E10A1">
              <w:rPr>
                <w:noProof/>
                <w:webHidden/>
              </w:rPr>
              <w:fldChar w:fldCharType="separate"/>
            </w:r>
            <w:r w:rsidR="007C4B92">
              <w:rPr>
                <w:noProof/>
                <w:webHidden/>
              </w:rPr>
              <w:t>8</w:t>
            </w:r>
            <w:r w:rsidR="009E10A1">
              <w:rPr>
                <w:noProof/>
                <w:webHidden/>
              </w:rPr>
              <w:fldChar w:fldCharType="end"/>
            </w:r>
          </w:hyperlink>
        </w:p>
        <w:p w14:paraId="79BF1E22" w14:textId="294920A6" w:rsidR="009E10A1" w:rsidRDefault="003D6838">
          <w:pPr>
            <w:pStyle w:val="TOC2"/>
            <w:rPr>
              <w:rFonts w:asciiTheme="minorHAnsi" w:eastAsiaTheme="minorEastAsia" w:hAnsiTheme="minorHAnsi"/>
              <w:noProof/>
              <w:sz w:val="22"/>
              <w:lang w:eastAsia="en-ID"/>
            </w:rPr>
          </w:pPr>
          <w:hyperlink w:anchor="_Toc138684968" w:history="1">
            <w:r w:rsidR="009E10A1" w:rsidRPr="00005A84">
              <w:rPr>
                <w:rStyle w:val="Hyperlink"/>
                <w:rFonts w:cs="Times New Roman"/>
                <w:noProof/>
                <w:lang w:val="en-US"/>
              </w:rPr>
              <w:t>2.5 Hortikultura</w:t>
            </w:r>
            <w:r w:rsidR="009E10A1">
              <w:rPr>
                <w:noProof/>
                <w:webHidden/>
              </w:rPr>
              <w:tab/>
            </w:r>
            <w:r w:rsidR="009E10A1">
              <w:rPr>
                <w:noProof/>
                <w:webHidden/>
              </w:rPr>
              <w:fldChar w:fldCharType="begin"/>
            </w:r>
            <w:r w:rsidR="009E10A1">
              <w:rPr>
                <w:noProof/>
                <w:webHidden/>
              </w:rPr>
              <w:instrText xml:space="preserve"> PAGEREF _Toc138684968 \h </w:instrText>
            </w:r>
            <w:r w:rsidR="009E10A1">
              <w:rPr>
                <w:noProof/>
                <w:webHidden/>
              </w:rPr>
            </w:r>
            <w:r w:rsidR="009E10A1">
              <w:rPr>
                <w:noProof/>
                <w:webHidden/>
              </w:rPr>
              <w:fldChar w:fldCharType="separate"/>
            </w:r>
            <w:r w:rsidR="007C4B92">
              <w:rPr>
                <w:noProof/>
                <w:webHidden/>
              </w:rPr>
              <w:t>8</w:t>
            </w:r>
            <w:r w:rsidR="009E10A1">
              <w:rPr>
                <w:noProof/>
                <w:webHidden/>
              </w:rPr>
              <w:fldChar w:fldCharType="end"/>
            </w:r>
          </w:hyperlink>
        </w:p>
        <w:p w14:paraId="33F3FF14" w14:textId="460C0912" w:rsidR="009E10A1" w:rsidRDefault="003D6838">
          <w:pPr>
            <w:pStyle w:val="TOC2"/>
            <w:rPr>
              <w:rFonts w:asciiTheme="minorHAnsi" w:eastAsiaTheme="minorEastAsia" w:hAnsiTheme="minorHAnsi"/>
              <w:noProof/>
              <w:sz w:val="22"/>
              <w:lang w:eastAsia="en-ID"/>
            </w:rPr>
          </w:pPr>
          <w:hyperlink w:anchor="_Toc138684969" w:history="1">
            <w:r w:rsidR="009E10A1" w:rsidRPr="00005A84">
              <w:rPr>
                <w:rStyle w:val="Hyperlink"/>
                <w:rFonts w:cs="Times New Roman"/>
                <w:noProof/>
                <w:lang w:val="en-US"/>
              </w:rPr>
              <w:t>2.6 Penyakit Tanaman</w:t>
            </w:r>
            <w:r w:rsidR="009E10A1">
              <w:rPr>
                <w:noProof/>
                <w:webHidden/>
              </w:rPr>
              <w:tab/>
            </w:r>
            <w:r w:rsidR="009E10A1">
              <w:rPr>
                <w:noProof/>
                <w:webHidden/>
              </w:rPr>
              <w:fldChar w:fldCharType="begin"/>
            </w:r>
            <w:r w:rsidR="009E10A1">
              <w:rPr>
                <w:noProof/>
                <w:webHidden/>
              </w:rPr>
              <w:instrText xml:space="preserve"> PAGEREF _Toc138684969 \h </w:instrText>
            </w:r>
            <w:r w:rsidR="009E10A1">
              <w:rPr>
                <w:noProof/>
                <w:webHidden/>
              </w:rPr>
            </w:r>
            <w:r w:rsidR="009E10A1">
              <w:rPr>
                <w:noProof/>
                <w:webHidden/>
              </w:rPr>
              <w:fldChar w:fldCharType="separate"/>
            </w:r>
            <w:r w:rsidR="007C4B92">
              <w:rPr>
                <w:noProof/>
                <w:webHidden/>
              </w:rPr>
              <w:t>8</w:t>
            </w:r>
            <w:r w:rsidR="009E10A1">
              <w:rPr>
                <w:noProof/>
                <w:webHidden/>
              </w:rPr>
              <w:fldChar w:fldCharType="end"/>
            </w:r>
          </w:hyperlink>
        </w:p>
        <w:p w14:paraId="328D7E81" w14:textId="0AD5BEC5" w:rsidR="009E10A1" w:rsidRDefault="003D6838">
          <w:pPr>
            <w:pStyle w:val="TOC2"/>
            <w:rPr>
              <w:rFonts w:asciiTheme="minorHAnsi" w:eastAsiaTheme="minorEastAsia" w:hAnsiTheme="minorHAnsi"/>
              <w:noProof/>
              <w:sz w:val="22"/>
              <w:lang w:eastAsia="en-ID"/>
            </w:rPr>
          </w:pPr>
          <w:hyperlink w:anchor="_Toc138684970" w:history="1">
            <w:r w:rsidR="009E10A1" w:rsidRPr="00005A84">
              <w:rPr>
                <w:rStyle w:val="Hyperlink"/>
                <w:rFonts w:cs="Times New Roman"/>
                <w:noProof/>
                <w:lang w:val="en-US"/>
              </w:rPr>
              <w:t>2.7 Jambu Biji</w:t>
            </w:r>
            <w:r w:rsidR="009E10A1">
              <w:rPr>
                <w:noProof/>
                <w:webHidden/>
              </w:rPr>
              <w:tab/>
            </w:r>
            <w:r w:rsidR="009E10A1">
              <w:rPr>
                <w:noProof/>
                <w:webHidden/>
              </w:rPr>
              <w:fldChar w:fldCharType="begin"/>
            </w:r>
            <w:r w:rsidR="009E10A1">
              <w:rPr>
                <w:noProof/>
                <w:webHidden/>
              </w:rPr>
              <w:instrText xml:space="preserve"> PAGEREF _Toc138684970 \h </w:instrText>
            </w:r>
            <w:r w:rsidR="009E10A1">
              <w:rPr>
                <w:noProof/>
                <w:webHidden/>
              </w:rPr>
            </w:r>
            <w:r w:rsidR="009E10A1">
              <w:rPr>
                <w:noProof/>
                <w:webHidden/>
              </w:rPr>
              <w:fldChar w:fldCharType="separate"/>
            </w:r>
            <w:r w:rsidR="007C4B92">
              <w:rPr>
                <w:noProof/>
                <w:webHidden/>
              </w:rPr>
              <w:t>9</w:t>
            </w:r>
            <w:r w:rsidR="009E10A1">
              <w:rPr>
                <w:noProof/>
                <w:webHidden/>
              </w:rPr>
              <w:fldChar w:fldCharType="end"/>
            </w:r>
          </w:hyperlink>
        </w:p>
        <w:p w14:paraId="793AE557" w14:textId="00B5C523" w:rsidR="009E10A1" w:rsidRDefault="003D6838" w:rsidP="00806B44">
          <w:pPr>
            <w:pStyle w:val="TOC3"/>
            <w:rPr>
              <w:rFonts w:asciiTheme="minorHAnsi" w:eastAsiaTheme="minorEastAsia" w:hAnsiTheme="minorHAnsi"/>
              <w:noProof/>
              <w:sz w:val="22"/>
              <w:lang w:eastAsia="en-ID"/>
            </w:rPr>
          </w:pPr>
          <w:hyperlink w:anchor="_Toc138684971" w:history="1">
            <w:r w:rsidR="009E10A1" w:rsidRPr="00005A84">
              <w:rPr>
                <w:rStyle w:val="Hyperlink"/>
                <w:rFonts w:cs="Times New Roman"/>
                <w:noProof/>
                <w:lang w:val="en-US"/>
              </w:rPr>
              <w:t>2.7.1 Syarat Tumbuh Jambu Biji</w:t>
            </w:r>
            <w:r w:rsidR="009E10A1">
              <w:rPr>
                <w:noProof/>
                <w:webHidden/>
              </w:rPr>
              <w:tab/>
            </w:r>
            <w:r w:rsidR="009E10A1">
              <w:rPr>
                <w:noProof/>
                <w:webHidden/>
              </w:rPr>
              <w:fldChar w:fldCharType="begin"/>
            </w:r>
            <w:r w:rsidR="009E10A1">
              <w:rPr>
                <w:noProof/>
                <w:webHidden/>
              </w:rPr>
              <w:instrText xml:space="preserve"> PAGEREF _Toc138684971 \h </w:instrText>
            </w:r>
            <w:r w:rsidR="009E10A1">
              <w:rPr>
                <w:noProof/>
                <w:webHidden/>
              </w:rPr>
            </w:r>
            <w:r w:rsidR="009E10A1">
              <w:rPr>
                <w:noProof/>
                <w:webHidden/>
              </w:rPr>
              <w:fldChar w:fldCharType="separate"/>
            </w:r>
            <w:r w:rsidR="007C4B92">
              <w:rPr>
                <w:noProof/>
                <w:webHidden/>
              </w:rPr>
              <w:t>9</w:t>
            </w:r>
            <w:r w:rsidR="009E10A1">
              <w:rPr>
                <w:noProof/>
                <w:webHidden/>
              </w:rPr>
              <w:fldChar w:fldCharType="end"/>
            </w:r>
          </w:hyperlink>
        </w:p>
        <w:p w14:paraId="637D2993" w14:textId="21E971E3" w:rsidR="009E10A1" w:rsidRDefault="003D6838" w:rsidP="00806B44">
          <w:pPr>
            <w:pStyle w:val="TOC3"/>
            <w:rPr>
              <w:rFonts w:asciiTheme="minorHAnsi" w:eastAsiaTheme="minorEastAsia" w:hAnsiTheme="minorHAnsi"/>
              <w:noProof/>
              <w:sz w:val="22"/>
              <w:lang w:eastAsia="en-ID"/>
            </w:rPr>
          </w:pPr>
          <w:hyperlink w:anchor="_Toc138684972" w:history="1">
            <w:r w:rsidR="009E10A1" w:rsidRPr="00005A84">
              <w:rPr>
                <w:rStyle w:val="Hyperlink"/>
                <w:rFonts w:cs="Times New Roman"/>
                <w:noProof/>
              </w:rPr>
              <w:t>2.7.2 Penyakit Jambu Biji</w:t>
            </w:r>
            <w:r w:rsidR="009E10A1">
              <w:rPr>
                <w:noProof/>
                <w:webHidden/>
              </w:rPr>
              <w:tab/>
            </w:r>
            <w:r w:rsidR="009E10A1">
              <w:rPr>
                <w:noProof/>
                <w:webHidden/>
              </w:rPr>
              <w:fldChar w:fldCharType="begin"/>
            </w:r>
            <w:r w:rsidR="009E10A1">
              <w:rPr>
                <w:noProof/>
                <w:webHidden/>
              </w:rPr>
              <w:instrText xml:space="preserve"> PAGEREF _Toc138684972 \h </w:instrText>
            </w:r>
            <w:r w:rsidR="009E10A1">
              <w:rPr>
                <w:noProof/>
                <w:webHidden/>
              </w:rPr>
            </w:r>
            <w:r w:rsidR="009E10A1">
              <w:rPr>
                <w:noProof/>
                <w:webHidden/>
              </w:rPr>
              <w:fldChar w:fldCharType="separate"/>
            </w:r>
            <w:r w:rsidR="007C4B92">
              <w:rPr>
                <w:noProof/>
                <w:webHidden/>
              </w:rPr>
              <w:t>11</w:t>
            </w:r>
            <w:r w:rsidR="009E10A1">
              <w:rPr>
                <w:noProof/>
                <w:webHidden/>
              </w:rPr>
              <w:fldChar w:fldCharType="end"/>
            </w:r>
          </w:hyperlink>
        </w:p>
        <w:p w14:paraId="53B0C6B1" w14:textId="4367A328" w:rsidR="009E10A1" w:rsidRDefault="003D6838">
          <w:pPr>
            <w:pStyle w:val="TOC2"/>
            <w:rPr>
              <w:rFonts w:asciiTheme="minorHAnsi" w:eastAsiaTheme="minorEastAsia" w:hAnsiTheme="minorHAnsi"/>
              <w:noProof/>
              <w:sz w:val="22"/>
              <w:lang w:eastAsia="en-ID"/>
            </w:rPr>
          </w:pPr>
          <w:hyperlink w:anchor="_Toc138684973" w:history="1">
            <w:r w:rsidR="009E10A1" w:rsidRPr="00005A84">
              <w:rPr>
                <w:rStyle w:val="Hyperlink"/>
                <w:rFonts w:cs="Times New Roman"/>
                <w:noProof/>
                <w:lang w:val="en-US"/>
              </w:rPr>
              <w:t>2.8</w:t>
            </w:r>
            <w:r w:rsidR="009E10A1" w:rsidRPr="00005A84">
              <w:rPr>
                <w:rStyle w:val="Hyperlink"/>
                <w:rFonts w:cs="Times New Roman"/>
                <w:i/>
                <w:iCs/>
                <w:noProof/>
                <w:lang w:val="en-US"/>
              </w:rPr>
              <w:t xml:space="preserve"> Machine Learning</w:t>
            </w:r>
            <w:r w:rsidR="009E10A1">
              <w:rPr>
                <w:noProof/>
                <w:webHidden/>
              </w:rPr>
              <w:tab/>
            </w:r>
            <w:r w:rsidR="009E10A1">
              <w:rPr>
                <w:noProof/>
                <w:webHidden/>
              </w:rPr>
              <w:fldChar w:fldCharType="begin"/>
            </w:r>
            <w:r w:rsidR="009E10A1">
              <w:rPr>
                <w:noProof/>
                <w:webHidden/>
              </w:rPr>
              <w:instrText xml:space="preserve"> PAGEREF _Toc138684973 \h </w:instrText>
            </w:r>
            <w:r w:rsidR="009E10A1">
              <w:rPr>
                <w:noProof/>
                <w:webHidden/>
              </w:rPr>
            </w:r>
            <w:r w:rsidR="009E10A1">
              <w:rPr>
                <w:noProof/>
                <w:webHidden/>
              </w:rPr>
              <w:fldChar w:fldCharType="separate"/>
            </w:r>
            <w:r w:rsidR="007C4B92">
              <w:rPr>
                <w:noProof/>
                <w:webHidden/>
              </w:rPr>
              <w:t>15</w:t>
            </w:r>
            <w:r w:rsidR="009E10A1">
              <w:rPr>
                <w:noProof/>
                <w:webHidden/>
              </w:rPr>
              <w:fldChar w:fldCharType="end"/>
            </w:r>
          </w:hyperlink>
        </w:p>
        <w:p w14:paraId="3FC3496B" w14:textId="60B7F4CD" w:rsidR="009E10A1" w:rsidRDefault="003D6838">
          <w:pPr>
            <w:pStyle w:val="TOC2"/>
            <w:rPr>
              <w:rFonts w:asciiTheme="minorHAnsi" w:eastAsiaTheme="minorEastAsia" w:hAnsiTheme="minorHAnsi"/>
              <w:noProof/>
              <w:sz w:val="22"/>
              <w:lang w:eastAsia="en-ID"/>
            </w:rPr>
          </w:pPr>
          <w:hyperlink w:anchor="_Toc138684974" w:history="1">
            <w:r w:rsidR="009E10A1" w:rsidRPr="00005A84">
              <w:rPr>
                <w:rStyle w:val="Hyperlink"/>
                <w:rFonts w:cs="Times New Roman"/>
                <w:noProof/>
                <w:lang w:val="en-US"/>
              </w:rPr>
              <w:t>2.9</w:t>
            </w:r>
            <w:r w:rsidR="009E10A1" w:rsidRPr="00005A84">
              <w:rPr>
                <w:rStyle w:val="Hyperlink"/>
                <w:rFonts w:cs="Times New Roman"/>
                <w:i/>
                <w:iCs/>
                <w:noProof/>
                <w:lang w:val="en-US"/>
              </w:rPr>
              <w:t xml:space="preserve"> Deep Learning</w:t>
            </w:r>
            <w:r w:rsidR="009E10A1">
              <w:rPr>
                <w:noProof/>
                <w:webHidden/>
              </w:rPr>
              <w:tab/>
            </w:r>
            <w:r w:rsidR="009E10A1">
              <w:rPr>
                <w:noProof/>
                <w:webHidden/>
              </w:rPr>
              <w:fldChar w:fldCharType="begin"/>
            </w:r>
            <w:r w:rsidR="009E10A1">
              <w:rPr>
                <w:noProof/>
                <w:webHidden/>
              </w:rPr>
              <w:instrText xml:space="preserve"> PAGEREF _Toc138684974 \h </w:instrText>
            </w:r>
            <w:r w:rsidR="009E10A1">
              <w:rPr>
                <w:noProof/>
                <w:webHidden/>
              </w:rPr>
            </w:r>
            <w:r w:rsidR="009E10A1">
              <w:rPr>
                <w:noProof/>
                <w:webHidden/>
              </w:rPr>
              <w:fldChar w:fldCharType="separate"/>
            </w:r>
            <w:r w:rsidR="007C4B92">
              <w:rPr>
                <w:noProof/>
                <w:webHidden/>
              </w:rPr>
              <w:t>16</w:t>
            </w:r>
            <w:r w:rsidR="009E10A1">
              <w:rPr>
                <w:noProof/>
                <w:webHidden/>
              </w:rPr>
              <w:fldChar w:fldCharType="end"/>
            </w:r>
          </w:hyperlink>
        </w:p>
        <w:p w14:paraId="41E474E6" w14:textId="6501143E" w:rsidR="009E10A1" w:rsidRDefault="003D6838">
          <w:pPr>
            <w:pStyle w:val="TOC2"/>
            <w:rPr>
              <w:rFonts w:asciiTheme="minorHAnsi" w:eastAsiaTheme="minorEastAsia" w:hAnsiTheme="minorHAnsi"/>
              <w:noProof/>
              <w:sz w:val="22"/>
              <w:lang w:eastAsia="en-ID"/>
            </w:rPr>
          </w:pPr>
          <w:hyperlink w:anchor="_Toc138684975" w:history="1">
            <w:r w:rsidR="009E10A1" w:rsidRPr="00005A84">
              <w:rPr>
                <w:rStyle w:val="Hyperlink"/>
                <w:rFonts w:cs="Times New Roman"/>
                <w:noProof/>
                <w:lang w:val="en-US"/>
              </w:rPr>
              <w:t>2.10</w:t>
            </w:r>
            <w:r w:rsidR="009E10A1" w:rsidRPr="00005A84">
              <w:rPr>
                <w:rStyle w:val="Hyperlink"/>
                <w:rFonts w:cs="Times New Roman"/>
                <w:i/>
                <w:iCs/>
                <w:noProof/>
                <w:lang w:val="en-US"/>
              </w:rPr>
              <w:t xml:space="preserve"> Convolutional Neural Network</w:t>
            </w:r>
            <w:r w:rsidR="009E10A1" w:rsidRPr="00005A84">
              <w:rPr>
                <w:rStyle w:val="Hyperlink"/>
                <w:rFonts w:cs="Times New Roman"/>
                <w:noProof/>
                <w:lang w:val="en-US"/>
              </w:rPr>
              <w:t xml:space="preserve"> (CNN)</w:t>
            </w:r>
            <w:r w:rsidR="009E10A1">
              <w:rPr>
                <w:noProof/>
                <w:webHidden/>
              </w:rPr>
              <w:tab/>
            </w:r>
            <w:r w:rsidR="009E10A1">
              <w:rPr>
                <w:noProof/>
                <w:webHidden/>
              </w:rPr>
              <w:fldChar w:fldCharType="begin"/>
            </w:r>
            <w:r w:rsidR="009E10A1">
              <w:rPr>
                <w:noProof/>
                <w:webHidden/>
              </w:rPr>
              <w:instrText xml:space="preserve"> PAGEREF _Toc138684975 \h </w:instrText>
            </w:r>
            <w:r w:rsidR="009E10A1">
              <w:rPr>
                <w:noProof/>
                <w:webHidden/>
              </w:rPr>
            </w:r>
            <w:r w:rsidR="009E10A1">
              <w:rPr>
                <w:noProof/>
                <w:webHidden/>
              </w:rPr>
              <w:fldChar w:fldCharType="separate"/>
            </w:r>
            <w:r w:rsidR="007C4B92">
              <w:rPr>
                <w:noProof/>
                <w:webHidden/>
              </w:rPr>
              <w:t>17</w:t>
            </w:r>
            <w:r w:rsidR="009E10A1">
              <w:rPr>
                <w:noProof/>
                <w:webHidden/>
              </w:rPr>
              <w:fldChar w:fldCharType="end"/>
            </w:r>
          </w:hyperlink>
        </w:p>
        <w:p w14:paraId="74656C06" w14:textId="6DC7404A" w:rsidR="009E10A1" w:rsidRDefault="003D6838" w:rsidP="00806B44">
          <w:pPr>
            <w:pStyle w:val="TOC3"/>
            <w:rPr>
              <w:rFonts w:asciiTheme="minorHAnsi" w:eastAsiaTheme="minorEastAsia" w:hAnsiTheme="minorHAnsi"/>
              <w:noProof/>
              <w:sz w:val="22"/>
              <w:lang w:eastAsia="en-ID"/>
            </w:rPr>
          </w:pPr>
          <w:hyperlink w:anchor="_Toc138684976" w:history="1">
            <w:r w:rsidR="009E10A1" w:rsidRPr="00005A84">
              <w:rPr>
                <w:rStyle w:val="Hyperlink"/>
                <w:rFonts w:cs="Times New Roman"/>
                <w:noProof/>
              </w:rPr>
              <w:t>2.10.1</w:t>
            </w:r>
            <w:r w:rsidR="009E10A1" w:rsidRPr="00005A84">
              <w:rPr>
                <w:rStyle w:val="Hyperlink"/>
                <w:rFonts w:cs="Times New Roman"/>
                <w:i/>
                <w:iCs/>
                <w:noProof/>
              </w:rPr>
              <w:t xml:space="preserve"> </w:t>
            </w:r>
            <w:r w:rsidR="006234D0">
              <w:rPr>
                <w:rStyle w:val="Hyperlink"/>
                <w:rFonts w:cs="Times New Roman"/>
                <w:i/>
                <w:iCs/>
                <w:noProof/>
              </w:rPr>
              <w:t>Feature</w:t>
            </w:r>
            <w:r w:rsidR="009E10A1" w:rsidRPr="00005A84">
              <w:rPr>
                <w:rStyle w:val="Hyperlink"/>
                <w:rFonts w:cs="Times New Roman"/>
                <w:i/>
                <w:iCs/>
                <w:noProof/>
              </w:rPr>
              <w:t xml:space="preserve"> Learning</w:t>
            </w:r>
            <w:r w:rsidR="009E10A1">
              <w:rPr>
                <w:noProof/>
                <w:webHidden/>
              </w:rPr>
              <w:tab/>
            </w:r>
            <w:r w:rsidR="009E10A1">
              <w:rPr>
                <w:noProof/>
                <w:webHidden/>
              </w:rPr>
              <w:fldChar w:fldCharType="begin"/>
            </w:r>
            <w:r w:rsidR="009E10A1">
              <w:rPr>
                <w:noProof/>
                <w:webHidden/>
              </w:rPr>
              <w:instrText xml:space="preserve"> PAGEREF _Toc138684976 \h </w:instrText>
            </w:r>
            <w:r w:rsidR="009E10A1">
              <w:rPr>
                <w:noProof/>
                <w:webHidden/>
              </w:rPr>
            </w:r>
            <w:r w:rsidR="009E10A1">
              <w:rPr>
                <w:noProof/>
                <w:webHidden/>
              </w:rPr>
              <w:fldChar w:fldCharType="separate"/>
            </w:r>
            <w:r w:rsidR="007C4B92">
              <w:rPr>
                <w:noProof/>
                <w:webHidden/>
              </w:rPr>
              <w:t>18</w:t>
            </w:r>
            <w:r w:rsidR="009E10A1">
              <w:rPr>
                <w:noProof/>
                <w:webHidden/>
              </w:rPr>
              <w:fldChar w:fldCharType="end"/>
            </w:r>
          </w:hyperlink>
        </w:p>
        <w:p w14:paraId="71EE2587" w14:textId="2E1B1C24" w:rsidR="009E10A1" w:rsidRDefault="003D6838" w:rsidP="00806B44">
          <w:pPr>
            <w:pStyle w:val="TOC3"/>
            <w:rPr>
              <w:rFonts w:asciiTheme="minorHAnsi" w:eastAsiaTheme="minorEastAsia" w:hAnsiTheme="minorHAnsi"/>
              <w:noProof/>
              <w:sz w:val="22"/>
              <w:lang w:eastAsia="en-ID"/>
            </w:rPr>
          </w:pPr>
          <w:hyperlink w:anchor="_Toc138684977" w:history="1">
            <w:r w:rsidR="009E10A1" w:rsidRPr="00005A84">
              <w:rPr>
                <w:rStyle w:val="Hyperlink"/>
                <w:rFonts w:cs="Times New Roman"/>
                <w:noProof/>
              </w:rPr>
              <w:t>2.10.2</w:t>
            </w:r>
            <w:r w:rsidR="009E10A1" w:rsidRPr="00005A84">
              <w:rPr>
                <w:rStyle w:val="Hyperlink"/>
                <w:rFonts w:cs="Times New Roman"/>
                <w:i/>
                <w:iCs/>
                <w:noProof/>
              </w:rPr>
              <w:t xml:space="preserve"> Classification</w:t>
            </w:r>
            <w:r w:rsidR="009E10A1">
              <w:rPr>
                <w:noProof/>
                <w:webHidden/>
              </w:rPr>
              <w:tab/>
            </w:r>
            <w:r w:rsidR="009E10A1">
              <w:rPr>
                <w:noProof/>
                <w:webHidden/>
              </w:rPr>
              <w:fldChar w:fldCharType="begin"/>
            </w:r>
            <w:r w:rsidR="009E10A1">
              <w:rPr>
                <w:noProof/>
                <w:webHidden/>
              </w:rPr>
              <w:instrText xml:space="preserve"> PAGEREF _Toc138684977 \h </w:instrText>
            </w:r>
            <w:r w:rsidR="009E10A1">
              <w:rPr>
                <w:noProof/>
                <w:webHidden/>
              </w:rPr>
            </w:r>
            <w:r w:rsidR="009E10A1">
              <w:rPr>
                <w:noProof/>
                <w:webHidden/>
              </w:rPr>
              <w:fldChar w:fldCharType="separate"/>
            </w:r>
            <w:r w:rsidR="007C4B92">
              <w:rPr>
                <w:noProof/>
                <w:webHidden/>
              </w:rPr>
              <w:t>22</w:t>
            </w:r>
            <w:r w:rsidR="009E10A1">
              <w:rPr>
                <w:noProof/>
                <w:webHidden/>
              </w:rPr>
              <w:fldChar w:fldCharType="end"/>
            </w:r>
          </w:hyperlink>
        </w:p>
        <w:p w14:paraId="582295EA" w14:textId="1D614699" w:rsidR="009E10A1" w:rsidRDefault="003D6838">
          <w:pPr>
            <w:pStyle w:val="TOC2"/>
            <w:rPr>
              <w:rFonts w:asciiTheme="minorHAnsi" w:eastAsiaTheme="minorEastAsia" w:hAnsiTheme="minorHAnsi"/>
              <w:noProof/>
              <w:sz w:val="22"/>
              <w:lang w:eastAsia="en-ID"/>
            </w:rPr>
          </w:pPr>
          <w:hyperlink w:anchor="_Toc138684978" w:history="1">
            <w:r w:rsidR="009E10A1" w:rsidRPr="00005A84">
              <w:rPr>
                <w:rStyle w:val="Hyperlink"/>
                <w:rFonts w:cs="Times New Roman"/>
                <w:noProof/>
                <w:lang w:val="en-US"/>
              </w:rPr>
              <w:t>2.11</w:t>
            </w:r>
            <w:r w:rsidR="009E10A1" w:rsidRPr="00005A84">
              <w:rPr>
                <w:rStyle w:val="Hyperlink"/>
                <w:rFonts w:cs="Times New Roman"/>
                <w:i/>
                <w:iCs/>
                <w:noProof/>
                <w:lang w:val="en-US"/>
              </w:rPr>
              <w:t xml:space="preserve"> MobileNet</w:t>
            </w:r>
            <w:r w:rsidR="009E10A1">
              <w:rPr>
                <w:noProof/>
                <w:webHidden/>
              </w:rPr>
              <w:tab/>
            </w:r>
            <w:r w:rsidR="009E10A1">
              <w:rPr>
                <w:noProof/>
                <w:webHidden/>
              </w:rPr>
              <w:fldChar w:fldCharType="begin"/>
            </w:r>
            <w:r w:rsidR="009E10A1">
              <w:rPr>
                <w:noProof/>
                <w:webHidden/>
              </w:rPr>
              <w:instrText xml:space="preserve"> PAGEREF _Toc138684978 \h </w:instrText>
            </w:r>
            <w:r w:rsidR="009E10A1">
              <w:rPr>
                <w:noProof/>
                <w:webHidden/>
              </w:rPr>
            </w:r>
            <w:r w:rsidR="009E10A1">
              <w:rPr>
                <w:noProof/>
                <w:webHidden/>
              </w:rPr>
              <w:fldChar w:fldCharType="separate"/>
            </w:r>
            <w:r w:rsidR="007C4B92">
              <w:rPr>
                <w:noProof/>
                <w:webHidden/>
              </w:rPr>
              <w:t>23</w:t>
            </w:r>
            <w:r w:rsidR="009E10A1">
              <w:rPr>
                <w:noProof/>
                <w:webHidden/>
              </w:rPr>
              <w:fldChar w:fldCharType="end"/>
            </w:r>
          </w:hyperlink>
        </w:p>
        <w:p w14:paraId="41DE252C" w14:textId="5E8516B3" w:rsidR="009E10A1" w:rsidRDefault="003D6838">
          <w:pPr>
            <w:pStyle w:val="TOC2"/>
            <w:rPr>
              <w:rFonts w:asciiTheme="minorHAnsi" w:eastAsiaTheme="minorEastAsia" w:hAnsiTheme="minorHAnsi"/>
              <w:noProof/>
              <w:sz w:val="22"/>
              <w:lang w:eastAsia="en-ID"/>
            </w:rPr>
          </w:pPr>
          <w:hyperlink w:anchor="_Toc138684979" w:history="1">
            <w:r w:rsidR="009E10A1" w:rsidRPr="00005A84">
              <w:rPr>
                <w:rStyle w:val="Hyperlink"/>
                <w:rFonts w:cs="Times New Roman"/>
                <w:noProof/>
                <w:lang w:val="en-US"/>
              </w:rPr>
              <w:t>2.12</w:t>
            </w:r>
            <w:r w:rsidR="009E10A1" w:rsidRPr="00005A84">
              <w:rPr>
                <w:rStyle w:val="Hyperlink"/>
                <w:rFonts w:cs="Times New Roman"/>
                <w:i/>
                <w:iCs/>
                <w:noProof/>
                <w:lang w:val="en-US"/>
              </w:rPr>
              <w:t xml:space="preserve"> Tensorflow</w:t>
            </w:r>
            <w:r w:rsidR="009E10A1">
              <w:rPr>
                <w:noProof/>
                <w:webHidden/>
              </w:rPr>
              <w:tab/>
            </w:r>
            <w:r w:rsidR="009E10A1">
              <w:rPr>
                <w:noProof/>
                <w:webHidden/>
              </w:rPr>
              <w:fldChar w:fldCharType="begin"/>
            </w:r>
            <w:r w:rsidR="009E10A1">
              <w:rPr>
                <w:noProof/>
                <w:webHidden/>
              </w:rPr>
              <w:instrText xml:space="preserve"> PAGEREF _Toc138684979 \h </w:instrText>
            </w:r>
            <w:r w:rsidR="009E10A1">
              <w:rPr>
                <w:noProof/>
                <w:webHidden/>
              </w:rPr>
            </w:r>
            <w:r w:rsidR="009E10A1">
              <w:rPr>
                <w:noProof/>
                <w:webHidden/>
              </w:rPr>
              <w:fldChar w:fldCharType="separate"/>
            </w:r>
            <w:r w:rsidR="007C4B92">
              <w:rPr>
                <w:noProof/>
                <w:webHidden/>
              </w:rPr>
              <w:t>24</w:t>
            </w:r>
            <w:r w:rsidR="009E10A1">
              <w:rPr>
                <w:noProof/>
                <w:webHidden/>
              </w:rPr>
              <w:fldChar w:fldCharType="end"/>
            </w:r>
          </w:hyperlink>
        </w:p>
        <w:p w14:paraId="0244E9CC" w14:textId="708AB260" w:rsidR="009E10A1" w:rsidRDefault="003D6838">
          <w:pPr>
            <w:pStyle w:val="TOC2"/>
            <w:rPr>
              <w:rFonts w:asciiTheme="minorHAnsi" w:eastAsiaTheme="minorEastAsia" w:hAnsiTheme="minorHAnsi"/>
              <w:noProof/>
              <w:sz w:val="22"/>
              <w:lang w:eastAsia="en-ID"/>
            </w:rPr>
          </w:pPr>
          <w:hyperlink w:anchor="_Toc138684980" w:history="1">
            <w:r w:rsidR="009E10A1" w:rsidRPr="00005A84">
              <w:rPr>
                <w:rStyle w:val="Hyperlink"/>
                <w:rFonts w:cs="Times New Roman"/>
                <w:noProof/>
                <w:lang w:val="en-US"/>
              </w:rPr>
              <w:t>2.13</w:t>
            </w:r>
            <w:r w:rsidR="009E10A1" w:rsidRPr="00005A84">
              <w:rPr>
                <w:rStyle w:val="Hyperlink"/>
                <w:rFonts w:cs="Times New Roman"/>
                <w:i/>
                <w:iCs/>
                <w:noProof/>
                <w:lang w:val="en-US"/>
              </w:rPr>
              <w:t xml:space="preserve"> Tensorflow Lite</w:t>
            </w:r>
            <w:r w:rsidR="009E10A1">
              <w:rPr>
                <w:noProof/>
                <w:webHidden/>
              </w:rPr>
              <w:tab/>
            </w:r>
            <w:r w:rsidR="009E10A1">
              <w:rPr>
                <w:noProof/>
                <w:webHidden/>
              </w:rPr>
              <w:fldChar w:fldCharType="begin"/>
            </w:r>
            <w:r w:rsidR="009E10A1">
              <w:rPr>
                <w:noProof/>
                <w:webHidden/>
              </w:rPr>
              <w:instrText xml:space="preserve"> PAGEREF _Toc138684980 \h </w:instrText>
            </w:r>
            <w:r w:rsidR="009E10A1">
              <w:rPr>
                <w:noProof/>
                <w:webHidden/>
              </w:rPr>
            </w:r>
            <w:r w:rsidR="009E10A1">
              <w:rPr>
                <w:noProof/>
                <w:webHidden/>
              </w:rPr>
              <w:fldChar w:fldCharType="separate"/>
            </w:r>
            <w:r w:rsidR="007C4B92">
              <w:rPr>
                <w:noProof/>
                <w:webHidden/>
              </w:rPr>
              <w:t>25</w:t>
            </w:r>
            <w:r w:rsidR="009E10A1">
              <w:rPr>
                <w:noProof/>
                <w:webHidden/>
              </w:rPr>
              <w:fldChar w:fldCharType="end"/>
            </w:r>
          </w:hyperlink>
        </w:p>
        <w:p w14:paraId="28C9DE4C" w14:textId="23A39476" w:rsidR="009E10A1" w:rsidRDefault="003D6838">
          <w:pPr>
            <w:pStyle w:val="TOC2"/>
            <w:rPr>
              <w:rFonts w:asciiTheme="minorHAnsi" w:eastAsiaTheme="minorEastAsia" w:hAnsiTheme="minorHAnsi"/>
              <w:noProof/>
              <w:sz w:val="22"/>
              <w:lang w:eastAsia="en-ID"/>
            </w:rPr>
          </w:pPr>
          <w:hyperlink w:anchor="_Toc138684981" w:history="1">
            <w:r w:rsidR="009E10A1" w:rsidRPr="00005A84">
              <w:rPr>
                <w:rStyle w:val="Hyperlink"/>
                <w:rFonts w:cs="Times New Roman"/>
                <w:noProof/>
                <w:lang w:val="en-US"/>
              </w:rPr>
              <w:t>2.14</w:t>
            </w:r>
            <w:r w:rsidR="009E10A1" w:rsidRPr="00005A84">
              <w:rPr>
                <w:rStyle w:val="Hyperlink"/>
                <w:rFonts w:cs="Times New Roman"/>
                <w:i/>
                <w:iCs/>
                <w:noProof/>
                <w:lang w:val="en-US"/>
              </w:rPr>
              <w:t xml:space="preserve"> Android</w:t>
            </w:r>
            <w:r w:rsidR="009E10A1">
              <w:rPr>
                <w:noProof/>
                <w:webHidden/>
              </w:rPr>
              <w:tab/>
            </w:r>
            <w:r w:rsidR="009E10A1">
              <w:rPr>
                <w:noProof/>
                <w:webHidden/>
              </w:rPr>
              <w:fldChar w:fldCharType="begin"/>
            </w:r>
            <w:r w:rsidR="009E10A1">
              <w:rPr>
                <w:noProof/>
                <w:webHidden/>
              </w:rPr>
              <w:instrText xml:space="preserve"> PAGEREF _Toc138684981 \h </w:instrText>
            </w:r>
            <w:r w:rsidR="009E10A1">
              <w:rPr>
                <w:noProof/>
                <w:webHidden/>
              </w:rPr>
            </w:r>
            <w:r w:rsidR="009E10A1">
              <w:rPr>
                <w:noProof/>
                <w:webHidden/>
              </w:rPr>
              <w:fldChar w:fldCharType="separate"/>
            </w:r>
            <w:r w:rsidR="007C4B92">
              <w:rPr>
                <w:noProof/>
                <w:webHidden/>
              </w:rPr>
              <w:t>25</w:t>
            </w:r>
            <w:r w:rsidR="009E10A1">
              <w:rPr>
                <w:noProof/>
                <w:webHidden/>
              </w:rPr>
              <w:fldChar w:fldCharType="end"/>
            </w:r>
          </w:hyperlink>
        </w:p>
        <w:p w14:paraId="6361E360" w14:textId="21F0D564" w:rsidR="009E10A1" w:rsidRDefault="003D6838">
          <w:pPr>
            <w:pStyle w:val="TOC2"/>
            <w:rPr>
              <w:rFonts w:asciiTheme="minorHAnsi" w:eastAsiaTheme="minorEastAsia" w:hAnsiTheme="minorHAnsi"/>
              <w:noProof/>
              <w:sz w:val="22"/>
              <w:lang w:eastAsia="en-ID"/>
            </w:rPr>
          </w:pPr>
          <w:hyperlink w:anchor="_Toc138684982" w:history="1">
            <w:r w:rsidR="009E10A1" w:rsidRPr="00005A84">
              <w:rPr>
                <w:rStyle w:val="Hyperlink"/>
                <w:rFonts w:cs="Times New Roman"/>
                <w:noProof/>
                <w:lang w:val="en-US"/>
              </w:rPr>
              <w:t>2.15</w:t>
            </w:r>
            <w:r w:rsidR="009E10A1" w:rsidRPr="00005A84">
              <w:rPr>
                <w:rStyle w:val="Hyperlink"/>
                <w:rFonts w:cs="Times New Roman"/>
                <w:i/>
                <w:iCs/>
                <w:noProof/>
                <w:lang w:val="en-US"/>
              </w:rPr>
              <w:t xml:space="preserve"> Android Studio</w:t>
            </w:r>
            <w:r w:rsidR="009E10A1">
              <w:rPr>
                <w:noProof/>
                <w:webHidden/>
              </w:rPr>
              <w:tab/>
            </w:r>
            <w:r w:rsidR="009E10A1">
              <w:rPr>
                <w:noProof/>
                <w:webHidden/>
              </w:rPr>
              <w:fldChar w:fldCharType="begin"/>
            </w:r>
            <w:r w:rsidR="009E10A1">
              <w:rPr>
                <w:noProof/>
                <w:webHidden/>
              </w:rPr>
              <w:instrText xml:space="preserve"> PAGEREF _Toc138684982 \h </w:instrText>
            </w:r>
            <w:r w:rsidR="009E10A1">
              <w:rPr>
                <w:noProof/>
                <w:webHidden/>
              </w:rPr>
            </w:r>
            <w:r w:rsidR="009E10A1">
              <w:rPr>
                <w:noProof/>
                <w:webHidden/>
              </w:rPr>
              <w:fldChar w:fldCharType="separate"/>
            </w:r>
            <w:r w:rsidR="007C4B92">
              <w:rPr>
                <w:noProof/>
                <w:webHidden/>
              </w:rPr>
              <w:t>25</w:t>
            </w:r>
            <w:r w:rsidR="009E10A1">
              <w:rPr>
                <w:noProof/>
                <w:webHidden/>
              </w:rPr>
              <w:fldChar w:fldCharType="end"/>
            </w:r>
          </w:hyperlink>
        </w:p>
        <w:p w14:paraId="3D5CBB95" w14:textId="39EA6A9E" w:rsidR="009E10A1" w:rsidRDefault="003D6838">
          <w:pPr>
            <w:pStyle w:val="TOC2"/>
            <w:rPr>
              <w:rFonts w:asciiTheme="minorHAnsi" w:eastAsiaTheme="minorEastAsia" w:hAnsiTheme="minorHAnsi"/>
              <w:noProof/>
              <w:sz w:val="22"/>
              <w:lang w:eastAsia="en-ID"/>
            </w:rPr>
          </w:pPr>
          <w:hyperlink w:anchor="_Toc138684983" w:history="1">
            <w:r w:rsidR="009E10A1" w:rsidRPr="00005A84">
              <w:rPr>
                <w:rStyle w:val="Hyperlink"/>
                <w:rFonts w:cs="Times New Roman"/>
                <w:noProof/>
                <w:lang w:val="en-US"/>
              </w:rPr>
              <w:t>2.16</w:t>
            </w:r>
            <w:r w:rsidR="009E10A1" w:rsidRPr="00005A84">
              <w:rPr>
                <w:rStyle w:val="Hyperlink"/>
                <w:rFonts w:cs="Times New Roman"/>
                <w:i/>
                <w:iCs/>
                <w:noProof/>
                <w:lang w:val="en-US"/>
              </w:rPr>
              <w:t xml:space="preserve"> Integrated Development Environment</w:t>
            </w:r>
            <w:r w:rsidR="009E10A1" w:rsidRPr="00005A84">
              <w:rPr>
                <w:rStyle w:val="Hyperlink"/>
                <w:rFonts w:cs="Times New Roman"/>
                <w:noProof/>
                <w:lang w:val="en-US"/>
              </w:rPr>
              <w:t xml:space="preserve"> (IDE)</w:t>
            </w:r>
            <w:r w:rsidR="009E10A1">
              <w:rPr>
                <w:noProof/>
                <w:webHidden/>
              </w:rPr>
              <w:tab/>
            </w:r>
            <w:r w:rsidR="009E10A1">
              <w:rPr>
                <w:noProof/>
                <w:webHidden/>
              </w:rPr>
              <w:fldChar w:fldCharType="begin"/>
            </w:r>
            <w:r w:rsidR="009E10A1">
              <w:rPr>
                <w:noProof/>
                <w:webHidden/>
              </w:rPr>
              <w:instrText xml:space="preserve"> PAGEREF _Toc138684983 \h </w:instrText>
            </w:r>
            <w:r w:rsidR="009E10A1">
              <w:rPr>
                <w:noProof/>
                <w:webHidden/>
              </w:rPr>
            </w:r>
            <w:r w:rsidR="009E10A1">
              <w:rPr>
                <w:noProof/>
                <w:webHidden/>
              </w:rPr>
              <w:fldChar w:fldCharType="separate"/>
            </w:r>
            <w:r w:rsidR="007C4B92">
              <w:rPr>
                <w:noProof/>
                <w:webHidden/>
              </w:rPr>
              <w:t>25</w:t>
            </w:r>
            <w:r w:rsidR="009E10A1">
              <w:rPr>
                <w:noProof/>
                <w:webHidden/>
              </w:rPr>
              <w:fldChar w:fldCharType="end"/>
            </w:r>
          </w:hyperlink>
        </w:p>
        <w:p w14:paraId="29951793" w14:textId="650E87CA" w:rsidR="009E10A1" w:rsidRDefault="003D6838">
          <w:pPr>
            <w:pStyle w:val="TOC2"/>
            <w:rPr>
              <w:rFonts w:asciiTheme="minorHAnsi" w:eastAsiaTheme="minorEastAsia" w:hAnsiTheme="minorHAnsi"/>
              <w:noProof/>
              <w:sz w:val="22"/>
              <w:lang w:eastAsia="en-ID"/>
            </w:rPr>
          </w:pPr>
          <w:hyperlink w:anchor="_Toc138684984" w:history="1">
            <w:r w:rsidR="009E10A1" w:rsidRPr="00005A84">
              <w:rPr>
                <w:rStyle w:val="Hyperlink"/>
                <w:rFonts w:cs="Times New Roman"/>
                <w:noProof/>
                <w:lang w:val="en-US"/>
              </w:rPr>
              <w:t>2.17</w:t>
            </w:r>
            <w:r w:rsidR="009E10A1" w:rsidRPr="00005A84">
              <w:rPr>
                <w:rStyle w:val="Hyperlink"/>
                <w:rFonts w:cs="Times New Roman"/>
                <w:i/>
                <w:iCs/>
                <w:noProof/>
                <w:lang w:val="en-US"/>
              </w:rPr>
              <w:t xml:space="preserve"> Kotlin</w:t>
            </w:r>
            <w:r w:rsidR="009E10A1">
              <w:rPr>
                <w:noProof/>
                <w:webHidden/>
              </w:rPr>
              <w:tab/>
            </w:r>
            <w:r w:rsidR="009E10A1">
              <w:rPr>
                <w:noProof/>
                <w:webHidden/>
              </w:rPr>
              <w:fldChar w:fldCharType="begin"/>
            </w:r>
            <w:r w:rsidR="009E10A1">
              <w:rPr>
                <w:noProof/>
                <w:webHidden/>
              </w:rPr>
              <w:instrText xml:space="preserve"> PAGEREF _Toc138684984 \h </w:instrText>
            </w:r>
            <w:r w:rsidR="009E10A1">
              <w:rPr>
                <w:noProof/>
                <w:webHidden/>
              </w:rPr>
            </w:r>
            <w:r w:rsidR="009E10A1">
              <w:rPr>
                <w:noProof/>
                <w:webHidden/>
              </w:rPr>
              <w:fldChar w:fldCharType="separate"/>
            </w:r>
            <w:r w:rsidR="007C4B92">
              <w:rPr>
                <w:noProof/>
                <w:webHidden/>
              </w:rPr>
              <w:t>26</w:t>
            </w:r>
            <w:r w:rsidR="009E10A1">
              <w:rPr>
                <w:noProof/>
                <w:webHidden/>
              </w:rPr>
              <w:fldChar w:fldCharType="end"/>
            </w:r>
          </w:hyperlink>
        </w:p>
        <w:p w14:paraId="57B63113" w14:textId="30D14FEE" w:rsidR="009E10A1" w:rsidRDefault="003D6838">
          <w:pPr>
            <w:pStyle w:val="TOC2"/>
            <w:rPr>
              <w:rFonts w:asciiTheme="minorHAnsi" w:eastAsiaTheme="minorEastAsia" w:hAnsiTheme="minorHAnsi"/>
              <w:noProof/>
              <w:sz w:val="22"/>
              <w:lang w:eastAsia="en-ID"/>
            </w:rPr>
          </w:pPr>
          <w:hyperlink w:anchor="_Toc138684985" w:history="1">
            <w:r w:rsidR="009E10A1" w:rsidRPr="00005A84">
              <w:rPr>
                <w:rStyle w:val="Hyperlink"/>
                <w:rFonts w:cs="Times New Roman"/>
                <w:noProof/>
                <w:lang w:val="en-US"/>
              </w:rPr>
              <w:t>2.18 Penelitian Terdahulu</w:t>
            </w:r>
            <w:r w:rsidR="009E10A1">
              <w:rPr>
                <w:noProof/>
                <w:webHidden/>
              </w:rPr>
              <w:tab/>
            </w:r>
            <w:r w:rsidR="009E10A1">
              <w:rPr>
                <w:noProof/>
                <w:webHidden/>
              </w:rPr>
              <w:fldChar w:fldCharType="begin"/>
            </w:r>
            <w:r w:rsidR="009E10A1">
              <w:rPr>
                <w:noProof/>
                <w:webHidden/>
              </w:rPr>
              <w:instrText xml:space="preserve"> PAGEREF _Toc138684985 \h </w:instrText>
            </w:r>
            <w:r w:rsidR="009E10A1">
              <w:rPr>
                <w:noProof/>
                <w:webHidden/>
              </w:rPr>
            </w:r>
            <w:r w:rsidR="009E10A1">
              <w:rPr>
                <w:noProof/>
                <w:webHidden/>
              </w:rPr>
              <w:fldChar w:fldCharType="separate"/>
            </w:r>
            <w:r w:rsidR="007C4B92">
              <w:rPr>
                <w:noProof/>
                <w:webHidden/>
              </w:rPr>
              <w:t>26</w:t>
            </w:r>
            <w:r w:rsidR="009E10A1">
              <w:rPr>
                <w:noProof/>
                <w:webHidden/>
              </w:rPr>
              <w:fldChar w:fldCharType="end"/>
            </w:r>
          </w:hyperlink>
        </w:p>
        <w:p w14:paraId="03859B78" w14:textId="63DEA3FE" w:rsidR="009E10A1" w:rsidRDefault="003D6838">
          <w:pPr>
            <w:pStyle w:val="TOC1"/>
            <w:rPr>
              <w:rFonts w:asciiTheme="minorHAnsi" w:eastAsiaTheme="minorEastAsia" w:hAnsiTheme="minorHAnsi"/>
              <w:noProof/>
              <w:sz w:val="22"/>
              <w:lang w:eastAsia="en-ID"/>
            </w:rPr>
          </w:pPr>
          <w:hyperlink w:anchor="_Toc138684986" w:history="1">
            <w:r w:rsidR="009E10A1" w:rsidRPr="00005A84">
              <w:rPr>
                <w:rStyle w:val="Hyperlink"/>
                <w:rFonts w:cs="Times New Roman"/>
                <w:noProof/>
                <w:lang w:val="en-US"/>
              </w:rPr>
              <w:t>BAB III</w:t>
            </w:r>
            <w:r w:rsidR="009E10A1">
              <w:rPr>
                <w:rStyle w:val="Hyperlink"/>
                <w:rFonts w:cs="Times New Roman"/>
                <w:noProof/>
                <w:lang w:val="en-US"/>
              </w:rPr>
              <w:t xml:space="preserve"> METODOLOGI PENELITIAN</w:t>
            </w:r>
            <w:r w:rsidR="009E10A1">
              <w:rPr>
                <w:noProof/>
                <w:webHidden/>
              </w:rPr>
              <w:tab/>
            </w:r>
            <w:r w:rsidR="009E10A1">
              <w:rPr>
                <w:noProof/>
                <w:webHidden/>
              </w:rPr>
              <w:fldChar w:fldCharType="begin"/>
            </w:r>
            <w:r w:rsidR="009E10A1">
              <w:rPr>
                <w:noProof/>
                <w:webHidden/>
              </w:rPr>
              <w:instrText xml:space="preserve"> PAGEREF _Toc138684986 \h </w:instrText>
            </w:r>
            <w:r w:rsidR="009E10A1">
              <w:rPr>
                <w:noProof/>
                <w:webHidden/>
              </w:rPr>
            </w:r>
            <w:r w:rsidR="009E10A1">
              <w:rPr>
                <w:noProof/>
                <w:webHidden/>
              </w:rPr>
              <w:fldChar w:fldCharType="separate"/>
            </w:r>
            <w:r w:rsidR="007C4B92">
              <w:rPr>
                <w:noProof/>
                <w:webHidden/>
              </w:rPr>
              <w:t>29</w:t>
            </w:r>
            <w:r w:rsidR="009E10A1">
              <w:rPr>
                <w:noProof/>
                <w:webHidden/>
              </w:rPr>
              <w:fldChar w:fldCharType="end"/>
            </w:r>
          </w:hyperlink>
        </w:p>
        <w:p w14:paraId="37A9FDD8" w14:textId="0FE64E20" w:rsidR="009E10A1" w:rsidRDefault="003D6838">
          <w:pPr>
            <w:pStyle w:val="TOC2"/>
            <w:rPr>
              <w:rFonts w:asciiTheme="minorHAnsi" w:eastAsiaTheme="minorEastAsia" w:hAnsiTheme="minorHAnsi"/>
              <w:noProof/>
              <w:sz w:val="22"/>
              <w:lang w:eastAsia="en-ID"/>
            </w:rPr>
          </w:pPr>
          <w:hyperlink w:anchor="_Toc138684987" w:history="1">
            <w:r w:rsidR="009E10A1" w:rsidRPr="00005A84">
              <w:rPr>
                <w:rStyle w:val="Hyperlink"/>
                <w:rFonts w:cs="Times New Roman"/>
                <w:iCs/>
                <w:noProof/>
                <w:lang w:val="en-US"/>
              </w:rPr>
              <w:t>3.1</w:t>
            </w:r>
            <w:r w:rsidR="009E10A1" w:rsidRPr="00005A84">
              <w:rPr>
                <w:rStyle w:val="Hyperlink"/>
                <w:rFonts w:cs="Times New Roman"/>
                <w:noProof/>
                <w:lang w:val="en-US"/>
              </w:rPr>
              <w:t xml:space="preserve"> Kerangka Berpikir</w:t>
            </w:r>
            <w:r w:rsidR="009E10A1">
              <w:rPr>
                <w:noProof/>
                <w:webHidden/>
              </w:rPr>
              <w:tab/>
            </w:r>
            <w:r w:rsidR="009E10A1">
              <w:rPr>
                <w:noProof/>
                <w:webHidden/>
              </w:rPr>
              <w:fldChar w:fldCharType="begin"/>
            </w:r>
            <w:r w:rsidR="009E10A1">
              <w:rPr>
                <w:noProof/>
                <w:webHidden/>
              </w:rPr>
              <w:instrText xml:space="preserve"> PAGEREF _Toc138684987 \h </w:instrText>
            </w:r>
            <w:r w:rsidR="009E10A1">
              <w:rPr>
                <w:noProof/>
                <w:webHidden/>
              </w:rPr>
            </w:r>
            <w:r w:rsidR="009E10A1">
              <w:rPr>
                <w:noProof/>
                <w:webHidden/>
              </w:rPr>
              <w:fldChar w:fldCharType="separate"/>
            </w:r>
            <w:r w:rsidR="007C4B92">
              <w:rPr>
                <w:noProof/>
                <w:webHidden/>
              </w:rPr>
              <w:t>29</w:t>
            </w:r>
            <w:r w:rsidR="009E10A1">
              <w:rPr>
                <w:noProof/>
                <w:webHidden/>
              </w:rPr>
              <w:fldChar w:fldCharType="end"/>
            </w:r>
          </w:hyperlink>
        </w:p>
        <w:p w14:paraId="0F7C2A9A" w14:textId="0358E65C" w:rsidR="009E10A1" w:rsidRDefault="003D6838">
          <w:pPr>
            <w:pStyle w:val="TOC2"/>
            <w:rPr>
              <w:rFonts w:asciiTheme="minorHAnsi" w:eastAsiaTheme="minorEastAsia" w:hAnsiTheme="minorHAnsi"/>
              <w:noProof/>
              <w:sz w:val="22"/>
              <w:lang w:eastAsia="en-ID"/>
            </w:rPr>
          </w:pPr>
          <w:hyperlink w:anchor="_Toc138684988" w:history="1">
            <w:r w:rsidR="009E10A1" w:rsidRPr="00005A84">
              <w:rPr>
                <w:rStyle w:val="Hyperlink"/>
                <w:rFonts w:cs="Times New Roman"/>
                <w:iCs/>
                <w:noProof/>
                <w:lang w:val="en-US"/>
              </w:rPr>
              <w:t>3.2</w:t>
            </w:r>
            <w:r w:rsidR="009E10A1" w:rsidRPr="00005A84">
              <w:rPr>
                <w:rStyle w:val="Hyperlink"/>
                <w:rFonts w:cs="Times New Roman"/>
                <w:i/>
                <w:iCs/>
                <w:noProof/>
                <w:lang w:val="en-US"/>
              </w:rPr>
              <w:t xml:space="preserve"> Business Understanding</w:t>
            </w:r>
            <w:r w:rsidR="009E10A1">
              <w:rPr>
                <w:noProof/>
                <w:webHidden/>
              </w:rPr>
              <w:tab/>
            </w:r>
            <w:r w:rsidR="009E10A1">
              <w:rPr>
                <w:noProof/>
                <w:webHidden/>
              </w:rPr>
              <w:fldChar w:fldCharType="begin"/>
            </w:r>
            <w:r w:rsidR="009E10A1">
              <w:rPr>
                <w:noProof/>
                <w:webHidden/>
              </w:rPr>
              <w:instrText xml:space="preserve"> PAGEREF _Toc138684988 \h </w:instrText>
            </w:r>
            <w:r w:rsidR="009E10A1">
              <w:rPr>
                <w:noProof/>
                <w:webHidden/>
              </w:rPr>
            </w:r>
            <w:r w:rsidR="009E10A1">
              <w:rPr>
                <w:noProof/>
                <w:webHidden/>
              </w:rPr>
              <w:fldChar w:fldCharType="separate"/>
            </w:r>
            <w:r w:rsidR="007C4B92">
              <w:rPr>
                <w:noProof/>
                <w:webHidden/>
              </w:rPr>
              <w:t>30</w:t>
            </w:r>
            <w:r w:rsidR="009E10A1">
              <w:rPr>
                <w:noProof/>
                <w:webHidden/>
              </w:rPr>
              <w:fldChar w:fldCharType="end"/>
            </w:r>
          </w:hyperlink>
        </w:p>
        <w:p w14:paraId="297B1556" w14:textId="57F232BB" w:rsidR="009E10A1" w:rsidRDefault="003D6838">
          <w:pPr>
            <w:pStyle w:val="TOC2"/>
            <w:rPr>
              <w:rFonts w:asciiTheme="minorHAnsi" w:eastAsiaTheme="minorEastAsia" w:hAnsiTheme="minorHAnsi"/>
              <w:noProof/>
              <w:sz w:val="22"/>
              <w:lang w:eastAsia="en-ID"/>
            </w:rPr>
          </w:pPr>
          <w:hyperlink w:anchor="_Toc138684989" w:history="1">
            <w:r w:rsidR="009E10A1" w:rsidRPr="00005A84">
              <w:rPr>
                <w:rStyle w:val="Hyperlink"/>
                <w:rFonts w:cs="Times New Roman"/>
                <w:iCs/>
                <w:noProof/>
                <w:lang w:val="en-US"/>
              </w:rPr>
              <w:t>3.3</w:t>
            </w:r>
            <w:r w:rsidR="009E10A1" w:rsidRPr="00005A84">
              <w:rPr>
                <w:rStyle w:val="Hyperlink"/>
                <w:rFonts w:cs="Times New Roman"/>
                <w:i/>
                <w:iCs/>
                <w:noProof/>
                <w:lang w:val="en-US"/>
              </w:rPr>
              <w:t xml:space="preserve"> Data Understanding</w:t>
            </w:r>
            <w:r w:rsidR="009E10A1">
              <w:rPr>
                <w:noProof/>
                <w:webHidden/>
              </w:rPr>
              <w:tab/>
            </w:r>
            <w:r w:rsidR="009E10A1">
              <w:rPr>
                <w:noProof/>
                <w:webHidden/>
              </w:rPr>
              <w:fldChar w:fldCharType="begin"/>
            </w:r>
            <w:r w:rsidR="009E10A1">
              <w:rPr>
                <w:noProof/>
                <w:webHidden/>
              </w:rPr>
              <w:instrText xml:space="preserve"> PAGEREF _Toc138684989 \h </w:instrText>
            </w:r>
            <w:r w:rsidR="009E10A1">
              <w:rPr>
                <w:noProof/>
                <w:webHidden/>
              </w:rPr>
            </w:r>
            <w:r w:rsidR="009E10A1">
              <w:rPr>
                <w:noProof/>
                <w:webHidden/>
              </w:rPr>
              <w:fldChar w:fldCharType="separate"/>
            </w:r>
            <w:r w:rsidR="007C4B92">
              <w:rPr>
                <w:noProof/>
                <w:webHidden/>
              </w:rPr>
              <w:t>30</w:t>
            </w:r>
            <w:r w:rsidR="009E10A1">
              <w:rPr>
                <w:noProof/>
                <w:webHidden/>
              </w:rPr>
              <w:fldChar w:fldCharType="end"/>
            </w:r>
          </w:hyperlink>
        </w:p>
        <w:p w14:paraId="71EE5157" w14:textId="049AF0A0" w:rsidR="009E10A1" w:rsidRDefault="003D6838">
          <w:pPr>
            <w:pStyle w:val="TOC2"/>
            <w:rPr>
              <w:rFonts w:asciiTheme="minorHAnsi" w:eastAsiaTheme="minorEastAsia" w:hAnsiTheme="minorHAnsi"/>
              <w:noProof/>
              <w:sz w:val="22"/>
              <w:lang w:eastAsia="en-ID"/>
            </w:rPr>
          </w:pPr>
          <w:hyperlink w:anchor="_Toc138684990" w:history="1">
            <w:r w:rsidR="009E10A1" w:rsidRPr="00005A84">
              <w:rPr>
                <w:rStyle w:val="Hyperlink"/>
                <w:rFonts w:cs="Times New Roman"/>
                <w:iCs/>
                <w:noProof/>
                <w:lang w:val="en-US"/>
              </w:rPr>
              <w:t>3.4</w:t>
            </w:r>
            <w:r w:rsidR="009E10A1" w:rsidRPr="00005A84">
              <w:rPr>
                <w:rStyle w:val="Hyperlink"/>
                <w:rFonts w:cs="Times New Roman"/>
                <w:i/>
                <w:noProof/>
                <w:lang w:val="en-US"/>
              </w:rPr>
              <w:t xml:space="preserve"> Data Preparation</w:t>
            </w:r>
            <w:r w:rsidR="009E10A1">
              <w:rPr>
                <w:noProof/>
                <w:webHidden/>
              </w:rPr>
              <w:tab/>
            </w:r>
            <w:r w:rsidR="009E10A1">
              <w:rPr>
                <w:noProof/>
                <w:webHidden/>
              </w:rPr>
              <w:fldChar w:fldCharType="begin"/>
            </w:r>
            <w:r w:rsidR="009E10A1">
              <w:rPr>
                <w:noProof/>
                <w:webHidden/>
              </w:rPr>
              <w:instrText xml:space="preserve"> PAGEREF _Toc138684990 \h </w:instrText>
            </w:r>
            <w:r w:rsidR="009E10A1">
              <w:rPr>
                <w:noProof/>
                <w:webHidden/>
              </w:rPr>
            </w:r>
            <w:r w:rsidR="009E10A1">
              <w:rPr>
                <w:noProof/>
                <w:webHidden/>
              </w:rPr>
              <w:fldChar w:fldCharType="separate"/>
            </w:r>
            <w:r w:rsidR="007C4B92">
              <w:rPr>
                <w:noProof/>
                <w:webHidden/>
              </w:rPr>
              <w:t>31</w:t>
            </w:r>
            <w:r w:rsidR="009E10A1">
              <w:rPr>
                <w:noProof/>
                <w:webHidden/>
              </w:rPr>
              <w:fldChar w:fldCharType="end"/>
            </w:r>
          </w:hyperlink>
        </w:p>
        <w:p w14:paraId="5EB37349" w14:textId="14C18466" w:rsidR="009E10A1" w:rsidRDefault="003D6838">
          <w:pPr>
            <w:pStyle w:val="TOC2"/>
            <w:tabs>
              <w:tab w:val="left" w:pos="880"/>
            </w:tabs>
            <w:rPr>
              <w:rFonts w:asciiTheme="minorHAnsi" w:eastAsiaTheme="minorEastAsia" w:hAnsiTheme="minorHAnsi"/>
              <w:noProof/>
              <w:sz w:val="22"/>
              <w:lang w:eastAsia="en-ID"/>
            </w:rPr>
          </w:pPr>
          <w:hyperlink w:anchor="_Toc138684991" w:history="1">
            <w:r w:rsidR="009E10A1" w:rsidRPr="00005A84">
              <w:rPr>
                <w:rStyle w:val="Hyperlink"/>
                <w:rFonts w:cs="Times New Roman"/>
                <w:bCs/>
                <w:noProof/>
                <w:lang w:val="en-US"/>
              </w:rPr>
              <w:t>3.5</w:t>
            </w:r>
            <w:r w:rsidR="008B3BE9">
              <w:rPr>
                <w:rStyle w:val="Hyperlink"/>
                <w:rFonts w:cs="Times New Roman"/>
                <w:bCs/>
                <w:noProof/>
                <w:lang w:val="en-US"/>
              </w:rPr>
              <w:t xml:space="preserve"> </w:t>
            </w:r>
            <w:r w:rsidR="009E10A1" w:rsidRPr="00005A84">
              <w:rPr>
                <w:rStyle w:val="Hyperlink"/>
                <w:rFonts w:cs="Times New Roman"/>
                <w:i/>
                <w:iCs/>
                <w:noProof/>
                <w:lang w:val="en-US"/>
              </w:rPr>
              <w:t>Modeling</w:t>
            </w:r>
            <w:r w:rsidR="009E10A1">
              <w:rPr>
                <w:noProof/>
                <w:webHidden/>
              </w:rPr>
              <w:tab/>
            </w:r>
            <w:r w:rsidR="009E10A1">
              <w:rPr>
                <w:noProof/>
                <w:webHidden/>
              </w:rPr>
              <w:fldChar w:fldCharType="begin"/>
            </w:r>
            <w:r w:rsidR="009E10A1">
              <w:rPr>
                <w:noProof/>
                <w:webHidden/>
              </w:rPr>
              <w:instrText xml:space="preserve"> PAGEREF _Toc138684991 \h </w:instrText>
            </w:r>
            <w:r w:rsidR="009E10A1">
              <w:rPr>
                <w:noProof/>
                <w:webHidden/>
              </w:rPr>
            </w:r>
            <w:r w:rsidR="009E10A1">
              <w:rPr>
                <w:noProof/>
                <w:webHidden/>
              </w:rPr>
              <w:fldChar w:fldCharType="separate"/>
            </w:r>
            <w:r w:rsidR="007C4B92">
              <w:rPr>
                <w:noProof/>
                <w:webHidden/>
              </w:rPr>
              <w:t>33</w:t>
            </w:r>
            <w:r w:rsidR="009E10A1">
              <w:rPr>
                <w:noProof/>
                <w:webHidden/>
              </w:rPr>
              <w:fldChar w:fldCharType="end"/>
            </w:r>
          </w:hyperlink>
        </w:p>
        <w:p w14:paraId="255A9AF4" w14:textId="056B0C29" w:rsidR="009E10A1" w:rsidRDefault="003D6838">
          <w:pPr>
            <w:pStyle w:val="TOC2"/>
            <w:tabs>
              <w:tab w:val="left" w:pos="880"/>
            </w:tabs>
            <w:rPr>
              <w:rFonts w:asciiTheme="minorHAnsi" w:eastAsiaTheme="minorEastAsia" w:hAnsiTheme="minorHAnsi"/>
              <w:noProof/>
              <w:sz w:val="22"/>
              <w:lang w:eastAsia="en-ID"/>
            </w:rPr>
          </w:pPr>
          <w:hyperlink w:anchor="_Toc138684992" w:history="1">
            <w:r w:rsidR="009E10A1" w:rsidRPr="00005A84">
              <w:rPr>
                <w:rStyle w:val="Hyperlink"/>
                <w:rFonts w:cs="Times New Roman"/>
                <w:bCs/>
                <w:noProof/>
                <w:lang w:val="en-US"/>
              </w:rPr>
              <w:t>3.6</w:t>
            </w:r>
            <w:r w:rsidR="008B3BE9">
              <w:rPr>
                <w:rFonts w:asciiTheme="minorHAnsi" w:eastAsiaTheme="minorEastAsia" w:hAnsiTheme="minorHAnsi"/>
                <w:noProof/>
                <w:sz w:val="22"/>
                <w:lang w:eastAsia="en-ID"/>
              </w:rPr>
              <w:t xml:space="preserve"> </w:t>
            </w:r>
            <w:r w:rsidR="009E10A1" w:rsidRPr="00005A84">
              <w:rPr>
                <w:rStyle w:val="Hyperlink"/>
                <w:rFonts w:cs="Times New Roman"/>
                <w:i/>
                <w:iCs/>
                <w:noProof/>
                <w:lang w:val="en-US"/>
              </w:rPr>
              <w:t>Evaluation</w:t>
            </w:r>
            <w:r w:rsidR="009E10A1">
              <w:rPr>
                <w:noProof/>
                <w:webHidden/>
              </w:rPr>
              <w:tab/>
            </w:r>
            <w:r w:rsidR="009E10A1">
              <w:rPr>
                <w:noProof/>
                <w:webHidden/>
              </w:rPr>
              <w:fldChar w:fldCharType="begin"/>
            </w:r>
            <w:r w:rsidR="009E10A1">
              <w:rPr>
                <w:noProof/>
                <w:webHidden/>
              </w:rPr>
              <w:instrText xml:space="preserve"> PAGEREF _Toc138684992 \h </w:instrText>
            </w:r>
            <w:r w:rsidR="009E10A1">
              <w:rPr>
                <w:noProof/>
                <w:webHidden/>
              </w:rPr>
            </w:r>
            <w:r w:rsidR="009E10A1">
              <w:rPr>
                <w:noProof/>
                <w:webHidden/>
              </w:rPr>
              <w:fldChar w:fldCharType="separate"/>
            </w:r>
            <w:r w:rsidR="007C4B92">
              <w:rPr>
                <w:noProof/>
                <w:webHidden/>
              </w:rPr>
              <w:t>33</w:t>
            </w:r>
            <w:r w:rsidR="009E10A1">
              <w:rPr>
                <w:noProof/>
                <w:webHidden/>
              </w:rPr>
              <w:fldChar w:fldCharType="end"/>
            </w:r>
          </w:hyperlink>
        </w:p>
        <w:p w14:paraId="1FF7378B" w14:textId="1316DFFF" w:rsidR="009E10A1" w:rsidRDefault="003D6838">
          <w:pPr>
            <w:pStyle w:val="TOC2"/>
            <w:tabs>
              <w:tab w:val="left" w:pos="880"/>
            </w:tabs>
            <w:rPr>
              <w:rFonts w:asciiTheme="minorHAnsi" w:eastAsiaTheme="minorEastAsia" w:hAnsiTheme="minorHAnsi"/>
              <w:noProof/>
              <w:sz w:val="22"/>
              <w:lang w:eastAsia="en-ID"/>
            </w:rPr>
          </w:pPr>
          <w:hyperlink w:anchor="_Toc138684993" w:history="1">
            <w:r w:rsidR="009E10A1" w:rsidRPr="00005A84">
              <w:rPr>
                <w:rStyle w:val="Hyperlink"/>
                <w:rFonts w:cs="Times New Roman"/>
                <w:bCs/>
                <w:noProof/>
                <w:lang w:val="en-US"/>
              </w:rPr>
              <w:t>3.7</w:t>
            </w:r>
            <w:r w:rsidR="008B3BE9">
              <w:rPr>
                <w:rFonts w:asciiTheme="minorHAnsi" w:eastAsiaTheme="minorEastAsia" w:hAnsiTheme="minorHAnsi"/>
                <w:noProof/>
                <w:sz w:val="22"/>
                <w:lang w:eastAsia="en-ID"/>
              </w:rPr>
              <w:t xml:space="preserve"> </w:t>
            </w:r>
            <w:r w:rsidR="009E10A1" w:rsidRPr="00005A84">
              <w:rPr>
                <w:rStyle w:val="Hyperlink"/>
                <w:rFonts w:cs="Times New Roman"/>
                <w:i/>
                <w:iCs/>
                <w:noProof/>
                <w:lang w:val="en-US"/>
              </w:rPr>
              <w:t>Deployment</w:t>
            </w:r>
            <w:r w:rsidR="009E10A1">
              <w:rPr>
                <w:noProof/>
                <w:webHidden/>
              </w:rPr>
              <w:tab/>
            </w:r>
            <w:r w:rsidR="009E10A1">
              <w:rPr>
                <w:noProof/>
                <w:webHidden/>
              </w:rPr>
              <w:fldChar w:fldCharType="begin"/>
            </w:r>
            <w:r w:rsidR="009E10A1">
              <w:rPr>
                <w:noProof/>
                <w:webHidden/>
              </w:rPr>
              <w:instrText xml:space="preserve"> PAGEREF _Toc138684993 \h </w:instrText>
            </w:r>
            <w:r w:rsidR="009E10A1">
              <w:rPr>
                <w:noProof/>
                <w:webHidden/>
              </w:rPr>
            </w:r>
            <w:r w:rsidR="009E10A1">
              <w:rPr>
                <w:noProof/>
                <w:webHidden/>
              </w:rPr>
              <w:fldChar w:fldCharType="separate"/>
            </w:r>
            <w:r w:rsidR="007C4B92">
              <w:rPr>
                <w:noProof/>
                <w:webHidden/>
              </w:rPr>
              <w:t>34</w:t>
            </w:r>
            <w:r w:rsidR="009E10A1">
              <w:rPr>
                <w:noProof/>
                <w:webHidden/>
              </w:rPr>
              <w:fldChar w:fldCharType="end"/>
            </w:r>
          </w:hyperlink>
        </w:p>
        <w:p w14:paraId="6A1A8C1C" w14:textId="0D0C3DBC" w:rsidR="009E10A1" w:rsidRDefault="003D6838">
          <w:pPr>
            <w:pStyle w:val="TOC1"/>
            <w:rPr>
              <w:rFonts w:asciiTheme="minorHAnsi" w:eastAsiaTheme="minorEastAsia" w:hAnsiTheme="minorHAnsi"/>
              <w:noProof/>
              <w:sz w:val="22"/>
              <w:lang w:eastAsia="en-ID"/>
            </w:rPr>
          </w:pPr>
          <w:hyperlink w:anchor="_Toc138684994" w:history="1">
            <w:r w:rsidR="009E10A1" w:rsidRPr="00005A84">
              <w:rPr>
                <w:rStyle w:val="Hyperlink"/>
                <w:rFonts w:cs="Times New Roman"/>
                <w:noProof/>
              </w:rPr>
              <w:t>BAB IV</w:t>
            </w:r>
            <w:r w:rsidR="009E10A1">
              <w:rPr>
                <w:rStyle w:val="Hyperlink"/>
                <w:rFonts w:cs="Times New Roman"/>
                <w:noProof/>
              </w:rPr>
              <w:t xml:space="preserve"> PENGOLAHAN DATA DAN PEMBAHASAN</w:t>
            </w:r>
            <w:r w:rsidR="009E10A1">
              <w:rPr>
                <w:noProof/>
                <w:webHidden/>
              </w:rPr>
              <w:tab/>
            </w:r>
            <w:r w:rsidR="009E10A1">
              <w:rPr>
                <w:noProof/>
                <w:webHidden/>
              </w:rPr>
              <w:fldChar w:fldCharType="begin"/>
            </w:r>
            <w:r w:rsidR="009E10A1">
              <w:rPr>
                <w:noProof/>
                <w:webHidden/>
              </w:rPr>
              <w:instrText xml:space="preserve"> PAGEREF _Toc138684994 \h </w:instrText>
            </w:r>
            <w:r w:rsidR="009E10A1">
              <w:rPr>
                <w:noProof/>
                <w:webHidden/>
              </w:rPr>
            </w:r>
            <w:r w:rsidR="009E10A1">
              <w:rPr>
                <w:noProof/>
                <w:webHidden/>
              </w:rPr>
              <w:fldChar w:fldCharType="separate"/>
            </w:r>
            <w:r w:rsidR="007C4B92">
              <w:rPr>
                <w:noProof/>
                <w:webHidden/>
              </w:rPr>
              <w:t>35</w:t>
            </w:r>
            <w:r w:rsidR="009E10A1">
              <w:rPr>
                <w:noProof/>
                <w:webHidden/>
              </w:rPr>
              <w:fldChar w:fldCharType="end"/>
            </w:r>
          </w:hyperlink>
        </w:p>
        <w:p w14:paraId="177E0C5B" w14:textId="11C4FCA1" w:rsidR="009E10A1" w:rsidRDefault="003D6838">
          <w:pPr>
            <w:pStyle w:val="TOC2"/>
            <w:tabs>
              <w:tab w:val="left" w:pos="880"/>
            </w:tabs>
            <w:rPr>
              <w:rFonts w:asciiTheme="minorHAnsi" w:eastAsiaTheme="minorEastAsia" w:hAnsiTheme="minorHAnsi"/>
              <w:noProof/>
              <w:sz w:val="22"/>
              <w:lang w:eastAsia="en-ID"/>
            </w:rPr>
          </w:pPr>
          <w:hyperlink w:anchor="_Toc138684995" w:history="1">
            <w:r w:rsidR="009E10A1" w:rsidRPr="00005A84">
              <w:rPr>
                <w:rStyle w:val="Hyperlink"/>
                <w:rFonts w:cs="Times New Roman"/>
                <w:noProof/>
              </w:rPr>
              <w:t>4.1</w:t>
            </w:r>
            <w:r w:rsidR="008B3BE9">
              <w:rPr>
                <w:rFonts w:asciiTheme="minorHAnsi" w:eastAsiaTheme="minorEastAsia" w:hAnsiTheme="minorHAnsi"/>
                <w:noProof/>
                <w:sz w:val="22"/>
                <w:lang w:eastAsia="en-ID"/>
              </w:rPr>
              <w:t xml:space="preserve"> </w:t>
            </w:r>
            <w:r w:rsidR="009E10A1" w:rsidRPr="00005A84">
              <w:rPr>
                <w:rStyle w:val="Hyperlink"/>
                <w:rFonts w:cs="Times New Roman"/>
                <w:i/>
                <w:iCs/>
                <w:noProof/>
              </w:rPr>
              <w:t>Data Preparation</w:t>
            </w:r>
            <w:r w:rsidR="009E10A1">
              <w:rPr>
                <w:noProof/>
                <w:webHidden/>
              </w:rPr>
              <w:tab/>
            </w:r>
            <w:r w:rsidR="009E10A1">
              <w:rPr>
                <w:noProof/>
                <w:webHidden/>
              </w:rPr>
              <w:fldChar w:fldCharType="begin"/>
            </w:r>
            <w:r w:rsidR="009E10A1">
              <w:rPr>
                <w:noProof/>
                <w:webHidden/>
              </w:rPr>
              <w:instrText xml:space="preserve"> PAGEREF _Toc138684995 \h </w:instrText>
            </w:r>
            <w:r w:rsidR="009E10A1">
              <w:rPr>
                <w:noProof/>
                <w:webHidden/>
              </w:rPr>
            </w:r>
            <w:r w:rsidR="009E10A1">
              <w:rPr>
                <w:noProof/>
                <w:webHidden/>
              </w:rPr>
              <w:fldChar w:fldCharType="separate"/>
            </w:r>
            <w:r w:rsidR="007C4B92">
              <w:rPr>
                <w:noProof/>
                <w:webHidden/>
              </w:rPr>
              <w:t>35</w:t>
            </w:r>
            <w:r w:rsidR="009E10A1">
              <w:rPr>
                <w:noProof/>
                <w:webHidden/>
              </w:rPr>
              <w:fldChar w:fldCharType="end"/>
            </w:r>
          </w:hyperlink>
        </w:p>
        <w:p w14:paraId="59ACAE0A" w14:textId="2A598B40" w:rsidR="009E10A1" w:rsidRDefault="003D6838">
          <w:pPr>
            <w:pStyle w:val="TOC2"/>
            <w:tabs>
              <w:tab w:val="left" w:pos="880"/>
            </w:tabs>
            <w:rPr>
              <w:rFonts w:asciiTheme="minorHAnsi" w:eastAsiaTheme="minorEastAsia" w:hAnsiTheme="minorHAnsi"/>
              <w:noProof/>
              <w:sz w:val="22"/>
              <w:lang w:eastAsia="en-ID"/>
            </w:rPr>
          </w:pPr>
          <w:hyperlink w:anchor="_Toc138684996" w:history="1">
            <w:r w:rsidR="009E10A1" w:rsidRPr="00005A84">
              <w:rPr>
                <w:rStyle w:val="Hyperlink"/>
                <w:rFonts w:cs="Times New Roman"/>
                <w:iCs/>
                <w:noProof/>
              </w:rPr>
              <w:t>4.3</w:t>
            </w:r>
            <w:r w:rsidR="008B3BE9">
              <w:rPr>
                <w:rFonts w:asciiTheme="minorHAnsi" w:eastAsiaTheme="minorEastAsia" w:hAnsiTheme="minorHAnsi"/>
                <w:noProof/>
                <w:sz w:val="22"/>
                <w:lang w:eastAsia="en-ID"/>
              </w:rPr>
              <w:t xml:space="preserve"> </w:t>
            </w:r>
            <w:r w:rsidR="009E10A1" w:rsidRPr="00005A84">
              <w:rPr>
                <w:rStyle w:val="Hyperlink"/>
                <w:rFonts w:cs="Times New Roman"/>
                <w:i/>
                <w:iCs/>
                <w:noProof/>
              </w:rPr>
              <w:t>Modelling</w:t>
            </w:r>
            <w:r w:rsidR="009E10A1">
              <w:rPr>
                <w:noProof/>
                <w:webHidden/>
              </w:rPr>
              <w:tab/>
            </w:r>
            <w:r w:rsidR="009E10A1">
              <w:rPr>
                <w:noProof/>
                <w:webHidden/>
              </w:rPr>
              <w:fldChar w:fldCharType="begin"/>
            </w:r>
            <w:r w:rsidR="009E10A1">
              <w:rPr>
                <w:noProof/>
                <w:webHidden/>
              </w:rPr>
              <w:instrText xml:space="preserve"> PAGEREF _Toc138684996 \h </w:instrText>
            </w:r>
            <w:r w:rsidR="009E10A1">
              <w:rPr>
                <w:noProof/>
                <w:webHidden/>
              </w:rPr>
            </w:r>
            <w:r w:rsidR="009E10A1">
              <w:rPr>
                <w:noProof/>
                <w:webHidden/>
              </w:rPr>
              <w:fldChar w:fldCharType="separate"/>
            </w:r>
            <w:r w:rsidR="007C4B92">
              <w:rPr>
                <w:noProof/>
                <w:webHidden/>
              </w:rPr>
              <w:t>37</w:t>
            </w:r>
            <w:r w:rsidR="009E10A1">
              <w:rPr>
                <w:noProof/>
                <w:webHidden/>
              </w:rPr>
              <w:fldChar w:fldCharType="end"/>
            </w:r>
          </w:hyperlink>
        </w:p>
        <w:p w14:paraId="509D8B33" w14:textId="19849913" w:rsidR="009E10A1" w:rsidRDefault="003D6838" w:rsidP="00806B44">
          <w:pPr>
            <w:pStyle w:val="TOC3"/>
            <w:rPr>
              <w:rFonts w:asciiTheme="minorHAnsi" w:eastAsiaTheme="minorEastAsia" w:hAnsiTheme="minorHAnsi"/>
              <w:noProof/>
              <w:sz w:val="22"/>
              <w:lang w:eastAsia="en-ID"/>
            </w:rPr>
          </w:pPr>
          <w:hyperlink w:anchor="_Toc138684997" w:history="1">
            <w:r w:rsidR="009E10A1" w:rsidRPr="00005A84">
              <w:rPr>
                <w:rStyle w:val="Hyperlink"/>
                <w:rFonts w:cs="Times New Roman"/>
                <w:iCs/>
                <w:noProof/>
              </w:rPr>
              <w:t>4.3.1</w:t>
            </w:r>
            <w:r w:rsidR="00806B44">
              <w:rPr>
                <w:rStyle w:val="Hyperlink"/>
                <w:rFonts w:cs="Times New Roman"/>
                <w:iCs/>
                <w:noProof/>
              </w:rPr>
              <w:t xml:space="preserve"> </w:t>
            </w:r>
            <w:r w:rsidR="009E10A1" w:rsidRPr="00005A84">
              <w:rPr>
                <w:rStyle w:val="Hyperlink"/>
                <w:rFonts w:cs="Times New Roman"/>
                <w:noProof/>
              </w:rPr>
              <w:t>Proses</w:t>
            </w:r>
            <w:r w:rsidR="00806B44">
              <w:rPr>
                <w:rStyle w:val="Hyperlink"/>
                <w:rFonts w:cs="Times New Roman"/>
                <w:noProof/>
              </w:rPr>
              <w:t xml:space="preserve"> </w:t>
            </w:r>
            <w:r w:rsidR="009E10A1" w:rsidRPr="00005A84">
              <w:rPr>
                <w:rStyle w:val="Hyperlink"/>
                <w:rFonts w:cs="Times New Roman"/>
                <w:i/>
                <w:iCs/>
                <w:noProof/>
              </w:rPr>
              <w:t>modelling</w:t>
            </w:r>
            <w:r w:rsidR="009E10A1">
              <w:rPr>
                <w:noProof/>
                <w:webHidden/>
              </w:rPr>
              <w:tab/>
            </w:r>
            <w:r w:rsidR="009E10A1">
              <w:rPr>
                <w:noProof/>
                <w:webHidden/>
              </w:rPr>
              <w:fldChar w:fldCharType="begin"/>
            </w:r>
            <w:r w:rsidR="009E10A1">
              <w:rPr>
                <w:noProof/>
                <w:webHidden/>
              </w:rPr>
              <w:instrText xml:space="preserve"> PAGEREF _Toc138684997 \h </w:instrText>
            </w:r>
            <w:r w:rsidR="009E10A1">
              <w:rPr>
                <w:noProof/>
                <w:webHidden/>
              </w:rPr>
            </w:r>
            <w:r w:rsidR="009E10A1">
              <w:rPr>
                <w:noProof/>
                <w:webHidden/>
              </w:rPr>
              <w:fldChar w:fldCharType="separate"/>
            </w:r>
            <w:r w:rsidR="007C4B92">
              <w:rPr>
                <w:noProof/>
                <w:webHidden/>
              </w:rPr>
              <w:t>38</w:t>
            </w:r>
            <w:r w:rsidR="009E10A1">
              <w:rPr>
                <w:noProof/>
                <w:webHidden/>
              </w:rPr>
              <w:fldChar w:fldCharType="end"/>
            </w:r>
          </w:hyperlink>
        </w:p>
        <w:p w14:paraId="46F20E00" w14:textId="70B9D5B1" w:rsidR="009E10A1" w:rsidRDefault="003D6838" w:rsidP="00806B44">
          <w:pPr>
            <w:pStyle w:val="TOC3"/>
            <w:rPr>
              <w:rFonts w:asciiTheme="minorHAnsi" w:eastAsiaTheme="minorEastAsia" w:hAnsiTheme="minorHAnsi"/>
              <w:noProof/>
              <w:sz w:val="22"/>
              <w:lang w:eastAsia="en-ID"/>
            </w:rPr>
          </w:pPr>
          <w:hyperlink w:anchor="_Toc138684998" w:history="1">
            <w:r w:rsidR="009E10A1" w:rsidRPr="00005A84">
              <w:rPr>
                <w:rStyle w:val="Hyperlink"/>
                <w:rFonts w:cs="Times New Roman"/>
                <w:iCs/>
                <w:noProof/>
              </w:rPr>
              <w:t>4.3.2</w:t>
            </w:r>
            <w:r w:rsidR="00806B44">
              <w:rPr>
                <w:rFonts w:asciiTheme="minorHAnsi" w:eastAsiaTheme="minorEastAsia" w:hAnsiTheme="minorHAnsi"/>
                <w:noProof/>
                <w:sz w:val="22"/>
                <w:lang w:eastAsia="en-ID"/>
              </w:rPr>
              <w:t xml:space="preserve"> </w:t>
            </w:r>
            <w:r w:rsidR="009E10A1" w:rsidRPr="00005A84">
              <w:rPr>
                <w:rStyle w:val="Hyperlink"/>
                <w:rFonts w:cs="Times New Roman"/>
                <w:noProof/>
              </w:rPr>
              <w:t>Penentuan</w:t>
            </w:r>
            <w:r w:rsidR="00806B44">
              <w:rPr>
                <w:rStyle w:val="Hyperlink"/>
                <w:rFonts w:cs="Times New Roman"/>
                <w:noProof/>
              </w:rPr>
              <w:t xml:space="preserve"> </w:t>
            </w:r>
            <w:r w:rsidR="009E10A1" w:rsidRPr="00005A84">
              <w:rPr>
                <w:rStyle w:val="Hyperlink"/>
                <w:rFonts w:cs="Times New Roman"/>
                <w:noProof/>
              </w:rPr>
              <w:t>parameter</w:t>
            </w:r>
            <w:r w:rsidR="00806B44">
              <w:rPr>
                <w:rStyle w:val="Hyperlink"/>
                <w:rFonts w:cs="Times New Roman"/>
                <w:noProof/>
              </w:rPr>
              <w:t xml:space="preserve"> </w:t>
            </w:r>
            <w:r w:rsidR="009E10A1" w:rsidRPr="00005A84">
              <w:rPr>
                <w:rStyle w:val="Hyperlink"/>
                <w:rFonts w:cs="Times New Roman"/>
                <w:i/>
                <w:iCs/>
                <w:noProof/>
              </w:rPr>
              <w:t>modelling</w:t>
            </w:r>
            <w:r w:rsidR="009E10A1">
              <w:rPr>
                <w:noProof/>
                <w:webHidden/>
              </w:rPr>
              <w:tab/>
            </w:r>
            <w:r w:rsidR="009E10A1">
              <w:rPr>
                <w:noProof/>
                <w:webHidden/>
              </w:rPr>
              <w:fldChar w:fldCharType="begin"/>
            </w:r>
            <w:r w:rsidR="009E10A1">
              <w:rPr>
                <w:noProof/>
                <w:webHidden/>
              </w:rPr>
              <w:instrText xml:space="preserve"> PAGEREF _Toc138684998 \h </w:instrText>
            </w:r>
            <w:r w:rsidR="009E10A1">
              <w:rPr>
                <w:noProof/>
                <w:webHidden/>
              </w:rPr>
            </w:r>
            <w:r w:rsidR="009E10A1">
              <w:rPr>
                <w:noProof/>
                <w:webHidden/>
              </w:rPr>
              <w:fldChar w:fldCharType="separate"/>
            </w:r>
            <w:r w:rsidR="007C4B92">
              <w:rPr>
                <w:noProof/>
                <w:webHidden/>
              </w:rPr>
              <w:t>40</w:t>
            </w:r>
            <w:r w:rsidR="009E10A1">
              <w:rPr>
                <w:noProof/>
                <w:webHidden/>
              </w:rPr>
              <w:fldChar w:fldCharType="end"/>
            </w:r>
          </w:hyperlink>
        </w:p>
        <w:p w14:paraId="4F0FF41C" w14:textId="18CABA23" w:rsidR="009E10A1" w:rsidRDefault="003D6838">
          <w:pPr>
            <w:pStyle w:val="TOC2"/>
            <w:rPr>
              <w:rFonts w:asciiTheme="minorHAnsi" w:eastAsiaTheme="minorEastAsia" w:hAnsiTheme="minorHAnsi"/>
              <w:noProof/>
              <w:sz w:val="22"/>
              <w:lang w:eastAsia="en-ID"/>
            </w:rPr>
          </w:pPr>
          <w:hyperlink w:anchor="_Toc138684999" w:history="1">
            <w:r w:rsidR="009E10A1" w:rsidRPr="00005A84">
              <w:rPr>
                <w:rStyle w:val="Hyperlink"/>
                <w:rFonts w:cs="Times New Roman"/>
                <w:noProof/>
              </w:rPr>
              <w:t xml:space="preserve">4.5 </w:t>
            </w:r>
            <w:r w:rsidR="009E10A1" w:rsidRPr="00005A84">
              <w:rPr>
                <w:rStyle w:val="Hyperlink"/>
                <w:rFonts w:cs="Times New Roman"/>
                <w:i/>
                <w:iCs/>
                <w:noProof/>
              </w:rPr>
              <w:t>Evaluation</w:t>
            </w:r>
            <w:r w:rsidR="009E10A1">
              <w:rPr>
                <w:noProof/>
                <w:webHidden/>
              </w:rPr>
              <w:tab/>
            </w:r>
            <w:r w:rsidR="009E10A1">
              <w:rPr>
                <w:noProof/>
                <w:webHidden/>
              </w:rPr>
              <w:fldChar w:fldCharType="begin"/>
            </w:r>
            <w:r w:rsidR="009E10A1">
              <w:rPr>
                <w:noProof/>
                <w:webHidden/>
              </w:rPr>
              <w:instrText xml:space="preserve"> PAGEREF _Toc138684999 \h </w:instrText>
            </w:r>
            <w:r w:rsidR="009E10A1">
              <w:rPr>
                <w:noProof/>
                <w:webHidden/>
              </w:rPr>
            </w:r>
            <w:r w:rsidR="009E10A1">
              <w:rPr>
                <w:noProof/>
                <w:webHidden/>
              </w:rPr>
              <w:fldChar w:fldCharType="separate"/>
            </w:r>
            <w:r w:rsidR="007C4B92">
              <w:rPr>
                <w:noProof/>
                <w:webHidden/>
              </w:rPr>
              <w:t>44</w:t>
            </w:r>
            <w:r w:rsidR="009E10A1">
              <w:rPr>
                <w:noProof/>
                <w:webHidden/>
              </w:rPr>
              <w:fldChar w:fldCharType="end"/>
            </w:r>
          </w:hyperlink>
        </w:p>
        <w:p w14:paraId="3214B568" w14:textId="27A7A049" w:rsidR="009E10A1" w:rsidRDefault="003D6838">
          <w:pPr>
            <w:pStyle w:val="TOC2"/>
            <w:tabs>
              <w:tab w:val="left" w:pos="880"/>
            </w:tabs>
            <w:rPr>
              <w:rFonts w:asciiTheme="minorHAnsi" w:eastAsiaTheme="minorEastAsia" w:hAnsiTheme="minorHAnsi"/>
              <w:noProof/>
              <w:sz w:val="22"/>
              <w:lang w:eastAsia="en-ID"/>
            </w:rPr>
          </w:pPr>
          <w:hyperlink w:anchor="_Toc138685000" w:history="1">
            <w:r w:rsidR="009E10A1" w:rsidRPr="00005A84">
              <w:rPr>
                <w:rStyle w:val="Hyperlink"/>
                <w:rFonts w:cs="Times New Roman"/>
                <w:iCs/>
                <w:noProof/>
              </w:rPr>
              <w:t>4.6</w:t>
            </w:r>
            <w:r w:rsidR="00EA29C0">
              <w:rPr>
                <w:rFonts w:asciiTheme="minorHAnsi" w:eastAsiaTheme="minorEastAsia" w:hAnsiTheme="minorHAnsi"/>
                <w:noProof/>
                <w:sz w:val="22"/>
                <w:lang w:eastAsia="en-ID"/>
              </w:rPr>
              <w:t xml:space="preserve"> </w:t>
            </w:r>
            <w:r w:rsidR="009E10A1" w:rsidRPr="00005A84">
              <w:rPr>
                <w:rStyle w:val="Hyperlink"/>
                <w:rFonts w:cs="Times New Roman"/>
                <w:i/>
                <w:iCs/>
                <w:noProof/>
              </w:rPr>
              <w:t>Deployment</w:t>
            </w:r>
            <w:r w:rsidR="009E10A1">
              <w:rPr>
                <w:noProof/>
                <w:webHidden/>
              </w:rPr>
              <w:tab/>
            </w:r>
            <w:r w:rsidR="009E10A1">
              <w:rPr>
                <w:noProof/>
                <w:webHidden/>
              </w:rPr>
              <w:fldChar w:fldCharType="begin"/>
            </w:r>
            <w:r w:rsidR="009E10A1">
              <w:rPr>
                <w:noProof/>
                <w:webHidden/>
              </w:rPr>
              <w:instrText xml:space="preserve"> PAGEREF _Toc138685000 \h </w:instrText>
            </w:r>
            <w:r w:rsidR="009E10A1">
              <w:rPr>
                <w:noProof/>
                <w:webHidden/>
              </w:rPr>
            </w:r>
            <w:r w:rsidR="009E10A1">
              <w:rPr>
                <w:noProof/>
                <w:webHidden/>
              </w:rPr>
              <w:fldChar w:fldCharType="separate"/>
            </w:r>
            <w:r w:rsidR="007C4B92">
              <w:rPr>
                <w:noProof/>
                <w:webHidden/>
              </w:rPr>
              <w:t>47</w:t>
            </w:r>
            <w:r w:rsidR="009E10A1">
              <w:rPr>
                <w:noProof/>
                <w:webHidden/>
              </w:rPr>
              <w:fldChar w:fldCharType="end"/>
            </w:r>
          </w:hyperlink>
        </w:p>
        <w:p w14:paraId="5F802B73" w14:textId="43206208" w:rsidR="009E10A1" w:rsidRDefault="003D6838">
          <w:pPr>
            <w:pStyle w:val="TOC1"/>
            <w:rPr>
              <w:rFonts w:asciiTheme="minorHAnsi" w:eastAsiaTheme="minorEastAsia" w:hAnsiTheme="minorHAnsi"/>
              <w:noProof/>
              <w:sz w:val="22"/>
              <w:lang w:eastAsia="en-ID"/>
            </w:rPr>
          </w:pPr>
          <w:hyperlink w:anchor="_Toc138685001" w:history="1">
            <w:r w:rsidR="009E10A1" w:rsidRPr="00005A84">
              <w:rPr>
                <w:rStyle w:val="Hyperlink"/>
                <w:rFonts w:cs="Times New Roman"/>
                <w:noProof/>
              </w:rPr>
              <w:t>BAB V</w:t>
            </w:r>
            <w:r w:rsidR="00EA29C0">
              <w:rPr>
                <w:rStyle w:val="Hyperlink"/>
                <w:rFonts w:cs="Times New Roman"/>
                <w:noProof/>
              </w:rPr>
              <w:t xml:space="preserve"> KESIMPULAN DAN SARAN</w:t>
            </w:r>
            <w:r w:rsidR="009E10A1">
              <w:rPr>
                <w:noProof/>
                <w:webHidden/>
              </w:rPr>
              <w:tab/>
            </w:r>
            <w:r w:rsidR="009E10A1">
              <w:rPr>
                <w:noProof/>
                <w:webHidden/>
              </w:rPr>
              <w:fldChar w:fldCharType="begin"/>
            </w:r>
            <w:r w:rsidR="009E10A1">
              <w:rPr>
                <w:noProof/>
                <w:webHidden/>
              </w:rPr>
              <w:instrText xml:space="preserve"> PAGEREF _Toc138685001 \h </w:instrText>
            </w:r>
            <w:r w:rsidR="009E10A1">
              <w:rPr>
                <w:noProof/>
                <w:webHidden/>
              </w:rPr>
            </w:r>
            <w:r w:rsidR="009E10A1">
              <w:rPr>
                <w:noProof/>
                <w:webHidden/>
              </w:rPr>
              <w:fldChar w:fldCharType="separate"/>
            </w:r>
            <w:r w:rsidR="007C4B92">
              <w:rPr>
                <w:noProof/>
                <w:webHidden/>
              </w:rPr>
              <w:t>51</w:t>
            </w:r>
            <w:r w:rsidR="009E10A1">
              <w:rPr>
                <w:noProof/>
                <w:webHidden/>
              </w:rPr>
              <w:fldChar w:fldCharType="end"/>
            </w:r>
          </w:hyperlink>
        </w:p>
        <w:p w14:paraId="530FBE5B" w14:textId="37F534CD" w:rsidR="009E10A1" w:rsidRDefault="003D6838">
          <w:pPr>
            <w:pStyle w:val="TOC2"/>
            <w:tabs>
              <w:tab w:val="left" w:pos="880"/>
            </w:tabs>
            <w:rPr>
              <w:rFonts w:asciiTheme="minorHAnsi" w:eastAsiaTheme="minorEastAsia" w:hAnsiTheme="minorHAnsi"/>
              <w:noProof/>
              <w:sz w:val="22"/>
              <w:lang w:eastAsia="en-ID"/>
            </w:rPr>
          </w:pPr>
          <w:hyperlink w:anchor="_Toc138685002" w:history="1">
            <w:r w:rsidR="009E10A1" w:rsidRPr="00005A84">
              <w:rPr>
                <w:rStyle w:val="Hyperlink"/>
                <w:rFonts w:cs="Times New Roman"/>
                <w:noProof/>
              </w:rPr>
              <w:t>5.1</w:t>
            </w:r>
            <w:r w:rsidR="00EA29C0">
              <w:rPr>
                <w:rFonts w:asciiTheme="minorHAnsi" w:eastAsiaTheme="minorEastAsia" w:hAnsiTheme="minorHAnsi"/>
                <w:noProof/>
                <w:sz w:val="22"/>
                <w:lang w:eastAsia="en-ID"/>
              </w:rPr>
              <w:t xml:space="preserve"> </w:t>
            </w:r>
            <w:r w:rsidR="009E10A1" w:rsidRPr="00005A84">
              <w:rPr>
                <w:rStyle w:val="Hyperlink"/>
                <w:rFonts w:cs="Times New Roman"/>
                <w:noProof/>
              </w:rPr>
              <w:t>Kesimpulan</w:t>
            </w:r>
            <w:r w:rsidR="009E10A1">
              <w:rPr>
                <w:noProof/>
                <w:webHidden/>
              </w:rPr>
              <w:tab/>
            </w:r>
            <w:r w:rsidR="009E10A1">
              <w:rPr>
                <w:noProof/>
                <w:webHidden/>
              </w:rPr>
              <w:fldChar w:fldCharType="begin"/>
            </w:r>
            <w:r w:rsidR="009E10A1">
              <w:rPr>
                <w:noProof/>
                <w:webHidden/>
              </w:rPr>
              <w:instrText xml:space="preserve"> PAGEREF _Toc138685002 \h </w:instrText>
            </w:r>
            <w:r w:rsidR="009E10A1">
              <w:rPr>
                <w:noProof/>
                <w:webHidden/>
              </w:rPr>
            </w:r>
            <w:r w:rsidR="009E10A1">
              <w:rPr>
                <w:noProof/>
                <w:webHidden/>
              </w:rPr>
              <w:fldChar w:fldCharType="separate"/>
            </w:r>
            <w:r w:rsidR="007C4B92">
              <w:rPr>
                <w:noProof/>
                <w:webHidden/>
              </w:rPr>
              <w:t>51</w:t>
            </w:r>
            <w:r w:rsidR="009E10A1">
              <w:rPr>
                <w:noProof/>
                <w:webHidden/>
              </w:rPr>
              <w:fldChar w:fldCharType="end"/>
            </w:r>
          </w:hyperlink>
        </w:p>
        <w:p w14:paraId="1E069243" w14:textId="6ECF7167" w:rsidR="009E10A1" w:rsidRDefault="003D6838">
          <w:pPr>
            <w:pStyle w:val="TOC2"/>
            <w:tabs>
              <w:tab w:val="left" w:pos="880"/>
            </w:tabs>
            <w:rPr>
              <w:rFonts w:asciiTheme="minorHAnsi" w:eastAsiaTheme="minorEastAsia" w:hAnsiTheme="minorHAnsi"/>
              <w:noProof/>
              <w:sz w:val="22"/>
              <w:lang w:eastAsia="en-ID"/>
            </w:rPr>
          </w:pPr>
          <w:hyperlink w:anchor="_Toc138685003" w:history="1">
            <w:r w:rsidR="009E10A1" w:rsidRPr="00005A84">
              <w:rPr>
                <w:rStyle w:val="Hyperlink"/>
                <w:rFonts w:cs="Times New Roman"/>
                <w:noProof/>
              </w:rPr>
              <w:t>5.2</w:t>
            </w:r>
            <w:r w:rsidR="00EA29C0">
              <w:rPr>
                <w:rFonts w:asciiTheme="minorHAnsi" w:eastAsiaTheme="minorEastAsia" w:hAnsiTheme="minorHAnsi"/>
                <w:noProof/>
                <w:sz w:val="22"/>
                <w:lang w:eastAsia="en-ID"/>
              </w:rPr>
              <w:t xml:space="preserve"> </w:t>
            </w:r>
            <w:r w:rsidR="009E10A1" w:rsidRPr="00005A84">
              <w:rPr>
                <w:rStyle w:val="Hyperlink"/>
                <w:rFonts w:cs="Times New Roman"/>
                <w:noProof/>
              </w:rPr>
              <w:t>Saran</w:t>
            </w:r>
            <w:r w:rsidR="009E10A1">
              <w:rPr>
                <w:noProof/>
                <w:webHidden/>
              </w:rPr>
              <w:tab/>
            </w:r>
            <w:r w:rsidR="009E10A1">
              <w:rPr>
                <w:noProof/>
                <w:webHidden/>
              </w:rPr>
              <w:fldChar w:fldCharType="begin"/>
            </w:r>
            <w:r w:rsidR="009E10A1">
              <w:rPr>
                <w:noProof/>
                <w:webHidden/>
              </w:rPr>
              <w:instrText xml:space="preserve"> PAGEREF _Toc138685003 \h </w:instrText>
            </w:r>
            <w:r w:rsidR="009E10A1">
              <w:rPr>
                <w:noProof/>
                <w:webHidden/>
              </w:rPr>
            </w:r>
            <w:r w:rsidR="009E10A1">
              <w:rPr>
                <w:noProof/>
                <w:webHidden/>
              </w:rPr>
              <w:fldChar w:fldCharType="separate"/>
            </w:r>
            <w:r w:rsidR="007C4B92">
              <w:rPr>
                <w:noProof/>
                <w:webHidden/>
              </w:rPr>
              <w:t>51</w:t>
            </w:r>
            <w:r w:rsidR="009E10A1">
              <w:rPr>
                <w:noProof/>
                <w:webHidden/>
              </w:rPr>
              <w:fldChar w:fldCharType="end"/>
            </w:r>
          </w:hyperlink>
        </w:p>
        <w:p w14:paraId="7D25C8B6" w14:textId="5E2819FD" w:rsidR="009E10A1" w:rsidRDefault="003D6838">
          <w:pPr>
            <w:pStyle w:val="TOC1"/>
            <w:rPr>
              <w:rFonts w:asciiTheme="minorHAnsi" w:eastAsiaTheme="minorEastAsia" w:hAnsiTheme="minorHAnsi"/>
              <w:noProof/>
              <w:sz w:val="22"/>
              <w:lang w:eastAsia="en-ID"/>
            </w:rPr>
          </w:pPr>
          <w:hyperlink w:anchor="_Toc138685004" w:history="1">
            <w:r w:rsidR="009E10A1" w:rsidRPr="00005A84">
              <w:rPr>
                <w:rStyle w:val="Hyperlink"/>
                <w:rFonts w:cs="Times New Roman"/>
                <w:noProof/>
              </w:rPr>
              <w:t>DAFTAR PUSTAKA</w:t>
            </w:r>
            <w:r w:rsidR="009E10A1">
              <w:rPr>
                <w:noProof/>
                <w:webHidden/>
              </w:rPr>
              <w:tab/>
            </w:r>
            <w:r w:rsidR="009E10A1">
              <w:rPr>
                <w:noProof/>
                <w:webHidden/>
              </w:rPr>
              <w:fldChar w:fldCharType="begin"/>
            </w:r>
            <w:r w:rsidR="009E10A1">
              <w:rPr>
                <w:noProof/>
                <w:webHidden/>
              </w:rPr>
              <w:instrText xml:space="preserve"> PAGEREF _Toc138685004 \h </w:instrText>
            </w:r>
            <w:r w:rsidR="009E10A1">
              <w:rPr>
                <w:noProof/>
                <w:webHidden/>
              </w:rPr>
            </w:r>
            <w:r w:rsidR="009E10A1">
              <w:rPr>
                <w:noProof/>
                <w:webHidden/>
              </w:rPr>
              <w:fldChar w:fldCharType="separate"/>
            </w:r>
            <w:r w:rsidR="007C4B92">
              <w:rPr>
                <w:noProof/>
                <w:webHidden/>
              </w:rPr>
              <w:t>53</w:t>
            </w:r>
            <w:r w:rsidR="009E10A1">
              <w:rPr>
                <w:noProof/>
                <w:webHidden/>
              </w:rPr>
              <w:fldChar w:fldCharType="end"/>
            </w:r>
          </w:hyperlink>
        </w:p>
        <w:p w14:paraId="2D91ED0C" w14:textId="4C3AD659" w:rsidR="009E10A1" w:rsidRDefault="003D6838">
          <w:pPr>
            <w:pStyle w:val="TOC1"/>
            <w:rPr>
              <w:rFonts w:asciiTheme="minorHAnsi" w:eastAsiaTheme="minorEastAsia" w:hAnsiTheme="minorHAnsi"/>
              <w:noProof/>
              <w:sz w:val="22"/>
              <w:lang w:eastAsia="en-ID"/>
            </w:rPr>
          </w:pPr>
          <w:hyperlink w:anchor="_Toc138685005" w:history="1">
            <w:r w:rsidR="009E10A1" w:rsidRPr="00005A84">
              <w:rPr>
                <w:rStyle w:val="Hyperlink"/>
                <w:noProof/>
              </w:rPr>
              <w:t>LAMPIRAN</w:t>
            </w:r>
            <w:r w:rsidR="009E10A1">
              <w:rPr>
                <w:noProof/>
                <w:webHidden/>
              </w:rPr>
              <w:tab/>
            </w:r>
            <w:r w:rsidR="009E10A1">
              <w:rPr>
                <w:noProof/>
                <w:webHidden/>
              </w:rPr>
              <w:fldChar w:fldCharType="begin"/>
            </w:r>
            <w:r w:rsidR="009E10A1">
              <w:rPr>
                <w:noProof/>
                <w:webHidden/>
              </w:rPr>
              <w:instrText xml:space="preserve"> PAGEREF _Toc138685005 \h </w:instrText>
            </w:r>
            <w:r w:rsidR="009E10A1">
              <w:rPr>
                <w:noProof/>
                <w:webHidden/>
              </w:rPr>
            </w:r>
            <w:r w:rsidR="009E10A1">
              <w:rPr>
                <w:noProof/>
                <w:webHidden/>
              </w:rPr>
              <w:fldChar w:fldCharType="separate"/>
            </w:r>
            <w:r w:rsidR="007C4B92">
              <w:rPr>
                <w:noProof/>
                <w:webHidden/>
              </w:rPr>
              <w:t>58</w:t>
            </w:r>
            <w:r w:rsidR="009E10A1">
              <w:rPr>
                <w:noProof/>
                <w:webHidden/>
              </w:rPr>
              <w:fldChar w:fldCharType="end"/>
            </w:r>
          </w:hyperlink>
        </w:p>
        <w:p w14:paraId="016C2DC3" w14:textId="523FB3CF" w:rsidR="008E5CAE" w:rsidRPr="00C862D7" w:rsidRDefault="008E5CAE" w:rsidP="00B43289">
          <w:pPr>
            <w:rPr>
              <w:rFonts w:cs="Times New Roman"/>
            </w:rPr>
          </w:pPr>
          <w:r w:rsidRPr="00C862D7">
            <w:rPr>
              <w:rFonts w:cs="Times New Roman"/>
              <w:b/>
              <w:bCs/>
              <w:noProof/>
            </w:rPr>
            <w:fldChar w:fldCharType="end"/>
          </w:r>
        </w:p>
      </w:sdtContent>
    </w:sdt>
    <w:p w14:paraId="5D574578" w14:textId="77777777" w:rsidR="009508B0" w:rsidRPr="00C862D7" w:rsidRDefault="009508B0" w:rsidP="00B43289">
      <w:pPr>
        <w:ind w:firstLine="0"/>
        <w:jc w:val="left"/>
        <w:rPr>
          <w:rFonts w:eastAsiaTheme="majorEastAsia" w:cs="Times New Roman"/>
          <w:b/>
          <w:szCs w:val="32"/>
          <w:lang w:val="en-US"/>
        </w:rPr>
      </w:pPr>
      <w:r w:rsidRPr="00C862D7">
        <w:rPr>
          <w:rFonts w:cs="Times New Roman"/>
          <w:lang w:val="en-US"/>
        </w:rPr>
        <w:br w:type="page"/>
      </w:r>
    </w:p>
    <w:p w14:paraId="5FAC8A1B" w14:textId="77777777" w:rsidR="001D1DC4" w:rsidRPr="00C862D7" w:rsidRDefault="001D1DC4" w:rsidP="00B43289">
      <w:pPr>
        <w:pStyle w:val="Heading1"/>
        <w:numPr>
          <w:ilvl w:val="0"/>
          <w:numId w:val="0"/>
        </w:numPr>
        <w:rPr>
          <w:rFonts w:cs="Times New Roman"/>
          <w:lang w:val="en-US"/>
        </w:rPr>
      </w:pPr>
      <w:bookmarkStart w:id="6" w:name="_Toc130992531"/>
      <w:bookmarkStart w:id="7" w:name="_Toc138684953"/>
      <w:r w:rsidRPr="00C862D7">
        <w:rPr>
          <w:rFonts w:cs="Times New Roman"/>
          <w:lang w:val="en-US"/>
        </w:rPr>
        <w:lastRenderedPageBreak/>
        <w:t>DAFTAR GAMBAR</w:t>
      </w:r>
      <w:bookmarkEnd w:id="6"/>
      <w:bookmarkEnd w:id="7"/>
    </w:p>
    <w:p w14:paraId="7FF9F987" w14:textId="77777777" w:rsidR="002C5229" w:rsidRPr="00C862D7" w:rsidRDefault="002C5229" w:rsidP="00B43289">
      <w:pPr>
        <w:ind w:firstLine="0"/>
        <w:jc w:val="left"/>
        <w:rPr>
          <w:rFonts w:cs="Times New Roman"/>
          <w:lang w:val="en-US"/>
        </w:rPr>
      </w:pPr>
    </w:p>
    <w:p w14:paraId="4A7DA898" w14:textId="11F3E9FA" w:rsidR="008638E6" w:rsidRPr="00C862D7" w:rsidRDefault="00F54597" w:rsidP="008638E6">
      <w:pPr>
        <w:pStyle w:val="TableofFigures"/>
        <w:tabs>
          <w:tab w:val="right" w:leader="dot" w:pos="7927"/>
        </w:tabs>
        <w:ind w:firstLine="0"/>
        <w:rPr>
          <w:rFonts w:eastAsiaTheme="minorEastAsia" w:cs="Times New Roman"/>
          <w:noProof/>
          <w:sz w:val="22"/>
          <w:lang w:eastAsia="en-ID"/>
        </w:rPr>
      </w:pPr>
      <w:r w:rsidRPr="00C862D7">
        <w:rPr>
          <w:rFonts w:cs="Times New Roman"/>
          <w:lang w:val="en-US"/>
        </w:rPr>
        <w:fldChar w:fldCharType="begin"/>
      </w:r>
      <w:r w:rsidRPr="00C862D7">
        <w:rPr>
          <w:rFonts w:cs="Times New Roman"/>
          <w:lang w:val="en-US"/>
        </w:rPr>
        <w:instrText xml:space="preserve"> TOC \h \z \c "Gambar 2." </w:instrText>
      </w:r>
      <w:r w:rsidRPr="00C862D7">
        <w:rPr>
          <w:rFonts w:cs="Times New Roman"/>
          <w:lang w:val="en-US"/>
        </w:rPr>
        <w:fldChar w:fldCharType="separate"/>
      </w:r>
      <w:hyperlink w:anchor="_Toc138145859" w:history="1">
        <w:r w:rsidR="008638E6" w:rsidRPr="00C862D7">
          <w:rPr>
            <w:rStyle w:val="Hyperlink"/>
            <w:rFonts w:cs="Times New Roman"/>
            <w:noProof/>
          </w:rPr>
          <w:t>Gambar 2.1 Diagram CRISP-DM</w:t>
        </w:r>
        <w:r w:rsidR="008638E6" w:rsidRPr="00C862D7">
          <w:rPr>
            <w:rFonts w:cs="Times New Roman"/>
            <w:noProof/>
            <w:webHidden/>
          </w:rPr>
          <w:tab/>
        </w:r>
        <w:r w:rsidR="008638E6" w:rsidRPr="00C862D7">
          <w:rPr>
            <w:rFonts w:cs="Times New Roman"/>
            <w:noProof/>
            <w:webHidden/>
          </w:rPr>
          <w:fldChar w:fldCharType="begin"/>
        </w:r>
        <w:r w:rsidR="008638E6" w:rsidRPr="00C862D7">
          <w:rPr>
            <w:rFonts w:cs="Times New Roman"/>
            <w:noProof/>
            <w:webHidden/>
          </w:rPr>
          <w:instrText xml:space="preserve"> PAGEREF _Toc138145859 \h </w:instrText>
        </w:r>
        <w:r w:rsidR="008638E6" w:rsidRPr="00C862D7">
          <w:rPr>
            <w:rFonts w:cs="Times New Roman"/>
            <w:noProof/>
            <w:webHidden/>
          </w:rPr>
        </w:r>
        <w:r w:rsidR="008638E6" w:rsidRPr="00C862D7">
          <w:rPr>
            <w:rFonts w:cs="Times New Roman"/>
            <w:noProof/>
            <w:webHidden/>
          </w:rPr>
          <w:fldChar w:fldCharType="separate"/>
        </w:r>
        <w:r w:rsidR="007C4B92">
          <w:rPr>
            <w:rFonts w:cs="Times New Roman"/>
            <w:noProof/>
            <w:webHidden/>
          </w:rPr>
          <w:t>7</w:t>
        </w:r>
        <w:r w:rsidR="008638E6" w:rsidRPr="00C862D7">
          <w:rPr>
            <w:rFonts w:cs="Times New Roman"/>
            <w:noProof/>
            <w:webHidden/>
          </w:rPr>
          <w:fldChar w:fldCharType="end"/>
        </w:r>
      </w:hyperlink>
    </w:p>
    <w:p w14:paraId="51B9A011" w14:textId="50A3E93B" w:rsidR="008638E6" w:rsidRPr="00C862D7" w:rsidRDefault="003D6838" w:rsidP="008638E6">
      <w:pPr>
        <w:pStyle w:val="TableofFigures"/>
        <w:tabs>
          <w:tab w:val="right" w:leader="dot" w:pos="7927"/>
        </w:tabs>
        <w:ind w:firstLine="0"/>
        <w:rPr>
          <w:rFonts w:eastAsiaTheme="minorEastAsia" w:cs="Times New Roman"/>
          <w:noProof/>
          <w:sz w:val="22"/>
          <w:lang w:eastAsia="en-ID"/>
        </w:rPr>
      </w:pPr>
      <w:hyperlink w:anchor="_Toc138145860" w:history="1">
        <w:r w:rsidR="008638E6" w:rsidRPr="00C862D7">
          <w:rPr>
            <w:rStyle w:val="Hyperlink"/>
            <w:rFonts w:cs="Times New Roman"/>
            <w:noProof/>
          </w:rPr>
          <w:t>Gambar 2.2 Penyakit karat merah</w:t>
        </w:r>
        <w:r w:rsidR="008638E6" w:rsidRPr="00C862D7">
          <w:rPr>
            <w:rFonts w:cs="Times New Roman"/>
            <w:noProof/>
            <w:webHidden/>
          </w:rPr>
          <w:tab/>
        </w:r>
        <w:r w:rsidR="008638E6" w:rsidRPr="00C862D7">
          <w:rPr>
            <w:rFonts w:cs="Times New Roman"/>
            <w:noProof/>
            <w:webHidden/>
          </w:rPr>
          <w:fldChar w:fldCharType="begin"/>
        </w:r>
        <w:r w:rsidR="008638E6" w:rsidRPr="00C862D7">
          <w:rPr>
            <w:rFonts w:cs="Times New Roman"/>
            <w:noProof/>
            <w:webHidden/>
          </w:rPr>
          <w:instrText xml:space="preserve"> PAGEREF _Toc138145860 \h </w:instrText>
        </w:r>
        <w:r w:rsidR="008638E6" w:rsidRPr="00C862D7">
          <w:rPr>
            <w:rFonts w:cs="Times New Roman"/>
            <w:noProof/>
            <w:webHidden/>
          </w:rPr>
        </w:r>
        <w:r w:rsidR="008638E6" w:rsidRPr="00C862D7">
          <w:rPr>
            <w:rFonts w:cs="Times New Roman"/>
            <w:noProof/>
            <w:webHidden/>
          </w:rPr>
          <w:fldChar w:fldCharType="separate"/>
        </w:r>
        <w:r w:rsidR="007C4B92">
          <w:rPr>
            <w:rFonts w:cs="Times New Roman"/>
            <w:noProof/>
            <w:webHidden/>
          </w:rPr>
          <w:t>11</w:t>
        </w:r>
        <w:r w:rsidR="008638E6" w:rsidRPr="00C862D7">
          <w:rPr>
            <w:rFonts w:cs="Times New Roman"/>
            <w:noProof/>
            <w:webHidden/>
          </w:rPr>
          <w:fldChar w:fldCharType="end"/>
        </w:r>
      </w:hyperlink>
    </w:p>
    <w:p w14:paraId="593E85A4" w14:textId="2227811F" w:rsidR="008638E6" w:rsidRPr="00C862D7" w:rsidRDefault="003D6838" w:rsidP="008638E6">
      <w:pPr>
        <w:pStyle w:val="TableofFigures"/>
        <w:tabs>
          <w:tab w:val="right" w:leader="dot" w:pos="7927"/>
        </w:tabs>
        <w:ind w:firstLine="0"/>
        <w:rPr>
          <w:rFonts w:eastAsiaTheme="minorEastAsia" w:cs="Times New Roman"/>
          <w:noProof/>
          <w:sz w:val="22"/>
          <w:lang w:eastAsia="en-ID"/>
        </w:rPr>
      </w:pPr>
      <w:hyperlink w:anchor="_Toc138145861" w:history="1">
        <w:r w:rsidR="008638E6" w:rsidRPr="00C862D7">
          <w:rPr>
            <w:rStyle w:val="Hyperlink"/>
            <w:rFonts w:cs="Times New Roman"/>
            <w:noProof/>
          </w:rPr>
          <w:t xml:space="preserve">Gambar 2. 3 Penyakit daun berlubang / </w:t>
        </w:r>
        <w:r w:rsidR="008638E6" w:rsidRPr="00C862D7">
          <w:rPr>
            <w:rStyle w:val="Hyperlink"/>
            <w:rFonts w:cs="Times New Roman"/>
            <w:i/>
            <w:noProof/>
          </w:rPr>
          <w:t>dot</w:t>
        </w:r>
        <w:r w:rsidR="008638E6" w:rsidRPr="00C862D7">
          <w:rPr>
            <w:rFonts w:cs="Times New Roman"/>
            <w:noProof/>
            <w:webHidden/>
          </w:rPr>
          <w:tab/>
        </w:r>
        <w:r w:rsidR="008638E6" w:rsidRPr="00C862D7">
          <w:rPr>
            <w:rFonts w:cs="Times New Roman"/>
            <w:noProof/>
            <w:webHidden/>
          </w:rPr>
          <w:fldChar w:fldCharType="begin"/>
        </w:r>
        <w:r w:rsidR="008638E6" w:rsidRPr="00C862D7">
          <w:rPr>
            <w:rFonts w:cs="Times New Roman"/>
            <w:noProof/>
            <w:webHidden/>
          </w:rPr>
          <w:instrText xml:space="preserve"> PAGEREF _Toc138145861 \h </w:instrText>
        </w:r>
        <w:r w:rsidR="008638E6" w:rsidRPr="00C862D7">
          <w:rPr>
            <w:rFonts w:cs="Times New Roman"/>
            <w:noProof/>
            <w:webHidden/>
          </w:rPr>
        </w:r>
        <w:r w:rsidR="008638E6" w:rsidRPr="00C862D7">
          <w:rPr>
            <w:rFonts w:cs="Times New Roman"/>
            <w:noProof/>
            <w:webHidden/>
          </w:rPr>
          <w:fldChar w:fldCharType="separate"/>
        </w:r>
        <w:r w:rsidR="007C4B92">
          <w:rPr>
            <w:rFonts w:cs="Times New Roman"/>
            <w:noProof/>
            <w:webHidden/>
          </w:rPr>
          <w:t>12</w:t>
        </w:r>
        <w:r w:rsidR="008638E6" w:rsidRPr="00C862D7">
          <w:rPr>
            <w:rFonts w:cs="Times New Roman"/>
            <w:noProof/>
            <w:webHidden/>
          </w:rPr>
          <w:fldChar w:fldCharType="end"/>
        </w:r>
      </w:hyperlink>
    </w:p>
    <w:p w14:paraId="4E99B9C5" w14:textId="73ABD8A3" w:rsidR="008638E6" w:rsidRPr="00C862D7" w:rsidRDefault="003D6838" w:rsidP="008638E6">
      <w:pPr>
        <w:pStyle w:val="TableofFigures"/>
        <w:tabs>
          <w:tab w:val="right" w:leader="dot" w:pos="7927"/>
        </w:tabs>
        <w:ind w:firstLine="0"/>
        <w:rPr>
          <w:rFonts w:eastAsiaTheme="minorEastAsia" w:cs="Times New Roman"/>
          <w:noProof/>
          <w:sz w:val="22"/>
          <w:lang w:eastAsia="en-ID"/>
        </w:rPr>
      </w:pPr>
      <w:hyperlink w:anchor="_Toc138145862" w:history="1">
        <w:r w:rsidR="008638E6" w:rsidRPr="00C862D7">
          <w:rPr>
            <w:rStyle w:val="Hyperlink"/>
            <w:rFonts w:cs="Times New Roman"/>
            <w:noProof/>
          </w:rPr>
          <w:t xml:space="preserve">Gambar 2.4 Penyakit </w:t>
        </w:r>
        <w:r w:rsidR="008638E6" w:rsidRPr="00C862D7">
          <w:rPr>
            <w:rStyle w:val="Hyperlink"/>
            <w:rFonts w:cs="Times New Roman"/>
            <w:i/>
            <w:noProof/>
          </w:rPr>
          <w:t>scab</w:t>
        </w:r>
        <w:r w:rsidR="008638E6" w:rsidRPr="00C862D7">
          <w:rPr>
            <w:rFonts w:cs="Times New Roman"/>
            <w:noProof/>
            <w:webHidden/>
          </w:rPr>
          <w:tab/>
        </w:r>
        <w:r w:rsidR="008638E6" w:rsidRPr="00C862D7">
          <w:rPr>
            <w:rFonts w:cs="Times New Roman"/>
            <w:noProof/>
            <w:webHidden/>
          </w:rPr>
          <w:fldChar w:fldCharType="begin"/>
        </w:r>
        <w:r w:rsidR="008638E6" w:rsidRPr="00C862D7">
          <w:rPr>
            <w:rFonts w:cs="Times New Roman"/>
            <w:noProof/>
            <w:webHidden/>
          </w:rPr>
          <w:instrText xml:space="preserve"> PAGEREF _Toc138145862 \h </w:instrText>
        </w:r>
        <w:r w:rsidR="008638E6" w:rsidRPr="00C862D7">
          <w:rPr>
            <w:rFonts w:cs="Times New Roman"/>
            <w:noProof/>
            <w:webHidden/>
          </w:rPr>
        </w:r>
        <w:r w:rsidR="008638E6" w:rsidRPr="00C862D7">
          <w:rPr>
            <w:rFonts w:cs="Times New Roman"/>
            <w:noProof/>
            <w:webHidden/>
          </w:rPr>
          <w:fldChar w:fldCharType="separate"/>
        </w:r>
        <w:r w:rsidR="007C4B92">
          <w:rPr>
            <w:rFonts w:cs="Times New Roman"/>
            <w:noProof/>
            <w:webHidden/>
          </w:rPr>
          <w:t>13</w:t>
        </w:r>
        <w:r w:rsidR="008638E6" w:rsidRPr="00C862D7">
          <w:rPr>
            <w:rFonts w:cs="Times New Roman"/>
            <w:noProof/>
            <w:webHidden/>
          </w:rPr>
          <w:fldChar w:fldCharType="end"/>
        </w:r>
      </w:hyperlink>
    </w:p>
    <w:p w14:paraId="7A78A88F" w14:textId="288BEE82" w:rsidR="008638E6" w:rsidRPr="00C862D7" w:rsidRDefault="003D6838" w:rsidP="008638E6">
      <w:pPr>
        <w:pStyle w:val="TableofFigures"/>
        <w:tabs>
          <w:tab w:val="right" w:leader="dot" w:pos="7927"/>
        </w:tabs>
        <w:ind w:firstLine="0"/>
        <w:rPr>
          <w:rFonts w:eastAsiaTheme="minorEastAsia" w:cs="Times New Roman"/>
          <w:noProof/>
          <w:sz w:val="22"/>
          <w:lang w:eastAsia="en-ID"/>
        </w:rPr>
      </w:pPr>
      <w:hyperlink w:anchor="_Toc138145863" w:history="1">
        <w:r w:rsidR="008638E6" w:rsidRPr="00C862D7">
          <w:rPr>
            <w:rStyle w:val="Hyperlink"/>
            <w:rFonts w:cs="Times New Roman"/>
            <w:noProof/>
          </w:rPr>
          <w:t xml:space="preserve">Gambar 2.5 Penyakit </w:t>
        </w:r>
        <w:r w:rsidR="008638E6" w:rsidRPr="00C862D7">
          <w:rPr>
            <w:rStyle w:val="Hyperlink"/>
            <w:rFonts w:cs="Times New Roman"/>
            <w:i/>
            <w:noProof/>
          </w:rPr>
          <w:t>styl</w:t>
        </w:r>
        <w:r w:rsidR="004F7CB6">
          <w:rPr>
            <w:rStyle w:val="Hyperlink"/>
            <w:rFonts w:cs="Times New Roman"/>
            <w:i/>
            <w:noProof/>
          </w:rPr>
          <w:t>a</w:t>
        </w:r>
        <w:r w:rsidR="008638E6" w:rsidRPr="00C862D7">
          <w:rPr>
            <w:rStyle w:val="Hyperlink"/>
            <w:rFonts w:cs="Times New Roman"/>
            <w:i/>
            <w:noProof/>
          </w:rPr>
          <w:t>r end rot</w:t>
        </w:r>
        <w:r w:rsidR="008638E6" w:rsidRPr="00C862D7">
          <w:rPr>
            <w:rFonts w:cs="Times New Roman"/>
            <w:noProof/>
            <w:webHidden/>
          </w:rPr>
          <w:tab/>
        </w:r>
        <w:r w:rsidR="008638E6" w:rsidRPr="00C862D7">
          <w:rPr>
            <w:rFonts w:cs="Times New Roman"/>
            <w:noProof/>
            <w:webHidden/>
          </w:rPr>
          <w:fldChar w:fldCharType="begin"/>
        </w:r>
        <w:r w:rsidR="008638E6" w:rsidRPr="00C862D7">
          <w:rPr>
            <w:rFonts w:cs="Times New Roman"/>
            <w:noProof/>
            <w:webHidden/>
          </w:rPr>
          <w:instrText xml:space="preserve"> PAGEREF _Toc138145863 \h </w:instrText>
        </w:r>
        <w:r w:rsidR="008638E6" w:rsidRPr="00C862D7">
          <w:rPr>
            <w:rFonts w:cs="Times New Roman"/>
            <w:noProof/>
            <w:webHidden/>
          </w:rPr>
        </w:r>
        <w:r w:rsidR="008638E6" w:rsidRPr="00C862D7">
          <w:rPr>
            <w:rFonts w:cs="Times New Roman"/>
            <w:noProof/>
            <w:webHidden/>
          </w:rPr>
          <w:fldChar w:fldCharType="separate"/>
        </w:r>
        <w:r w:rsidR="007C4B92">
          <w:rPr>
            <w:rFonts w:cs="Times New Roman"/>
            <w:noProof/>
            <w:webHidden/>
          </w:rPr>
          <w:t>14</w:t>
        </w:r>
        <w:r w:rsidR="008638E6" w:rsidRPr="00C862D7">
          <w:rPr>
            <w:rFonts w:cs="Times New Roman"/>
            <w:noProof/>
            <w:webHidden/>
          </w:rPr>
          <w:fldChar w:fldCharType="end"/>
        </w:r>
      </w:hyperlink>
    </w:p>
    <w:p w14:paraId="01E768AB" w14:textId="289B95EE" w:rsidR="008638E6" w:rsidRPr="00C862D7" w:rsidRDefault="003D6838" w:rsidP="008638E6">
      <w:pPr>
        <w:pStyle w:val="TableofFigures"/>
        <w:tabs>
          <w:tab w:val="right" w:leader="dot" w:pos="7927"/>
        </w:tabs>
        <w:ind w:firstLine="0"/>
        <w:rPr>
          <w:rFonts w:eastAsiaTheme="minorEastAsia" w:cs="Times New Roman"/>
          <w:noProof/>
          <w:sz w:val="22"/>
          <w:lang w:eastAsia="en-ID"/>
        </w:rPr>
      </w:pPr>
      <w:hyperlink w:anchor="_Toc138145864" w:history="1">
        <w:r w:rsidR="008638E6" w:rsidRPr="00C862D7">
          <w:rPr>
            <w:rStyle w:val="Hyperlink"/>
            <w:rFonts w:cs="Times New Roman"/>
            <w:noProof/>
          </w:rPr>
          <w:t xml:space="preserve">Gambar 2.6 Penyakit </w:t>
        </w:r>
        <w:r w:rsidR="008638E6" w:rsidRPr="00C862D7">
          <w:rPr>
            <w:rStyle w:val="Hyperlink"/>
            <w:rFonts w:cs="Times New Roman"/>
            <w:i/>
            <w:noProof/>
          </w:rPr>
          <w:t>phytopthora palmivora</w:t>
        </w:r>
        <w:r w:rsidR="008638E6" w:rsidRPr="00C862D7">
          <w:rPr>
            <w:rFonts w:cs="Times New Roman"/>
            <w:noProof/>
            <w:webHidden/>
          </w:rPr>
          <w:tab/>
        </w:r>
        <w:r w:rsidR="008638E6" w:rsidRPr="00C862D7">
          <w:rPr>
            <w:rFonts w:cs="Times New Roman"/>
            <w:noProof/>
            <w:webHidden/>
          </w:rPr>
          <w:fldChar w:fldCharType="begin"/>
        </w:r>
        <w:r w:rsidR="008638E6" w:rsidRPr="00C862D7">
          <w:rPr>
            <w:rFonts w:cs="Times New Roman"/>
            <w:noProof/>
            <w:webHidden/>
          </w:rPr>
          <w:instrText xml:space="preserve"> PAGEREF _Toc138145864 \h </w:instrText>
        </w:r>
        <w:r w:rsidR="008638E6" w:rsidRPr="00C862D7">
          <w:rPr>
            <w:rFonts w:cs="Times New Roman"/>
            <w:noProof/>
            <w:webHidden/>
          </w:rPr>
        </w:r>
        <w:r w:rsidR="008638E6" w:rsidRPr="00C862D7">
          <w:rPr>
            <w:rFonts w:cs="Times New Roman"/>
            <w:noProof/>
            <w:webHidden/>
          </w:rPr>
          <w:fldChar w:fldCharType="separate"/>
        </w:r>
        <w:r w:rsidR="007C4B92">
          <w:rPr>
            <w:rFonts w:cs="Times New Roman"/>
            <w:noProof/>
            <w:webHidden/>
          </w:rPr>
          <w:t>14</w:t>
        </w:r>
        <w:r w:rsidR="008638E6" w:rsidRPr="00C862D7">
          <w:rPr>
            <w:rFonts w:cs="Times New Roman"/>
            <w:noProof/>
            <w:webHidden/>
          </w:rPr>
          <w:fldChar w:fldCharType="end"/>
        </w:r>
      </w:hyperlink>
    </w:p>
    <w:p w14:paraId="25A71F32" w14:textId="12CA0EEB" w:rsidR="008638E6" w:rsidRPr="00C862D7" w:rsidRDefault="003D6838" w:rsidP="008638E6">
      <w:pPr>
        <w:pStyle w:val="TableofFigures"/>
        <w:tabs>
          <w:tab w:val="right" w:leader="dot" w:pos="7927"/>
        </w:tabs>
        <w:ind w:firstLine="0"/>
        <w:rPr>
          <w:rFonts w:eastAsiaTheme="minorEastAsia" w:cs="Times New Roman"/>
          <w:noProof/>
          <w:sz w:val="22"/>
          <w:lang w:eastAsia="en-ID"/>
        </w:rPr>
      </w:pPr>
      <w:hyperlink w:anchor="_Toc138145865" w:history="1">
        <w:r w:rsidR="008638E6" w:rsidRPr="00C862D7">
          <w:rPr>
            <w:rStyle w:val="Hyperlink"/>
            <w:rFonts w:cs="Times New Roman"/>
            <w:noProof/>
          </w:rPr>
          <w:t xml:space="preserve">Gambar 2.7 Arsitektur </w:t>
        </w:r>
        <w:r w:rsidR="008638E6" w:rsidRPr="00C862D7">
          <w:rPr>
            <w:rStyle w:val="Hyperlink"/>
            <w:rFonts w:cs="Times New Roman"/>
            <w:i/>
            <w:noProof/>
          </w:rPr>
          <w:t>convolutional neural network</w:t>
        </w:r>
        <w:r w:rsidR="008638E6" w:rsidRPr="00C862D7">
          <w:rPr>
            <w:rFonts w:cs="Times New Roman"/>
            <w:noProof/>
            <w:webHidden/>
          </w:rPr>
          <w:tab/>
        </w:r>
        <w:r w:rsidR="008638E6" w:rsidRPr="00C862D7">
          <w:rPr>
            <w:rFonts w:cs="Times New Roman"/>
            <w:noProof/>
            <w:webHidden/>
          </w:rPr>
          <w:fldChar w:fldCharType="begin"/>
        </w:r>
        <w:r w:rsidR="008638E6" w:rsidRPr="00C862D7">
          <w:rPr>
            <w:rFonts w:cs="Times New Roman"/>
            <w:noProof/>
            <w:webHidden/>
          </w:rPr>
          <w:instrText xml:space="preserve"> PAGEREF _Toc138145865 \h </w:instrText>
        </w:r>
        <w:r w:rsidR="008638E6" w:rsidRPr="00C862D7">
          <w:rPr>
            <w:rFonts w:cs="Times New Roman"/>
            <w:noProof/>
            <w:webHidden/>
          </w:rPr>
        </w:r>
        <w:r w:rsidR="008638E6" w:rsidRPr="00C862D7">
          <w:rPr>
            <w:rFonts w:cs="Times New Roman"/>
            <w:noProof/>
            <w:webHidden/>
          </w:rPr>
          <w:fldChar w:fldCharType="separate"/>
        </w:r>
        <w:r w:rsidR="007C4B92">
          <w:rPr>
            <w:rFonts w:cs="Times New Roman"/>
            <w:noProof/>
            <w:webHidden/>
          </w:rPr>
          <w:t>17</w:t>
        </w:r>
        <w:r w:rsidR="008638E6" w:rsidRPr="00C862D7">
          <w:rPr>
            <w:rFonts w:cs="Times New Roman"/>
            <w:noProof/>
            <w:webHidden/>
          </w:rPr>
          <w:fldChar w:fldCharType="end"/>
        </w:r>
      </w:hyperlink>
    </w:p>
    <w:p w14:paraId="1764880D" w14:textId="38756422" w:rsidR="008638E6" w:rsidRPr="00C862D7" w:rsidRDefault="003D6838" w:rsidP="008638E6">
      <w:pPr>
        <w:pStyle w:val="TableofFigures"/>
        <w:tabs>
          <w:tab w:val="right" w:leader="dot" w:pos="7927"/>
        </w:tabs>
        <w:ind w:firstLine="0"/>
        <w:rPr>
          <w:rFonts w:eastAsiaTheme="minorEastAsia" w:cs="Times New Roman"/>
          <w:noProof/>
          <w:sz w:val="22"/>
          <w:lang w:eastAsia="en-ID"/>
        </w:rPr>
      </w:pPr>
      <w:hyperlink w:anchor="_Toc138145866" w:history="1">
        <w:r w:rsidR="008638E6" w:rsidRPr="00C862D7">
          <w:rPr>
            <w:rStyle w:val="Hyperlink"/>
            <w:rFonts w:cs="Times New Roman"/>
            <w:noProof/>
          </w:rPr>
          <w:t xml:space="preserve">Gambar 2.8 </w:t>
        </w:r>
        <w:r w:rsidR="008638E6" w:rsidRPr="00C862D7">
          <w:rPr>
            <w:rStyle w:val="Hyperlink"/>
            <w:rFonts w:cs="Times New Roman"/>
            <w:i/>
            <w:noProof/>
          </w:rPr>
          <w:t>RGB</w:t>
        </w:r>
        <w:r w:rsidR="008638E6" w:rsidRPr="00C862D7">
          <w:rPr>
            <w:rStyle w:val="Hyperlink"/>
            <w:rFonts w:cs="Times New Roman"/>
            <w:noProof/>
          </w:rPr>
          <w:t xml:space="preserve"> </w:t>
        </w:r>
        <w:r w:rsidR="008638E6" w:rsidRPr="00C862D7">
          <w:rPr>
            <w:rStyle w:val="Hyperlink"/>
            <w:rFonts w:cs="Times New Roman"/>
            <w:i/>
            <w:noProof/>
          </w:rPr>
          <w:t>convolution layer</w:t>
        </w:r>
        <w:r w:rsidR="008638E6" w:rsidRPr="00C862D7">
          <w:rPr>
            <w:rFonts w:cs="Times New Roman"/>
            <w:noProof/>
            <w:webHidden/>
          </w:rPr>
          <w:tab/>
        </w:r>
        <w:r w:rsidR="008638E6" w:rsidRPr="00C862D7">
          <w:rPr>
            <w:rFonts w:cs="Times New Roman"/>
            <w:noProof/>
            <w:webHidden/>
          </w:rPr>
          <w:fldChar w:fldCharType="begin"/>
        </w:r>
        <w:r w:rsidR="008638E6" w:rsidRPr="00C862D7">
          <w:rPr>
            <w:rFonts w:cs="Times New Roman"/>
            <w:noProof/>
            <w:webHidden/>
          </w:rPr>
          <w:instrText xml:space="preserve"> PAGEREF _Toc138145866 \h </w:instrText>
        </w:r>
        <w:r w:rsidR="008638E6" w:rsidRPr="00C862D7">
          <w:rPr>
            <w:rFonts w:cs="Times New Roman"/>
            <w:noProof/>
            <w:webHidden/>
          </w:rPr>
        </w:r>
        <w:r w:rsidR="008638E6" w:rsidRPr="00C862D7">
          <w:rPr>
            <w:rFonts w:cs="Times New Roman"/>
            <w:noProof/>
            <w:webHidden/>
          </w:rPr>
          <w:fldChar w:fldCharType="separate"/>
        </w:r>
        <w:r w:rsidR="007C4B92">
          <w:rPr>
            <w:rFonts w:cs="Times New Roman"/>
            <w:noProof/>
            <w:webHidden/>
          </w:rPr>
          <w:t>18</w:t>
        </w:r>
        <w:r w:rsidR="008638E6" w:rsidRPr="00C862D7">
          <w:rPr>
            <w:rFonts w:cs="Times New Roman"/>
            <w:noProof/>
            <w:webHidden/>
          </w:rPr>
          <w:fldChar w:fldCharType="end"/>
        </w:r>
      </w:hyperlink>
    </w:p>
    <w:p w14:paraId="06C41EC3" w14:textId="1372E201" w:rsidR="008638E6" w:rsidRPr="00C862D7" w:rsidRDefault="003D6838" w:rsidP="008638E6">
      <w:pPr>
        <w:pStyle w:val="TableofFigures"/>
        <w:tabs>
          <w:tab w:val="right" w:leader="dot" w:pos="7927"/>
        </w:tabs>
        <w:ind w:firstLine="0"/>
        <w:rPr>
          <w:rFonts w:eastAsiaTheme="minorEastAsia" w:cs="Times New Roman"/>
          <w:noProof/>
          <w:sz w:val="22"/>
          <w:lang w:eastAsia="en-ID"/>
        </w:rPr>
      </w:pPr>
      <w:hyperlink w:anchor="_Toc138145867" w:history="1">
        <w:r w:rsidR="008638E6" w:rsidRPr="00C862D7">
          <w:rPr>
            <w:rStyle w:val="Hyperlink"/>
            <w:rFonts w:cs="Times New Roman"/>
            <w:noProof/>
          </w:rPr>
          <w:t xml:space="preserve">Gambar 2.9 </w:t>
        </w:r>
        <w:r w:rsidR="008638E6" w:rsidRPr="00C862D7">
          <w:rPr>
            <w:rStyle w:val="Hyperlink"/>
            <w:rFonts w:cs="Times New Roman"/>
            <w:i/>
            <w:noProof/>
          </w:rPr>
          <w:t>Filter</w:t>
        </w:r>
        <w:r w:rsidR="008638E6" w:rsidRPr="00C862D7">
          <w:rPr>
            <w:rFonts w:cs="Times New Roman"/>
            <w:noProof/>
            <w:webHidden/>
          </w:rPr>
          <w:tab/>
        </w:r>
        <w:r w:rsidR="008638E6" w:rsidRPr="00C862D7">
          <w:rPr>
            <w:rFonts w:cs="Times New Roman"/>
            <w:noProof/>
            <w:webHidden/>
          </w:rPr>
          <w:fldChar w:fldCharType="begin"/>
        </w:r>
        <w:r w:rsidR="008638E6" w:rsidRPr="00C862D7">
          <w:rPr>
            <w:rFonts w:cs="Times New Roman"/>
            <w:noProof/>
            <w:webHidden/>
          </w:rPr>
          <w:instrText xml:space="preserve"> PAGEREF _Toc138145867 \h </w:instrText>
        </w:r>
        <w:r w:rsidR="008638E6" w:rsidRPr="00C862D7">
          <w:rPr>
            <w:rFonts w:cs="Times New Roman"/>
            <w:noProof/>
            <w:webHidden/>
          </w:rPr>
        </w:r>
        <w:r w:rsidR="008638E6" w:rsidRPr="00C862D7">
          <w:rPr>
            <w:rFonts w:cs="Times New Roman"/>
            <w:noProof/>
            <w:webHidden/>
          </w:rPr>
          <w:fldChar w:fldCharType="separate"/>
        </w:r>
        <w:r w:rsidR="007C4B92">
          <w:rPr>
            <w:rFonts w:cs="Times New Roman"/>
            <w:noProof/>
            <w:webHidden/>
          </w:rPr>
          <w:t>19</w:t>
        </w:r>
        <w:r w:rsidR="008638E6" w:rsidRPr="00C862D7">
          <w:rPr>
            <w:rFonts w:cs="Times New Roman"/>
            <w:noProof/>
            <w:webHidden/>
          </w:rPr>
          <w:fldChar w:fldCharType="end"/>
        </w:r>
      </w:hyperlink>
    </w:p>
    <w:p w14:paraId="2CDCCF9F" w14:textId="35E3A0EB" w:rsidR="008638E6" w:rsidRPr="00C862D7" w:rsidRDefault="003D6838" w:rsidP="008638E6">
      <w:pPr>
        <w:pStyle w:val="TableofFigures"/>
        <w:tabs>
          <w:tab w:val="right" w:leader="dot" w:pos="7927"/>
        </w:tabs>
        <w:ind w:firstLine="0"/>
        <w:rPr>
          <w:rFonts w:eastAsiaTheme="minorEastAsia" w:cs="Times New Roman"/>
          <w:noProof/>
          <w:sz w:val="22"/>
          <w:lang w:eastAsia="en-ID"/>
        </w:rPr>
      </w:pPr>
      <w:hyperlink w:anchor="_Toc138145868" w:history="1">
        <w:r w:rsidR="008638E6" w:rsidRPr="00C862D7">
          <w:rPr>
            <w:rStyle w:val="Hyperlink"/>
            <w:rFonts w:cs="Times New Roman"/>
            <w:noProof/>
          </w:rPr>
          <w:t>Gambar 2.10 Proses konvolusi</w:t>
        </w:r>
        <w:r w:rsidR="008638E6" w:rsidRPr="00C862D7">
          <w:rPr>
            <w:rFonts w:cs="Times New Roman"/>
            <w:noProof/>
            <w:webHidden/>
          </w:rPr>
          <w:tab/>
        </w:r>
        <w:r w:rsidR="008638E6" w:rsidRPr="00C862D7">
          <w:rPr>
            <w:rFonts w:cs="Times New Roman"/>
            <w:noProof/>
            <w:webHidden/>
          </w:rPr>
          <w:fldChar w:fldCharType="begin"/>
        </w:r>
        <w:r w:rsidR="008638E6" w:rsidRPr="00C862D7">
          <w:rPr>
            <w:rFonts w:cs="Times New Roman"/>
            <w:noProof/>
            <w:webHidden/>
          </w:rPr>
          <w:instrText xml:space="preserve"> PAGEREF _Toc138145868 \h </w:instrText>
        </w:r>
        <w:r w:rsidR="008638E6" w:rsidRPr="00C862D7">
          <w:rPr>
            <w:rFonts w:cs="Times New Roman"/>
            <w:noProof/>
            <w:webHidden/>
          </w:rPr>
        </w:r>
        <w:r w:rsidR="008638E6" w:rsidRPr="00C862D7">
          <w:rPr>
            <w:rFonts w:cs="Times New Roman"/>
            <w:noProof/>
            <w:webHidden/>
          </w:rPr>
          <w:fldChar w:fldCharType="separate"/>
        </w:r>
        <w:r w:rsidR="007C4B92">
          <w:rPr>
            <w:rFonts w:cs="Times New Roman"/>
            <w:noProof/>
            <w:webHidden/>
          </w:rPr>
          <w:t>19</w:t>
        </w:r>
        <w:r w:rsidR="008638E6" w:rsidRPr="00C862D7">
          <w:rPr>
            <w:rFonts w:cs="Times New Roman"/>
            <w:noProof/>
            <w:webHidden/>
          </w:rPr>
          <w:fldChar w:fldCharType="end"/>
        </w:r>
      </w:hyperlink>
    </w:p>
    <w:p w14:paraId="2E15C3C1" w14:textId="22016B8B" w:rsidR="008638E6" w:rsidRPr="00C862D7" w:rsidRDefault="003D6838" w:rsidP="008638E6">
      <w:pPr>
        <w:pStyle w:val="TableofFigures"/>
        <w:tabs>
          <w:tab w:val="right" w:leader="dot" w:pos="7927"/>
        </w:tabs>
        <w:ind w:firstLine="0"/>
        <w:rPr>
          <w:rFonts w:eastAsiaTheme="minorEastAsia" w:cs="Times New Roman"/>
          <w:noProof/>
          <w:sz w:val="22"/>
          <w:lang w:eastAsia="en-ID"/>
        </w:rPr>
      </w:pPr>
      <w:hyperlink w:anchor="_Toc138145869" w:history="1">
        <w:r w:rsidR="008638E6" w:rsidRPr="00C862D7">
          <w:rPr>
            <w:rStyle w:val="Hyperlink"/>
            <w:rFonts w:cs="Times New Roman"/>
            <w:noProof/>
          </w:rPr>
          <w:t xml:space="preserve">Gambar 2. 11 </w:t>
        </w:r>
        <w:r w:rsidR="008638E6" w:rsidRPr="00C862D7">
          <w:rPr>
            <w:rStyle w:val="Hyperlink"/>
            <w:rFonts w:cs="Times New Roman"/>
            <w:i/>
            <w:noProof/>
          </w:rPr>
          <w:t xml:space="preserve">Max pooling </w:t>
        </w:r>
        <w:r w:rsidR="008638E6" w:rsidRPr="00C862D7">
          <w:rPr>
            <w:rStyle w:val="Hyperlink"/>
            <w:rFonts w:cs="Times New Roman"/>
            <w:noProof/>
          </w:rPr>
          <w:t xml:space="preserve">dan </w:t>
        </w:r>
        <w:r w:rsidR="008638E6" w:rsidRPr="00C862D7">
          <w:rPr>
            <w:rStyle w:val="Hyperlink"/>
            <w:rFonts w:cs="Times New Roman"/>
            <w:i/>
            <w:noProof/>
          </w:rPr>
          <w:t>average pooling</w:t>
        </w:r>
        <w:r w:rsidR="008638E6" w:rsidRPr="00C862D7">
          <w:rPr>
            <w:rFonts w:cs="Times New Roman"/>
            <w:noProof/>
            <w:webHidden/>
          </w:rPr>
          <w:tab/>
        </w:r>
        <w:r w:rsidR="008638E6" w:rsidRPr="00C862D7">
          <w:rPr>
            <w:rFonts w:cs="Times New Roman"/>
            <w:noProof/>
            <w:webHidden/>
          </w:rPr>
          <w:fldChar w:fldCharType="begin"/>
        </w:r>
        <w:r w:rsidR="008638E6" w:rsidRPr="00C862D7">
          <w:rPr>
            <w:rFonts w:cs="Times New Roman"/>
            <w:noProof/>
            <w:webHidden/>
          </w:rPr>
          <w:instrText xml:space="preserve"> PAGEREF _Toc138145869 \h </w:instrText>
        </w:r>
        <w:r w:rsidR="008638E6" w:rsidRPr="00C862D7">
          <w:rPr>
            <w:rFonts w:cs="Times New Roman"/>
            <w:noProof/>
            <w:webHidden/>
          </w:rPr>
        </w:r>
        <w:r w:rsidR="008638E6" w:rsidRPr="00C862D7">
          <w:rPr>
            <w:rFonts w:cs="Times New Roman"/>
            <w:noProof/>
            <w:webHidden/>
          </w:rPr>
          <w:fldChar w:fldCharType="separate"/>
        </w:r>
        <w:r w:rsidR="007C4B92">
          <w:rPr>
            <w:rFonts w:cs="Times New Roman"/>
            <w:noProof/>
            <w:webHidden/>
          </w:rPr>
          <w:t>21</w:t>
        </w:r>
        <w:r w:rsidR="008638E6" w:rsidRPr="00C862D7">
          <w:rPr>
            <w:rFonts w:cs="Times New Roman"/>
            <w:noProof/>
            <w:webHidden/>
          </w:rPr>
          <w:fldChar w:fldCharType="end"/>
        </w:r>
      </w:hyperlink>
    </w:p>
    <w:p w14:paraId="14039769" w14:textId="2A176FA2" w:rsidR="008638E6" w:rsidRPr="00C862D7" w:rsidRDefault="003D6838" w:rsidP="008638E6">
      <w:pPr>
        <w:pStyle w:val="TableofFigures"/>
        <w:tabs>
          <w:tab w:val="right" w:leader="dot" w:pos="7927"/>
        </w:tabs>
        <w:ind w:firstLine="0"/>
        <w:rPr>
          <w:rFonts w:eastAsiaTheme="minorEastAsia" w:cs="Times New Roman"/>
          <w:noProof/>
          <w:sz w:val="22"/>
          <w:lang w:eastAsia="en-ID"/>
        </w:rPr>
      </w:pPr>
      <w:hyperlink w:anchor="_Toc138145870" w:history="1">
        <w:r w:rsidR="008638E6" w:rsidRPr="00C862D7">
          <w:rPr>
            <w:rStyle w:val="Hyperlink"/>
            <w:rFonts w:cs="Times New Roman"/>
            <w:noProof/>
          </w:rPr>
          <w:t xml:space="preserve">Gambar 2.12 </w:t>
        </w:r>
        <w:r w:rsidR="008638E6" w:rsidRPr="00C862D7">
          <w:rPr>
            <w:rStyle w:val="Hyperlink"/>
            <w:rFonts w:cs="Times New Roman"/>
            <w:i/>
            <w:noProof/>
          </w:rPr>
          <w:t>Classification</w:t>
        </w:r>
        <w:r w:rsidR="008638E6" w:rsidRPr="00C862D7">
          <w:rPr>
            <w:rFonts w:cs="Times New Roman"/>
            <w:noProof/>
            <w:webHidden/>
          </w:rPr>
          <w:tab/>
        </w:r>
        <w:r w:rsidR="008638E6" w:rsidRPr="00C862D7">
          <w:rPr>
            <w:rFonts w:cs="Times New Roman"/>
            <w:noProof/>
            <w:webHidden/>
          </w:rPr>
          <w:fldChar w:fldCharType="begin"/>
        </w:r>
        <w:r w:rsidR="008638E6" w:rsidRPr="00C862D7">
          <w:rPr>
            <w:rFonts w:cs="Times New Roman"/>
            <w:noProof/>
            <w:webHidden/>
          </w:rPr>
          <w:instrText xml:space="preserve"> PAGEREF _Toc138145870 \h </w:instrText>
        </w:r>
        <w:r w:rsidR="008638E6" w:rsidRPr="00C862D7">
          <w:rPr>
            <w:rFonts w:cs="Times New Roman"/>
            <w:noProof/>
            <w:webHidden/>
          </w:rPr>
        </w:r>
        <w:r w:rsidR="008638E6" w:rsidRPr="00C862D7">
          <w:rPr>
            <w:rFonts w:cs="Times New Roman"/>
            <w:noProof/>
            <w:webHidden/>
          </w:rPr>
          <w:fldChar w:fldCharType="separate"/>
        </w:r>
        <w:r w:rsidR="007C4B92">
          <w:rPr>
            <w:rFonts w:cs="Times New Roman"/>
            <w:noProof/>
            <w:webHidden/>
          </w:rPr>
          <w:t>22</w:t>
        </w:r>
        <w:r w:rsidR="008638E6" w:rsidRPr="00C862D7">
          <w:rPr>
            <w:rFonts w:cs="Times New Roman"/>
            <w:noProof/>
            <w:webHidden/>
          </w:rPr>
          <w:fldChar w:fldCharType="end"/>
        </w:r>
      </w:hyperlink>
    </w:p>
    <w:p w14:paraId="68D457E1" w14:textId="7D540FF4" w:rsidR="008638E6" w:rsidRPr="00C862D7" w:rsidRDefault="003D6838" w:rsidP="008638E6">
      <w:pPr>
        <w:pStyle w:val="TableofFigures"/>
        <w:tabs>
          <w:tab w:val="right" w:leader="dot" w:pos="7927"/>
        </w:tabs>
        <w:ind w:firstLine="0"/>
        <w:rPr>
          <w:rFonts w:eastAsiaTheme="minorEastAsia" w:cs="Times New Roman"/>
          <w:noProof/>
          <w:sz w:val="22"/>
          <w:lang w:eastAsia="en-ID"/>
        </w:rPr>
      </w:pPr>
      <w:hyperlink w:anchor="_Toc138145871" w:history="1">
        <w:r w:rsidR="008638E6" w:rsidRPr="00C862D7">
          <w:rPr>
            <w:rStyle w:val="Hyperlink"/>
            <w:rFonts w:cs="Times New Roman"/>
            <w:noProof/>
          </w:rPr>
          <w:t xml:space="preserve">Gambar 2.13 Arsitektur </w:t>
        </w:r>
        <w:r w:rsidR="008638E6" w:rsidRPr="00C862D7">
          <w:rPr>
            <w:rStyle w:val="Hyperlink"/>
            <w:rFonts w:cs="Times New Roman"/>
            <w:i/>
            <w:noProof/>
          </w:rPr>
          <w:t>MobileNet</w:t>
        </w:r>
        <w:r w:rsidR="008638E6" w:rsidRPr="00C862D7">
          <w:rPr>
            <w:rFonts w:cs="Times New Roman"/>
            <w:noProof/>
            <w:webHidden/>
          </w:rPr>
          <w:tab/>
        </w:r>
        <w:r w:rsidR="008638E6" w:rsidRPr="00C862D7">
          <w:rPr>
            <w:rFonts w:cs="Times New Roman"/>
            <w:noProof/>
            <w:webHidden/>
          </w:rPr>
          <w:fldChar w:fldCharType="begin"/>
        </w:r>
        <w:r w:rsidR="008638E6" w:rsidRPr="00C862D7">
          <w:rPr>
            <w:rFonts w:cs="Times New Roman"/>
            <w:noProof/>
            <w:webHidden/>
          </w:rPr>
          <w:instrText xml:space="preserve"> PAGEREF _Toc138145871 \h </w:instrText>
        </w:r>
        <w:r w:rsidR="008638E6" w:rsidRPr="00C862D7">
          <w:rPr>
            <w:rFonts w:cs="Times New Roman"/>
            <w:noProof/>
            <w:webHidden/>
          </w:rPr>
        </w:r>
        <w:r w:rsidR="008638E6" w:rsidRPr="00C862D7">
          <w:rPr>
            <w:rFonts w:cs="Times New Roman"/>
            <w:noProof/>
            <w:webHidden/>
          </w:rPr>
          <w:fldChar w:fldCharType="separate"/>
        </w:r>
        <w:r w:rsidR="007C4B92">
          <w:rPr>
            <w:rFonts w:cs="Times New Roman"/>
            <w:noProof/>
            <w:webHidden/>
          </w:rPr>
          <w:t>24</w:t>
        </w:r>
        <w:r w:rsidR="008638E6" w:rsidRPr="00C862D7">
          <w:rPr>
            <w:rFonts w:cs="Times New Roman"/>
            <w:noProof/>
            <w:webHidden/>
          </w:rPr>
          <w:fldChar w:fldCharType="end"/>
        </w:r>
      </w:hyperlink>
    </w:p>
    <w:p w14:paraId="5869585C" w14:textId="4DC20D09" w:rsidR="00BE714F" w:rsidRPr="00C862D7" w:rsidRDefault="00F54597" w:rsidP="00A714D4">
      <w:pPr>
        <w:spacing w:after="0"/>
        <w:ind w:firstLine="0"/>
        <w:jc w:val="left"/>
        <w:rPr>
          <w:rFonts w:cs="Times New Roman"/>
          <w:noProof/>
        </w:rPr>
      </w:pPr>
      <w:r w:rsidRPr="00C862D7">
        <w:rPr>
          <w:rFonts w:cs="Times New Roman"/>
          <w:lang w:val="en-US"/>
        </w:rPr>
        <w:fldChar w:fldCharType="end"/>
      </w:r>
      <w:r w:rsidR="00627872" w:rsidRPr="00C862D7">
        <w:rPr>
          <w:rFonts w:cs="Times New Roman"/>
          <w:lang w:val="en-US"/>
        </w:rPr>
        <w:fldChar w:fldCharType="begin"/>
      </w:r>
      <w:r w:rsidR="00627872" w:rsidRPr="00C862D7">
        <w:rPr>
          <w:rFonts w:cs="Times New Roman"/>
          <w:lang w:val="en-US"/>
        </w:rPr>
        <w:instrText xml:space="preserve"> TOC \h \z \c "Gambar 3." </w:instrText>
      </w:r>
      <w:r w:rsidR="00627872" w:rsidRPr="00C862D7">
        <w:rPr>
          <w:rFonts w:cs="Times New Roman"/>
          <w:lang w:val="en-US"/>
        </w:rPr>
        <w:fldChar w:fldCharType="separate"/>
      </w:r>
      <w:hyperlink w:anchor="_Toc138102124" w:history="1">
        <w:r w:rsidR="00BE714F" w:rsidRPr="00C862D7">
          <w:rPr>
            <w:rStyle w:val="Hyperlink"/>
            <w:rFonts w:cs="Times New Roman"/>
            <w:noProof/>
          </w:rPr>
          <w:t>Gambar 3.1 Kerangka berpikir</w:t>
        </w:r>
        <w:r w:rsidR="00A714D4" w:rsidRPr="00C862D7">
          <w:rPr>
            <w:rStyle w:val="Hyperlink"/>
            <w:rFonts w:cs="Times New Roman"/>
            <w:noProof/>
          </w:rPr>
          <w:t>………………………………………………</w:t>
        </w:r>
        <w:r w:rsidR="00A714D4" w:rsidRPr="00C862D7">
          <w:rPr>
            <w:rFonts w:cs="Times New Roman"/>
            <w:noProof/>
            <w:webHidden/>
          </w:rPr>
          <w:t>…...</w:t>
        </w:r>
        <w:r w:rsidR="00BE714F" w:rsidRPr="00C862D7">
          <w:rPr>
            <w:rFonts w:cs="Times New Roman"/>
            <w:noProof/>
            <w:webHidden/>
          </w:rPr>
          <w:fldChar w:fldCharType="begin"/>
        </w:r>
        <w:r w:rsidR="00BE714F" w:rsidRPr="00C862D7">
          <w:rPr>
            <w:rFonts w:cs="Times New Roman"/>
            <w:noProof/>
            <w:webHidden/>
          </w:rPr>
          <w:instrText xml:space="preserve"> PAGEREF _Toc138102124 \h </w:instrText>
        </w:r>
        <w:r w:rsidR="00BE714F" w:rsidRPr="00C862D7">
          <w:rPr>
            <w:rFonts w:cs="Times New Roman"/>
            <w:noProof/>
            <w:webHidden/>
          </w:rPr>
        </w:r>
        <w:r w:rsidR="00BE714F" w:rsidRPr="00C862D7">
          <w:rPr>
            <w:rFonts w:cs="Times New Roman"/>
            <w:noProof/>
            <w:webHidden/>
          </w:rPr>
          <w:fldChar w:fldCharType="separate"/>
        </w:r>
        <w:r w:rsidR="007C4B92">
          <w:rPr>
            <w:rFonts w:cs="Times New Roman"/>
            <w:noProof/>
            <w:webHidden/>
          </w:rPr>
          <w:t>29</w:t>
        </w:r>
        <w:r w:rsidR="00BE714F" w:rsidRPr="00C862D7">
          <w:rPr>
            <w:rFonts w:cs="Times New Roman"/>
            <w:noProof/>
            <w:webHidden/>
          </w:rPr>
          <w:fldChar w:fldCharType="end"/>
        </w:r>
      </w:hyperlink>
    </w:p>
    <w:p w14:paraId="5C6F9617" w14:textId="19BDBB7B" w:rsidR="00BE714F" w:rsidRPr="00C862D7" w:rsidRDefault="003D6838" w:rsidP="00BE714F">
      <w:pPr>
        <w:pStyle w:val="TableofFigures"/>
        <w:tabs>
          <w:tab w:val="right" w:leader="dot" w:pos="7927"/>
        </w:tabs>
        <w:ind w:firstLine="0"/>
        <w:rPr>
          <w:rFonts w:eastAsiaTheme="minorEastAsia" w:cs="Times New Roman"/>
          <w:noProof/>
          <w:sz w:val="22"/>
          <w:lang w:eastAsia="en-ID"/>
        </w:rPr>
      </w:pPr>
      <w:hyperlink w:anchor="_Toc138102125" w:history="1">
        <w:r w:rsidR="00BE714F" w:rsidRPr="00C862D7">
          <w:rPr>
            <w:rStyle w:val="Hyperlink"/>
            <w:rFonts w:cs="Times New Roman"/>
            <w:noProof/>
          </w:rPr>
          <w:t>Gambar 3.2 Contoh gambar setelah proses rotasi</w:t>
        </w:r>
        <w:r w:rsidR="00BE714F" w:rsidRPr="00C862D7">
          <w:rPr>
            <w:rFonts w:cs="Times New Roman"/>
            <w:noProof/>
            <w:webHidden/>
          </w:rPr>
          <w:tab/>
        </w:r>
        <w:r w:rsidR="00BE714F" w:rsidRPr="00C862D7">
          <w:rPr>
            <w:rFonts w:cs="Times New Roman"/>
            <w:noProof/>
            <w:webHidden/>
          </w:rPr>
          <w:fldChar w:fldCharType="begin"/>
        </w:r>
        <w:r w:rsidR="00BE714F" w:rsidRPr="00C862D7">
          <w:rPr>
            <w:rFonts w:cs="Times New Roman"/>
            <w:noProof/>
            <w:webHidden/>
          </w:rPr>
          <w:instrText xml:space="preserve"> PAGEREF _Toc138102125 \h </w:instrText>
        </w:r>
        <w:r w:rsidR="00BE714F" w:rsidRPr="00C862D7">
          <w:rPr>
            <w:rFonts w:cs="Times New Roman"/>
            <w:noProof/>
            <w:webHidden/>
          </w:rPr>
        </w:r>
        <w:r w:rsidR="00BE714F" w:rsidRPr="00C862D7">
          <w:rPr>
            <w:rFonts w:cs="Times New Roman"/>
            <w:noProof/>
            <w:webHidden/>
          </w:rPr>
          <w:fldChar w:fldCharType="separate"/>
        </w:r>
        <w:r w:rsidR="007C4B92">
          <w:rPr>
            <w:rFonts w:cs="Times New Roman"/>
            <w:noProof/>
            <w:webHidden/>
          </w:rPr>
          <w:t>32</w:t>
        </w:r>
        <w:r w:rsidR="00BE714F" w:rsidRPr="00C862D7">
          <w:rPr>
            <w:rFonts w:cs="Times New Roman"/>
            <w:noProof/>
            <w:webHidden/>
          </w:rPr>
          <w:fldChar w:fldCharType="end"/>
        </w:r>
      </w:hyperlink>
    </w:p>
    <w:p w14:paraId="3FDDD3EF" w14:textId="36DD6126" w:rsidR="00BE714F" w:rsidRPr="00C862D7" w:rsidRDefault="003D6838" w:rsidP="00BE714F">
      <w:pPr>
        <w:pStyle w:val="TableofFigures"/>
        <w:tabs>
          <w:tab w:val="right" w:leader="dot" w:pos="7927"/>
        </w:tabs>
        <w:ind w:firstLine="0"/>
        <w:rPr>
          <w:rFonts w:eastAsiaTheme="minorEastAsia" w:cs="Times New Roman"/>
          <w:noProof/>
          <w:sz w:val="22"/>
          <w:lang w:eastAsia="en-ID"/>
        </w:rPr>
      </w:pPr>
      <w:hyperlink w:anchor="_Toc138102126" w:history="1">
        <w:r w:rsidR="00BE714F" w:rsidRPr="00C862D7">
          <w:rPr>
            <w:rStyle w:val="Hyperlink"/>
            <w:rFonts w:cs="Times New Roman"/>
            <w:noProof/>
          </w:rPr>
          <w:t xml:space="preserve">Gambar 3.3 Contoh gambar setelah proses </w:t>
        </w:r>
        <w:r w:rsidR="00BE714F" w:rsidRPr="00C862D7">
          <w:rPr>
            <w:rStyle w:val="Hyperlink"/>
            <w:rFonts w:cs="Times New Roman"/>
            <w:i/>
            <w:noProof/>
          </w:rPr>
          <w:t>flip</w:t>
        </w:r>
        <w:r w:rsidR="00BE714F" w:rsidRPr="00C862D7">
          <w:rPr>
            <w:rStyle w:val="Hyperlink"/>
            <w:rFonts w:cs="Times New Roman"/>
            <w:noProof/>
          </w:rPr>
          <w:t xml:space="preserve"> secara vertikal</w:t>
        </w:r>
        <w:r w:rsidR="00BE714F" w:rsidRPr="00C862D7">
          <w:rPr>
            <w:rFonts w:cs="Times New Roman"/>
            <w:noProof/>
            <w:webHidden/>
          </w:rPr>
          <w:tab/>
        </w:r>
        <w:r w:rsidR="00BE714F" w:rsidRPr="00C862D7">
          <w:rPr>
            <w:rFonts w:cs="Times New Roman"/>
            <w:noProof/>
            <w:webHidden/>
          </w:rPr>
          <w:fldChar w:fldCharType="begin"/>
        </w:r>
        <w:r w:rsidR="00BE714F" w:rsidRPr="00C862D7">
          <w:rPr>
            <w:rFonts w:cs="Times New Roman"/>
            <w:noProof/>
            <w:webHidden/>
          </w:rPr>
          <w:instrText xml:space="preserve"> PAGEREF _Toc138102126 \h </w:instrText>
        </w:r>
        <w:r w:rsidR="00BE714F" w:rsidRPr="00C862D7">
          <w:rPr>
            <w:rFonts w:cs="Times New Roman"/>
            <w:noProof/>
            <w:webHidden/>
          </w:rPr>
        </w:r>
        <w:r w:rsidR="00BE714F" w:rsidRPr="00C862D7">
          <w:rPr>
            <w:rFonts w:cs="Times New Roman"/>
            <w:noProof/>
            <w:webHidden/>
          </w:rPr>
          <w:fldChar w:fldCharType="separate"/>
        </w:r>
        <w:r w:rsidR="007C4B92">
          <w:rPr>
            <w:rFonts w:cs="Times New Roman"/>
            <w:noProof/>
            <w:webHidden/>
          </w:rPr>
          <w:t>32</w:t>
        </w:r>
        <w:r w:rsidR="00BE714F" w:rsidRPr="00C862D7">
          <w:rPr>
            <w:rFonts w:cs="Times New Roman"/>
            <w:noProof/>
            <w:webHidden/>
          </w:rPr>
          <w:fldChar w:fldCharType="end"/>
        </w:r>
      </w:hyperlink>
    </w:p>
    <w:p w14:paraId="3C186106" w14:textId="1D2470C4" w:rsidR="00BE714F" w:rsidRPr="00C862D7" w:rsidRDefault="003D6838" w:rsidP="00BE714F">
      <w:pPr>
        <w:pStyle w:val="TableofFigures"/>
        <w:tabs>
          <w:tab w:val="right" w:leader="dot" w:pos="7927"/>
        </w:tabs>
        <w:ind w:firstLine="0"/>
        <w:rPr>
          <w:rFonts w:eastAsiaTheme="minorEastAsia" w:cs="Times New Roman"/>
          <w:noProof/>
          <w:sz w:val="22"/>
          <w:lang w:eastAsia="en-ID"/>
        </w:rPr>
      </w:pPr>
      <w:hyperlink w:anchor="_Toc138102127" w:history="1">
        <w:r w:rsidR="00BE714F" w:rsidRPr="00C862D7">
          <w:rPr>
            <w:rStyle w:val="Hyperlink"/>
            <w:rFonts w:cs="Times New Roman"/>
            <w:noProof/>
          </w:rPr>
          <w:t xml:space="preserve">Gambar 3.4 Contoh gambar setelah proses </w:t>
        </w:r>
        <w:r w:rsidR="00BE714F" w:rsidRPr="00C862D7">
          <w:rPr>
            <w:rStyle w:val="Hyperlink"/>
            <w:rFonts w:cs="Times New Roman"/>
            <w:i/>
            <w:noProof/>
          </w:rPr>
          <w:t>flip</w:t>
        </w:r>
        <w:r w:rsidR="00BE714F" w:rsidRPr="00C862D7">
          <w:rPr>
            <w:rStyle w:val="Hyperlink"/>
            <w:rFonts w:cs="Times New Roman"/>
            <w:noProof/>
          </w:rPr>
          <w:t xml:space="preserve"> secara horizontal</w:t>
        </w:r>
        <w:r w:rsidR="00BE714F" w:rsidRPr="00C862D7">
          <w:rPr>
            <w:rFonts w:cs="Times New Roman"/>
            <w:noProof/>
            <w:webHidden/>
          </w:rPr>
          <w:tab/>
        </w:r>
        <w:r w:rsidR="00BE714F" w:rsidRPr="00C862D7">
          <w:rPr>
            <w:rFonts w:cs="Times New Roman"/>
            <w:noProof/>
            <w:webHidden/>
          </w:rPr>
          <w:fldChar w:fldCharType="begin"/>
        </w:r>
        <w:r w:rsidR="00BE714F" w:rsidRPr="00C862D7">
          <w:rPr>
            <w:rFonts w:cs="Times New Roman"/>
            <w:noProof/>
            <w:webHidden/>
          </w:rPr>
          <w:instrText xml:space="preserve"> PAGEREF _Toc138102127 \h </w:instrText>
        </w:r>
        <w:r w:rsidR="00BE714F" w:rsidRPr="00C862D7">
          <w:rPr>
            <w:rFonts w:cs="Times New Roman"/>
            <w:noProof/>
            <w:webHidden/>
          </w:rPr>
        </w:r>
        <w:r w:rsidR="00BE714F" w:rsidRPr="00C862D7">
          <w:rPr>
            <w:rFonts w:cs="Times New Roman"/>
            <w:noProof/>
            <w:webHidden/>
          </w:rPr>
          <w:fldChar w:fldCharType="separate"/>
        </w:r>
        <w:r w:rsidR="007C4B92">
          <w:rPr>
            <w:rFonts w:cs="Times New Roman"/>
            <w:noProof/>
            <w:webHidden/>
          </w:rPr>
          <w:t>32</w:t>
        </w:r>
        <w:r w:rsidR="00BE714F" w:rsidRPr="00C862D7">
          <w:rPr>
            <w:rFonts w:cs="Times New Roman"/>
            <w:noProof/>
            <w:webHidden/>
          </w:rPr>
          <w:fldChar w:fldCharType="end"/>
        </w:r>
      </w:hyperlink>
    </w:p>
    <w:p w14:paraId="0E4EFDEC" w14:textId="79ECFF2B" w:rsidR="00BE714F" w:rsidRPr="00C862D7" w:rsidRDefault="003D6838" w:rsidP="00BE714F">
      <w:pPr>
        <w:pStyle w:val="TableofFigures"/>
        <w:tabs>
          <w:tab w:val="right" w:leader="dot" w:pos="7927"/>
        </w:tabs>
        <w:ind w:firstLine="0"/>
        <w:rPr>
          <w:rFonts w:eastAsiaTheme="minorEastAsia" w:cs="Times New Roman"/>
          <w:noProof/>
          <w:sz w:val="22"/>
          <w:lang w:eastAsia="en-ID"/>
        </w:rPr>
      </w:pPr>
      <w:hyperlink w:anchor="_Toc138102128" w:history="1">
        <w:r w:rsidR="00BE714F" w:rsidRPr="00C862D7">
          <w:rPr>
            <w:rStyle w:val="Hyperlink"/>
            <w:rFonts w:cs="Times New Roman"/>
            <w:noProof/>
          </w:rPr>
          <w:t xml:space="preserve">Gambar 3.5 Contoh gambar setelah proses </w:t>
        </w:r>
        <w:r w:rsidR="00BE714F" w:rsidRPr="00C862D7">
          <w:rPr>
            <w:rStyle w:val="Hyperlink"/>
            <w:rFonts w:cs="Times New Roman"/>
            <w:i/>
            <w:noProof/>
          </w:rPr>
          <w:t>shear</w:t>
        </w:r>
        <w:r w:rsidR="00BE714F" w:rsidRPr="00C862D7">
          <w:rPr>
            <w:rFonts w:cs="Times New Roman"/>
            <w:noProof/>
            <w:webHidden/>
          </w:rPr>
          <w:tab/>
        </w:r>
        <w:r w:rsidR="00BE714F" w:rsidRPr="00C862D7">
          <w:rPr>
            <w:rFonts w:cs="Times New Roman"/>
            <w:noProof/>
            <w:webHidden/>
          </w:rPr>
          <w:fldChar w:fldCharType="begin"/>
        </w:r>
        <w:r w:rsidR="00BE714F" w:rsidRPr="00C862D7">
          <w:rPr>
            <w:rFonts w:cs="Times New Roman"/>
            <w:noProof/>
            <w:webHidden/>
          </w:rPr>
          <w:instrText xml:space="preserve"> PAGEREF _Toc138102128 \h </w:instrText>
        </w:r>
        <w:r w:rsidR="00BE714F" w:rsidRPr="00C862D7">
          <w:rPr>
            <w:rFonts w:cs="Times New Roman"/>
            <w:noProof/>
            <w:webHidden/>
          </w:rPr>
        </w:r>
        <w:r w:rsidR="00BE714F" w:rsidRPr="00C862D7">
          <w:rPr>
            <w:rFonts w:cs="Times New Roman"/>
            <w:noProof/>
            <w:webHidden/>
          </w:rPr>
          <w:fldChar w:fldCharType="separate"/>
        </w:r>
        <w:r w:rsidR="007C4B92">
          <w:rPr>
            <w:rFonts w:cs="Times New Roman"/>
            <w:noProof/>
            <w:webHidden/>
          </w:rPr>
          <w:t>33</w:t>
        </w:r>
        <w:r w:rsidR="00BE714F" w:rsidRPr="00C862D7">
          <w:rPr>
            <w:rFonts w:cs="Times New Roman"/>
            <w:noProof/>
            <w:webHidden/>
          </w:rPr>
          <w:fldChar w:fldCharType="end"/>
        </w:r>
      </w:hyperlink>
    </w:p>
    <w:p w14:paraId="066D62B8" w14:textId="14C2D5AD" w:rsidR="008133F4" w:rsidRPr="008133F4" w:rsidRDefault="00627872" w:rsidP="008133F4">
      <w:pPr>
        <w:spacing w:after="0"/>
        <w:ind w:firstLine="0"/>
        <w:jc w:val="left"/>
        <w:rPr>
          <w:noProof/>
        </w:rPr>
      </w:pPr>
      <w:r w:rsidRPr="00C862D7">
        <w:rPr>
          <w:rFonts w:cs="Times New Roman"/>
          <w:lang w:val="en-US"/>
        </w:rPr>
        <w:fldChar w:fldCharType="end"/>
      </w:r>
      <w:r w:rsidR="00BE714F" w:rsidRPr="00C862D7">
        <w:rPr>
          <w:rFonts w:cs="Times New Roman"/>
          <w:lang w:val="en-US"/>
        </w:rPr>
        <w:fldChar w:fldCharType="begin"/>
      </w:r>
      <w:r w:rsidR="00BE714F" w:rsidRPr="00C862D7">
        <w:rPr>
          <w:rFonts w:cs="Times New Roman"/>
          <w:lang w:val="en-US"/>
        </w:rPr>
        <w:instrText xml:space="preserve"> TOC \h \z \c "Gambar 4." </w:instrText>
      </w:r>
      <w:r w:rsidR="00BE714F" w:rsidRPr="00C862D7">
        <w:rPr>
          <w:rFonts w:cs="Times New Roman"/>
          <w:lang w:val="en-US"/>
        </w:rPr>
        <w:fldChar w:fldCharType="separate"/>
      </w:r>
      <w:hyperlink w:anchor="_Toc138962585" w:history="1">
        <w:r w:rsidR="008133F4" w:rsidRPr="00B34794">
          <w:rPr>
            <w:rStyle w:val="Hyperlink"/>
            <w:rFonts w:cs="Times New Roman"/>
            <w:noProof/>
          </w:rPr>
          <w:t xml:space="preserve">Gambar 4.1 </w:t>
        </w:r>
        <w:r w:rsidR="008133F4" w:rsidRPr="00B34794">
          <w:rPr>
            <w:rStyle w:val="Hyperlink"/>
            <w:rFonts w:cs="Times New Roman"/>
            <w:i/>
            <w:noProof/>
          </w:rPr>
          <w:t xml:space="preserve">Source code </w:t>
        </w:r>
        <w:r w:rsidR="008133F4" w:rsidRPr="00B34794">
          <w:rPr>
            <w:rStyle w:val="Hyperlink"/>
            <w:rFonts w:cs="Times New Roman"/>
            <w:noProof/>
          </w:rPr>
          <w:t>augmentasi data</w:t>
        </w:r>
        <w:r w:rsidR="008133F4">
          <w:rPr>
            <w:rStyle w:val="Hyperlink"/>
            <w:rFonts w:cs="Times New Roman"/>
            <w:noProof/>
          </w:rPr>
          <w:t>……………………………………</w:t>
        </w:r>
        <w:r w:rsidR="008133F4">
          <w:rPr>
            <w:noProof/>
            <w:webHidden/>
          </w:rPr>
          <w:t>….</w:t>
        </w:r>
        <w:r w:rsidR="008133F4">
          <w:rPr>
            <w:noProof/>
            <w:webHidden/>
          </w:rPr>
          <w:fldChar w:fldCharType="begin"/>
        </w:r>
        <w:r w:rsidR="008133F4">
          <w:rPr>
            <w:noProof/>
            <w:webHidden/>
          </w:rPr>
          <w:instrText xml:space="preserve"> PAGEREF _Toc138962585 \h </w:instrText>
        </w:r>
        <w:r w:rsidR="008133F4">
          <w:rPr>
            <w:noProof/>
            <w:webHidden/>
          </w:rPr>
        </w:r>
        <w:r w:rsidR="008133F4">
          <w:rPr>
            <w:noProof/>
            <w:webHidden/>
          </w:rPr>
          <w:fldChar w:fldCharType="separate"/>
        </w:r>
        <w:r w:rsidR="007C4B92">
          <w:rPr>
            <w:noProof/>
            <w:webHidden/>
          </w:rPr>
          <w:t>35</w:t>
        </w:r>
        <w:r w:rsidR="008133F4">
          <w:rPr>
            <w:noProof/>
            <w:webHidden/>
          </w:rPr>
          <w:fldChar w:fldCharType="end"/>
        </w:r>
      </w:hyperlink>
    </w:p>
    <w:p w14:paraId="2D70DD66" w14:textId="4447286E"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586" w:history="1">
        <w:r w:rsidR="008133F4" w:rsidRPr="00B34794">
          <w:rPr>
            <w:rStyle w:val="Hyperlink"/>
            <w:rFonts w:cs="Times New Roman"/>
            <w:noProof/>
          </w:rPr>
          <w:t xml:space="preserve">Gambar 4.2 Jambu hasil </w:t>
        </w:r>
        <w:r w:rsidR="008133F4" w:rsidRPr="00B34794">
          <w:rPr>
            <w:rStyle w:val="Hyperlink"/>
            <w:rFonts w:cs="Times New Roman"/>
            <w:i/>
            <w:noProof/>
          </w:rPr>
          <w:t>rotation</w:t>
        </w:r>
        <w:r w:rsidR="008133F4">
          <w:rPr>
            <w:noProof/>
            <w:webHidden/>
          </w:rPr>
          <w:tab/>
        </w:r>
        <w:r w:rsidR="008133F4">
          <w:rPr>
            <w:noProof/>
            <w:webHidden/>
          </w:rPr>
          <w:fldChar w:fldCharType="begin"/>
        </w:r>
        <w:r w:rsidR="008133F4">
          <w:rPr>
            <w:noProof/>
            <w:webHidden/>
          </w:rPr>
          <w:instrText xml:space="preserve"> PAGEREF _Toc138962586 \h </w:instrText>
        </w:r>
        <w:r w:rsidR="008133F4">
          <w:rPr>
            <w:noProof/>
            <w:webHidden/>
          </w:rPr>
        </w:r>
        <w:r w:rsidR="008133F4">
          <w:rPr>
            <w:noProof/>
            <w:webHidden/>
          </w:rPr>
          <w:fldChar w:fldCharType="separate"/>
        </w:r>
        <w:r w:rsidR="007C4B92">
          <w:rPr>
            <w:noProof/>
            <w:webHidden/>
          </w:rPr>
          <w:t>35</w:t>
        </w:r>
        <w:r w:rsidR="008133F4">
          <w:rPr>
            <w:noProof/>
            <w:webHidden/>
          </w:rPr>
          <w:fldChar w:fldCharType="end"/>
        </w:r>
      </w:hyperlink>
    </w:p>
    <w:p w14:paraId="5DEA6081" w14:textId="2FC60ABD"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587" w:history="1">
        <w:r w:rsidR="008133F4" w:rsidRPr="00B34794">
          <w:rPr>
            <w:rStyle w:val="Hyperlink"/>
            <w:rFonts w:cs="Times New Roman"/>
            <w:noProof/>
          </w:rPr>
          <w:t xml:space="preserve">Gambar 4.3 Jambu hasil </w:t>
        </w:r>
        <w:r w:rsidR="008133F4" w:rsidRPr="00B34794">
          <w:rPr>
            <w:rStyle w:val="Hyperlink"/>
            <w:rFonts w:cs="Times New Roman"/>
            <w:i/>
            <w:noProof/>
          </w:rPr>
          <w:t>horizontal flip</w:t>
        </w:r>
        <w:r w:rsidR="008133F4">
          <w:rPr>
            <w:noProof/>
            <w:webHidden/>
          </w:rPr>
          <w:tab/>
        </w:r>
        <w:r w:rsidR="008133F4">
          <w:rPr>
            <w:noProof/>
            <w:webHidden/>
          </w:rPr>
          <w:fldChar w:fldCharType="begin"/>
        </w:r>
        <w:r w:rsidR="008133F4">
          <w:rPr>
            <w:noProof/>
            <w:webHidden/>
          </w:rPr>
          <w:instrText xml:space="preserve"> PAGEREF _Toc138962587 \h </w:instrText>
        </w:r>
        <w:r w:rsidR="008133F4">
          <w:rPr>
            <w:noProof/>
            <w:webHidden/>
          </w:rPr>
        </w:r>
        <w:r w:rsidR="008133F4">
          <w:rPr>
            <w:noProof/>
            <w:webHidden/>
          </w:rPr>
          <w:fldChar w:fldCharType="separate"/>
        </w:r>
        <w:r w:rsidR="007C4B92">
          <w:rPr>
            <w:noProof/>
            <w:webHidden/>
          </w:rPr>
          <w:t>36</w:t>
        </w:r>
        <w:r w:rsidR="008133F4">
          <w:rPr>
            <w:noProof/>
            <w:webHidden/>
          </w:rPr>
          <w:fldChar w:fldCharType="end"/>
        </w:r>
      </w:hyperlink>
    </w:p>
    <w:p w14:paraId="03851586" w14:textId="5B31BC47"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588" w:history="1">
        <w:r w:rsidR="008133F4" w:rsidRPr="00B34794">
          <w:rPr>
            <w:rStyle w:val="Hyperlink"/>
            <w:rFonts w:cs="Times New Roman"/>
            <w:noProof/>
          </w:rPr>
          <w:t xml:space="preserve">Gambar 4.4 Jambu hasil </w:t>
        </w:r>
        <w:r w:rsidR="008133F4" w:rsidRPr="00B34794">
          <w:rPr>
            <w:rStyle w:val="Hyperlink"/>
            <w:rFonts w:cs="Times New Roman"/>
            <w:i/>
            <w:noProof/>
          </w:rPr>
          <w:t>vertical flip</w:t>
        </w:r>
        <w:r w:rsidR="008133F4">
          <w:rPr>
            <w:noProof/>
            <w:webHidden/>
          </w:rPr>
          <w:tab/>
        </w:r>
        <w:r w:rsidR="008133F4">
          <w:rPr>
            <w:noProof/>
            <w:webHidden/>
          </w:rPr>
          <w:fldChar w:fldCharType="begin"/>
        </w:r>
        <w:r w:rsidR="008133F4">
          <w:rPr>
            <w:noProof/>
            <w:webHidden/>
          </w:rPr>
          <w:instrText xml:space="preserve"> PAGEREF _Toc138962588 \h </w:instrText>
        </w:r>
        <w:r w:rsidR="008133F4">
          <w:rPr>
            <w:noProof/>
            <w:webHidden/>
          </w:rPr>
        </w:r>
        <w:r w:rsidR="008133F4">
          <w:rPr>
            <w:noProof/>
            <w:webHidden/>
          </w:rPr>
          <w:fldChar w:fldCharType="separate"/>
        </w:r>
        <w:r w:rsidR="007C4B92">
          <w:rPr>
            <w:noProof/>
            <w:webHidden/>
          </w:rPr>
          <w:t>36</w:t>
        </w:r>
        <w:r w:rsidR="008133F4">
          <w:rPr>
            <w:noProof/>
            <w:webHidden/>
          </w:rPr>
          <w:fldChar w:fldCharType="end"/>
        </w:r>
      </w:hyperlink>
    </w:p>
    <w:p w14:paraId="2397754C" w14:textId="6F4102A4"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589" w:history="1">
        <w:r w:rsidR="008133F4" w:rsidRPr="00B34794">
          <w:rPr>
            <w:rStyle w:val="Hyperlink"/>
            <w:rFonts w:cs="Times New Roman"/>
            <w:noProof/>
          </w:rPr>
          <w:t xml:space="preserve">Gambar 4.5 Jambu hasil </w:t>
        </w:r>
        <w:r w:rsidR="008133F4" w:rsidRPr="00B34794">
          <w:rPr>
            <w:rStyle w:val="Hyperlink"/>
            <w:rFonts w:cs="Times New Roman"/>
            <w:i/>
            <w:noProof/>
          </w:rPr>
          <w:t>shear</w:t>
        </w:r>
        <w:r w:rsidR="008133F4">
          <w:rPr>
            <w:noProof/>
            <w:webHidden/>
          </w:rPr>
          <w:tab/>
        </w:r>
        <w:r w:rsidR="008133F4">
          <w:rPr>
            <w:noProof/>
            <w:webHidden/>
          </w:rPr>
          <w:fldChar w:fldCharType="begin"/>
        </w:r>
        <w:r w:rsidR="008133F4">
          <w:rPr>
            <w:noProof/>
            <w:webHidden/>
          </w:rPr>
          <w:instrText xml:space="preserve"> PAGEREF _Toc138962589 \h </w:instrText>
        </w:r>
        <w:r w:rsidR="008133F4">
          <w:rPr>
            <w:noProof/>
            <w:webHidden/>
          </w:rPr>
        </w:r>
        <w:r w:rsidR="008133F4">
          <w:rPr>
            <w:noProof/>
            <w:webHidden/>
          </w:rPr>
          <w:fldChar w:fldCharType="separate"/>
        </w:r>
        <w:r w:rsidR="007C4B92">
          <w:rPr>
            <w:noProof/>
            <w:webHidden/>
          </w:rPr>
          <w:t>36</w:t>
        </w:r>
        <w:r w:rsidR="008133F4">
          <w:rPr>
            <w:noProof/>
            <w:webHidden/>
          </w:rPr>
          <w:fldChar w:fldCharType="end"/>
        </w:r>
      </w:hyperlink>
    </w:p>
    <w:p w14:paraId="047BA042" w14:textId="3CF18BA8"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590" w:history="1">
        <w:r w:rsidR="008133F4" w:rsidRPr="00B34794">
          <w:rPr>
            <w:rStyle w:val="Hyperlink"/>
            <w:rFonts w:cs="Times New Roman"/>
            <w:noProof/>
          </w:rPr>
          <w:t xml:space="preserve">Gambar 4.6 </w:t>
        </w:r>
        <w:r w:rsidR="008133F4" w:rsidRPr="00B34794">
          <w:rPr>
            <w:rStyle w:val="Hyperlink"/>
            <w:rFonts w:cs="Times New Roman"/>
            <w:i/>
            <w:noProof/>
          </w:rPr>
          <w:t xml:space="preserve">Source code split dataset </w:t>
        </w:r>
        <w:r w:rsidR="008133F4" w:rsidRPr="00B34794">
          <w:rPr>
            <w:rStyle w:val="Hyperlink"/>
            <w:rFonts w:cs="Times New Roman"/>
            <w:noProof/>
          </w:rPr>
          <w:t>buah jambu</w:t>
        </w:r>
        <w:r w:rsidR="008133F4">
          <w:rPr>
            <w:noProof/>
            <w:webHidden/>
          </w:rPr>
          <w:tab/>
        </w:r>
        <w:r w:rsidR="008133F4">
          <w:rPr>
            <w:noProof/>
            <w:webHidden/>
          </w:rPr>
          <w:fldChar w:fldCharType="begin"/>
        </w:r>
        <w:r w:rsidR="008133F4">
          <w:rPr>
            <w:noProof/>
            <w:webHidden/>
          </w:rPr>
          <w:instrText xml:space="preserve"> PAGEREF _Toc138962590 \h </w:instrText>
        </w:r>
        <w:r w:rsidR="008133F4">
          <w:rPr>
            <w:noProof/>
            <w:webHidden/>
          </w:rPr>
        </w:r>
        <w:r w:rsidR="008133F4">
          <w:rPr>
            <w:noProof/>
            <w:webHidden/>
          </w:rPr>
          <w:fldChar w:fldCharType="separate"/>
        </w:r>
        <w:r w:rsidR="007C4B92">
          <w:rPr>
            <w:noProof/>
            <w:webHidden/>
          </w:rPr>
          <w:t>37</w:t>
        </w:r>
        <w:r w:rsidR="008133F4">
          <w:rPr>
            <w:noProof/>
            <w:webHidden/>
          </w:rPr>
          <w:fldChar w:fldCharType="end"/>
        </w:r>
      </w:hyperlink>
    </w:p>
    <w:p w14:paraId="15BFA792" w14:textId="7665A6BD"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591" w:history="1">
        <w:r w:rsidR="008133F4" w:rsidRPr="00B34794">
          <w:rPr>
            <w:rStyle w:val="Hyperlink"/>
            <w:rFonts w:cs="Times New Roman"/>
            <w:noProof/>
          </w:rPr>
          <w:t xml:space="preserve">Gambar 4.7 Hasil </w:t>
        </w:r>
        <w:r w:rsidR="008133F4" w:rsidRPr="00B34794">
          <w:rPr>
            <w:rStyle w:val="Hyperlink"/>
            <w:rFonts w:cs="Times New Roman"/>
            <w:i/>
            <w:noProof/>
          </w:rPr>
          <w:t xml:space="preserve">split dataset </w:t>
        </w:r>
        <w:r w:rsidR="008133F4" w:rsidRPr="00B34794">
          <w:rPr>
            <w:rStyle w:val="Hyperlink"/>
            <w:rFonts w:cs="Times New Roman"/>
            <w:noProof/>
          </w:rPr>
          <w:t>daun jambu</w:t>
        </w:r>
        <w:r w:rsidR="008133F4">
          <w:rPr>
            <w:noProof/>
            <w:webHidden/>
          </w:rPr>
          <w:tab/>
        </w:r>
        <w:r w:rsidR="008133F4">
          <w:rPr>
            <w:noProof/>
            <w:webHidden/>
          </w:rPr>
          <w:fldChar w:fldCharType="begin"/>
        </w:r>
        <w:r w:rsidR="008133F4">
          <w:rPr>
            <w:noProof/>
            <w:webHidden/>
          </w:rPr>
          <w:instrText xml:space="preserve"> PAGEREF _Toc138962591 \h </w:instrText>
        </w:r>
        <w:r w:rsidR="008133F4">
          <w:rPr>
            <w:noProof/>
            <w:webHidden/>
          </w:rPr>
        </w:r>
        <w:r w:rsidR="008133F4">
          <w:rPr>
            <w:noProof/>
            <w:webHidden/>
          </w:rPr>
          <w:fldChar w:fldCharType="separate"/>
        </w:r>
        <w:r w:rsidR="007C4B92">
          <w:rPr>
            <w:noProof/>
            <w:webHidden/>
          </w:rPr>
          <w:t>37</w:t>
        </w:r>
        <w:r w:rsidR="008133F4">
          <w:rPr>
            <w:noProof/>
            <w:webHidden/>
          </w:rPr>
          <w:fldChar w:fldCharType="end"/>
        </w:r>
      </w:hyperlink>
    </w:p>
    <w:p w14:paraId="748C4A3A" w14:textId="0839BE05"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592" w:history="1">
        <w:r w:rsidR="008133F4" w:rsidRPr="00B34794">
          <w:rPr>
            <w:rStyle w:val="Hyperlink"/>
            <w:rFonts w:cs="Times New Roman"/>
            <w:noProof/>
          </w:rPr>
          <w:t xml:space="preserve">Gambar 4.8 </w:t>
        </w:r>
        <w:r w:rsidR="008133F4" w:rsidRPr="00B34794">
          <w:rPr>
            <w:rStyle w:val="Hyperlink"/>
            <w:rFonts w:cs="Times New Roman"/>
            <w:i/>
            <w:noProof/>
          </w:rPr>
          <w:t>Source code base model</w:t>
        </w:r>
        <w:r w:rsidR="008133F4">
          <w:rPr>
            <w:noProof/>
            <w:webHidden/>
          </w:rPr>
          <w:tab/>
        </w:r>
        <w:r w:rsidR="008133F4">
          <w:rPr>
            <w:noProof/>
            <w:webHidden/>
          </w:rPr>
          <w:fldChar w:fldCharType="begin"/>
        </w:r>
        <w:r w:rsidR="008133F4">
          <w:rPr>
            <w:noProof/>
            <w:webHidden/>
          </w:rPr>
          <w:instrText xml:space="preserve"> PAGEREF _Toc138962592 \h </w:instrText>
        </w:r>
        <w:r w:rsidR="008133F4">
          <w:rPr>
            <w:noProof/>
            <w:webHidden/>
          </w:rPr>
        </w:r>
        <w:r w:rsidR="008133F4">
          <w:rPr>
            <w:noProof/>
            <w:webHidden/>
          </w:rPr>
          <w:fldChar w:fldCharType="separate"/>
        </w:r>
        <w:r w:rsidR="007C4B92">
          <w:rPr>
            <w:noProof/>
            <w:webHidden/>
          </w:rPr>
          <w:t>38</w:t>
        </w:r>
        <w:r w:rsidR="008133F4">
          <w:rPr>
            <w:noProof/>
            <w:webHidden/>
          </w:rPr>
          <w:fldChar w:fldCharType="end"/>
        </w:r>
      </w:hyperlink>
    </w:p>
    <w:p w14:paraId="45088A22" w14:textId="25D56444"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593" w:history="1">
        <w:r w:rsidR="008133F4" w:rsidRPr="00B34794">
          <w:rPr>
            <w:rStyle w:val="Hyperlink"/>
            <w:rFonts w:cs="Times New Roman"/>
            <w:noProof/>
          </w:rPr>
          <w:t xml:space="preserve">Gambar 4.9 </w:t>
        </w:r>
        <w:r w:rsidR="008133F4" w:rsidRPr="00B34794">
          <w:rPr>
            <w:rStyle w:val="Hyperlink"/>
            <w:rFonts w:cs="Times New Roman"/>
            <w:i/>
            <w:noProof/>
          </w:rPr>
          <w:t xml:space="preserve">Source code sequential model </w:t>
        </w:r>
        <w:r w:rsidR="008133F4" w:rsidRPr="00B34794">
          <w:rPr>
            <w:rStyle w:val="Hyperlink"/>
            <w:rFonts w:cs="Times New Roman"/>
            <w:noProof/>
          </w:rPr>
          <w:t>buah jambu</w:t>
        </w:r>
        <w:r w:rsidR="008133F4">
          <w:rPr>
            <w:noProof/>
            <w:webHidden/>
          </w:rPr>
          <w:tab/>
        </w:r>
        <w:r w:rsidR="008133F4">
          <w:rPr>
            <w:noProof/>
            <w:webHidden/>
          </w:rPr>
          <w:fldChar w:fldCharType="begin"/>
        </w:r>
        <w:r w:rsidR="008133F4">
          <w:rPr>
            <w:noProof/>
            <w:webHidden/>
          </w:rPr>
          <w:instrText xml:space="preserve"> PAGEREF _Toc138962593 \h </w:instrText>
        </w:r>
        <w:r w:rsidR="008133F4">
          <w:rPr>
            <w:noProof/>
            <w:webHidden/>
          </w:rPr>
        </w:r>
        <w:r w:rsidR="008133F4">
          <w:rPr>
            <w:noProof/>
            <w:webHidden/>
          </w:rPr>
          <w:fldChar w:fldCharType="separate"/>
        </w:r>
        <w:r w:rsidR="007C4B92">
          <w:rPr>
            <w:noProof/>
            <w:webHidden/>
          </w:rPr>
          <w:t>38</w:t>
        </w:r>
        <w:r w:rsidR="008133F4">
          <w:rPr>
            <w:noProof/>
            <w:webHidden/>
          </w:rPr>
          <w:fldChar w:fldCharType="end"/>
        </w:r>
      </w:hyperlink>
    </w:p>
    <w:p w14:paraId="73A805F4" w14:textId="2C40B072"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594" w:history="1">
        <w:r w:rsidR="008133F4" w:rsidRPr="00B34794">
          <w:rPr>
            <w:rStyle w:val="Hyperlink"/>
            <w:rFonts w:cs="Times New Roman"/>
            <w:noProof/>
          </w:rPr>
          <w:t xml:space="preserve">Gambar 4.10 </w:t>
        </w:r>
        <w:r w:rsidR="008133F4" w:rsidRPr="00B34794">
          <w:rPr>
            <w:rStyle w:val="Hyperlink"/>
            <w:rFonts w:cs="Times New Roman"/>
            <w:i/>
            <w:noProof/>
          </w:rPr>
          <w:t xml:space="preserve">Source code sequential model </w:t>
        </w:r>
        <w:r w:rsidR="008133F4" w:rsidRPr="00B34794">
          <w:rPr>
            <w:rStyle w:val="Hyperlink"/>
            <w:rFonts w:cs="Times New Roman"/>
            <w:noProof/>
          </w:rPr>
          <w:t>daun jambu</w:t>
        </w:r>
        <w:r w:rsidR="008133F4">
          <w:rPr>
            <w:noProof/>
            <w:webHidden/>
          </w:rPr>
          <w:tab/>
        </w:r>
        <w:r w:rsidR="008133F4">
          <w:rPr>
            <w:noProof/>
            <w:webHidden/>
          </w:rPr>
          <w:fldChar w:fldCharType="begin"/>
        </w:r>
        <w:r w:rsidR="008133F4">
          <w:rPr>
            <w:noProof/>
            <w:webHidden/>
          </w:rPr>
          <w:instrText xml:space="preserve"> PAGEREF _Toc138962594 \h </w:instrText>
        </w:r>
        <w:r w:rsidR="008133F4">
          <w:rPr>
            <w:noProof/>
            <w:webHidden/>
          </w:rPr>
        </w:r>
        <w:r w:rsidR="008133F4">
          <w:rPr>
            <w:noProof/>
            <w:webHidden/>
          </w:rPr>
          <w:fldChar w:fldCharType="separate"/>
        </w:r>
        <w:r w:rsidR="007C4B92">
          <w:rPr>
            <w:noProof/>
            <w:webHidden/>
          </w:rPr>
          <w:t>39</w:t>
        </w:r>
        <w:r w:rsidR="008133F4">
          <w:rPr>
            <w:noProof/>
            <w:webHidden/>
          </w:rPr>
          <w:fldChar w:fldCharType="end"/>
        </w:r>
      </w:hyperlink>
    </w:p>
    <w:p w14:paraId="0FF9460C" w14:textId="77790E1F"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595" w:history="1">
        <w:r w:rsidR="008133F4" w:rsidRPr="00B34794">
          <w:rPr>
            <w:rStyle w:val="Hyperlink"/>
            <w:rFonts w:cs="Times New Roman"/>
            <w:noProof/>
          </w:rPr>
          <w:t xml:space="preserve">Gambar 4.11 </w:t>
        </w:r>
        <w:r w:rsidR="008133F4" w:rsidRPr="00B34794">
          <w:rPr>
            <w:rStyle w:val="Hyperlink"/>
            <w:rFonts w:cs="Times New Roman"/>
            <w:i/>
            <w:noProof/>
          </w:rPr>
          <w:t>Source code compile model</w:t>
        </w:r>
        <w:r w:rsidR="008133F4">
          <w:rPr>
            <w:noProof/>
            <w:webHidden/>
          </w:rPr>
          <w:tab/>
        </w:r>
        <w:r w:rsidR="008133F4">
          <w:rPr>
            <w:noProof/>
            <w:webHidden/>
          </w:rPr>
          <w:fldChar w:fldCharType="begin"/>
        </w:r>
        <w:r w:rsidR="008133F4">
          <w:rPr>
            <w:noProof/>
            <w:webHidden/>
          </w:rPr>
          <w:instrText xml:space="preserve"> PAGEREF _Toc138962595 \h </w:instrText>
        </w:r>
        <w:r w:rsidR="008133F4">
          <w:rPr>
            <w:noProof/>
            <w:webHidden/>
          </w:rPr>
        </w:r>
        <w:r w:rsidR="008133F4">
          <w:rPr>
            <w:noProof/>
            <w:webHidden/>
          </w:rPr>
          <w:fldChar w:fldCharType="separate"/>
        </w:r>
        <w:r w:rsidR="007C4B92">
          <w:rPr>
            <w:noProof/>
            <w:webHidden/>
          </w:rPr>
          <w:t>39</w:t>
        </w:r>
        <w:r w:rsidR="008133F4">
          <w:rPr>
            <w:noProof/>
            <w:webHidden/>
          </w:rPr>
          <w:fldChar w:fldCharType="end"/>
        </w:r>
      </w:hyperlink>
    </w:p>
    <w:p w14:paraId="6900FD1E" w14:textId="205D2629"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596" w:history="1">
        <w:r w:rsidR="008133F4" w:rsidRPr="00B34794">
          <w:rPr>
            <w:rStyle w:val="Hyperlink"/>
            <w:rFonts w:cs="Times New Roman"/>
            <w:noProof/>
          </w:rPr>
          <w:t xml:space="preserve">Gambar 4.12 </w:t>
        </w:r>
        <w:r w:rsidR="008133F4" w:rsidRPr="00B34794">
          <w:rPr>
            <w:rStyle w:val="Hyperlink"/>
            <w:rFonts w:cs="Times New Roman"/>
            <w:i/>
            <w:noProof/>
          </w:rPr>
          <w:t>Source code model fit</w:t>
        </w:r>
        <w:r w:rsidR="008133F4">
          <w:rPr>
            <w:noProof/>
            <w:webHidden/>
          </w:rPr>
          <w:tab/>
        </w:r>
        <w:r w:rsidR="008133F4">
          <w:rPr>
            <w:noProof/>
            <w:webHidden/>
          </w:rPr>
          <w:fldChar w:fldCharType="begin"/>
        </w:r>
        <w:r w:rsidR="008133F4">
          <w:rPr>
            <w:noProof/>
            <w:webHidden/>
          </w:rPr>
          <w:instrText xml:space="preserve"> PAGEREF _Toc138962596 \h </w:instrText>
        </w:r>
        <w:r w:rsidR="008133F4">
          <w:rPr>
            <w:noProof/>
            <w:webHidden/>
          </w:rPr>
        </w:r>
        <w:r w:rsidR="008133F4">
          <w:rPr>
            <w:noProof/>
            <w:webHidden/>
          </w:rPr>
          <w:fldChar w:fldCharType="separate"/>
        </w:r>
        <w:r w:rsidR="007C4B92">
          <w:rPr>
            <w:noProof/>
            <w:webHidden/>
          </w:rPr>
          <w:t>39</w:t>
        </w:r>
        <w:r w:rsidR="008133F4">
          <w:rPr>
            <w:noProof/>
            <w:webHidden/>
          </w:rPr>
          <w:fldChar w:fldCharType="end"/>
        </w:r>
      </w:hyperlink>
    </w:p>
    <w:p w14:paraId="65FB6208" w14:textId="0FCD5188"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597" w:history="1">
        <w:r w:rsidR="008133F4" w:rsidRPr="00B34794">
          <w:rPr>
            <w:rStyle w:val="Hyperlink"/>
            <w:rFonts w:cs="Times New Roman"/>
            <w:noProof/>
          </w:rPr>
          <w:t xml:space="preserve">Gambar 4.13 </w:t>
        </w:r>
        <w:r w:rsidR="008133F4" w:rsidRPr="00B34794">
          <w:rPr>
            <w:rStyle w:val="Hyperlink"/>
            <w:rFonts w:cs="Times New Roman"/>
            <w:i/>
            <w:noProof/>
          </w:rPr>
          <w:t xml:space="preserve">Graph loss </w:t>
        </w:r>
        <w:r w:rsidR="008133F4" w:rsidRPr="00B34794">
          <w:rPr>
            <w:rStyle w:val="Hyperlink"/>
            <w:rFonts w:cs="Times New Roman"/>
            <w:noProof/>
          </w:rPr>
          <w:t>20</w:t>
        </w:r>
        <w:r w:rsidR="008133F4" w:rsidRPr="00B34794">
          <w:rPr>
            <w:rStyle w:val="Hyperlink"/>
            <w:rFonts w:cs="Times New Roman"/>
            <w:i/>
            <w:noProof/>
          </w:rPr>
          <w:t xml:space="preserve"> epoch</w:t>
        </w:r>
        <w:r w:rsidR="008133F4" w:rsidRPr="00B34794">
          <w:rPr>
            <w:rStyle w:val="Hyperlink"/>
            <w:rFonts w:cs="Times New Roman"/>
            <w:noProof/>
          </w:rPr>
          <w:t xml:space="preserve"> </w:t>
        </w:r>
        <w:r w:rsidR="008133F4">
          <w:rPr>
            <w:rStyle w:val="Hyperlink"/>
            <w:rFonts w:cs="Times New Roman"/>
            <w:noProof/>
          </w:rPr>
          <w:t>………………………………………………</w:t>
        </w:r>
        <w:r w:rsidR="005312C9">
          <w:rPr>
            <w:rStyle w:val="Hyperlink"/>
            <w:rFonts w:cs="Times New Roman"/>
            <w:noProof/>
          </w:rPr>
          <w:t>40</w:t>
        </w:r>
        <w:r w:rsidR="008133F4" w:rsidRPr="00B34794">
          <w:rPr>
            <w:rStyle w:val="Hyperlink"/>
            <w:rFonts w:cs="Times New Roman"/>
            <w:noProof/>
          </w:rPr>
          <w:t xml:space="preserve">      Gambar 4.14 </w:t>
        </w:r>
        <w:r w:rsidR="008133F4" w:rsidRPr="00B34794">
          <w:rPr>
            <w:rStyle w:val="Hyperlink"/>
            <w:rFonts w:cs="Times New Roman"/>
            <w:i/>
            <w:noProof/>
          </w:rPr>
          <w:t xml:space="preserve">Graph loss </w:t>
        </w:r>
        <w:r w:rsidR="008133F4" w:rsidRPr="00B34794">
          <w:rPr>
            <w:rStyle w:val="Hyperlink"/>
            <w:rFonts w:cs="Times New Roman"/>
            <w:noProof/>
          </w:rPr>
          <w:t>30</w:t>
        </w:r>
        <w:r w:rsidR="008133F4" w:rsidRPr="00B34794">
          <w:rPr>
            <w:rStyle w:val="Hyperlink"/>
            <w:rFonts w:cs="Times New Roman"/>
            <w:i/>
            <w:noProof/>
          </w:rPr>
          <w:t xml:space="preserve"> epoch</w:t>
        </w:r>
        <w:r w:rsidR="008133F4">
          <w:rPr>
            <w:noProof/>
            <w:webHidden/>
          </w:rPr>
          <w:tab/>
        </w:r>
        <w:r w:rsidR="008133F4">
          <w:rPr>
            <w:noProof/>
            <w:webHidden/>
          </w:rPr>
          <w:fldChar w:fldCharType="begin"/>
        </w:r>
        <w:r w:rsidR="008133F4">
          <w:rPr>
            <w:noProof/>
            <w:webHidden/>
          </w:rPr>
          <w:instrText xml:space="preserve"> PAGEREF _Toc138962597 \h </w:instrText>
        </w:r>
        <w:r w:rsidR="008133F4">
          <w:rPr>
            <w:noProof/>
            <w:webHidden/>
          </w:rPr>
        </w:r>
        <w:r w:rsidR="008133F4">
          <w:rPr>
            <w:noProof/>
            <w:webHidden/>
          </w:rPr>
          <w:fldChar w:fldCharType="separate"/>
        </w:r>
        <w:r w:rsidR="007C4B92">
          <w:rPr>
            <w:noProof/>
            <w:webHidden/>
          </w:rPr>
          <w:t>41</w:t>
        </w:r>
        <w:r w:rsidR="008133F4">
          <w:rPr>
            <w:noProof/>
            <w:webHidden/>
          </w:rPr>
          <w:fldChar w:fldCharType="end"/>
        </w:r>
      </w:hyperlink>
    </w:p>
    <w:p w14:paraId="77ECA997" w14:textId="466C2980"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598" w:history="1">
        <w:r w:rsidR="008133F4" w:rsidRPr="00B34794">
          <w:rPr>
            <w:rStyle w:val="Hyperlink"/>
            <w:rFonts w:cs="Times New Roman"/>
            <w:noProof/>
          </w:rPr>
          <w:t xml:space="preserve">Gambar 4.15 </w:t>
        </w:r>
        <w:r w:rsidR="008133F4" w:rsidRPr="00B34794">
          <w:rPr>
            <w:rStyle w:val="Hyperlink"/>
            <w:rFonts w:cs="Times New Roman"/>
            <w:i/>
            <w:noProof/>
          </w:rPr>
          <w:t xml:space="preserve">Graph loss </w:t>
        </w:r>
        <w:r w:rsidR="008133F4" w:rsidRPr="00B34794">
          <w:rPr>
            <w:rStyle w:val="Hyperlink"/>
            <w:rFonts w:cs="Times New Roman"/>
            <w:noProof/>
          </w:rPr>
          <w:t xml:space="preserve">40 </w:t>
        </w:r>
        <w:r w:rsidR="008133F4" w:rsidRPr="00B34794">
          <w:rPr>
            <w:rStyle w:val="Hyperlink"/>
            <w:rFonts w:cs="Times New Roman"/>
            <w:i/>
            <w:noProof/>
          </w:rPr>
          <w:t>epoch</w:t>
        </w:r>
        <w:r w:rsidR="008133F4">
          <w:rPr>
            <w:noProof/>
            <w:webHidden/>
          </w:rPr>
          <w:tab/>
        </w:r>
        <w:r w:rsidR="008133F4">
          <w:rPr>
            <w:noProof/>
            <w:webHidden/>
          </w:rPr>
          <w:fldChar w:fldCharType="begin"/>
        </w:r>
        <w:r w:rsidR="008133F4">
          <w:rPr>
            <w:noProof/>
            <w:webHidden/>
          </w:rPr>
          <w:instrText xml:space="preserve"> PAGEREF _Toc138962598 \h </w:instrText>
        </w:r>
        <w:r w:rsidR="008133F4">
          <w:rPr>
            <w:noProof/>
            <w:webHidden/>
          </w:rPr>
        </w:r>
        <w:r w:rsidR="008133F4">
          <w:rPr>
            <w:noProof/>
            <w:webHidden/>
          </w:rPr>
          <w:fldChar w:fldCharType="separate"/>
        </w:r>
        <w:r w:rsidR="007C4B92">
          <w:rPr>
            <w:noProof/>
            <w:webHidden/>
          </w:rPr>
          <w:t>42</w:t>
        </w:r>
        <w:r w:rsidR="008133F4">
          <w:rPr>
            <w:noProof/>
            <w:webHidden/>
          </w:rPr>
          <w:fldChar w:fldCharType="end"/>
        </w:r>
      </w:hyperlink>
    </w:p>
    <w:p w14:paraId="4D32FA25" w14:textId="70AC7D13"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599" w:history="1">
        <w:r w:rsidR="008133F4" w:rsidRPr="00B34794">
          <w:rPr>
            <w:rStyle w:val="Hyperlink"/>
            <w:rFonts w:cs="Times New Roman"/>
            <w:noProof/>
          </w:rPr>
          <w:t xml:space="preserve">Gambar 4.16 </w:t>
        </w:r>
        <w:r w:rsidR="008133F4" w:rsidRPr="00B34794">
          <w:rPr>
            <w:rStyle w:val="Hyperlink"/>
            <w:rFonts w:cs="Times New Roman"/>
            <w:i/>
            <w:noProof/>
          </w:rPr>
          <w:t>Source code kernel regularizers</w:t>
        </w:r>
        <w:r w:rsidR="008133F4">
          <w:rPr>
            <w:noProof/>
            <w:webHidden/>
          </w:rPr>
          <w:tab/>
        </w:r>
        <w:r w:rsidR="008133F4">
          <w:rPr>
            <w:noProof/>
            <w:webHidden/>
          </w:rPr>
          <w:fldChar w:fldCharType="begin"/>
        </w:r>
        <w:r w:rsidR="008133F4">
          <w:rPr>
            <w:noProof/>
            <w:webHidden/>
          </w:rPr>
          <w:instrText xml:space="preserve"> PAGEREF _Toc138962599 \h </w:instrText>
        </w:r>
        <w:r w:rsidR="008133F4">
          <w:rPr>
            <w:noProof/>
            <w:webHidden/>
          </w:rPr>
        </w:r>
        <w:r w:rsidR="008133F4">
          <w:rPr>
            <w:noProof/>
            <w:webHidden/>
          </w:rPr>
          <w:fldChar w:fldCharType="separate"/>
        </w:r>
        <w:r w:rsidR="007C4B92">
          <w:rPr>
            <w:noProof/>
            <w:webHidden/>
          </w:rPr>
          <w:t>43</w:t>
        </w:r>
        <w:r w:rsidR="008133F4">
          <w:rPr>
            <w:noProof/>
            <w:webHidden/>
          </w:rPr>
          <w:fldChar w:fldCharType="end"/>
        </w:r>
      </w:hyperlink>
    </w:p>
    <w:p w14:paraId="37B333AF" w14:textId="293CFD22"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600" w:history="1">
        <w:r w:rsidR="008133F4" w:rsidRPr="00B34794">
          <w:rPr>
            <w:rStyle w:val="Hyperlink"/>
            <w:rFonts w:cs="Times New Roman"/>
            <w:noProof/>
          </w:rPr>
          <w:t xml:space="preserve">Gambar 4.17 </w:t>
        </w:r>
        <w:r w:rsidR="008133F4" w:rsidRPr="00B34794">
          <w:rPr>
            <w:rStyle w:val="Hyperlink"/>
            <w:rFonts w:cs="Times New Roman"/>
            <w:i/>
            <w:noProof/>
          </w:rPr>
          <w:t xml:space="preserve">Graph loss kernel regularizers, dropout </w:t>
        </w:r>
        <w:r w:rsidR="008133F4" w:rsidRPr="00B34794">
          <w:rPr>
            <w:rStyle w:val="Hyperlink"/>
            <w:rFonts w:cs="Times New Roman"/>
            <w:noProof/>
          </w:rPr>
          <w:t>0.1</w:t>
        </w:r>
        <w:r w:rsidR="008133F4" w:rsidRPr="00B34794">
          <w:rPr>
            <w:rStyle w:val="Hyperlink"/>
            <w:rFonts w:cs="Times New Roman"/>
            <w:i/>
            <w:noProof/>
          </w:rPr>
          <w:t xml:space="preserve"> </w:t>
        </w:r>
        <w:r w:rsidR="008133F4" w:rsidRPr="00B34794">
          <w:rPr>
            <w:rStyle w:val="Hyperlink"/>
            <w:rFonts w:cs="Times New Roman"/>
            <w:noProof/>
          </w:rPr>
          <w:t>dan 0.2</w:t>
        </w:r>
        <w:r w:rsidR="008133F4">
          <w:rPr>
            <w:noProof/>
            <w:webHidden/>
          </w:rPr>
          <w:tab/>
        </w:r>
        <w:r w:rsidR="008133F4">
          <w:rPr>
            <w:noProof/>
            <w:webHidden/>
          </w:rPr>
          <w:fldChar w:fldCharType="begin"/>
        </w:r>
        <w:r w:rsidR="008133F4">
          <w:rPr>
            <w:noProof/>
            <w:webHidden/>
          </w:rPr>
          <w:instrText xml:space="preserve"> PAGEREF _Toc138962600 \h </w:instrText>
        </w:r>
        <w:r w:rsidR="008133F4">
          <w:rPr>
            <w:noProof/>
            <w:webHidden/>
          </w:rPr>
        </w:r>
        <w:r w:rsidR="008133F4">
          <w:rPr>
            <w:noProof/>
            <w:webHidden/>
          </w:rPr>
          <w:fldChar w:fldCharType="separate"/>
        </w:r>
        <w:r w:rsidR="007C4B92">
          <w:rPr>
            <w:noProof/>
            <w:webHidden/>
          </w:rPr>
          <w:t>43</w:t>
        </w:r>
        <w:r w:rsidR="008133F4">
          <w:rPr>
            <w:noProof/>
            <w:webHidden/>
          </w:rPr>
          <w:fldChar w:fldCharType="end"/>
        </w:r>
      </w:hyperlink>
    </w:p>
    <w:p w14:paraId="70D29D08" w14:textId="6FDD993D"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601" w:history="1">
        <w:r w:rsidR="008133F4" w:rsidRPr="00B34794">
          <w:rPr>
            <w:rStyle w:val="Hyperlink"/>
            <w:rFonts w:cs="Times New Roman"/>
            <w:noProof/>
          </w:rPr>
          <w:t xml:space="preserve">Gambar 4.18 </w:t>
        </w:r>
        <w:r w:rsidR="008133F4" w:rsidRPr="00B34794">
          <w:rPr>
            <w:rStyle w:val="Hyperlink"/>
            <w:rFonts w:cs="Times New Roman"/>
            <w:i/>
            <w:noProof/>
          </w:rPr>
          <w:t>Model evaluate kernel regularizers, 0.1 dropout</w:t>
        </w:r>
        <w:r w:rsidR="008133F4">
          <w:rPr>
            <w:noProof/>
            <w:webHidden/>
          </w:rPr>
          <w:tab/>
        </w:r>
        <w:r w:rsidR="008133F4">
          <w:rPr>
            <w:noProof/>
            <w:webHidden/>
          </w:rPr>
          <w:fldChar w:fldCharType="begin"/>
        </w:r>
        <w:r w:rsidR="008133F4">
          <w:rPr>
            <w:noProof/>
            <w:webHidden/>
          </w:rPr>
          <w:instrText xml:space="preserve"> PAGEREF _Toc138962601 \h </w:instrText>
        </w:r>
        <w:r w:rsidR="008133F4">
          <w:rPr>
            <w:noProof/>
            <w:webHidden/>
          </w:rPr>
        </w:r>
        <w:r w:rsidR="008133F4">
          <w:rPr>
            <w:noProof/>
            <w:webHidden/>
          </w:rPr>
          <w:fldChar w:fldCharType="separate"/>
        </w:r>
        <w:r w:rsidR="007C4B92">
          <w:rPr>
            <w:noProof/>
            <w:webHidden/>
          </w:rPr>
          <w:t>43</w:t>
        </w:r>
        <w:r w:rsidR="008133F4">
          <w:rPr>
            <w:noProof/>
            <w:webHidden/>
          </w:rPr>
          <w:fldChar w:fldCharType="end"/>
        </w:r>
      </w:hyperlink>
    </w:p>
    <w:p w14:paraId="5ADF41A7" w14:textId="02D8981E"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602" w:history="1">
        <w:r w:rsidR="008133F4" w:rsidRPr="00B34794">
          <w:rPr>
            <w:rStyle w:val="Hyperlink"/>
            <w:rFonts w:cs="Times New Roman"/>
            <w:noProof/>
          </w:rPr>
          <w:t xml:space="preserve">Gambar 4.19 </w:t>
        </w:r>
        <w:r w:rsidR="008133F4" w:rsidRPr="00B34794">
          <w:rPr>
            <w:rStyle w:val="Hyperlink"/>
            <w:rFonts w:cs="Times New Roman"/>
            <w:i/>
            <w:noProof/>
          </w:rPr>
          <w:t>Model evaluate kernel regularizers, 0.2 dropout</w:t>
        </w:r>
        <w:r w:rsidR="008133F4">
          <w:rPr>
            <w:noProof/>
            <w:webHidden/>
          </w:rPr>
          <w:tab/>
        </w:r>
        <w:r w:rsidR="008133F4">
          <w:rPr>
            <w:noProof/>
            <w:webHidden/>
          </w:rPr>
          <w:fldChar w:fldCharType="begin"/>
        </w:r>
        <w:r w:rsidR="008133F4">
          <w:rPr>
            <w:noProof/>
            <w:webHidden/>
          </w:rPr>
          <w:instrText xml:space="preserve"> PAGEREF _Toc138962602 \h </w:instrText>
        </w:r>
        <w:r w:rsidR="008133F4">
          <w:rPr>
            <w:noProof/>
            <w:webHidden/>
          </w:rPr>
        </w:r>
        <w:r w:rsidR="008133F4">
          <w:rPr>
            <w:noProof/>
            <w:webHidden/>
          </w:rPr>
          <w:fldChar w:fldCharType="separate"/>
        </w:r>
        <w:r w:rsidR="007C4B92">
          <w:rPr>
            <w:noProof/>
            <w:webHidden/>
          </w:rPr>
          <w:t>43</w:t>
        </w:r>
        <w:r w:rsidR="008133F4">
          <w:rPr>
            <w:noProof/>
            <w:webHidden/>
          </w:rPr>
          <w:fldChar w:fldCharType="end"/>
        </w:r>
      </w:hyperlink>
    </w:p>
    <w:p w14:paraId="41E68659" w14:textId="3F7976A8"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603" w:history="1">
        <w:r w:rsidR="008133F4" w:rsidRPr="00B34794">
          <w:rPr>
            <w:rStyle w:val="Hyperlink"/>
            <w:rFonts w:cs="Times New Roman"/>
            <w:noProof/>
          </w:rPr>
          <w:t xml:space="preserve">Gambar 4.20 </w:t>
        </w:r>
        <w:r w:rsidR="008133F4" w:rsidRPr="00B34794">
          <w:rPr>
            <w:rStyle w:val="Hyperlink"/>
            <w:rFonts w:cs="Times New Roman"/>
            <w:i/>
            <w:noProof/>
          </w:rPr>
          <w:t xml:space="preserve">Training graph model </w:t>
        </w:r>
        <w:r w:rsidR="008133F4" w:rsidRPr="00B34794">
          <w:rPr>
            <w:rStyle w:val="Hyperlink"/>
            <w:rFonts w:cs="Times New Roman"/>
            <w:noProof/>
          </w:rPr>
          <w:t>buah jambu</w:t>
        </w:r>
        <w:r w:rsidR="008133F4">
          <w:rPr>
            <w:noProof/>
            <w:webHidden/>
          </w:rPr>
          <w:tab/>
        </w:r>
        <w:r w:rsidR="008133F4">
          <w:rPr>
            <w:noProof/>
            <w:webHidden/>
          </w:rPr>
          <w:fldChar w:fldCharType="begin"/>
        </w:r>
        <w:r w:rsidR="008133F4">
          <w:rPr>
            <w:noProof/>
            <w:webHidden/>
          </w:rPr>
          <w:instrText xml:space="preserve"> PAGEREF _Toc138962603 \h </w:instrText>
        </w:r>
        <w:r w:rsidR="008133F4">
          <w:rPr>
            <w:noProof/>
            <w:webHidden/>
          </w:rPr>
        </w:r>
        <w:r w:rsidR="008133F4">
          <w:rPr>
            <w:noProof/>
            <w:webHidden/>
          </w:rPr>
          <w:fldChar w:fldCharType="separate"/>
        </w:r>
        <w:r w:rsidR="007C4B92">
          <w:rPr>
            <w:noProof/>
            <w:webHidden/>
          </w:rPr>
          <w:t>44</w:t>
        </w:r>
        <w:r w:rsidR="008133F4">
          <w:rPr>
            <w:noProof/>
            <w:webHidden/>
          </w:rPr>
          <w:fldChar w:fldCharType="end"/>
        </w:r>
      </w:hyperlink>
    </w:p>
    <w:p w14:paraId="43BCE6A3" w14:textId="0756A42E"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604" w:history="1">
        <w:r w:rsidR="008133F4" w:rsidRPr="00B34794">
          <w:rPr>
            <w:rStyle w:val="Hyperlink"/>
            <w:rFonts w:cs="Times New Roman"/>
            <w:noProof/>
          </w:rPr>
          <w:t xml:space="preserve">Gambar 4.21 Training </w:t>
        </w:r>
        <w:r w:rsidR="008133F4" w:rsidRPr="00B34794">
          <w:rPr>
            <w:rStyle w:val="Hyperlink"/>
            <w:rFonts w:cs="Times New Roman"/>
            <w:i/>
            <w:noProof/>
          </w:rPr>
          <w:t xml:space="preserve">evaluation model </w:t>
        </w:r>
        <w:r w:rsidR="008133F4" w:rsidRPr="00B34794">
          <w:rPr>
            <w:rStyle w:val="Hyperlink"/>
            <w:rFonts w:cs="Times New Roman"/>
            <w:noProof/>
          </w:rPr>
          <w:t>buah jambu</w:t>
        </w:r>
        <w:r w:rsidR="008133F4">
          <w:rPr>
            <w:noProof/>
            <w:webHidden/>
          </w:rPr>
          <w:tab/>
        </w:r>
        <w:r w:rsidR="008133F4">
          <w:rPr>
            <w:noProof/>
            <w:webHidden/>
          </w:rPr>
          <w:fldChar w:fldCharType="begin"/>
        </w:r>
        <w:r w:rsidR="008133F4">
          <w:rPr>
            <w:noProof/>
            <w:webHidden/>
          </w:rPr>
          <w:instrText xml:space="preserve"> PAGEREF _Toc138962604 \h </w:instrText>
        </w:r>
        <w:r w:rsidR="008133F4">
          <w:rPr>
            <w:noProof/>
            <w:webHidden/>
          </w:rPr>
        </w:r>
        <w:r w:rsidR="008133F4">
          <w:rPr>
            <w:noProof/>
            <w:webHidden/>
          </w:rPr>
          <w:fldChar w:fldCharType="separate"/>
        </w:r>
        <w:r w:rsidR="007C4B92">
          <w:rPr>
            <w:noProof/>
            <w:webHidden/>
          </w:rPr>
          <w:t>44</w:t>
        </w:r>
        <w:r w:rsidR="008133F4">
          <w:rPr>
            <w:noProof/>
            <w:webHidden/>
          </w:rPr>
          <w:fldChar w:fldCharType="end"/>
        </w:r>
      </w:hyperlink>
    </w:p>
    <w:p w14:paraId="40E8E10B" w14:textId="0A6BE79C"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605" w:history="1">
        <w:r w:rsidR="008133F4" w:rsidRPr="00B34794">
          <w:rPr>
            <w:rStyle w:val="Hyperlink"/>
            <w:rFonts w:cs="Times New Roman"/>
            <w:noProof/>
          </w:rPr>
          <w:t xml:space="preserve">Gambar 4.22 </w:t>
        </w:r>
        <w:r w:rsidR="008133F4" w:rsidRPr="00B34794">
          <w:rPr>
            <w:rStyle w:val="Hyperlink"/>
            <w:rFonts w:cs="Times New Roman"/>
            <w:i/>
            <w:noProof/>
          </w:rPr>
          <w:t>Confusion matrix</w:t>
        </w:r>
        <w:r w:rsidR="008133F4" w:rsidRPr="00B34794">
          <w:rPr>
            <w:rStyle w:val="Hyperlink"/>
            <w:rFonts w:cs="Times New Roman"/>
            <w:noProof/>
          </w:rPr>
          <w:t xml:space="preserve"> </w:t>
        </w:r>
        <w:r w:rsidR="008133F4" w:rsidRPr="00B34794">
          <w:rPr>
            <w:rStyle w:val="Hyperlink"/>
            <w:rFonts w:cs="Times New Roman"/>
            <w:i/>
            <w:noProof/>
          </w:rPr>
          <w:t xml:space="preserve">model </w:t>
        </w:r>
        <w:r w:rsidR="008133F4" w:rsidRPr="00B34794">
          <w:rPr>
            <w:rStyle w:val="Hyperlink"/>
            <w:rFonts w:cs="Times New Roman"/>
            <w:noProof/>
          </w:rPr>
          <w:t>buah jambu</w:t>
        </w:r>
        <w:r w:rsidR="008133F4">
          <w:rPr>
            <w:noProof/>
            <w:webHidden/>
          </w:rPr>
          <w:tab/>
        </w:r>
        <w:r w:rsidR="008133F4">
          <w:rPr>
            <w:noProof/>
            <w:webHidden/>
          </w:rPr>
          <w:fldChar w:fldCharType="begin"/>
        </w:r>
        <w:r w:rsidR="008133F4">
          <w:rPr>
            <w:noProof/>
            <w:webHidden/>
          </w:rPr>
          <w:instrText xml:space="preserve"> PAGEREF _Toc138962605 \h </w:instrText>
        </w:r>
        <w:r w:rsidR="008133F4">
          <w:rPr>
            <w:noProof/>
            <w:webHidden/>
          </w:rPr>
        </w:r>
        <w:r w:rsidR="008133F4">
          <w:rPr>
            <w:noProof/>
            <w:webHidden/>
          </w:rPr>
          <w:fldChar w:fldCharType="separate"/>
        </w:r>
        <w:r w:rsidR="007C4B92">
          <w:rPr>
            <w:noProof/>
            <w:webHidden/>
          </w:rPr>
          <w:t>45</w:t>
        </w:r>
        <w:r w:rsidR="008133F4">
          <w:rPr>
            <w:noProof/>
            <w:webHidden/>
          </w:rPr>
          <w:fldChar w:fldCharType="end"/>
        </w:r>
      </w:hyperlink>
    </w:p>
    <w:p w14:paraId="410E3711" w14:textId="3340B7E5"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606" w:history="1">
        <w:r w:rsidR="008133F4" w:rsidRPr="00B34794">
          <w:rPr>
            <w:rStyle w:val="Hyperlink"/>
            <w:rFonts w:cs="Times New Roman"/>
            <w:noProof/>
          </w:rPr>
          <w:t xml:space="preserve">Gambar 4.23 </w:t>
        </w:r>
        <w:r w:rsidR="008133F4" w:rsidRPr="00B34794">
          <w:rPr>
            <w:rStyle w:val="Hyperlink"/>
            <w:rFonts w:cs="Times New Roman"/>
            <w:i/>
            <w:noProof/>
          </w:rPr>
          <w:t>Training graph model</w:t>
        </w:r>
        <w:r w:rsidR="008133F4" w:rsidRPr="00B34794">
          <w:rPr>
            <w:rStyle w:val="Hyperlink"/>
            <w:rFonts w:cs="Times New Roman"/>
            <w:noProof/>
          </w:rPr>
          <w:t xml:space="preserve"> daun jambu</w:t>
        </w:r>
        <w:r w:rsidR="008133F4">
          <w:rPr>
            <w:noProof/>
            <w:webHidden/>
          </w:rPr>
          <w:tab/>
        </w:r>
        <w:r w:rsidR="008133F4">
          <w:rPr>
            <w:noProof/>
            <w:webHidden/>
          </w:rPr>
          <w:fldChar w:fldCharType="begin"/>
        </w:r>
        <w:r w:rsidR="008133F4">
          <w:rPr>
            <w:noProof/>
            <w:webHidden/>
          </w:rPr>
          <w:instrText xml:space="preserve"> PAGEREF _Toc138962606 \h </w:instrText>
        </w:r>
        <w:r w:rsidR="008133F4">
          <w:rPr>
            <w:noProof/>
            <w:webHidden/>
          </w:rPr>
        </w:r>
        <w:r w:rsidR="008133F4">
          <w:rPr>
            <w:noProof/>
            <w:webHidden/>
          </w:rPr>
          <w:fldChar w:fldCharType="separate"/>
        </w:r>
        <w:r w:rsidR="007C4B92">
          <w:rPr>
            <w:noProof/>
            <w:webHidden/>
          </w:rPr>
          <w:t>45</w:t>
        </w:r>
        <w:r w:rsidR="008133F4">
          <w:rPr>
            <w:noProof/>
            <w:webHidden/>
          </w:rPr>
          <w:fldChar w:fldCharType="end"/>
        </w:r>
      </w:hyperlink>
    </w:p>
    <w:p w14:paraId="5963595F" w14:textId="2FEFDD54"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607" w:history="1">
        <w:r w:rsidR="008133F4" w:rsidRPr="00B34794">
          <w:rPr>
            <w:rStyle w:val="Hyperlink"/>
            <w:rFonts w:cs="Times New Roman"/>
            <w:noProof/>
          </w:rPr>
          <w:t xml:space="preserve">Gambar 4.24 </w:t>
        </w:r>
        <w:r w:rsidR="008133F4" w:rsidRPr="00B34794">
          <w:rPr>
            <w:rStyle w:val="Hyperlink"/>
            <w:rFonts w:cs="Times New Roman"/>
            <w:i/>
            <w:noProof/>
          </w:rPr>
          <w:t xml:space="preserve">Training evaluation model </w:t>
        </w:r>
        <w:r w:rsidR="008133F4" w:rsidRPr="00B34794">
          <w:rPr>
            <w:rStyle w:val="Hyperlink"/>
            <w:rFonts w:cs="Times New Roman"/>
            <w:noProof/>
          </w:rPr>
          <w:t>daun jambu</w:t>
        </w:r>
        <w:r w:rsidR="008133F4">
          <w:rPr>
            <w:noProof/>
            <w:webHidden/>
          </w:rPr>
          <w:tab/>
        </w:r>
        <w:r w:rsidR="008133F4">
          <w:rPr>
            <w:noProof/>
            <w:webHidden/>
          </w:rPr>
          <w:fldChar w:fldCharType="begin"/>
        </w:r>
        <w:r w:rsidR="008133F4">
          <w:rPr>
            <w:noProof/>
            <w:webHidden/>
          </w:rPr>
          <w:instrText xml:space="preserve"> PAGEREF _Toc138962607 \h </w:instrText>
        </w:r>
        <w:r w:rsidR="008133F4">
          <w:rPr>
            <w:noProof/>
            <w:webHidden/>
          </w:rPr>
        </w:r>
        <w:r w:rsidR="008133F4">
          <w:rPr>
            <w:noProof/>
            <w:webHidden/>
          </w:rPr>
          <w:fldChar w:fldCharType="separate"/>
        </w:r>
        <w:r w:rsidR="007C4B92">
          <w:rPr>
            <w:noProof/>
            <w:webHidden/>
          </w:rPr>
          <w:t>46</w:t>
        </w:r>
        <w:r w:rsidR="008133F4">
          <w:rPr>
            <w:noProof/>
            <w:webHidden/>
          </w:rPr>
          <w:fldChar w:fldCharType="end"/>
        </w:r>
      </w:hyperlink>
    </w:p>
    <w:p w14:paraId="53687551" w14:textId="3DF6B787"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608" w:history="1">
        <w:r w:rsidR="008133F4" w:rsidRPr="00B34794">
          <w:rPr>
            <w:rStyle w:val="Hyperlink"/>
            <w:rFonts w:cs="Times New Roman"/>
            <w:noProof/>
          </w:rPr>
          <w:t xml:space="preserve">Gambar 4.25 </w:t>
        </w:r>
        <w:r w:rsidR="008133F4" w:rsidRPr="00B34794">
          <w:rPr>
            <w:rStyle w:val="Hyperlink"/>
            <w:rFonts w:cs="Times New Roman"/>
            <w:i/>
            <w:noProof/>
          </w:rPr>
          <w:t xml:space="preserve">Confusion matrix model </w:t>
        </w:r>
        <w:r w:rsidR="008133F4" w:rsidRPr="00B34794">
          <w:rPr>
            <w:rStyle w:val="Hyperlink"/>
            <w:rFonts w:cs="Times New Roman"/>
            <w:noProof/>
          </w:rPr>
          <w:t>daun jambu</w:t>
        </w:r>
        <w:r w:rsidR="008133F4">
          <w:rPr>
            <w:noProof/>
            <w:webHidden/>
          </w:rPr>
          <w:tab/>
        </w:r>
        <w:r w:rsidR="008133F4">
          <w:rPr>
            <w:noProof/>
            <w:webHidden/>
          </w:rPr>
          <w:fldChar w:fldCharType="begin"/>
        </w:r>
        <w:r w:rsidR="008133F4">
          <w:rPr>
            <w:noProof/>
            <w:webHidden/>
          </w:rPr>
          <w:instrText xml:space="preserve"> PAGEREF _Toc138962608 \h </w:instrText>
        </w:r>
        <w:r w:rsidR="008133F4">
          <w:rPr>
            <w:noProof/>
            <w:webHidden/>
          </w:rPr>
        </w:r>
        <w:r w:rsidR="008133F4">
          <w:rPr>
            <w:noProof/>
            <w:webHidden/>
          </w:rPr>
          <w:fldChar w:fldCharType="separate"/>
        </w:r>
        <w:r w:rsidR="007C4B92">
          <w:rPr>
            <w:noProof/>
            <w:webHidden/>
          </w:rPr>
          <w:t>46</w:t>
        </w:r>
        <w:r w:rsidR="008133F4">
          <w:rPr>
            <w:noProof/>
            <w:webHidden/>
          </w:rPr>
          <w:fldChar w:fldCharType="end"/>
        </w:r>
      </w:hyperlink>
    </w:p>
    <w:p w14:paraId="69697C2A" w14:textId="61DD8247"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609" w:history="1">
        <w:r w:rsidR="008133F4" w:rsidRPr="00B34794">
          <w:rPr>
            <w:rStyle w:val="Hyperlink"/>
            <w:rFonts w:cs="Times New Roman"/>
            <w:noProof/>
          </w:rPr>
          <w:t xml:space="preserve">Gambar 4.26 Halaman </w:t>
        </w:r>
        <w:r w:rsidR="008133F4" w:rsidRPr="00B34794">
          <w:rPr>
            <w:rStyle w:val="Hyperlink"/>
            <w:rFonts w:cs="Times New Roman"/>
            <w:i/>
            <w:noProof/>
          </w:rPr>
          <w:t>splash</w:t>
        </w:r>
        <w:r w:rsidR="008133F4">
          <w:rPr>
            <w:noProof/>
            <w:webHidden/>
          </w:rPr>
          <w:tab/>
        </w:r>
        <w:r w:rsidR="008133F4">
          <w:rPr>
            <w:noProof/>
            <w:webHidden/>
          </w:rPr>
          <w:fldChar w:fldCharType="begin"/>
        </w:r>
        <w:r w:rsidR="008133F4">
          <w:rPr>
            <w:noProof/>
            <w:webHidden/>
          </w:rPr>
          <w:instrText xml:space="preserve"> PAGEREF _Toc138962609 \h </w:instrText>
        </w:r>
        <w:r w:rsidR="008133F4">
          <w:rPr>
            <w:noProof/>
            <w:webHidden/>
          </w:rPr>
        </w:r>
        <w:r w:rsidR="008133F4">
          <w:rPr>
            <w:noProof/>
            <w:webHidden/>
          </w:rPr>
          <w:fldChar w:fldCharType="separate"/>
        </w:r>
        <w:r w:rsidR="007C4B92">
          <w:rPr>
            <w:noProof/>
            <w:webHidden/>
          </w:rPr>
          <w:t>47</w:t>
        </w:r>
        <w:r w:rsidR="008133F4">
          <w:rPr>
            <w:noProof/>
            <w:webHidden/>
          </w:rPr>
          <w:fldChar w:fldCharType="end"/>
        </w:r>
      </w:hyperlink>
    </w:p>
    <w:p w14:paraId="0ECD4C00" w14:textId="0AD33EE2"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r:id="rId10" w:anchor="_Toc138962610" w:history="1">
        <w:r w:rsidR="008133F4" w:rsidRPr="00B34794">
          <w:rPr>
            <w:rStyle w:val="Hyperlink"/>
            <w:noProof/>
          </w:rPr>
          <w:t xml:space="preserve">Gambar 4.27 Halaman </w:t>
        </w:r>
        <w:r w:rsidR="008133F4" w:rsidRPr="00B34794">
          <w:rPr>
            <w:rStyle w:val="Hyperlink"/>
            <w:i/>
            <w:noProof/>
          </w:rPr>
          <w:t xml:space="preserve">Onboarding </w:t>
        </w:r>
        <w:r w:rsidR="008133F4" w:rsidRPr="00B34794">
          <w:rPr>
            <w:rStyle w:val="Hyperlink"/>
            <w:noProof/>
          </w:rPr>
          <w:t>1</w:t>
        </w:r>
        <w:r w:rsidR="008133F4" w:rsidRPr="00B34794">
          <w:rPr>
            <w:rStyle w:val="Hyperlink"/>
            <w:i/>
            <w:noProof/>
          </w:rPr>
          <w:t xml:space="preserve"> </w:t>
        </w:r>
        <w:r w:rsidR="008133F4" w:rsidRPr="00B34794">
          <w:rPr>
            <w:rStyle w:val="Hyperlink"/>
            <w:noProof/>
          </w:rPr>
          <w:t>dan 2</w:t>
        </w:r>
        <w:r w:rsidR="008133F4">
          <w:rPr>
            <w:noProof/>
            <w:webHidden/>
          </w:rPr>
          <w:tab/>
        </w:r>
        <w:r w:rsidR="008133F4">
          <w:rPr>
            <w:noProof/>
            <w:webHidden/>
          </w:rPr>
          <w:fldChar w:fldCharType="begin"/>
        </w:r>
        <w:r w:rsidR="008133F4">
          <w:rPr>
            <w:noProof/>
            <w:webHidden/>
          </w:rPr>
          <w:instrText xml:space="preserve"> PAGEREF _Toc138962610 \h </w:instrText>
        </w:r>
        <w:r w:rsidR="008133F4">
          <w:rPr>
            <w:noProof/>
            <w:webHidden/>
          </w:rPr>
        </w:r>
        <w:r w:rsidR="008133F4">
          <w:rPr>
            <w:noProof/>
            <w:webHidden/>
          </w:rPr>
          <w:fldChar w:fldCharType="separate"/>
        </w:r>
        <w:r w:rsidR="007C4B92">
          <w:rPr>
            <w:noProof/>
            <w:webHidden/>
          </w:rPr>
          <w:t>47</w:t>
        </w:r>
        <w:r w:rsidR="008133F4">
          <w:rPr>
            <w:noProof/>
            <w:webHidden/>
          </w:rPr>
          <w:fldChar w:fldCharType="end"/>
        </w:r>
      </w:hyperlink>
    </w:p>
    <w:p w14:paraId="74E94F53" w14:textId="66F47003"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611" w:history="1">
        <w:r w:rsidR="008133F4" w:rsidRPr="00B34794">
          <w:rPr>
            <w:rStyle w:val="Hyperlink"/>
            <w:rFonts w:cs="Times New Roman"/>
            <w:noProof/>
          </w:rPr>
          <w:t xml:space="preserve">Gambar 4.28 Halaman </w:t>
        </w:r>
        <w:r w:rsidR="008133F4" w:rsidRPr="00B34794">
          <w:rPr>
            <w:rStyle w:val="Hyperlink"/>
            <w:rFonts w:cs="Times New Roman"/>
            <w:i/>
            <w:noProof/>
          </w:rPr>
          <w:t xml:space="preserve">Onboarding </w:t>
        </w:r>
        <w:r w:rsidR="008133F4" w:rsidRPr="00B34794">
          <w:rPr>
            <w:rStyle w:val="Hyperlink"/>
            <w:rFonts w:cs="Times New Roman"/>
            <w:noProof/>
          </w:rPr>
          <w:t>3</w:t>
        </w:r>
        <w:r w:rsidR="008133F4">
          <w:rPr>
            <w:noProof/>
            <w:webHidden/>
          </w:rPr>
          <w:tab/>
        </w:r>
        <w:r w:rsidR="008133F4">
          <w:rPr>
            <w:noProof/>
            <w:webHidden/>
          </w:rPr>
          <w:fldChar w:fldCharType="begin"/>
        </w:r>
        <w:r w:rsidR="008133F4">
          <w:rPr>
            <w:noProof/>
            <w:webHidden/>
          </w:rPr>
          <w:instrText xml:space="preserve"> PAGEREF _Toc138962611 \h </w:instrText>
        </w:r>
        <w:r w:rsidR="008133F4">
          <w:rPr>
            <w:noProof/>
            <w:webHidden/>
          </w:rPr>
        </w:r>
        <w:r w:rsidR="008133F4">
          <w:rPr>
            <w:noProof/>
            <w:webHidden/>
          </w:rPr>
          <w:fldChar w:fldCharType="separate"/>
        </w:r>
        <w:r w:rsidR="007C4B92">
          <w:rPr>
            <w:noProof/>
            <w:webHidden/>
          </w:rPr>
          <w:t>48</w:t>
        </w:r>
        <w:r w:rsidR="008133F4">
          <w:rPr>
            <w:noProof/>
            <w:webHidden/>
          </w:rPr>
          <w:fldChar w:fldCharType="end"/>
        </w:r>
      </w:hyperlink>
    </w:p>
    <w:p w14:paraId="35950D40" w14:textId="79991063"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r:id="rId11" w:anchor="_Toc138962612" w:history="1">
        <w:r w:rsidR="008133F4" w:rsidRPr="00B34794">
          <w:rPr>
            <w:rStyle w:val="Hyperlink"/>
            <w:noProof/>
          </w:rPr>
          <w:t>Gambar 4.29 Halaman utama</w:t>
        </w:r>
        <w:r w:rsidR="008133F4">
          <w:rPr>
            <w:noProof/>
            <w:webHidden/>
          </w:rPr>
          <w:tab/>
        </w:r>
        <w:r w:rsidR="008133F4">
          <w:rPr>
            <w:noProof/>
            <w:webHidden/>
          </w:rPr>
          <w:fldChar w:fldCharType="begin"/>
        </w:r>
        <w:r w:rsidR="008133F4">
          <w:rPr>
            <w:noProof/>
            <w:webHidden/>
          </w:rPr>
          <w:instrText xml:space="preserve"> PAGEREF _Toc138962612 \h </w:instrText>
        </w:r>
        <w:r w:rsidR="008133F4">
          <w:rPr>
            <w:noProof/>
            <w:webHidden/>
          </w:rPr>
        </w:r>
        <w:r w:rsidR="008133F4">
          <w:rPr>
            <w:noProof/>
            <w:webHidden/>
          </w:rPr>
          <w:fldChar w:fldCharType="separate"/>
        </w:r>
        <w:r w:rsidR="007C4B92">
          <w:rPr>
            <w:noProof/>
            <w:webHidden/>
          </w:rPr>
          <w:t>48</w:t>
        </w:r>
        <w:r w:rsidR="008133F4">
          <w:rPr>
            <w:noProof/>
            <w:webHidden/>
          </w:rPr>
          <w:fldChar w:fldCharType="end"/>
        </w:r>
      </w:hyperlink>
    </w:p>
    <w:p w14:paraId="322A31E2" w14:textId="4C8507A7"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r:id="rId12" w:anchor="_Toc138962613" w:history="1">
        <w:r w:rsidR="008133F4" w:rsidRPr="00B34794">
          <w:rPr>
            <w:rStyle w:val="Hyperlink"/>
            <w:noProof/>
          </w:rPr>
          <w:t>Gambar 4.30 Halaman klasifikasi penyakit</w:t>
        </w:r>
        <w:r w:rsidR="008133F4">
          <w:rPr>
            <w:noProof/>
            <w:webHidden/>
          </w:rPr>
          <w:tab/>
        </w:r>
        <w:r w:rsidR="008133F4">
          <w:rPr>
            <w:noProof/>
            <w:webHidden/>
          </w:rPr>
          <w:fldChar w:fldCharType="begin"/>
        </w:r>
        <w:r w:rsidR="008133F4">
          <w:rPr>
            <w:noProof/>
            <w:webHidden/>
          </w:rPr>
          <w:instrText xml:space="preserve"> PAGEREF _Toc138962613 \h </w:instrText>
        </w:r>
        <w:r w:rsidR="008133F4">
          <w:rPr>
            <w:noProof/>
            <w:webHidden/>
          </w:rPr>
        </w:r>
        <w:r w:rsidR="008133F4">
          <w:rPr>
            <w:noProof/>
            <w:webHidden/>
          </w:rPr>
          <w:fldChar w:fldCharType="separate"/>
        </w:r>
        <w:r w:rsidR="007C4B92">
          <w:rPr>
            <w:noProof/>
            <w:webHidden/>
          </w:rPr>
          <w:t>49</w:t>
        </w:r>
        <w:r w:rsidR="008133F4">
          <w:rPr>
            <w:noProof/>
            <w:webHidden/>
          </w:rPr>
          <w:fldChar w:fldCharType="end"/>
        </w:r>
      </w:hyperlink>
    </w:p>
    <w:p w14:paraId="17C87895" w14:textId="14617B93"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r:id="rId13" w:anchor="_Toc138962614" w:history="1">
        <w:r w:rsidR="008133F4" w:rsidRPr="00B34794">
          <w:rPr>
            <w:rStyle w:val="Hyperlink"/>
            <w:noProof/>
          </w:rPr>
          <w:t>Gambar 4.31 Halaman detail penyakit</w:t>
        </w:r>
        <w:r w:rsidR="008133F4">
          <w:rPr>
            <w:noProof/>
            <w:webHidden/>
          </w:rPr>
          <w:tab/>
        </w:r>
        <w:r w:rsidR="008133F4">
          <w:rPr>
            <w:noProof/>
            <w:webHidden/>
          </w:rPr>
          <w:fldChar w:fldCharType="begin"/>
        </w:r>
        <w:r w:rsidR="008133F4">
          <w:rPr>
            <w:noProof/>
            <w:webHidden/>
          </w:rPr>
          <w:instrText xml:space="preserve"> PAGEREF _Toc138962614 \h </w:instrText>
        </w:r>
        <w:r w:rsidR="008133F4">
          <w:rPr>
            <w:noProof/>
            <w:webHidden/>
          </w:rPr>
        </w:r>
        <w:r w:rsidR="008133F4">
          <w:rPr>
            <w:noProof/>
            <w:webHidden/>
          </w:rPr>
          <w:fldChar w:fldCharType="separate"/>
        </w:r>
        <w:r w:rsidR="007C4B92">
          <w:rPr>
            <w:noProof/>
            <w:webHidden/>
          </w:rPr>
          <w:t>50</w:t>
        </w:r>
        <w:r w:rsidR="008133F4">
          <w:rPr>
            <w:noProof/>
            <w:webHidden/>
          </w:rPr>
          <w:fldChar w:fldCharType="end"/>
        </w:r>
      </w:hyperlink>
    </w:p>
    <w:p w14:paraId="00C69891" w14:textId="6C5068B0" w:rsidR="008133F4" w:rsidRDefault="003D6838" w:rsidP="008133F4">
      <w:pPr>
        <w:pStyle w:val="TableofFigures"/>
        <w:tabs>
          <w:tab w:val="right" w:leader="dot" w:pos="7927"/>
        </w:tabs>
        <w:ind w:firstLine="0"/>
        <w:rPr>
          <w:rFonts w:asciiTheme="minorHAnsi" w:eastAsiaTheme="minorEastAsia" w:hAnsiTheme="minorHAnsi"/>
          <w:noProof/>
          <w:sz w:val="22"/>
          <w:lang w:eastAsia="en-ID"/>
        </w:rPr>
      </w:pPr>
      <w:hyperlink w:anchor="_Toc138962615" w:history="1">
        <w:r w:rsidR="008133F4" w:rsidRPr="00B34794">
          <w:rPr>
            <w:rStyle w:val="Hyperlink"/>
            <w:noProof/>
          </w:rPr>
          <w:t xml:space="preserve">Gambar 4.32 </w:t>
        </w:r>
        <w:r w:rsidR="008133F4" w:rsidRPr="00B34794">
          <w:rPr>
            <w:rStyle w:val="Hyperlink"/>
            <w:i/>
            <w:noProof/>
          </w:rPr>
          <w:t>QR Code</w:t>
        </w:r>
        <w:r w:rsidR="008133F4" w:rsidRPr="00B34794">
          <w:rPr>
            <w:rStyle w:val="Hyperlink"/>
            <w:noProof/>
          </w:rPr>
          <w:t xml:space="preserve"> unduh aplikasi</w:t>
        </w:r>
        <w:r w:rsidR="008133F4">
          <w:rPr>
            <w:noProof/>
            <w:webHidden/>
          </w:rPr>
          <w:tab/>
        </w:r>
        <w:r w:rsidR="008133F4">
          <w:rPr>
            <w:noProof/>
            <w:webHidden/>
          </w:rPr>
          <w:fldChar w:fldCharType="begin"/>
        </w:r>
        <w:r w:rsidR="008133F4">
          <w:rPr>
            <w:noProof/>
            <w:webHidden/>
          </w:rPr>
          <w:instrText xml:space="preserve"> PAGEREF _Toc138962615 \h </w:instrText>
        </w:r>
        <w:r w:rsidR="008133F4">
          <w:rPr>
            <w:noProof/>
            <w:webHidden/>
          </w:rPr>
        </w:r>
        <w:r w:rsidR="008133F4">
          <w:rPr>
            <w:noProof/>
            <w:webHidden/>
          </w:rPr>
          <w:fldChar w:fldCharType="separate"/>
        </w:r>
        <w:r w:rsidR="007C4B92">
          <w:rPr>
            <w:noProof/>
            <w:webHidden/>
          </w:rPr>
          <w:t>50</w:t>
        </w:r>
        <w:r w:rsidR="008133F4">
          <w:rPr>
            <w:noProof/>
            <w:webHidden/>
          </w:rPr>
          <w:fldChar w:fldCharType="end"/>
        </w:r>
      </w:hyperlink>
    </w:p>
    <w:p w14:paraId="6DB48285" w14:textId="7CAC4673" w:rsidR="001D1DC4" w:rsidRPr="00C862D7" w:rsidRDefault="00BE714F" w:rsidP="00BE714F">
      <w:pPr>
        <w:ind w:firstLine="0"/>
        <w:jc w:val="left"/>
        <w:rPr>
          <w:rFonts w:eastAsiaTheme="majorEastAsia" w:cs="Times New Roman"/>
          <w:b/>
          <w:szCs w:val="32"/>
          <w:lang w:val="en-US"/>
        </w:rPr>
      </w:pPr>
      <w:r w:rsidRPr="00C862D7">
        <w:rPr>
          <w:rFonts w:cs="Times New Roman"/>
          <w:lang w:val="en-US"/>
        </w:rPr>
        <w:fldChar w:fldCharType="end"/>
      </w:r>
      <w:r w:rsidR="001D1DC4" w:rsidRPr="00C862D7">
        <w:rPr>
          <w:rFonts w:cs="Times New Roman"/>
          <w:lang w:val="en-US"/>
        </w:rPr>
        <w:br w:type="page"/>
      </w:r>
    </w:p>
    <w:p w14:paraId="185D12EA" w14:textId="77777777" w:rsidR="0081591C" w:rsidRPr="00C862D7" w:rsidRDefault="001D1DC4" w:rsidP="00B43289">
      <w:pPr>
        <w:pStyle w:val="Heading1"/>
        <w:numPr>
          <w:ilvl w:val="0"/>
          <w:numId w:val="0"/>
        </w:numPr>
        <w:rPr>
          <w:rFonts w:cs="Times New Roman"/>
          <w:lang w:val="en-US"/>
        </w:rPr>
      </w:pPr>
      <w:bookmarkStart w:id="8" w:name="_Toc130992532"/>
      <w:bookmarkStart w:id="9" w:name="_Toc138684954"/>
      <w:r w:rsidRPr="00C862D7">
        <w:rPr>
          <w:rFonts w:cs="Times New Roman"/>
          <w:lang w:val="en-US"/>
        </w:rPr>
        <w:lastRenderedPageBreak/>
        <w:t>DAFTAR TABEL</w:t>
      </w:r>
      <w:bookmarkEnd w:id="8"/>
      <w:bookmarkEnd w:id="9"/>
    </w:p>
    <w:p w14:paraId="580B7B6D" w14:textId="5B8AB55C" w:rsidR="00751C1E" w:rsidRDefault="00751C1E" w:rsidP="00751C1E">
      <w:pPr>
        <w:ind w:firstLine="0"/>
        <w:rPr>
          <w:rFonts w:cs="Times New Roman"/>
          <w:lang w:val="en-US"/>
        </w:rPr>
      </w:pPr>
    </w:p>
    <w:p w14:paraId="33918EB5" w14:textId="0639485A" w:rsidR="00751C1E" w:rsidRDefault="00751C1E" w:rsidP="00751C1E">
      <w:pPr>
        <w:pStyle w:val="TableofFigures"/>
        <w:tabs>
          <w:tab w:val="right" w:leader="dot" w:pos="7927"/>
        </w:tabs>
        <w:ind w:firstLine="0"/>
        <w:rPr>
          <w:rFonts w:asciiTheme="minorHAnsi" w:eastAsiaTheme="minorEastAsia" w:hAnsiTheme="minorHAnsi"/>
          <w:noProof/>
          <w:sz w:val="22"/>
          <w:lang w:eastAsia="en-ID"/>
        </w:rPr>
      </w:pPr>
      <w:r>
        <w:rPr>
          <w:rFonts w:cs="Times New Roman"/>
          <w:lang w:val="en-US"/>
        </w:rPr>
        <w:fldChar w:fldCharType="begin"/>
      </w:r>
      <w:r>
        <w:rPr>
          <w:rFonts w:cs="Times New Roman"/>
          <w:lang w:val="en-US"/>
        </w:rPr>
        <w:instrText xml:space="preserve"> TOC \h \z \c "Tabel 2." </w:instrText>
      </w:r>
      <w:r>
        <w:rPr>
          <w:rFonts w:cs="Times New Roman"/>
          <w:lang w:val="en-US"/>
        </w:rPr>
        <w:fldChar w:fldCharType="separate"/>
      </w:r>
      <w:hyperlink w:anchor="_Toc138683996" w:history="1">
        <w:r w:rsidRPr="008F5C98">
          <w:rPr>
            <w:rStyle w:val="Hyperlink"/>
            <w:rFonts w:cs="Times New Roman"/>
            <w:noProof/>
          </w:rPr>
          <w:t>Tabel 2.1 Penelitian terdahulu</w:t>
        </w:r>
        <w:r>
          <w:rPr>
            <w:noProof/>
            <w:webHidden/>
          </w:rPr>
          <w:tab/>
        </w:r>
        <w:r>
          <w:rPr>
            <w:noProof/>
            <w:webHidden/>
          </w:rPr>
          <w:fldChar w:fldCharType="begin"/>
        </w:r>
        <w:r>
          <w:rPr>
            <w:noProof/>
            <w:webHidden/>
          </w:rPr>
          <w:instrText xml:space="preserve"> PAGEREF _Toc138683996 \h </w:instrText>
        </w:r>
        <w:r>
          <w:rPr>
            <w:noProof/>
            <w:webHidden/>
          </w:rPr>
        </w:r>
        <w:r>
          <w:rPr>
            <w:noProof/>
            <w:webHidden/>
          </w:rPr>
          <w:fldChar w:fldCharType="separate"/>
        </w:r>
        <w:r w:rsidR="005312C9">
          <w:rPr>
            <w:noProof/>
            <w:webHidden/>
          </w:rPr>
          <w:t>26</w:t>
        </w:r>
        <w:r>
          <w:rPr>
            <w:noProof/>
            <w:webHidden/>
          </w:rPr>
          <w:fldChar w:fldCharType="end"/>
        </w:r>
      </w:hyperlink>
    </w:p>
    <w:p w14:paraId="47BD081B" w14:textId="59F62D8F" w:rsidR="00751C1E" w:rsidRPr="00751C1E" w:rsidRDefault="00751C1E" w:rsidP="00751C1E">
      <w:pPr>
        <w:spacing w:after="0"/>
        <w:ind w:firstLine="0"/>
        <w:rPr>
          <w:noProof/>
        </w:rPr>
      </w:pPr>
      <w:r>
        <w:rPr>
          <w:rFonts w:cs="Times New Roman"/>
          <w:lang w:val="en-US"/>
        </w:rPr>
        <w:fldChar w:fldCharType="end"/>
      </w:r>
      <w:r>
        <w:rPr>
          <w:rFonts w:cs="Times New Roman"/>
          <w:lang w:val="en-US"/>
        </w:rPr>
        <w:fldChar w:fldCharType="begin"/>
      </w:r>
      <w:r>
        <w:rPr>
          <w:rFonts w:cs="Times New Roman"/>
          <w:lang w:val="en-US"/>
        </w:rPr>
        <w:instrText xml:space="preserve"> TOC \h \z \c "Tabel 3." </w:instrText>
      </w:r>
      <w:r>
        <w:rPr>
          <w:rFonts w:cs="Times New Roman"/>
          <w:lang w:val="en-US"/>
        </w:rPr>
        <w:fldChar w:fldCharType="separate"/>
      </w:r>
      <w:hyperlink w:anchor="_Toc138684047" w:history="1">
        <w:r w:rsidRPr="0035043F">
          <w:rPr>
            <w:rStyle w:val="Hyperlink"/>
            <w:rFonts w:cs="Times New Roman"/>
            <w:noProof/>
          </w:rPr>
          <w:t xml:space="preserve">Tabel 3.1 </w:t>
        </w:r>
        <w:r w:rsidRPr="0035043F">
          <w:rPr>
            <w:rStyle w:val="Hyperlink"/>
            <w:rFonts w:cs="Times New Roman"/>
            <w:i/>
            <w:noProof/>
          </w:rPr>
          <w:t>Class dataset</w:t>
        </w:r>
        <w:r>
          <w:rPr>
            <w:noProof/>
            <w:webHidden/>
          </w:rPr>
          <w:t>…………………………………………………………..</w:t>
        </w:r>
        <w:r>
          <w:rPr>
            <w:noProof/>
            <w:webHidden/>
          </w:rPr>
          <w:fldChar w:fldCharType="begin"/>
        </w:r>
        <w:r>
          <w:rPr>
            <w:noProof/>
            <w:webHidden/>
          </w:rPr>
          <w:instrText xml:space="preserve"> PAGEREF _Toc138684047 \h </w:instrText>
        </w:r>
        <w:r>
          <w:rPr>
            <w:noProof/>
            <w:webHidden/>
          </w:rPr>
        </w:r>
        <w:r>
          <w:rPr>
            <w:noProof/>
            <w:webHidden/>
          </w:rPr>
          <w:fldChar w:fldCharType="separate"/>
        </w:r>
        <w:r w:rsidR="007C4B92">
          <w:rPr>
            <w:noProof/>
            <w:webHidden/>
          </w:rPr>
          <w:t>30</w:t>
        </w:r>
        <w:r>
          <w:rPr>
            <w:noProof/>
            <w:webHidden/>
          </w:rPr>
          <w:fldChar w:fldCharType="end"/>
        </w:r>
      </w:hyperlink>
    </w:p>
    <w:p w14:paraId="63BA9E2F" w14:textId="28269AD7" w:rsidR="00751C1E" w:rsidRPr="00751C1E" w:rsidRDefault="00751C1E" w:rsidP="00751C1E">
      <w:pPr>
        <w:spacing w:after="0"/>
        <w:ind w:firstLine="0"/>
        <w:rPr>
          <w:noProof/>
        </w:rPr>
      </w:pPr>
      <w:r>
        <w:rPr>
          <w:rFonts w:cs="Times New Roman"/>
          <w:lang w:val="en-US"/>
        </w:rPr>
        <w:fldChar w:fldCharType="end"/>
      </w:r>
      <w:r>
        <w:rPr>
          <w:rFonts w:cs="Times New Roman"/>
          <w:lang w:val="en-US"/>
        </w:rPr>
        <w:fldChar w:fldCharType="begin"/>
      </w:r>
      <w:r>
        <w:rPr>
          <w:rFonts w:cs="Times New Roman"/>
          <w:lang w:val="en-US"/>
        </w:rPr>
        <w:instrText xml:space="preserve"> TOC \h \z \c "Tabel 4." </w:instrText>
      </w:r>
      <w:r>
        <w:rPr>
          <w:rFonts w:cs="Times New Roman"/>
          <w:lang w:val="en-US"/>
        </w:rPr>
        <w:fldChar w:fldCharType="separate"/>
      </w:r>
      <w:hyperlink w:anchor="_Toc138684062" w:history="1">
        <w:r w:rsidRPr="00E235FA">
          <w:rPr>
            <w:rStyle w:val="Hyperlink"/>
            <w:rFonts w:cs="Times New Roman"/>
            <w:noProof/>
          </w:rPr>
          <w:t xml:space="preserve">Tabel 4.1 Perbandingan </w:t>
        </w:r>
        <w:r w:rsidRPr="00E235FA">
          <w:rPr>
            <w:rStyle w:val="Hyperlink"/>
            <w:rFonts w:cs="Times New Roman"/>
            <w:i/>
            <w:noProof/>
          </w:rPr>
          <w:t>dropout model</w:t>
        </w:r>
        <w:r w:rsidRPr="00E235FA">
          <w:rPr>
            <w:rStyle w:val="Hyperlink"/>
            <w:rFonts w:cs="Times New Roman"/>
            <w:noProof/>
          </w:rPr>
          <w:t xml:space="preserve"> buah jambu</w:t>
        </w:r>
        <w:r>
          <w:rPr>
            <w:rStyle w:val="Hyperlink"/>
            <w:rFonts w:cs="Times New Roman"/>
            <w:noProof/>
          </w:rPr>
          <w:t>…………………………….</w:t>
        </w:r>
        <w:r>
          <w:rPr>
            <w:noProof/>
            <w:webHidden/>
          </w:rPr>
          <w:fldChar w:fldCharType="begin"/>
        </w:r>
        <w:r>
          <w:rPr>
            <w:noProof/>
            <w:webHidden/>
          </w:rPr>
          <w:instrText xml:space="preserve"> PAGEREF _Toc138684062 \h </w:instrText>
        </w:r>
        <w:r>
          <w:rPr>
            <w:noProof/>
            <w:webHidden/>
          </w:rPr>
        </w:r>
        <w:r>
          <w:rPr>
            <w:noProof/>
            <w:webHidden/>
          </w:rPr>
          <w:fldChar w:fldCharType="separate"/>
        </w:r>
        <w:r w:rsidR="007C4B92">
          <w:rPr>
            <w:noProof/>
            <w:webHidden/>
          </w:rPr>
          <w:t>40</w:t>
        </w:r>
        <w:r>
          <w:rPr>
            <w:noProof/>
            <w:webHidden/>
          </w:rPr>
          <w:fldChar w:fldCharType="end"/>
        </w:r>
      </w:hyperlink>
    </w:p>
    <w:p w14:paraId="09535914" w14:textId="47B845FE" w:rsidR="00751C1E" w:rsidRDefault="003D6838" w:rsidP="00751C1E">
      <w:pPr>
        <w:pStyle w:val="TableofFigures"/>
        <w:tabs>
          <w:tab w:val="right" w:leader="dot" w:pos="7927"/>
        </w:tabs>
        <w:ind w:firstLine="0"/>
        <w:rPr>
          <w:rFonts w:asciiTheme="minorHAnsi" w:eastAsiaTheme="minorEastAsia" w:hAnsiTheme="minorHAnsi"/>
          <w:noProof/>
          <w:sz w:val="22"/>
          <w:lang w:eastAsia="en-ID"/>
        </w:rPr>
      </w:pPr>
      <w:hyperlink w:anchor="_Toc138684063" w:history="1">
        <w:r w:rsidR="00751C1E" w:rsidRPr="00E235FA">
          <w:rPr>
            <w:rStyle w:val="Hyperlink"/>
            <w:rFonts w:cs="Times New Roman"/>
            <w:noProof/>
          </w:rPr>
          <w:t xml:space="preserve">Tabel 4.2 Perbandingan </w:t>
        </w:r>
        <w:r w:rsidR="00751C1E" w:rsidRPr="00E235FA">
          <w:rPr>
            <w:rStyle w:val="Hyperlink"/>
            <w:rFonts w:cs="Times New Roman"/>
            <w:i/>
            <w:noProof/>
          </w:rPr>
          <w:t xml:space="preserve">dropout </w:t>
        </w:r>
        <w:r w:rsidR="00751C1E" w:rsidRPr="00E235FA">
          <w:rPr>
            <w:rStyle w:val="Hyperlink"/>
            <w:rFonts w:cs="Times New Roman"/>
            <w:noProof/>
          </w:rPr>
          <w:t>model daun jambu</w:t>
        </w:r>
        <w:r w:rsidR="00751C1E">
          <w:rPr>
            <w:noProof/>
            <w:webHidden/>
          </w:rPr>
          <w:tab/>
        </w:r>
        <w:r w:rsidR="00751C1E">
          <w:rPr>
            <w:noProof/>
            <w:webHidden/>
          </w:rPr>
          <w:fldChar w:fldCharType="begin"/>
        </w:r>
        <w:r w:rsidR="00751C1E">
          <w:rPr>
            <w:noProof/>
            <w:webHidden/>
          </w:rPr>
          <w:instrText xml:space="preserve"> PAGEREF _Toc138684063 \h </w:instrText>
        </w:r>
        <w:r w:rsidR="00751C1E">
          <w:rPr>
            <w:noProof/>
            <w:webHidden/>
          </w:rPr>
        </w:r>
        <w:r w:rsidR="00751C1E">
          <w:rPr>
            <w:noProof/>
            <w:webHidden/>
          </w:rPr>
          <w:fldChar w:fldCharType="separate"/>
        </w:r>
        <w:r w:rsidR="007C4B92">
          <w:rPr>
            <w:noProof/>
            <w:webHidden/>
          </w:rPr>
          <w:t>41</w:t>
        </w:r>
        <w:r w:rsidR="00751C1E">
          <w:rPr>
            <w:noProof/>
            <w:webHidden/>
          </w:rPr>
          <w:fldChar w:fldCharType="end"/>
        </w:r>
      </w:hyperlink>
    </w:p>
    <w:p w14:paraId="5D8D0C3C" w14:textId="182BD3FB" w:rsidR="00751C1E" w:rsidRDefault="003D6838" w:rsidP="00751C1E">
      <w:pPr>
        <w:pStyle w:val="TableofFigures"/>
        <w:tabs>
          <w:tab w:val="right" w:leader="dot" w:pos="7927"/>
        </w:tabs>
        <w:ind w:firstLine="0"/>
        <w:rPr>
          <w:rFonts w:asciiTheme="minorHAnsi" w:eastAsiaTheme="minorEastAsia" w:hAnsiTheme="minorHAnsi"/>
          <w:noProof/>
          <w:sz w:val="22"/>
          <w:lang w:eastAsia="en-ID"/>
        </w:rPr>
      </w:pPr>
      <w:hyperlink w:anchor="_Toc138684064" w:history="1">
        <w:r w:rsidR="00751C1E" w:rsidRPr="00E235FA">
          <w:rPr>
            <w:rStyle w:val="Hyperlink"/>
            <w:rFonts w:cs="Times New Roman"/>
            <w:noProof/>
          </w:rPr>
          <w:t xml:space="preserve">Tabel 4.3 Perbandingan </w:t>
        </w:r>
        <w:r w:rsidR="00751C1E" w:rsidRPr="00E235FA">
          <w:rPr>
            <w:rStyle w:val="Hyperlink"/>
            <w:rFonts w:cs="Times New Roman"/>
            <w:i/>
            <w:noProof/>
          </w:rPr>
          <w:t xml:space="preserve">epoch </w:t>
        </w:r>
        <w:r w:rsidR="00751C1E" w:rsidRPr="00E235FA">
          <w:rPr>
            <w:rStyle w:val="Hyperlink"/>
            <w:rFonts w:cs="Times New Roman"/>
            <w:noProof/>
          </w:rPr>
          <w:t>model buah jambu</w:t>
        </w:r>
        <w:r w:rsidR="00751C1E">
          <w:rPr>
            <w:noProof/>
            <w:webHidden/>
          </w:rPr>
          <w:tab/>
        </w:r>
        <w:r w:rsidR="00751C1E">
          <w:rPr>
            <w:noProof/>
            <w:webHidden/>
          </w:rPr>
          <w:fldChar w:fldCharType="begin"/>
        </w:r>
        <w:r w:rsidR="00751C1E">
          <w:rPr>
            <w:noProof/>
            <w:webHidden/>
          </w:rPr>
          <w:instrText xml:space="preserve"> PAGEREF _Toc138684064 \h </w:instrText>
        </w:r>
        <w:r w:rsidR="00751C1E">
          <w:rPr>
            <w:noProof/>
            <w:webHidden/>
          </w:rPr>
        </w:r>
        <w:r w:rsidR="00751C1E">
          <w:rPr>
            <w:noProof/>
            <w:webHidden/>
          </w:rPr>
          <w:fldChar w:fldCharType="separate"/>
        </w:r>
        <w:r w:rsidR="007C4B92">
          <w:rPr>
            <w:noProof/>
            <w:webHidden/>
          </w:rPr>
          <w:t>41</w:t>
        </w:r>
        <w:r w:rsidR="00751C1E">
          <w:rPr>
            <w:noProof/>
            <w:webHidden/>
          </w:rPr>
          <w:fldChar w:fldCharType="end"/>
        </w:r>
      </w:hyperlink>
    </w:p>
    <w:p w14:paraId="735C7438" w14:textId="1A7F1939" w:rsidR="00751C1E" w:rsidRDefault="00751C1E" w:rsidP="00751C1E">
      <w:pPr>
        <w:ind w:firstLine="0"/>
        <w:rPr>
          <w:rFonts w:cs="Times New Roman"/>
          <w:lang w:val="en-US"/>
        </w:rPr>
      </w:pPr>
      <w:r>
        <w:rPr>
          <w:rFonts w:cs="Times New Roman"/>
          <w:lang w:val="en-US"/>
        </w:rPr>
        <w:fldChar w:fldCharType="end"/>
      </w:r>
    </w:p>
    <w:p w14:paraId="432B4D39" w14:textId="0843F529" w:rsidR="00751C1E" w:rsidRDefault="00751C1E" w:rsidP="00751C1E">
      <w:pPr>
        <w:spacing w:line="259" w:lineRule="auto"/>
        <w:ind w:firstLine="0"/>
        <w:jc w:val="left"/>
        <w:rPr>
          <w:rFonts w:cs="Times New Roman"/>
          <w:lang w:val="en-US"/>
        </w:rPr>
      </w:pPr>
      <w:r>
        <w:rPr>
          <w:rFonts w:cs="Times New Roman"/>
          <w:lang w:val="en-US"/>
        </w:rPr>
        <w:br w:type="page"/>
      </w:r>
    </w:p>
    <w:p w14:paraId="7B8BD824" w14:textId="616810AB" w:rsidR="0081591C" w:rsidRPr="00C862D7" w:rsidRDefault="00CB2EC6" w:rsidP="00CB2EC6">
      <w:pPr>
        <w:pStyle w:val="Heading1"/>
        <w:numPr>
          <w:ilvl w:val="0"/>
          <w:numId w:val="0"/>
        </w:numPr>
        <w:rPr>
          <w:lang w:val="en-US"/>
        </w:rPr>
      </w:pPr>
      <w:bookmarkStart w:id="10" w:name="_Toc138684955"/>
      <w:r>
        <w:rPr>
          <w:lang w:val="en-US"/>
        </w:rPr>
        <w:lastRenderedPageBreak/>
        <w:t>DAFTAR LAMPIRAN</w:t>
      </w:r>
      <w:bookmarkEnd w:id="10"/>
    </w:p>
    <w:p w14:paraId="1BC77216" w14:textId="18D4A972" w:rsidR="00D6468D" w:rsidRDefault="00D6468D" w:rsidP="00C62D7C">
      <w:pPr>
        <w:ind w:firstLine="0"/>
        <w:rPr>
          <w:rFonts w:cs="Times New Roman"/>
        </w:rPr>
      </w:pPr>
    </w:p>
    <w:p w14:paraId="7E424903" w14:textId="581F6628" w:rsidR="00634B8C" w:rsidRDefault="00634B8C" w:rsidP="00477C98">
      <w:pPr>
        <w:pStyle w:val="TableofFigures"/>
        <w:tabs>
          <w:tab w:val="right" w:leader="dot" w:pos="7927"/>
        </w:tabs>
        <w:ind w:left="1276" w:hanging="1276"/>
        <w:rPr>
          <w:rFonts w:asciiTheme="minorHAnsi" w:eastAsiaTheme="minorEastAsia" w:hAnsiTheme="minorHAnsi"/>
          <w:noProof/>
          <w:sz w:val="22"/>
          <w:lang w:eastAsia="en-ID"/>
        </w:rPr>
      </w:pPr>
      <w:r>
        <w:rPr>
          <w:rFonts w:cs="Times New Roman"/>
        </w:rPr>
        <w:fldChar w:fldCharType="begin"/>
      </w:r>
      <w:r>
        <w:rPr>
          <w:rFonts w:cs="Times New Roman"/>
        </w:rPr>
        <w:instrText xml:space="preserve"> TOC \h \z \c "Lampiran" </w:instrText>
      </w:r>
      <w:r>
        <w:rPr>
          <w:rFonts w:cs="Times New Roman"/>
        </w:rPr>
        <w:fldChar w:fldCharType="separate"/>
      </w:r>
      <w:hyperlink w:anchor="_Toc138684662" w:history="1">
        <w:r w:rsidRPr="00E73881">
          <w:rPr>
            <w:rStyle w:val="Hyperlink"/>
            <w:noProof/>
          </w:rPr>
          <w:t>Lampiran A Produksi Tanaman Buah-buahan Tahunan Jawa Barat Tahun 2020 dan 2021</w:t>
        </w:r>
        <w:r>
          <w:rPr>
            <w:noProof/>
            <w:webHidden/>
          </w:rPr>
          <w:tab/>
        </w:r>
        <w:r>
          <w:rPr>
            <w:noProof/>
            <w:webHidden/>
          </w:rPr>
          <w:fldChar w:fldCharType="begin"/>
        </w:r>
        <w:r>
          <w:rPr>
            <w:noProof/>
            <w:webHidden/>
          </w:rPr>
          <w:instrText xml:space="preserve"> PAGEREF _Toc138684662 \h </w:instrText>
        </w:r>
        <w:r>
          <w:rPr>
            <w:noProof/>
            <w:webHidden/>
          </w:rPr>
        </w:r>
        <w:r>
          <w:rPr>
            <w:noProof/>
            <w:webHidden/>
          </w:rPr>
          <w:fldChar w:fldCharType="separate"/>
        </w:r>
        <w:r w:rsidR="007C4B92">
          <w:rPr>
            <w:noProof/>
            <w:webHidden/>
          </w:rPr>
          <w:t>58</w:t>
        </w:r>
        <w:r>
          <w:rPr>
            <w:noProof/>
            <w:webHidden/>
          </w:rPr>
          <w:fldChar w:fldCharType="end"/>
        </w:r>
      </w:hyperlink>
    </w:p>
    <w:p w14:paraId="4FF7EACE" w14:textId="6FFB5E63" w:rsidR="00634B8C" w:rsidRDefault="003D6838" w:rsidP="00477C98">
      <w:pPr>
        <w:pStyle w:val="TableofFigures"/>
        <w:tabs>
          <w:tab w:val="right" w:leader="dot" w:pos="7927"/>
        </w:tabs>
        <w:ind w:left="1276" w:hanging="1276"/>
        <w:rPr>
          <w:rFonts w:asciiTheme="minorHAnsi" w:eastAsiaTheme="minorEastAsia" w:hAnsiTheme="minorHAnsi"/>
          <w:noProof/>
          <w:sz w:val="22"/>
          <w:lang w:eastAsia="en-ID"/>
        </w:rPr>
      </w:pPr>
      <w:hyperlink w:anchor="_Toc138684663" w:history="1">
        <w:r w:rsidR="00634B8C" w:rsidRPr="00E73881">
          <w:rPr>
            <w:rStyle w:val="Hyperlink"/>
            <w:noProof/>
          </w:rPr>
          <w:t>Lampiran B</w:t>
        </w:r>
        <w:r w:rsidR="00477C98">
          <w:rPr>
            <w:rStyle w:val="Hyperlink"/>
            <w:noProof/>
          </w:rPr>
          <w:t xml:space="preserve"> </w:t>
        </w:r>
        <w:r w:rsidR="00634B8C" w:rsidRPr="00E73881">
          <w:rPr>
            <w:rStyle w:val="Hyperlink"/>
            <w:noProof/>
          </w:rPr>
          <w:t>Curah Hujan di Stasiun Pengamatan Klimatologi Bogor Menurut Bulan (mm), 2020-2022</w:t>
        </w:r>
        <w:r w:rsidR="00634B8C">
          <w:rPr>
            <w:noProof/>
            <w:webHidden/>
          </w:rPr>
          <w:tab/>
        </w:r>
        <w:r w:rsidR="00634B8C">
          <w:rPr>
            <w:noProof/>
            <w:webHidden/>
          </w:rPr>
          <w:fldChar w:fldCharType="begin"/>
        </w:r>
        <w:r w:rsidR="00634B8C">
          <w:rPr>
            <w:noProof/>
            <w:webHidden/>
          </w:rPr>
          <w:instrText xml:space="preserve"> PAGEREF _Toc138684663 \h </w:instrText>
        </w:r>
        <w:r w:rsidR="00634B8C">
          <w:rPr>
            <w:noProof/>
            <w:webHidden/>
          </w:rPr>
        </w:r>
        <w:r w:rsidR="00634B8C">
          <w:rPr>
            <w:noProof/>
            <w:webHidden/>
          </w:rPr>
          <w:fldChar w:fldCharType="separate"/>
        </w:r>
        <w:r w:rsidR="007C4B92">
          <w:rPr>
            <w:noProof/>
            <w:webHidden/>
          </w:rPr>
          <w:t>59</w:t>
        </w:r>
        <w:r w:rsidR="00634B8C">
          <w:rPr>
            <w:noProof/>
            <w:webHidden/>
          </w:rPr>
          <w:fldChar w:fldCharType="end"/>
        </w:r>
      </w:hyperlink>
    </w:p>
    <w:p w14:paraId="74F7BE45" w14:textId="22F24A13" w:rsidR="00634B8C" w:rsidRDefault="003D6838" w:rsidP="00477C98">
      <w:pPr>
        <w:pStyle w:val="TableofFigures"/>
        <w:tabs>
          <w:tab w:val="right" w:leader="dot" w:pos="7927"/>
        </w:tabs>
        <w:ind w:left="1276" w:hanging="1276"/>
        <w:rPr>
          <w:rFonts w:asciiTheme="minorHAnsi" w:eastAsiaTheme="minorEastAsia" w:hAnsiTheme="minorHAnsi"/>
          <w:noProof/>
          <w:sz w:val="22"/>
          <w:lang w:eastAsia="en-ID"/>
        </w:rPr>
      </w:pPr>
      <w:hyperlink w:anchor="_Toc138684664" w:history="1">
        <w:r w:rsidR="00634B8C" w:rsidRPr="00E73881">
          <w:rPr>
            <w:rStyle w:val="Hyperlink"/>
            <w:noProof/>
          </w:rPr>
          <w:t>Lampiran C Curah Hujan di Stasiun Pengamatan Meteorologi Citeko Menurut Bulan (mm), 2020-2022</w:t>
        </w:r>
        <w:r w:rsidR="00634B8C">
          <w:rPr>
            <w:noProof/>
            <w:webHidden/>
          </w:rPr>
          <w:tab/>
        </w:r>
        <w:r w:rsidR="00634B8C">
          <w:rPr>
            <w:noProof/>
            <w:webHidden/>
          </w:rPr>
          <w:fldChar w:fldCharType="begin"/>
        </w:r>
        <w:r w:rsidR="00634B8C">
          <w:rPr>
            <w:noProof/>
            <w:webHidden/>
          </w:rPr>
          <w:instrText xml:space="preserve"> PAGEREF _Toc138684664 \h </w:instrText>
        </w:r>
        <w:r w:rsidR="00634B8C">
          <w:rPr>
            <w:noProof/>
            <w:webHidden/>
          </w:rPr>
        </w:r>
        <w:r w:rsidR="00634B8C">
          <w:rPr>
            <w:noProof/>
            <w:webHidden/>
          </w:rPr>
          <w:fldChar w:fldCharType="separate"/>
        </w:r>
        <w:r w:rsidR="007C4B92">
          <w:rPr>
            <w:noProof/>
            <w:webHidden/>
          </w:rPr>
          <w:t>59</w:t>
        </w:r>
        <w:r w:rsidR="00634B8C">
          <w:rPr>
            <w:noProof/>
            <w:webHidden/>
          </w:rPr>
          <w:fldChar w:fldCharType="end"/>
        </w:r>
      </w:hyperlink>
    </w:p>
    <w:p w14:paraId="5F4B4A4F" w14:textId="275999D2" w:rsidR="00634B8C" w:rsidRDefault="003D6838" w:rsidP="00477C98">
      <w:pPr>
        <w:pStyle w:val="TableofFigures"/>
        <w:tabs>
          <w:tab w:val="right" w:leader="dot" w:pos="7927"/>
        </w:tabs>
        <w:ind w:left="1276" w:hanging="1276"/>
        <w:rPr>
          <w:rFonts w:asciiTheme="minorHAnsi" w:eastAsiaTheme="minorEastAsia" w:hAnsiTheme="minorHAnsi"/>
          <w:noProof/>
          <w:sz w:val="22"/>
          <w:lang w:eastAsia="en-ID"/>
        </w:rPr>
      </w:pPr>
      <w:hyperlink w:anchor="_Toc138684665" w:history="1">
        <w:r w:rsidR="00634B8C" w:rsidRPr="00E73881">
          <w:rPr>
            <w:rStyle w:val="Hyperlink"/>
            <w:noProof/>
          </w:rPr>
          <w:t>Lampiran D Jumlah Curah Hujan di Stasiun Pengamatan Meteorologi Jatiwangi Menurut Bulan (mm), 2020-2022</w:t>
        </w:r>
        <w:r w:rsidR="00634B8C">
          <w:rPr>
            <w:noProof/>
            <w:webHidden/>
          </w:rPr>
          <w:tab/>
        </w:r>
        <w:r w:rsidR="00634B8C">
          <w:rPr>
            <w:noProof/>
            <w:webHidden/>
          </w:rPr>
          <w:fldChar w:fldCharType="begin"/>
        </w:r>
        <w:r w:rsidR="00634B8C">
          <w:rPr>
            <w:noProof/>
            <w:webHidden/>
          </w:rPr>
          <w:instrText xml:space="preserve"> PAGEREF _Toc138684665 \h </w:instrText>
        </w:r>
        <w:r w:rsidR="00634B8C">
          <w:rPr>
            <w:noProof/>
            <w:webHidden/>
          </w:rPr>
        </w:r>
        <w:r w:rsidR="00634B8C">
          <w:rPr>
            <w:noProof/>
            <w:webHidden/>
          </w:rPr>
          <w:fldChar w:fldCharType="separate"/>
        </w:r>
        <w:r w:rsidR="007C4B92">
          <w:rPr>
            <w:noProof/>
            <w:webHidden/>
          </w:rPr>
          <w:t>60</w:t>
        </w:r>
        <w:r w:rsidR="00634B8C">
          <w:rPr>
            <w:noProof/>
            <w:webHidden/>
          </w:rPr>
          <w:fldChar w:fldCharType="end"/>
        </w:r>
      </w:hyperlink>
    </w:p>
    <w:p w14:paraId="666EB29B" w14:textId="5C7D5AA4" w:rsidR="00634B8C" w:rsidRDefault="003D6838" w:rsidP="00477C98">
      <w:pPr>
        <w:pStyle w:val="TableofFigures"/>
        <w:tabs>
          <w:tab w:val="right" w:leader="dot" w:pos="7927"/>
        </w:tabs>
        <w:ind w:left="1276" w:hanging="1276"/>
        <w:rPr>
          <w:rFonts w:asciiTheme="minorHAnsi" w:eastAsiaTheme="minorEastAsia" w:hAnsiTheme="minorHAnsi"/>
          <w:noProof/>
          <w:sz w:val="22"/>
          <w:lang w:eastAsia="en-ID"/>
        </w:rPr>
      </w:pPr>
      <w:hyperlink w:anchor="_Toc138684666" w:history="1">
        <w:r w:rsidR="00634B8C" w:rsidRPr="00E73881">
          <w:rPr>
            <w:rStyle w:val="Hyperlink"/>
            <w:noProof/>
          </w:rPr>
          <w:t xml:space="preserve">Lampiran E </w:t>
        </w:r>
        <w:r w:rsidR="00477C98">
          <w:rPr>
            <w:rStyle w:val="Hyperlink"/>
            <w:noProof/>
          </w:rPr>
          <w:t xml:space="preserve"> </w:t>
        </w:r>
        <w:r w:rsidR="00634B8C" w:rsidRPr="00E73881">
          <w:rPr>
            <w:rStyle w:val="Hyperlink"/>
            <w:noProof/>
          </w:rPr>
          <w:t>Pengamatan Curah Hujan di Stasiun Pengamatan Geofisika Bandung Menurut Bulan (mm), 2019-2022</w:t>
        </w:r>
        <w:r w:rsidR="00634B8C">
          <w:rPr>
            <w:noProof/>
            <w:webHidden/>
          </w:rPr>
          <w:tab/>
        </w:r>
        <w:r w:rsidR="00634B8C">
          <w:rPr>
            <w:noProof/>
            <w:webHidden/>
          </w:rPr>
          <w:fldChar w:fldCharType="begin"/>
        </w:r>
        <w:r w:rsidR="00634B8C">
          <w:rPr>
            <w:noProof/>
            <w:webHidden/>
          </w:rPr>
          <w:instrText xml:space="preserve"> PAGEREF _Toc138684666 \h </w:instrText>
        </w:r>
        <w:r w:rsidR="00634B8C">
          <w:rPr>
            <w:noProof/>
            <w:webHidden/>
          </w:rPr>
        </w:r>
        <w:r w:rsidR="00634B8C">
          <w:rPr>
            <w:noProof/>
            <w:webHidden/>
          </w:rPr>
          <w:fldChar w:fldCharType="separate"/>
        </w:r>
        <w:r w:rsidR="007C4B92">
          <w:rPr>
            <w:noProof/>
            <w:webHidden/>
          </w:rPr>
          <w:t>60</w:t>
        </w:r>
        <w:r w:rsidR="00634B8C">
          <w:rPr>
            <w:noProof/>
            <w:webHidden/>
          </w:rPr>
          <w:fldChar w:fldCharType="end"/>
        </w:r>
      </w:hyperlink>
    </w:p>
    <w:p w14:paraId="673935DF" w14:textId="3FC6D274" w:rsidR="00CB2EC6" w:rsidRDefault="00634B8C" w:rsidP="00C62D7C">
      <w:pPr>
        <w:ind w:firstLine="0"/>
        <w:rPr>
          <w:rFonts w:cs="Times New Roman"/>
        </w:rPr>
      </w:pPr>
      <w:r>
        <w:rPr>
          <w:rFonts w:cs="Times New Roman"/>
        </w:rPr>
        <w:fldChar w:fldCharType="end"/>
      </w:r>
    </w:p>
    <w:p w14:paraId="46A9AA41" w14:textId="649C9CD3" w:rsidR="00CB2EC6" w:rsidRPr="00C862D7" w:rsidRDefault="00CB2EC6" w:rsidP="00C62D7C">
      <w:pPr>
        <w:ind w:firstLine="0"/>
        <w:rPr>
          <w:rFonts w:cs="Times New Roman"/>
        </w:rPr>
        <w:sectPr w:rsidR="00CB2EC6" w:rsidRPr="00C862D7" w:rsidSect="003A7635">
          <w:footerReference w:type="default" r:id="rId14"/>
          <w:pgSz w:w="11906" w:h="16838" w:code="9"/>
          <w:pgMar w:top="1701" w:right="1701" w:bottom="1701" w:left="2268" w:header="709" w:footer="709" w:gutter="0"/>
          <w:pgNumType w:fmt="lowerRoman" w:start="1"/>
          <w:cols w:space="708"/>
          <w:docGrid w:linePitch="360"/>
        </w:sectPr>
      </w:pPr>
    </w:p>
    <w:p w14:paraId="76575C75" w14:textId="77777777" w:rsidR="000E6400" w:rsidRPr="00C862D7" w:rsidRDefault="000E6400" w:rsidP="00B43289">
      <w:pPr>
        <w:pStyle w:val="Heading1"/>
        <w:numPr>
          <w:ilvl w:val="0"/>
          <w:numId w:val="3"/>
        </w:numPr>
        <w:spacing w:before="0"/>
        <w:ind w:left="0" w:firstLine="0"/>
        <w:rPr>
          <w:rFonts w:cs="Times New Roman"/>
          <w:lang w:val="en-US"/>
        </w:rPr>
      </w:pPr>
      <w:r w:rsidRPr="00C862D7">
        <w:rPr>
          <w:rFonts w:cs="Times New Roman"/>
        </w:rPr>
        <w:lastRenderedPageBreak/>
        <w:t xml:space="preserve"> </w:t>
      </w:r>
      <w:bookmarkStart w:id="11" w:name="_Toc130992533"/>
      <w:bookmarkStart w:id="12" w:name="_Toc138684956"/>
      <w:bookmarkEnd w:id="11"/>
      <w:bookmarkEnd w:id="12"/>
    </w:p>
    <w:p w14:paraId="09ED0133" w14:textId="5ABB0679" w:rsidR="000E6400" w:rsidRPr="00C862D7" w:rsidRDefault="000E6400" w:rsidP="00B43289">
      <w:pPr>
        <w:ind w:firstLine="0"/>
        <w:jc w:val="center"/>
        <w:rPr>
          <w:rFonts w:cs="Times New Roman"/>
          <w:b/>
          <w:bCs/>
        </w:rPr>
      </w:pPr>
      <w:r w:rsidRPr="00C862D7">
        <w:rPr>
          <w:rFonts w:cs="Times New Roman"/>
          <w:b/>
          <w:bCs/>
        </w:rPr>
        <w:t>PENDAHULUAN</w:t>
      </w:r>
    </w:p>
    <w:p w14:paraId="53F4406D" w14:textId="77777777" w:rsidR="00E12731" w:rsidRPr="00C862D7" w:rsidRDefault="00E12731" w:rsidP="00B43289">
      <w:pPr>
        <w:ind w:firstLine="0"/>
        <w:jc w:val="center"/>
        <w:rPr>
          <w:rFonts w:cs="Times New Roman"/>
          <w:b/>
          <w:bCs/>
          <w:lang w:val="en-US"/>
        </w:rPr>
      </w:pPr>
    </w:p>
    <w:p w14:paraId="6453ABEF" w14:textId="77777777" w:rsidR="000E6400" w:rsidRPr="00C862D7" w:rsidRDefault="000E6400" w:rsidP="00B43289">
      <w:pPr>
        <w:pStyle w:val="Heading2"/>
        <w:numPr>
          <w:ilvl w:val="1"/>
          <w:numId w:val="3"/>
        </w:numPr>
        <w:ind w:left="363"/>
        <w:rPr>
          <w:rFonts w:cs="Times New Roman"/>
          <w:lang w:val="en-US"/>
        </w:rPr>
      </w:pPr>
      <w:bookmarkStart w:id="13" w:name="_Toc130992534"/>
      <w:bookmarkStart w:id="14" w:name="_Toc138684957"/>
      <w:r w:rsidRPr="00C862D7">
        <w:rPr>
          <w:rFonts w:cs="Times New Roman"/>
          <w:lang w:val="en-US"/>
        </w:rPr>
        <w:t>Latar Belakang</w:t>
      </w:r>
      <w:bookmarkEnd w:id="13"/>
      <w:bookmarkEnd w:id="14"/>
    </w:p>
    <w:p w14:paraId="78F7E8AE" w14:textId="5B1F4A1A" w:rsidR="000E6400" w:rsidRPr="00C862D7" w:rsidRDefault="000E6400" w:rsidP="00B43289">
      <w:pPr>
        <w:rPr>
          <w:rFonts w:cs="Times New Roman"/>
          <w:lang w:val="en-US"/>
        </w:rPr>
      </w:pPr>
      <w:r w:rsidRPr="00C862D7">
        <w:rPr>
          <w:rFonts w:cs="Times New Roman"/>
          <w:lang w:val="en-US"/>
        </w:rPr>
        <w:t>Pertanian adalah akti</w:t>
      </w:r>
      <w:r w:rsidR="0001577E" w:rsidRPr="00C862D7">
        <w:rPr>
          <w:rFonts w:cs="Times New Roman"/>
          <w:lang w:val="en-US"/>
        </w:rPr>
        <w:t>v</w:t>
      </w:r>
      <w:r w:rsidRPr="00C862D7">
        <w:rPr>
          <w:rFonts w:cs="Times New Roman"/>
          <w:lang w:val="en-US"/>
        </w:rPr>
        <w:t xml:space="preserve">itas yang dilakukan manusia untuk mengelola sumber daya hayati untuk menghasilkan bahan pangan, menurut </w:t>
      </w:r>
      <w:r w:rsidRPr="00C862D7">
        <w:rPr>
          <w:rFonts w:cs="Times New Roman"/>
          <w:lang w:val="en-US"/>
        </w:rPr>
        <w:fldChar w:fldCharType="begin" w:fldLock="1"/>
      </w:r>
      <w:r w:rsidR="006B2FBE">
        <w:rPr>
          <w:rFonts w:cs="Times New Roman"/>
          <w:lang w:val="en-US"/>
        </w:rPr>
        <w:instrText>ADDIN CSL_CITATION {"citationItems":[{"id":"ITEM-1","itemData":{"URL":"https://forbes.id/10-definisi-pengertian-pertanian-menurut-para-ahli-dan-contohnya-lengkap/","accessed":{"date-parts":[["2022","11","30"]]},"author":[{"dropping-particle":"","family":"Mutsani","given":"Hasbi","non-dropping-particle":"","parse-names":false,"suffix":""}],"id":"ITEM-1","issued":{"date-parts":[["0"]]},"title":"10 Definisi Pengertian Pertanian Menurut Para Ahli Dan Contohnya Lengkap | Forbes.Id","type":"webpage"},"uris":["http://www.mendeley.com/documents/?uuid=dbf404be-1e7b-38e0-823d-368257b7a64c"]}],"mendeley":{"formattedCitation":"(Mutsani, n.d.)","manualFormatting":"Van Asrsten (1953)","plainTextFormattedCitation":"(Mutsani, n.d.)","previouslyFormattedCitation":"(Mutsani, n.d.)"},"properties":{"noteIndex":0},"schema":"https://github.com/citation-style-language/schema/raw/master/csl-citation.json"}</w:instrText>
      </w:r>
      <w:r w:rsidRPr="00C862D7">
        <w:rPr>
          <w:rFonts w:cs="Times New Roman"/>
          <w:lang w:val="en-US"/>
        </w:rPr>
        <w:fldChar w:fldCharType="separate"/>
      </w:r>
      <w:r w:rsidRPr="00C862D7">
        <w:rPr>
          <w:rFonts w:cs="Times New Roman"/>
          <w:noProof/>
          <w:lang w:val="en-US"/>
        </w:rPr>
        <w:t xml:space="preserve">Van Asrsten </w:t>
      </w:r>
      <w:r w:rsidR="00607EE3" w:rsidRPr="00C862D7">
        <w:rPr>
          <w:rFonts w:cs="Times New Roman"/>
          <w:noProof/>
          <w:lang w:val="en-US"/>
        </w:rPr>
        <w:t>(</w:t>
      </w:r>
      <w:r w:rsidRPr="00C862D7">
        <w:rPr>
          <w:rFonts w:cs="Times New Roman"/>
          <w:noProof/>
          <w:lang w:val="en-US"/>
        </w:rPr>
        <w:t>1953)</w:t>
      </w:r>
      <w:r w:rsidRPr="00C862D7">
        <w:rPr>
          <w:rFonts w:cs="Times New Roman"/>
          <w:lang w:val="en-US"/>
        </w:rPr>
        <w:fldChar w:fldCharType="end"/>
      </w:r>
      <w:r w:rsidRPr="00C862D7">
        <w:rPr>
          <w:rFonts w:cs="Times New Roman"/>
          <w:lang w:val="en-US"/>
        </w:rPr>
        <w:t xml:space="preserve"> “pertanian adalah kegiatan manusia dalam memperoleh hasil yang asalnya dari tumbuh-tumbuhan, atau dari hewan yang pada awalnya dicapai dengan jalan yang disengaja dalam menyempurnakan kemungkinan, yang sudah diberikan oleh alam untuk mengembangbiakkan tumbuhan atau hewan tersebut.”</w:t>
      </w:r>
    </w:p>
    <w:p w14:paraId="59A65AE3" w14:textId="78E4BB83" w:rsidR="000E6400" w:rsidRPr="00C862D7" w:rsidRDefault="000E6400" w:rsidP="00B43289">
      <w:pPr>
        <w:rPr>
          <w:rFonts w:cs="Times New Roman"/>
          <w:lang w:val="en-US"/>
        </w:rPr>
      </w:pPr>
      <w:r w:rsidRPr="00C862D7">
        <w:rPr>
          <w:rFonts w:cs="Times New Roman"/>
          <w:lang w:val="en-US"/>
        </w:rPr>
        <w:t xml:space="preserve">Salah satu subsektor dalam pertanian adalah </w:t>
      </w:r>
      <w:r w:rsidRPr="00C862D7">
        <w:rPr>
          <w:rFonts w:cs="Times New Roman"/>
          <w:i/>
          <w:iCs/>
          <w:lang w:val="en-US"/>
        </w:rPr>
        <w:t>hortikultura</w:t>
      </w:r>
      <w:r w:rsidR="003F5C65" w:rsidRPr="00C862D7">
        <w:rPr>
          <w:rFonts w:cs="Times New Roman"/>
          <w:lang w:val="en-US"/>
        </w:rPr>
        <w:t>. M</w:t>
      </w:r>
      <w:r w:rsidR="00020114" w:rsidRPr="00C862D7">
        <w:rPr>
          <w:rFonts w:cs="Times New Roman"/>
          <w:lang w:val="en-US"/>
        </w:rPr>
        <w:t>enurut</w:t>
      </w:r>
      <w:r w:rsidR="00020114" w:rsidRPr="00C862D7">
        <w:rPr>
          <w:rFonts w:cs="Times New Roman"/>
        </w:rPr>
        <w:t xml:space="preserve"> </w:t>
      </w:r>
      <w:r w:rsidR="00020114" w:rsidRPr="00C862D7">
        <w:rPr>
          <w:rFonts w:cs="Times New Roman"/>
          <w:lang w:val="en-US"/>
        </w:rPr>
        <w:fldChar w:fldCharType="begin" w:fldLock="1"/>
      </w:r>
      <w:r w:rsidR="006B2FBE">
        <w:rPr>
          <w:rFonts w:cs="Times New Roman"/>
          <w:lang w:val="en-US"/>
        </w:rPr>
        <w:instrText>ADDIN CSL_CITATION {"citationItems":[{"id":"ITEM-1","itemData":{"URL":"https://www.britannica.com/science/horticulture","accessed":{"date-parts":[["2023","3","20"]]},"author":[{"dropping-particle":"","family":"Roy Perrott, Jules Jannick","given":"Patrick Milington Synge","non-dropping-particle":"","parse-names":false,"suffix":""}],"id":"ITEM-1","issued":{"date-parts":[["2023"]]},"title":"Horticulture | Definition, Types, Techniques, &amp; Uses | Britannica","type":"webpage"},"uris":["http://www.mendeley.com/documents/?uuid=3856dc06-479a-3216-997b-5368a6f3b69b"]}],"mendeley":{"formattedCitation":"(Roy Perrott, Jules Jannick, 2023)","manualFormatting":"Perrott, Jannick, dan Sygne (2023)","plainTextFormattedCitation":"(Roy Perrott, Jules Jannick, 2023)","previouslyFormattedCitation":"(Roy Perrott, Jules Jannick, 2023)"},"properties":{"noteIndex":0},"schema":"https://github.com/citation-style-language/schema/raw/master/csl-citation.json"}</w:instrText>
      </w:r>
      <w:r w:rsidR="00020114" w:rsidRPr="00C862D7">
        <w:rPr>
          <w:rFonts w:cs="Times New Roman"/>
          <w:lang w:val="en-US"/>
        </w:rPr>
        <w:fldChar w:fldCharType="separate"/>
      </w:r>
      <w:r w:rsidR="00020114" w:rsidRPr="00C862D7">
        <w:rPr>
          <w:rFonts w:cs="Times New Roman"/>
          <w:noProof/>
          <w:lang w:val="en-US"/>
        </w:rPr>
        <w:t>Perrott, Jannick, dan Sygne (2023)</w:t>
      </w:r>
      <w:r w:rsidR="00020114" w:rsidRPr="00C862D7">
        <w:rPr>
          <w:rFonts w:cs="Times New Roman"/>
          <w:lang w:val="en-US"/>
        </w:rPr>
        <w:fldChar w:fldCharType="end"/>
      </w:r>
      <w:r w:rsidR="00020114" w:rsidRPr="00C862D7">
        <w:rPr>
          <w:rFonts w:cs="Times New Roman"/>
          <w:lang w:val="en-US"/>
        </w:rPr>
        <w:t xml:space="preserve"> </w:t>
      </w:r>
      <w:r w:rsidR="00020114" w:rsidRPr="00C862D7">
        <w:rPr>
          <w:rFonts w:cs="Times New Roman"/>
          <w:i/>
          <w:iCs/>
          <w:lang w:val="en-US"/>
        </w:rPr>
        <w:t xml:space="preserve">hortikultura </w:t>
      </w:r>
      <w:r w:rsidR="003F5C65" w:rsidRPr="00C862D7">
        <w:rPr>
          <w:rFonts w:cs="Times New Roman"/>
          <w:lang w:val="en-US"/>
        </w:rPr>
        <w:t>adalah</w:t>
      </w:r>
      <w:r w:rsidRPr="00C862D7">
        <w:rPr>
          <w:rFonts w:cs="Times New Roman"/>
          <w:lang w:val="en-US"/>
        </w:rPr>
        <w:t xml:space="preserve"> cabang pertanian tanaman yang berhubungan dengan tanaman kebun, umumnya tanaman buah-buahan </w:t>
      </w:r>
      <w:r w:rsidRPr="00C862D7">
        <w:rPr>
          <w:rFonts w:cs="Times New Roman"/>
          <w:i/>
          <w:iCs/>
          <w:lang w:val="en-US"/>
        </w:rPr>
        <w:t>(Frutikultura)</w:t>
      </w:r>
      <w:r w:rsidRPr="00C862D7">
        <w:rPr>
          <w:rFonts w:cs="Times New Roman"/>
          <w:lang w:val="en-US"/>
        </w:rPr>
        <w:t xml:space="preserve">, tanaman sayuran </w:t>
      </w:r>
      <w:r w:rsidRPr="00C862D7">
        <w:rPr>
          <w:rFonts w:cs="Times New Roman"/>
          <w:i/>
          <w:iCs/>
          <w:lang w:val="en-US"/>
        </w:rPr>
        <w:t>(Olerikultura)</w:t>
      </w:r>
      <w:r w:rsidRPr="00C862D7">
        <w:rPr>
          <w:rFonts w:cs="Times New Roman"/>
          <w:lang w:val="en-US"/>
        </w:rPr>
        <w:t xml:space="preserve">, tanaman hias </w:t>
      </w:r>
      <w:r w:rsidRPr="00C862D7">
        <w:rPr>
          <w:rFonts w:cs="Times New Roman"/>
          <w:i/>
          <w:iCs/>
          <w:lang w:val="en-US"/>
        </w:rPr>
        <w:t>(Florikultura)</w:t>
      </w:r>
      <w:r w:rsidRPr="00C862D7">
        <w:rPr>
          <w:rFonts w:cs="Times New Roman"/>
          <w:lang w:val="en-US"/>
        </w:rPr>
        <w:t xml:space="preserve">, dan tanaman obat-obatan </w:t>
      </w:r>
      <w:r w:rsidRPr="00C862D7">
        <w:rPr>
          <w:rFonts w:cs="Times New Roman"/>
          <w:i/>
          <w:iCs/>
          <w:lang w:val="en-US"/>
        </w:rPr>
        <w:t>(B</w:t>
      </w:r>
      <w:r w:rsidR="008B652F" w:rsidRPr="00C862D7">
        <w:rPr>
          <w:rFonts w:cs="Times New Roman"/>
          <w:i/>
          <w:iCs/>
          <w:lang w:val="en-US"/>
        </w:rPr>
        <w:t>s</w:t>
      </w:r>
      <w:r w:rsidRPr="00C862D7">
        <w:rPr>
          <w:rFonts w:cs="Times New Roman"/>
          <w:i/>
          <w:iCs/>
          <w:lang w:val="en-US"/>
        </w:rPr>
        <w:t>iofarmaka)</w:t>
      </w:r>
      <w:r w:rsidRPr="00C862D7">
        <w:rPr>
          <w:rFonts w:cs="Times New Roman"/>
          <w:lang w:val="en-US"/>
        </w:rPr>
        <w:t xml:space="preserve">. </w:t>
      </w:r>
      <w:r w:rsidRPr="00C862D7">
        <w:rPr>
          <w:rFonts w:cs="Times New Roman"/>
          <w:i/>
          <w:iCs/>
          <w:lang w:val="en-US"/>
        </w:rPr>
        <w:t>Hortikultura</w:t>
      </w:r>
      <w:r w:rsidRPr="00C862D7">
        <w:rPr>
          <w:rFonts w:cs="Times New Roman"/>
          <w:lang w:val="en-US"/>
        </w:rPr>
        <w:t xml:space="preserve"> berasal dari bahasa Latin </w:t>
      </w:r>
      <w:r w:rsidRPr="00C862D7">
        <w:rPr>
          <w:rFonts w:cs="Times New Roman"/>
          <w:i/>
          <w:iCs/>
          <w:lang w:val="en-US"/>
        </w:rPr>
        <w:t>hortus</w:t>
      </w:r>
      <w:r w:rsidRPr="00C862D7">
        <w:rPr>
          <w:rFonts w:cs="Times New Roman"/>
          <w:lang w:val="en-US"/>
        </w:rPr>
        <w:t xml:space="preserve">, yaitu kebun dan </w:t>
      </w:r>
      <w:r w:rsidRPr="00C862D7">
        <w:rPr>
          <w:rFonts w:cs="Times New Roman"/>
          <w:i/>
          <w:iCs/>
        </w:rPr>
        <w:t>colere</w:t>
      </w:r>
      <w:r w:rsidRPr="00C862D7">
        <w:rPr>
          <w:rFonts w:cs="Times New Roman"/>
          <w:lang w:val="en-US"/>
        </w:rPr>
        <w:t>, yaitu mengolah.</w:t>
      </w:r>
    </w:p>
    <w:p w14:paraId="5DF9A415" w14:textId="3213D939" w:rsidR="000E6400" w:rsidRPr="00C862D7" w:rsidRDefault="000E6400" w:rsidP="00B43289">
      <w:pPr>
        <w:rPr>
          <w:rFonts w:cs="Times New Roman"/>
          <w:sz w:val="23"/>
          <w:szCs w:val="23"/>
        </w:rPr>
      </w:pPr>
      <w:r w:rsidRPr="00C862D7">
        <w:rPr>
          <w:rFonts w:cs="Times New Roman"/>
          <w:lang w:val="en-US"/>
        </w:rPr>
        <w:t xml:space="preserve">Salah satu jenis tanaman </w:t>
      </w:r>
      <w:r w:rsidRPr="00C862D7">
        <w:rPr>
          <w:rFonts w:cs="Times New Roman"/>
          <w:i/>
          <w:iCs/>
          <w:lang w:val="en-US"/>
        </w:rPr>
        <w:t xml:space="preserve">Frutikultura </w:t>
      </w:r>
      <w:r w:rsidRPr="00C862D7">
        <w:rPr>
          <w:rFonts w:cs="Times New Roman"/>
          <w:lang w:val="en-US"/>
        </w:rPr>
        <w:t xml:space="preserve">adalah jambu biji. </w:t>
      </w:r>
      <w:r w:rsidR="001747A9" w:rsidRPr="00C862D7">
        <w:rPr>
          <w:rFonts w:cs="Times New Roman"/>
          <w:lang w:val="en-US"/>
        </w:rPr>
        <w:t>“</w:t>
      </w:r>
      <w:r w:rsidR="00B65D02" w:rsidRPr="00B65D02">
        <w:rPr>
          <w:rFonts w:cs="Times New Roman"/>
          <w:lang w:val="en-US"/>
        </w:rPr>
        <w:t>Jambu biji</w:t>
      </w:r>
      <w:r w:rsidR="00B65D02" w:rsidRPr="00B65D02">
        <w:rPr>
          <w:rFonts w:cs="Times New Roman"/>
          <w:i/>
          <w:iCs/>
          <w:lang w:val="en-US"/>
        </w:rPr>
        <w:t xml:space="preserve"> (Psidium guajava L.) </w:t>
      </w:r>
      <w:r w:rsidR="00B65D02" w:rsidRPr="00B65D02">
        <w:rPr>
          <w:rFonts w:cs="Times New Roman"/>
          <w:lang w:val="en-US"/>
        </w:rPr>
        <w:t>telah ditanam dan dimanfaatkan sebagai buah yang penting di daerah tropis seperti India, Indonesia, Pakistan, Bangladesh, dan Amerika Selatan</w:t>
      </w:r>
      <w:r w:rsidR="001747A9" w:rsidRPr="00C862D7">
        <w:rPr>
          <w:rFonts w:cs="Times New Roman"/>
          <w:lang w:val="en-US"/>
        </w:rPr>
        <w:t>”</w:t>
      </w:r>
      <w:r w:rsidR="00B65D02">
        <w:rPr>
          <w:rFonts w:cs="Times New Roman"/>
          <w:lang w:val="en-US"/>
        </w:rPr>
        <w:t xml:space="preserve"> </w:t>
      </w:r>
      <w:r w:rsidR="00B65D02">
        <w:rPr>
          <w:rFonts w:cs="Times New Roman"/>
          <w:lang w:val="en-US"/>
        </w:rPr>
        <w:fldChar w:fldCharType="begin" w:fldLock="1"/>
      </w:r>
      <w:r w:rsidR="00B65D02">
        <w:rPr>
          <w:rFonts w:cs="Times New Roman"/>
          <w:lang w:val="en-US"/>
        </w:rPr>
        <w:instrText>ADDIN CSL_CITATION {"citationItems":[{"id":"ITEM-1","itemData":{"DOI":"https://doi.org/ 10.3390/foods10040752","abstract":"Psidium guajava (L.) belongs to the Myrtaceae family and it is an important fruit in tropical areas like India, Indonesia, Pakistan, Bangladesh, and South America. The leaves of the guava plant have been studied for their health benefits which are attributed to their plethora of phytochemicals, such as quercetin, avicularin, apigenin, guaijaverin, kaempferol, hyperin, myricetin, gallic acid, catechin, epicatechin, chlorogenic acid, epigallocatechin gallate, and caffeic acid. Extracts from guava leaves (GLs) have been studied for their biological activities, including anticancer, antidiabetic, antioxidant, antidiarrheal, antimicrobial, lipid-lowering, and hepatoprotection activities. In the present review, we comprehensively present the nutritional profile and phytochemical profile of GLs. Further, various bioactivities of the GL extracts are also discussed critically. Considering the phytochemical profile and beneficial effects of GLs, they can potentially be used as an ingredient in the development of functional foods and pharmaceuticals. More detailed clinical trials need to be conducted to establish the efficacy of the GL extracts.","author":[{"dropping-particle":"","family":"Kumar","given":"Manoj","non-dropping-particle":"","parse-names":false,"suffix":""},{"dropping-particle":"","family":"Tomar","given":"Maharishi","non-dropping-particle":"","parse-names":false,"suffix":""},{"dropping-particle":"","family":"Amarowicz","given":"Ryszard","non-dropping-particle":"","parse-names":false,"suffix":""},{"dropping-particle":"","family":"Saurabh","given":"Vivek","non-dropping-particle":"","parse-names":false,"suffix":""},{"dropping-particle":"","family":"Nair","given":"M. Sneha","non-dropping-particle":"","parse-names":false,"suffix":""},{"dropping-particle":"","family":"Maheshwari","given":"Chirag","non-dropping-particle":"","parse-names":false,"suffix":""},{"dropping-particle":"","family":"Sasi","given":"Minnu","non-dropping-particle":"","parse-names":false,"suffix":""},{"dropping-particle":"","family":"Prajapati","given":"Uma","non-dropping-particle":"","parse-names":false,"suffix":""},{"dropping-particle":"","family":"Hasan","given":"Muzaffar","non-dropping-particle":"","parse-names":false,"suffix":""},{"dropping-particle":"","family":"Singh","given":"Surinder","non-dropping-particle":"","parse-names":false,"suffix":""},{"dropping-particle":"","family":"Changan","given":"Sushil","non-dropping-particle":"","parse-names":false,"suffix":""},{"dropping-particle":"","family":"Prajapat","given":"Rakesh Kumar","non-dropping-particle":"","parse-names":false,"suffix":""},{"dropping-particle":"","family":"Berwal","given":"Mukesh K.","non-dropping-particle":"","parse-names":false,"suffix":""},{"dropping-particle":"","family":"Satankar","given":"Varsha","non-dropping-particle":"","parse-names":false,"suffix":""}],"container-title":"Foods","id":"ITEM-1","issue":"752","issued":{"date-parts":[["2021"]]},"page":"1-20","title":"Guava ( Psidium guajava L .) Leaves : Nutritional Composition","type":"article-journal","volume":"10"},"uris":["http://www.mendeley.com/documents/?uuid=6bb8347f-10a3-4da1-9ec7-75be28eeca1e"]}],"mendeley":{"formattedCitation":"(Kumar et al., 2021)","plainTextFormattedCitation":"(Kumar et al., 2021)","previouslyFormattedCitation":"(Kumar et al., 2021)"},"properties":{"noteIndex":0},"schema":"https://github.com/citation-style-language/schema/raw/master/csl-citation.json"}</w:instrText>
      </w:r>
      <w:r w:rsidR="00B65D02">
        <w:rPr>
          <w:rFonts w:cs="Times New Roman"/>
          <w:lang w:val="en-US"/>
        </w:rPr>
        <w:fldChar w:fldCharType="separate"/>
      </w:r>
      <w:r w:rsidR="00B65D02" w:rsidRPr="00B65D02">
        <w:rPr>
          <w:rFonts w:cs="Times New Roman"/>
          <w:noProof/>
          <w:lang w:val="en-US"/>
        </w:rPr>
        <w:t>(Kumar et al., 2021)</w:t>
      </w:r>
      <w:r w:rsidR="00B65D02">
        <w:rPr>
          <w:rFonts w:cs="Times New Roman"/>
          <w:lang w:val="en-US"/>
        </w:rPr>
        <w:fldChar w:fldCharType="end"/>
      </w:r>
      <w:r w:rsidRPr="00C862D7">
        <w:rPr>
          <w:rFonts w:cs="Times New Roman"/>
          <w:lang w:val="en-US"/>
        </w:rPr>
        <w:t>.</w:t>
      </w:r>
      <w:r w:rsidR="009777F3" w:rsidRPr="00C862D7">
        <w:rPr>
          <w:rFonts w:cs="Times New Roman"/>
          <w:lang w:val="en-US"/>
        </w:rPr>
        <w:t xml:space="preserve"> </w:t>
      </w:r>
      <w:r w:rsidR="00B65D02" w:rsidRPr="00B65D02">
        <w:rPr>
          <w:rFonts w:cs="Times New Roman"/>
          <w:lang w:val="en-US"/>
        </w:rPr>
        <w:t>Jambu biji dapat beradaptasi pada kisaran suhu antara 15°</w:t>
      </w:r>
      <w:r w:rsidR="00B65D02">
        <w:rPr>
          <w:rFonts w:cs="Times New Roman"/>
          <w:lang w:val="en-US"/>
        </w:rPr>
        <w:t>C</w:t>
      </w:r>
      <w:r w:rsidR="00B65D02" w:rsidRPr="00B65D02">
        <w:rPr>
          <w:rFonts w:cs="Times New Roman"/>
          <w:lang w:val="en-US"/>
        </w:rPr>
        <w:t xml:space="preserve"> dan 30°C. Di luar kisaran ini, efek suhu yang lebih rendah atau lebih tinggi mengurangi pembentukan buah, sementara suhu malam hari 5°</w:t>
      </w:r>
      <w:r w:rsidR="00B65D02">
        <w:rPr>
          <w:rFonts w:cs="Times New Roman"/>
          <w:lang w:val="en-US"/>
        </w:rPr>
        <w:t>C</w:t>
      </w:r>
      <w:r w:rsidR="00B65D02" w:rsidRPr="00B65D02">
        <w:rPr>
          <w:rFonts w:cs="Times New Roman"/>
          <w:lang w:val="en-US"/>
        </w:rPr>
        <w:t xml:space="preserve"> hingga 7°C menghentikan pertumbuhan. Selain itu, suhu rendah menghambat produksi, menyebabkan bunga rontok </w:t>
      </w:r>
      <w:r w:rsidR="00B65D02">
        <w:rPr>
          <w:rFonts w:cs="Times New Roman"/>
          <w:lang w:val="en-US"/>
        </w:rPr>
        <w:fldChar w:fldCharType="begin" w:fldLock="1"/>
      </w:r>
      <w:r w:rsidR="00B65D02">
        <w:rPr>
          <w:rFonts w:cs="Times New Roman"/>
          <w:lang w:val="en-US"/>
        </w:rPr>
        <w:instrText>ADDIN CSL_CITATION {"citationItems":[{"id":"ITEM-1","itemData":{"DOI":"10.17584/rcch.2021v15i2.12355","ISSN":"2011-2173","abstract":"Guava, because of its ability to grow in tropical and subtropical climates, has been introduced to some 60 low-latitude countries. It is adapted to a temperature range between 15 and 30°C. Outside this range, the effect of lower or higher temperatures reduces fruit set, while night temperatures of 5 to 7°C stop growth. Additionally, low temperatures hinder production, causing flowers to fall or increasing the fruit development cycle, up to 220 days. When estimating the cardinal temperatures of development, the minimum threshold temperature was 10.9°C, the optimum temperature was 17.3°C, and the maximum threshold temperature was 51.2°C. The guava tree adapts well to altitudes between 0 and 2,000 m a.s.l. in Colombia; however, there is a high genotype×environment interaction for production and quality characteristics in fruits with respect to the orchard elevation. Radiation &gt;2,000 µmol photons m-2 s-1 decreased the fruit ascorbic acid content. An important ecophysiological factor in guava is water, and crops require between 1,000 to 2,000 mm year-1. It withstands waterlogging for several days, but excess precipitation and atmospheric humidity decrease fruit quality considerably. However, this tree is classified as moderately drought-tolerant to stress from water deficits, affecting flowering and fruit set. It is also moderately tolerant to salinity, depending on the variety, supporting electrical conductivities up to 1.5-1.8 dS m-1. Generally, guava can be cultivated in a wide range of tropical and subtropical areas, where it is preferred because of its high nutritional and medicinal contents and its aptitude for transport and handling.","author":[{"dropping-particle":"","family":"Fischer","given":"Gerhard","non-dropping-particle":"","parse-names":false,"suffix":""},{"dropping-particle":"","family":"Melgarejo","given":"Luz Marina","non-dropping-particle":"","parse-names":false,"suffix":""}],"container-title":"Revista Colombiana de Ciencias Hortícolas","id":"ITEM-1","issue":"2","issued":{"date-parts":[["2021"]]},"page":"0-3","title":"Ecophysiological aspects of guava (Psidium guajava L.). A review","type":"article-journal","volume":"15"},"uris":["http://www.mendeley.com/documents/?uuid=b2bf80cd-6186-4303-8bac-ec84682dc484"]}],"mendeley":{"formattedCitation":"(Fischer &amp; Melgarejo, 2021)","plainTextFormattedCitation":"(Fischer &amp; Melgarejo, 2021)"},"properties":{"noteIndex":0},"schema":"https://github.com/citation-style-language/schema/raw/master/csl-citation.json"}</w:instrText>
      </w:r>
      <w:r w:rsidR="00B65D02">
        <w:rPr>
          <w:rFonts w:cs="Times New Roman"/>
          <w:lang w:val="en-US"/>
        </w:rPr>
        <w:fldChar w:fldCharType="separate"/>
      </w:r>
      <w:r w:rsidR="00B65D02" w:rsidRPr="00B65D02">
        <w:rPr>
          <w:rFonts w:cs="Times New Roman"/>
          <w:noProof/>
          <w:lang w:val="en-US"/>
        </w:rPr>
        <w:t>(Fischer &amp; Melgarejo, 2021)</w:t>
      </w:r>
      <w:r w:rsidR="00B65D02">
        <w:rPr>
          <w:rFonts w:cs="Times New Roman"/>
          <w:lang w:val="en-US"/>
        </w:rPr>
        <w:fldChar w:fldCharType="end"/>
      </w:r>
      <w:r w:rsidR="00B65D02">
        <w:rPr>
          <w:rFonts w:cs="Times New Roman"/>
          <w:lang w:val="en-US"/>
        </w:rPr>
        <w:t>.</w:t>
      </w:r>
    </w:p>
    <w:p w14:paraId="227E3A33" w14:textId="382E4C3D" w:rsidR="00F40016" w:rsidRPr="00B65D02" w:rsidRDefault="000E6400" w:rsidP="00B65D02">
      <w:pPr>
        <w:spacing w:after="0"/>
        <w:rPr>
          <w:rFonts w:cs="Times New Roman"/>
          <w:szCs w:val="24"/>
          <w:lang w:val="en-US"/>
        </w:rPr>
        <w:sectPr w:rsidR="00F40016" w:rsidRPr="00B65D02" w:rsidSect="006575A2">
          <w:headerReference w:type="default" r:id="rId15"/>
          <w:footerReference w:type="default" r:id="rId16"/>
          <w:pgSz w:w="11906" w:h="16838" w:code="9"/>
          <w:pgMar w:top="1701" w:right="1701" w:bottom="1701" w:left="2268" w:header="709" w:footer="709" w:gutter="0"/>
          <w:pgNumType w:start="1"/>
          <w:cols w:space="708"/>
          <w:docGrid w:linePitch="360"/>
        </w:sectPr>
      </w:pPr>
      <w:r w:rsidRPr="00B65D02">
        <w:rPr>
          <w:rFonts w:cs="Times New Roman"/>
          <w:szCs w:val="24"/>
          <w:lang w:val="en-US"/>
        </w:rPr>
        <w:t>Jawa Barat merupakan salah satu Provinsi penghasil jambu biji dengan 692.488 kuintal pada tahun 2021, jumlah produksinya mengalami penuruna</w:t>
      </w:r>
      <w:r w:rsidR="00B65D02" w:rsidRPr="00B65D02">
        <w:rPr>
          <w:rFonts w:cs="Times New Roman"/>
          <w:szCs w:val="24"/>
          <w:lang w:val="en-US"/>
        </w:rPr>
        <w:t>n</w:t>
      </w:r>
    </w:p>
    <w:p w14:paraId="3C8840CA" w14:textId="632F8804" w:rsidR="006575A2" w:rsidRPr="00B65D02" w:rsidRDefault="00B65D02" w:rsidP="00C23D43">
      <w:pPr>
        <w:spacing w:after="0"/>
        <w:ind w:firstLine="0"/>
        <w:rPr>
          <w:rFonts w:cs="Times New Roman"/>
          <w:szCs w:val="24"/>
        </w:rPr>
        <w:sectPr w:rsidR="006575A2" w:rsidRPr="00B65D02" w:rsidSect="00F40016">
          <w:headerReference w:type="default" r:id="rId17"/>
          <w:footerReference w:type="default" r:id="rId18"/>
          <w:type w:val="continuous"/>
          <w:pgSz w:w="11906" w:h="16838" w:code="9"/>
          <w:pgMar w:top="1701" w:right="1701" w:bottom="1701" w:left="2268" w:header="709" w:footer="709" w:gutter="0"/>
          <w:pgNumType w:start="2"/>
          <w:cols w:space="708"/>
          <w:docGrid w:linePitch="360"/>
        </w:sectPr>
      </w:pPr>
      <w:r w:rsidRPr="00B65D02">
        <w:rPr>
          <w:rFonts w:cs="Times New Roman"/>
          <w:szCs w:val="24"/>
          <w:lang w:val="en-US"/>
        </w:rPr>
        <w:t>s</w:t>
      </w:r>
      <w:r w:rsidR="000E6400" w:rsidRPr="00B65D02">
        <w:rPr>
          <w:rFonts w:cs="Times New Roman"/>
          <w:szCs w:val="24"/>
          <w:lang w:val="en-US"/>
        </w:rPr>
        <w:t>ebesar 12</w:t>
      </w:r>
      <w:r w:rsidR="005F605A" w:rsidRPr="00B65D02">
        <w:rPr>
          <w:rFonts w:cs="Times New Roman"/>
          <w:szCs w:val="24"/>
          <w:lang w:val="en-US"/>
        </w:rPr>
        <w:t>.</w:t>
      </w:r>
      <w:r w:rsidR="000E6400" w:rsidRPr="00B65D02">
        <w:rPr>
          <w:rFonts w:cs="Times New Roman"/>
          <w:szCs w:val="24"/>
          <w:lang w:val="en-US"/>
        </w:rPr>
        <w:t xml:space="preserve">82% dari produksi tahun 2020, yaitu sebanyak 794.345 kuintal </w:t>
      </w:r>
      <w:r w:rsidR="000E6400" w:rsidRPr="00B65D02">
        <w:rPr>
          <w:rFonts w:cs="Times New Roman"/>
          <w:szCs w:val="24"/>
          <w:lang w:val="en-US"/>
        </w:rPr>
        <w:fldChar w:fldCharType="begin" w:fldLock="1"/>
      </w:r>
      <w:r w:rsidR="006B2FBE" w:rsidRPr="00B65D02">
        <w:rPr>
          <w:rFonts w:cs="Times New Roman"/>
          <w:szCs w:val="24"/>
          <w:lang w:val="en-US"/>
        </w:rPr>
        <w:instrText>ADDIN CSL_CITATION {"citationItems":[{"id":"ITEM-1","itemData":{"abstract":"Produksi Hortikultura Buah dan Sayur Tahunan Provinsi Jawa Barat 2021 merupakan seri publikasi tahunan BPS Provinsi Jawa Barat yang berisi data jumlah tanaman yang menghasilkan dan produksi untuk 22 jenis tanaman buah-buahan tahunan dan 3 jenis tanaman sayuran tahunan pada setiap kabupaten/kota di Provinsi Jawa Barat.","author":[{"dropping-particle":"","family":"Badan Pusat Statistik Provinsi Jawa Barat","given":"","non-dropping-particle":"","parse-names":false,"suffix":""}],"container-title":"BPS Provinsi Jawa Barat","id":"ITEM-1","issued":{"date-parts":[["2022"]]},"page":"1-128","title":"Produksi Hortikultura Buah dan Sayur Tahunan Provinsi Jawa Barat 2021","type":"article-journal"},"uris":["http://www.mendeley.com/documents/?uuid=32b0ccd1-6829-4f74-8ab4-c249b314ee0e"]}],"mendeley":{"formattedCitation":"(Badan Pusat Statistik Provinsi Jawa Barat, 2022)","plainTextFormattedCitation":"(Badan Pusat Statistik Provinsi Jawa Barat, 2022)","previouslyFormattedCitation":"(Badan Pusat Statistik Provinsi Jawa Barat, 2022)"},"properties":{"noteIndex":0},"schema":"https://github.com/citation-style-language/schema/raw/master/csl-citation.json"}</w:instrText>
      </w:r>
      <w:r w:rsidR="000E6400" w:rsidRPr="00B65D02">
        <w:rPr>
          <w:rFonts w:cs="Times New Roman"/>
          <w:szCs w:val="24"/>
          <w:lang w:val="en-US"/>
        </w:rPr>
        <w:fldChar w:fldCharType="separate"/>
      </w:r>
      <w:r w:rsidR="00EC12DB" w:rsidRPr="00B65D02">
        <w:rPr>
          <w:rFonts w:cs="Times New Roman"/>
          <w:noProof/>
          <w:szCs w:val="24"/>
          <w:lang w:val="en-US"/>
        </w:rPr>
        <w:t>(Badan Pusat Statistik Provinsi Jawa Barat, 2022)</w:t>
      </w:r>
      <w:r w:rsidR="000E6400" w:rsidRPr="00B65D02">
        <w:rPr>
          <w:rFonts w:cs="Times New Roman"/>
          <w:szCs w:val="24"/>
          <w:lang w:val="en-US"/>
        </w:rPr>
        <w:fldChar w:fldCharType="end"/>
      </w:r>
      <w:r w:rsidR="000E6400" w:rsidRPr="00B65D02">
        <w:rPr>
          <w:rFonts w:cs="Times New Roman"/>
          <w:szCs w:val="24"/>
          <w:lang w:val="en-US"/>
        </w:rPr>
        <w:t xml:space="preserve">. </w:t>
      </w:r>
      <w:r w:rsidR="000E6400" w:rsidRPr="00B65D02">
        <w:rPr>
          <w:rFonts w:cs="Times New Roman"/>
          <w:szCs w:val="24"/>
        </w:rPr>
        <w:t xml:space="preserve">Pada tahun 2020 hingga 2021 menurut </w:t>
      </w:r>
    </w:p>
    <w:p w14:paraId="4D18AFDE" w14:textId="50CE2C6D" w:rsidR="000E6400" w:rsidRPr="00C862D7" w:rsidRDefault="000E6400" w:rsidP="00C23D43">
      <w:pPr>
        <w:spacing w:after="0"/>
        <w:ind w:firstLine="0"/>
        <w:rPr>
          <w:rFonts w:cs="Times New Roman"/>
          <w:lang w:val="en-US"/>
        </w:rPr>
      </w:pPr>
      <w:r w:rsidRPr="00B65D02">
        <w:rPr>
          <w:rFonts w:cs="Times New Roman"/>
          <w:szCs w:val="24"/>
        </w:rPr>
        <w:t xml:space="preserve">data dari 4 stasiun pengamatan cuaca di Jawa Barat, yaitu stasiun pengamatan Citeko </w:t>
      </w:r>
      <w:r w:rsidRPr="00B65D02">
        <w:rPr>
          <w:rFonts w:cs="Times New Roman"/>
          <w:szCs w:val="24"/>
        </w:rPr>
        <w:fldChar w:fldCharType="begin" w:fldLock="1"/>
      </w:r>
      <w:r w:rsidR="00184B2D" w:rsidRPr="00B65D02">
        <w:rPr>
          <w:rFonts w:cs="Times New Roman"/>
          <w:szCs w:val="24"/>
        </w:rPr>
        <w:instrText>ADDIN CSL_CITATION {"citationItems":[{"id":"ITEM-1","itemData":{"URL":"https://jabar.bps.go.id/indicator/151/433/1/curah-hujan-di-stasiun-pengamatan-meteorologi-citeko-menurut-bulan.html","accessed":{"date-parts":[["2023","3","6"]]},"author":[{"dropping-particle":"","family":"BPS Jawa Barat","given":"","non-dropping-particle":"","parse-names":false,"suffix":""}],"id":"ITEM-1","issued":{"date-parts":[["2022","7","25"]]},"title":"Curah Hujan di Stasiun Pengamatan Meteorologi Citeko Menurut Bulan (mm), 2019-2021","type":"webpage"},"uris":["http://www.mendeley.com/documents/?uuid=d0f942bd-c496-31e1-9cac-9ffc86761649"]}],"mendeley":{"formattedCitation":"(BPS Jawa Barat, 2022b)","plainTextFormattedCitation":"(BPS Jawa Barat, 2022b)","previouslyFormattedCitation":"(BPS Jawa Barat, 2022b)"},"properties":{"noteIndex":0},"schema":"https://github.com/citation-style-language/schema/raw/master/csl-citation.json"}</w:instrText>
      </w:r>
      <w:r w:rsidRPr="00B65D02">
        <w:rPr>
          <w:rFonts w:cs="Times New Roman"/>
          <w:szCs w:val="24"/>
        </w:rPr>
        <w:fldChar w:fldCharType="separate"/>
      </w:r>
      <w:r w:rsidR="00EC12DB" w:rsidRPr="00B65D02">
        <w:rPr>
          <w:rFonts w:cs="Times New Roman"/>
          <w:noProof/>
          <w:szCs w:val="24"/>
        </w:rPr>
        <w:t>(BPS Jawa Barat, 2022b)</w:t>
      </w:r>
      <w:r w:rsidRPr="00B65D02">
        <w:rPr>
          <w:rFonts w:cs="Times New Roman"/>
          <w:szCs w:val="24"/>
        </w:rPr>
        <w:fldChar w:fldCharType="end"/>
      </w:r>
      <w:r w:rsidRPr="00B65D02">
        <w:rPr>
          <w:rFonts w:cs="Times New Roman"/>
          <w:szCs w:val="24"/>
        </w:rPr>
        <w:t xml:space="preserve">, stasiun pengamatan Bogor </w:t>
      </w:r>
      <w:r w:rsidRPr="00B65D02">
        <w:rPr>
          <w:rFonts w:cs="Times New Roman"/>
          <w:szCs w:val="24"/>
        </w:rPr>
        <w:fldChar w:fldCharType="begin" w:fldLock="1"/>
      </w:r>
      <w:r w:rsidR="006B2FBE" w:rsidRPr="00B65D02">
        <w:rPr>
          <w:rFonts w:cs="Times New Roman"/>
          <w:szCs w:val="24"/>
        </w:rPr>
        <w:instrText>ADDIN CSL_CITATION {"citationItems":[{"id":"ITEM-1","itemData":{"URL":"https://jabar.bps.go.id/indicator/151/430/1/-curah-hujan-di-stasiun-pengamatan-klimatologi-bogor-menurut-bulan.html","accessed":{"date-parts":[["2023","3","6"]]},"author":[{"dropping-particle":"","family":"BPS Jawa Barat","given":"","non-dropping-particle":"","parse-names":false,"suffix":""}],"id":"ITEM-1","issued":{"date-parts":[["2022","7","25"]]},"title":"Curah Hujan di Stasiun Pengamatan Klimatologi Bogor Menurut Bulan (mm), 2019-2022","type":"webpage"},"uris":["http://www.mendeley.com/documents/?uuid=89fd93e7-bcc0-3958-a65f-1241fc5533a2"]}],"mendeley":{"formattedCitation":"(BPS Jawa Barat, 2022a)","plainTextFormattedCitation":"(BPS Jawa Barat, 2022a)","previouslyFormattedCitation":"(BPS Jawa Barat, 2022a)"},"properties":{"noteIndex":0},"schema":"https://github.com/citation-style-language/schema/raw/master/csl-citation.json"}</w:instrText>
      </w:r>
      <w:r w:rsidRPr="00B65D02">
        <w:rPr>
          <w:rFonts w:cs="Times New Roman"/>
          <w:szCs w:val="24"/>
        </w:rPr>
        <w:fldChar w:fldCharType="separate"/>
      </w:r>
      <w:r w:rsidR="00EC12DB" w:rsidRPr="00B65D02">
        <w:rPr>
          <w:rFonts w:cs="Times New Roman"/>
          <w:noProof/>
          <w:szCs w:val="24"/>
        </w:rPr>
        <w:t xml:space="preserve">(BPS Jawa Barat, </w:t>
      </w:r>
      <w:r w:rsidR="00EC12DB" w:rsidRPr="00B65D02">
        <w:rPr>
          <w:rFonts w:cs="Times New Roman"/>
          <w:noProof/>
          <w:szCs w:val="24"/>
        </w:rPr>
        <w:lastRenderedPageBreak/>
        <w:t>2022a)</w:t>
      </w:r>
      <w:r w:rsidRPr="00B65D02">
        <w:rPr>
          <w:rFonts w:cs="Times New Roman"/>
          <w:szCs w:val="24"/>
        </w:rPr>
        <w:fldChar w:fldCharType="end"/>
      </w:r>
      <w:r w:rsidRPr="00C862D7">
        <w:rPr>
          <w:rFonts w:cs="Times New Roman"/>
          <w:sz w:val="23"/>
          <w:szCs w:val="23"/>
        </w:rPr>
        <w:t xml:space="preserve">, stasiun pengamatan Bandung </w:t>
      </w:r>
      <w:r w:rsidRPr="00C862D7">
        <w:rPr>
          <w:rFonts w:cs="Times New Roman"/>
          <w:sz w:val="23"/>
          <w:szCs w:val="23"/>
        </w:rPr>
        <w:fldChar w:fldCharType="begin" w:fldLock="1"/>
      </w:r>
      <w:r w:rsidR="00184B2D" w:rsidRPr="00C862D7">
        <w:rPr>
          <w:rFonts w:cs="Times New Roman"/>
          <w:sz w:val="23"/>
          <w:szCs w:val="23"/>
        </w:rPr>
        <w:instrText>ADDIN CSL_CITATION {"citationItems":[{"id":"ITEM-1","itemData":{"URL":"https://jabar.bps.go.id/indicator/151/425/1/pengamatan-curah-hujan-di-stasiun-pengamatan-geofisika-bandung-menurut-bulan.html","accessed":{"date-parts":[["2023","3","6"]]},"author":[{"dropping-particle":"","family":"BPS Jawa Barat","given":"","non-dropping-particle":"","parse-names":false,"suffix":""}],"id":"ITEM-1","issued":{"date-parts":[["2022","7","25"]]},"title":"Pengamatan Curah Hujan di Stasiun Pengamatan Geofisika Bandung Menurut Bulan (mm), 2019-2021","type":"webpage"},"uris":["http://www.mendeley.com/documents/?uuid=2a81a14c-229d-3d29-8c2d-a6a2a5d9c8c7"]}],"mendeley":{"formattedCitation":"(BPS Jawa Barat, 2022d)","plainTextFormattedCitation":"(BPS Jawa Barat, 2022d)","previouslyFormattedCitation":"(BPS Jawa Barat, 2022d)"},"properties":{"noteIndex":0},"schema":"https://github.com/citation-style-language/schema/raw/master/csl-citation.json"}</w:instrText>
      </w:r>
      <w:r w:rsidRPr="00C862D7">
        <w:rPr>
          <w:rFonts w:cs="Times New Roman"/>
          <w:sz w:val="23"/>
          <w:szCs w:val="23"/>
        </w:rPr>
        <w:fldChar w:fldCharType="separate"/>
      </w:r>
      <w:r w:rsidR="00EC12DB" w:rsidRPr="00C862D7">
        <w:rPr>
          <w:rFonts w:cs="Times New Roman"/>
          <w:noProof/>
          <w:sz w:val="23"/>
          <w:szCs w:val="23"/>
        </w:rPr>
        <w:t>(BPS Jawa Barat, 2022d)</w:t>
      </w:r>
      <w:r w:rsidRPr="00C862D7">
        <w:rPr>
          <w:rFonts w:cs="Times New Roman"/>
          <w:sz w:val="23"/>
          <w:szCs w:val="23"/>
        </w:rPr>
        <w:fldChar w:fldCharType="end"/>
      </w:r>
      <w:r w:rsidRPr="00C862D7">
        <w:rPr>
          <w:rFonts w:cs="Times New Roman"/>
          <w:sz w:val="23"/>
          <w:szCs w:val="23"/>
        </w:rPr>
        <w:t xml:space="preserve">, dan stasiun pengamatan Jatiwangi </w:t>
      </w:r>
      <w:r w:rsidRPr="00C862D7">
        <w:rPr>
          <w:rFonts w:cs="Times New Roman"/>
          <w:sz w:val="23"/>
          <w:szCs w:val="23"/>
        </w:rPr>
        <w:fldChar w:fldCharType="begin" w:fldLock="1"/>
      </w:r>
      <w:r w:rsidR="00184B2D" w:rsidRPr="00C862D7">
        <w:rPr>
          <w:rFonts w:cs="Times New Roman"/>
          <w:sz w:val="23"/>
          <w:szCs w:val="23"/>
        </w:rPr>
        <w:instrText>ADDIN CSL_CITATION {"citationItems":[{"id":"ITEM-1","itemData":{"URL":"https://jabar.bps.go.id/indicator/151/438/1/jumlah-curah-hujan-di-stasiun-pengamatan-meteorologi-jatiwangi-menurut-bulan.html","accessed":{"date-parts":[["2023","3","6"]]},"author":[{"dropping-particle":"","family":"BPS Jawa Barat","given":"","non-dropping-particle":"","parse-names":false,"suffix":""}],"id":"ITEM-1","issued":{"date-parts":[["2022","7","25"]]},"title":"Jumlah Curah Hujan di Stasiun Pengamatan Meteorologi Jatiwangi Menurut Bulan (mm), 2019-2021","type":"webpage"},"uris":["http://www.mendeley.com/documents/?uuid=9bda81a4-0a30-3a12-9952-a6cf473c1767"]}],"mendeley":{"formattedCitation":"(BPS Jawa Barat, 2022c)","plainTextFormattedCitation":"(BPS Jawa Barat, 2022c)","previouslyFormattedCitation":"(BPS Jawa Barat, 2022c)"},"properties":{"noteIndex":0},"schema":"https://github.com/citation-style-language/schema/raw/master/csl-citation.json"}</w:instrText>
      </w:r>
      <w:r w:rsidRPr="00C862D7">
        <w:rPr>
          <w:rFonts w:cs="Times New Roman"/>
          <w:sz w:val="23"/>
          <w:szCs w:val="23"/>
        </w:rPr>
        <w:fldChar w:fldCharType="separate"/>
      </w:r>
      <w:r w:rsidR="00EC12DB" w:rsidRPr="00C862D7">
        <w:rPr>
          <w:rFonts w:cs="Times New Roman"/>
          <w:noProof/>
          <w:sz w:val="23"/>
          <w:szCs w:val="23"/>
        </w:rPr>
        <w:t>(BPS Jawa Barat, 2022c)</w:t>
      </w:r>
      <w:r w:rsidRPr="00C862D7">
        <w:rPr>
          <w:rFonts w:cs="Times New Roman"/>
          <w:sz w:val="23"/>
          <w:szCs w:val="23"/>
        </w:rPr>
        <w:fldChar w:fldCharType="end"/>
      </w:r>
      <w:r w:rsidRPr="00C862D7">
        <w:rPr>
          <w:rFonts w:cs="Times New Roman"/>
          <w:sz w:val="23"/>
          <w:szCs w:val="23"/>
        </w:rPr>
        <w:t xml:space="preserve"> tercatat curah hujan meningkat. Dengan tinggi nya curah hujan di tahun 2021 sehingga mengakibatkan tingginya penyakit yang menyerang tanaman, karena buah jambu optimal nya berada di suhu </w:t>
      </w:r>
      <w:r w:rsidRPr="00C862D7">
        <w:rPr>
          <w:rFonts w:cs="Times New Roman"/>
          <w:lang w:val="en-US"/>
        </w:rPr>
        <w:t>suhu sekitar 23 – 28</w:t>
      </w:r>
      <w:r w:rsidRPr="00C862D7">
        <w:rPr>
          <w:rFonts w:cs="Times New Roman"/>
          <w:vertAlign w:val="superscript"/>
          <w:lang w:val="en-US"/>
        </w:rPr>
        <w:t>0</w:t>
      </w:r>
      <w:r w:rsidRPr="00C862D7">
        <w:rPr>
          <w:rFonts w:cs="Times New Roman"/>
          <w:lang w:val="en-US"/>
        </w:rPr>
        <w:t xml:space="preserve">C. </w:t>
      </w:r>
    </w:p>
    <w:p w14:paraId="471FA340" w14:textId="355BB588" w:rsidR="000E6400" w:rsidRPr="00C862D7" w:rsidRDefault="000E6400" w:rsidP="00B43289">
      <w:pPr>
        <w:rPr>
          <w:rFonts w:cs="Times New Roman"/>
          <w:i/>
          <w:iCs/>
          <w:lang w:val="en-US"/>
        </w:rPr>
      </w:pPr>
      <w:r w:rsidRPr="00C862D7">
        <w:rPr>
          <w:rFonts w:cs="Times New Roman"/>
          <w:lang w:val="en-US"/>
        </w:rPr>
        <w:t xml:space="preserve">Perkembangan teknologi yang semakin maju dapat memudahkan dalam melakukan identifikasi penyakit yang terjangkit pada daun dan buah jambu, teknologi tersebut adalah </w:t>
      </w:r>
      <w:r w:rsidRPr="00C862D7">
        <w:rPr>
          <w:rFonts w:cs="Times New Roman"/>
          <w:i/>
          <w:iCs/>
          <w:lang w:val="en-US"/>
        </w:rPr>
        <w:t>deep learning.</w:t>
      </w:r>
      <w:r w:rsidRPr="00C862D7">
        <w:rPr>
          <w:rFonts w:cs="Times New Roman"/>
          <w:lang w:val="en-US"/>
        </w:rPr>
        <w:t xml:space="preserve"> </w:t>
      </w:r>
      <w:r w:rsidR="006B2FBE" w:rsidRPr="006B2FBE">
        <w:rPr>
          <w:rFonts w:cs="Times New Roman"/>
          <w:i/>
          <w:iCs/>
          <w:lang w:val="en-US"/>
        </w:rPr>
        <w:t>Deep learning</w:t>
      </w:r>
      <w:r w:rsidR="006B2FBE" w:rsidRPr="006B2FBE">
        <w:rPr>
          <w:rFonts w:cs="Times New Roman"/>
          <w:lang w:val="en-US"/>
        </w:rPr>
        <w:t xml:space="preserve"> adalah bagian dari machine learning yang berfokus pada area algoritm</w:t>
      </w:r>
      <w:r w:rsidR="006B2FBE">
        <w:rPr>
          <w:rFonts w:cs="Times New Roman"/>
          <w:lang w:val="en-US"/>
        </w:rPr>
        <w:t>a</w:t>
      </w:r>
      <w:r w:rsidR="006B2FBE" w:rsidRPr="006B2FBE">
        <w:rPr>
          <w:rFonts w:cs="Times New Roman"/>
          <w:lang w:val="en-US"/>
        </w:rPr>
        <w:t xml:space="preserve"> yang terinspirasi oleh pemahaman kita tentang bagaimana otak bekerja untuk mendapatkan pengetahuan</w:t>
      </w:r>
      <w:r w:rsidR="006B2FBE">
        <w:rPr>
          <w:rFonts w:cs="Times New Roman"/>
          <w:lang w:val="en-US"/>
        </w:rPr>
        <w:t xml:space="preserve"> </w:t>
      </w:r>
      <w:r w:rsidR="006B2FBE">
        <w:rPr>
          <w:rFonts w:cs="Times New Roman"/>
          <w:lang w:val="en-US"/>
        </w:rPr>
        <w:fldChar w:fldCharType="begin" w:fldLock="1"/>
      </w:r>
      <w:r w:rsidR="00B65D02">
        <w:rPr>
          <w:rFonts w:cs="Times New Roman"/>
          <w:lang w:val="en-US"/>
        </w:rPr>
        <w:instrText>ADDIN CSL_CITATION {"citationItems":[{"id":"ITEM-1","itemData":{"DOI":"10.1007/978-1-4842-6431-7","ISBN":"9781484264300","abstract":"Build deep learning and computer vision systems using Python, TensorFlow, Keras, OpenCV, and more, right within the familiar environment of Microsoft Windows. The book starts with an introduction to tools for deep learning and computer vision tasks followed by instructions to install, configure, and troubleshoot them. Here, you will learn how Python can help you build deep learning models on Windows. Moving forward, you will build a deep learning model and understand the internal-workings of a convolutional neural network on Windows. Further, you will go through different ways to visualize the internal-workings of deep learning models along with an understanding of transfer learning where you will learn how to build model architecture and use data augmentations. Next, you will manage and train deep learning models on Windows before deploying your application as a web application. You’ll also do some simple image processing and work with computer vision options that will help you build various applications with deep learning. Finally, you will use generative adversarial networks along with reinforcement learning. After reading Deep Learning on Windows, you will be able to design deep learning models and web applications on the Windows operating system.","author":[{"dropping-particle":"","family":"Amaratunga","given":"Thimira","non-dropping-particle":"","parse-names":false,"suffix":""}],"container-title":"Deep Learning on Windows","id":"ITEM-1","issued":{"date-parts":[["2021"]]},"title":"Deep Learning on Windows","type":"book"},"uris":["http://www.mendeley.com/documents/?uuid=c50d313d-df60-4fd9-9dfd-5572def175aa"]}],"mendeley":{"formattedCitation":"(Amaratunga, 2021)","plainTextFormattedCitation":"(Amaratunga, 2021)","previouslyFormattedCitation":"(Amaratunga, 2021)"},"properties":{"noteIndex":0},"schema":"https://github.com/citation-style-language/schema/raw/master/csl-citation.json"}</w:instrText>
      </w:r>
      <w:r w:rsidR="006B2FBE">
        <w:rPr>
          <w:rFonts w:cs="Times New Roman"/>
          <w:lang w:val="en-US"/>
        </w:rPr>
        <w:fldChar w:fldCharType="separate"/>
      </w:r>
      <w:r w:rsidR="006B2FBE" w:rsidRPr="006B2FBE">
        <w:rPr>
          <w:rFonts w:cs="Times New Roman"/>
          <w:noProof/>
          <w:lang w:val="en-US"/>
        </w:rPr>
        <w:t>(Amaratunga, 2021)</w:t>
      </w:r>
      <w:r w:rsidR="006B2FBE">
        <w:rPr>
          <w:rFonts w:cs="Times New Roman"/>
          <w:lang w:val="en-US"/>
        </w:rPr>
        <w:fldChar w:fldCharType="end"/>
      </w:r>
      <w:r w:rsidRPr="00C862D7">
        <w:rPr>
          <w:rFonts w:cs="Times New Roman"/>
          <w:i/>
          <w:iCs/>
          <w:lang w:val="en-US"/>
        </w:rPr>
        <w:t xml:space="preserve">. </w:t>
      </w:r>
      <w:r w:rsidR="00AF5EF2" w:rsidRPr="00C862D7">
        <w:rPr>
          <w:rFonts w:cs="Times New Roman"/>
          <w:lang w:val="en-US"/>
        </w:rPr>
        <w:t>Pada penelitian ini t</w:t>
      </w:r>
      <w:r w:rsidRPr="00C862D7">
        <w:rPr>
          <w:rFonts w:cs="Times New Roman"/>
          <w:lang w:val="en-US"/>
        </w:rPr>
        <w:t xml:space="preserve">eknologi </w:t>
      </w:r>
      <w:r w:rsidRPr="00C862D7">
        <w:rPr>
          <w:rFonts w:cs="Times New Roman"/>
          <w:i/>
          <w:iCs/>
          <w:lang w:val="en-US"/>
        </w:rPr>
        <w:t xml:space="preserve">deep learning </w:t>
      </w:r>
      <w:r w:rsidR="006E486F" w:rsidRPr="00C862D7">
        <w:rPr>
          <w:rFonts w:cs="Times New Roman"/>
          <w:lang w:val="en-US"/>
        </w:rPr>
        <w:t xml:space="preserve">akan </w:t>
      </w:r>
      <w:r w:rsidRPr="00C862D7">
        <w:rPr>
          <w:rFonts w:cs="Times New Roman"/>
          <w:lang w:val="en-US"/>
        </w:rPr>
        <w:t xml:space="preserve">melakukan pembelajaran </w:t>
      </w:r>
      <w:r w:rsidRPr="00C862D7">
        <w:rPr>
          <w:rFonts w:cs="Times New Roman"/>
          <w:i/>
          <w:iCs/>
          <w:lang w:val="en-US"/>
        </w:rPr>
        <w:t>dataset</w:t>
      </w:r>
      <w:r w:rsidRPr="00C862D7">
        <w:rPr>
          <w:rFonts w:cs="Times New Roman"/>
          <w:lang w:val="en-US"/>
        </w:rPr>
        <w:t xml:space="preserve"> penyakit daun dan buah jambu yang sudah diberikan label atau disebut dengan metode </w:t>
      </w:r>
      <w:r w:rsidRPr="00C862D7">
        <w:rPr>
          <w:rFonts w:cs="Times New Roman"/>
          <w:i/>
          <w:iCs/>
          <w:lang w:val="en-US"/>
        </w:rPr>
        <w:t>supervised learning.</w:t>
      </w:r>
    </w:p>
    <w:p w14:paraId="43670886" w14:textId="057189B1" w:rsidR="008255BE" w:rsidRPr="00C862D7" w:rsidRDefault="000C3212" w:rsidP="008255BE">
      <w:pPr>
        <w:rPr>
          <w:rFonts w:cs="Times New Roman"/>
          <w:i/>
          <w:iCs/>
          <w:lang w:val="en-US"/>
        </w:rPr>
      </w:pPr>
      <w:r w:rsidRPr="00C862D7">
        <w:rPr>
          <w:rFonts w:cs="Times New Roman"/>
          <w:lang w:val="en-US"/>
        </w:rPr>
        <w:t>Mengenali</w:t>
      </w:r>
      <w:r w:rsidR="000E6400" w:rsidRPr="00C862D7">
        <w:rPr>
          <w:rFonts w:cs="Times New Roman"/>
          <w:lang w:val="en-US"/>
        </w:rPr>
        <w:t xml:space="preserve"> citra daun dan buah jambu yang terkena penyakit diperlukan algoritma </w:t>
      </w:r>
      <w:r w:rsidR="009E4A0C" w:rsidRPr="00C862D7">
        <w:rPr>
          <w:rFonts w:cs="Times New Roman"/>
          <w:lang w:val="en-US"/>
        </w:rPr>
        <w:t>yang dapat</w:t>
      </w:r>
      <w:r w:rsidR="000E6400" w:rsidRPr="00C862D7">
        <w:rPr>
          <w:rFonts w:cs="Times New Roman"/>
          <w:lang w:val="en-US"/>
        </w:rPr>
        <w:t xml:space="preserve"> </w:t>
      </w:r>
      <w:r w:rsidR="00C13899">
        <w:rPr>
          <w:rFonts w:cs="Times New Roman"/>
          <w:lang w:val="en-US"/>
        </w:rPr>
        <w:t>melakukan klasifikasi gambar,</w:t>
      </w:r>
      <w:r w:rsidR="000E6400" w:rsidRPr="00C862D7">
        <w:rPr>
          <w:rFonts w:cs="Times New Roman"/>
          <w:lang w:val="en-US"/>
        </w:rPr>
        <w:t xml:space="preserve"> algoritma </w:t>
      </w:r>
      <w:r w:rsidR="00C13899">
        <w:rPr>
          <w:rFonts w:cs="Times New Roman"/>
          <w:lang w:val="en-US"/>
        </w:rPr>
        <w:t>untuk melakukan klasifikasi gambar</w:t>
      </w:r>
      <w:r w:rsidR="000E6400" w:rsidRPr="00C862D7">
        <w:rPr>
          <w:rFonts w:cs="Times New Roman"/>
          <w:lang w:val="en-US"/>
        </w:rPr>
        <w:t xml:space="preserve"> adalah</w:t>
      </w:r>
      <w:r w:rsidR="000E6400" w:rsidRPr="00C862D7">
        <w:rPr>
          <w:rFonts w:cs="Times New Roman"/>
          <w:i/>
          <w:iCs/>
          <w:lang w:val="en-US"/>
        </w:rPr>
        <w:t xml:space="preserve"> Convolutional Neural Network</w:t>
      </w:r>
      <w:r w:rsidR="000E6400" w:rsidRPr="00C862D7">
        <w:rPr>
          <w:rFonts w:cs="Times New Roman"/>
          <w:lang w:val="en-US"/>
        </w:rPr>
        <w:t xml:space="preserve"> (CNN) merupakan </w:t>
      </w:r>
      <w:r w:rsidR="0007684B" w:rsidRPr="00C862D7">
        <w:rPr>
          <w:rFonts w:cs="Times New Roman"/>
          <w:lang w:val="en-US"/>
        </w:rPr>
        <w:t>“sebuah machine learning</w:t>
      </w:r>
      <w:r w:rsidR="000E6400" w:rsidRPr="00C862D7">
        <w:rPr>
          <w:rFonts w:cs="Times New Roman"/>
          <w:lang w:val="en-US"/>
        </w:rPr>
        <w:t xml:space="preserve"> yang</w:t>
      </w:r>
      <w:r w:rsidR="0007684B" w:rsidRPr="00C862D7">
        <w:rPr>
          <w:rFonts w:cs="Times New Roman"/>
          <w:lang w:val="en-US"/>
        </w:rPr>
        <w:t xml:space="preserve"> model</w:t>
      </w:r>
      <w:r w:rsidR="000E6400" w:rsidRPr="00C862D7">
        <w:rPr>
          <w:rFonts w:cs="Times New Roman"/>
          <w:lang w:val="en-US"/>
        </w:rPr>
        <w:t xml:space="preserve"> pembelajarannya dikhususkan untuk melakukan klasifikasi langsung pada media 2 dimensi seperti gambar, video, teks atau suara.</w:t>
      </w:r>
      <w:r w:rsidR="0007684B" w:rsidRPr="00C862D7">
        <w:rPr>
          <w:rFonts w:cs="Times New Roman"/>
          <w:lang w:val="en-US"/>
        </w:rPr>
        <w:t>”</w:t>
      </w:r>
      <w:r w:rsidR="000E6400" w:rsidRPr="00C862D7">
        <w:rPr>
          <w:rFonts w:cs="Times New Roman"/>
          <w:lang w:val="en-US"/>
        </w:rPr>
        <w:t xml:space="preserve"> </w:t>
      </w:r>
      <w:r w:rsidR="000E6400" w:rsidRPr="00C862D7">
        <w:rPr>
          <w:rFonts w:cs="Times New Roman"/>
          <w:lang w:val="en-US"/>
        </w:rPr>
        <w:fldChar w:fldCharType="begin" w:fldLock="1"/>
      </w:r>
      <w:r w:rsidR="00184B2D" w:rsidRPr="00C862D7">
        <w:rPr>
          <w:rFonts w:cs="Times New Roman"/>
          <w:lang w:val="en-US"/>
        </w:rPr>
        <w:instrText>ADDIN CSL_CITATION {"citationItems":[{"id":"ITEM-1","itemData":{"abstract":"Identifikasi ekspresi wajah merupakan materi penelitian yang saat ini terus dikembangkan. Detailnya ciri yang mesti ditangkap membuat para peneliti berlomba-lomba menemukan metode yang paling cocok untuk melakukan identifikasi. Algoritma Convolutional Neural Network (CNN) menjadi salah satu algoritma yang saat ini paling diunggulkan dalam bidang klasifikasi dan identifikasi objek saat ini. Dengan menggabungkan 2 metode dalam satu rangkaian yaitu convolution untuk ekstraksi ciri dan neural nets untuk klasifikasinya membuat algoritma ini lebih mudah digunakan. Pada penelitian ini, ekspresi yang akan diidentifikasi merupakan foto ekspresi yang diambil langsung dari mahasiswa UIN Malang. Data sebanyak 687 foto dibagi menjadi 2 bagian yaitu sebagai data training dan data testing dengan porsi 90:10. Kemudian untuk mempermudah dalam ekstraksi ciri dari fitur yang akan diidentifikasi, peneliti melakukan 3 tahap preprocessing yaitu cropping, grayscaled image dan data augmentation. Tujuan penelitian ini adalah untuk mengetahui akurasi algoritma CNN dalam mengidentifikasi ekspresi wajah berbasis citra. Setelah algoritma dijalankan dan model sudah terbentuk, maka didapatkan akurasi training sebesar 99,6% dan akurasi testing sebesar 88.89%. xiv","author":[{"dropping-particle":"","family":"Mubarok","given":"Hamdani","non-dropping-particle":"","parse-names":false,"suffix":""}],"container-title":"Universitas Islam Negeri Maulana Malik Ibrahim Malang","id":"ITEM-1","issue":"1","issued":{"date-parts":[["2019"]]},"page":"10-12","title":"Identifikasi Ekspresi Wajah Berbasis Citra Menggunakan Algoritma Convolutional Neural Network (CNN)","type":"article-journal","volume":"3"},"uris":["http://www.mendeley.com/documents/?uuid=95cc6605-ad93-423d-9647-cd0fef8ba348"]}],"mendeley":{"formattedCitation":"(Mubarok, 2019)","manualFormatting":"(Mubarok, 2019, hal. 25)","plainTextFormattedCitation":"(Mubarok, 2019)","previouslyFormattedCitation":"(Mubarok, 2019)"},"properties":{"noteIndex":0},"schema":"https://github.com/citation-style-language/schema/raw/master/csl-citation.json"}</w:instrText>
      </w:r>
      <w:r w:rsidR="000E6400" w:rsidRPr="00C862D7">
        <w:rPr>
          <w:rFonts w:cs="Times New Roman"/>
          <w:lang w:val="en-US"/>
        </w:rPr>
        <w:fldChar w:fldCharType="separate"/>
      </w:r>
      <w:r w:rsidR="00EC12DB" w:rsidRPr="00C862D7">
        <w:rPr>
          <w:rFonts w:cs="Times New Roman"/>
          <w:noProof/>
          <w:lang w:val="en-US"/>
        </w:rPr>
        <w:t>(Mubarok, 2019</w:t>
      </w:r>
      <w:r w:rsidR="00A3793F" w:rsidRPr="00C862D7">
        <w:rPr>
          <w:rFonts w:cs="Times New Roman"/>
          <w:noProof/>
          <w:lang w:val="en-US"/>
        </w:rPr>
        <w:t>, hal. 25</w:t>
      </w:r>
      <w:r w:rsidR="00EC12DB" w:rsidRPr="00C862D7">
        <w:rPr>
          <w:rFonts w:cs="Times New Roman"/>
          <w:noProof/>
          <w:lang w:val="en-US"/>
        </w:rPr>
        <w:t>)</w:t>
      </w:r>
      <w:r w:rsidR="000E6400" w:rsidRPr="00C862D7">
        <w:rPr>
          <w:rFonts w:cs="Times New Roman"/>
          <w:lang w:val="en-US"/>
        </w:rPr>
        <w:fldChar w:fldCharType="end"/>
      </w:r>
      <w:r w:rsidR="000E6400" w:rsidRPr="00C862D7">
        <w:rPr>
          <w:rFonts w:cs="Times New Roman"/>
          <w:lang w:val="en-US"/>
        </w:rPr>
        <w:t xml:space="preserve">. Dan akan menggunakan arsitektur </w:t>
      </w:r>
      <w:r w:rsidR="000E6400" w:rsidRPr="00C862D7">
        <w:rPr>
          <w:rFonts w:cs="Times New Roman"/>
          <w:i/>
          <w:iCs/>
          <w:lang w:val="en-US"/>
        </w:rPr>
        <w:t>MobileNet</w:t>
      </w:r>
      <w:r w:rsidR="00794D9C" w:rsidRPr="00C862D7">
        <w:rPr>
          <w:rFonts w:cs="Times New Roman"/>
          <w:i/>
          <w:iCs/>
          <w:lang w:val="en-US"/>
        </w:rPr>
        <w:t>V2</w:t>
      </w:r>
      <w:r w:rsidR="000E6400" w:rsidRPr="00C862D7">
        <w:rPr>
          <w:rFonts w:cs="Times New Roman"/>
          <w:i/>
          <w:iCs/>
          <w:lang w:val="en-US"/>
        </w:rPr>
        <w:t>.</w:t>
      </w:r>
    </w:p>
    <w:p w14:paraId="18C099CC" w14:textId="75CAFBBB" w:rsidR="000E6400" w:rsidRPr="00C862D7" w:rsidRDefault="008255BE" w:rsidP="008255BE">
      <w:pPr>
        <w:rPr>
          <w:rFonts w:cs="Times New Roman"/>
          <w:lang w:val="en-US"/>
        </w:rPr>
      </w:pPr>
      <w:r w:rsidRPr="00C862D7">
        <w:rPr>
          <w:rFonts w:cs="Times New Roman"/>
          <w:i/>
          <w:iCs/>
          <w:lang w:val="en-US"/>
        </w:rPr>
        <w:t>Model deep learning</w:t>
      </w:r>
      <w:r w:rsidRPr="00C862D7">
        <w:rPr>
          <w:rFonts w:cs="Times New Roman"/>
          <w:lang w:val="en-US"/>
        </w:rPr>
        <w:t xml:space="preserve"> yang telah dibuat akan diimplementasikan menjadi sebuah aplikasi yang dapat diakses melalui </w:t>
      </w:r>
      <w:r w:rsidRPr="00C862D7">
        <w:rPr>
          <w:rFonts w:cs="Times New Roman"/>
          <w:i/>
          <w:iCs/>
          <w:lang w:val="en-US"/>
        </w:rPr>
        <w:t>smartphone</w:t>
      </w:r>
      <w:r w:rsidRPr="00C862D7">
        <w:rPr>
          <w:rFonts w:cs="Times New Roman"/>
          <w:lang w:val="en-US"/>
        </w:rPr>
        <w:t xml:space="preserve"> .</w:t>
      </w:r>
      <w:r w:rsidR="000E6400" w:rsidRPr="00C862D7">
        <w:rPr>
          <w:rFonts w:cs="Times New Roman"/>
          <w:lang w:val="en-US"/>
        </w:rPr>
        <w:t xml:space="preserve">Berdasarkan </w:t>
      </w:r>
      <w:r w:rsidR="000E6400" w:rsidRPr="00C862D7">
        <w:rPr>
          <w:rFonts w:cs="Times New Roman"/>
          <w:lang w:val="en-US"/>
        </w:rPr>
        <w:fldChar w:fldCharType="begin" w:fldLock="1"/>
      </w:r>
      <w:r w:rsidR="00184B2D" w:rsidRPr="00C862D7">
        <w:rPr>
          <w:rFonts w:cs="Times New Roman"/>
          <w:lang w:val="en-US"/>
        </w:rPr>
        <w:instrText>ADDIN CSL_CITATION {"citationItems":[{"id":"ITEM-1","itemData":{"URL":"https://newzoo.com/insights/rankings/top-countries-by-smartphone-penetration-and-users","accessed":{"date-parts":[["2022","11","30"]]},"id":"ITEM-1","issued":{"date-parts":[["0"]]},"title":"Top Countries/Markets by Smartphone Penetration &amp; Users | Newzoo","type":"webpage"},"uris":["http://www.mendeley.com/documents/?uuid=aee2e102-dc16-3344-afdb-da5477378a8c"]}],"mendeley":{"formattedCitation":"(&lt;i&gt;Top Countries/Markets by Smartphone Penetration &amp; Users | Newzoo&lt;/i&gt;, n.d.)","manualFormatting":"(Newzoo, 2021)","plainTextFormattedCitation":"(Top Countries/Markets by Smartphone Penetration &amp; Users | Newzoo, n.d.)","previouslyFormattedCitation":"(&lt;i&gt;Top Countries/Markets by Smartphone Penetration &amp; Users | Newzoo&lt;/i&gt;, n.d.)"},"properties":{"noteIndex":0},"schema":"https://github.com/citation-style-language/schema/raw/master/csl-citation.json"}</w:instrText>
      </w:r>
      <w:r w:rsidR="000E6400" w:rsidRPr="00C862D7">
        <w:rPr>
          <w:rFonts w:cs="Times New Roman"/>
          <w:lang w:val="en-US"/>
        </w:rPr>
        <w:fldChar w:fldCharType="separate"/>
      </w:r>
      <w:r w:rsidR="000E6400" w:rsidRPr="00C862D7">
        <w:rPr>
          <w:rFonts w:cs="Times New Roman"/>
          <w:noProof/>
          <w:lang w:val="en-US"/>
        </w:rPr>
        <w:t>(</w:t>
      </w:r>
      <w:r w:rsidR="000E6400" w:rsidRPr="00C862D7">
        <w:rPr>
          <w:rFonts w:cs="Times New Roman"/>
          <w:i/>
          <w:noProof/>
          <w:lang w:val="en-US"/>
        </w:rPr>
        <w:t>Newzoo</w:t>
      </w:r>
      <w:r w:rsidR="000E6400" w:rsidRPr="00C862D7">
        <w:rPr>
          <w:rFonts w:cs="Times New Roman"/>
          <w:noProof/>
          <w:lang w:val="en-US"/>
        </w:rPr>
        <w:t>, 2021)</w:t>
      </w:r>
      <w:r w:rsidR="000E6400" w:rsidRPr="00C862D7">
        <w:rPr>
          <w:rFonts w:cs="Times New Roman"/>
          <w:lang w:val="en-US"/>
        </w:rPr>
        <w:fldChar w:fldCharType="end"/>
      </w:r>
      <w:r w:rsidR="000E6400" w:rsidRPr="00C862D7">
        <w:rPr>
          <w:rFonts w:cs="Times New Roman"/>
          <w:lang w:val="en-US"/>
        </w:rPr>
        <w:t xml:space="preserve"> pada tahun 2021 pengguna </w:t>
      </w:r>
      <w:r w:rsidR="000E6400" w:rsidRPr="00C862D7">
        <w:rPr>
          <w:rFonts w:cs="Times New Roman"/>
          <w:i/>
          <w:iCs/>
          <w:lang w:val="en-US"/>
        </w:rPr>
        <w:t xml:space="preserve">smartphone </w:t>
      </w:r>
      <w:r w:rsidR="000E6400" w:rsidRPr="00C862D7">
        <w:rPr>
          <w:rFonts w:cs="Times New Roman"/>
          <w:lang w:val="en-US"/>
        </w:rPr>
        <w:t>di Indonesia mencapai 178 juta pengguna</w:t>
      </w:r>
      <w:r w:rsidR="00CA2D9F" w:rsidRPr="00C862D7">
        <w:rPr>
          <w:rFonts w:cs="Times New Roman"/>
          <w:lang w:val="en-US"/>
        </w:rPr>
        <w:t>.</w:t>
      </w:r>
      <w:r w:rsidR="000E6400" w:rsidRPr="00C862D7">
        <w:rPr>
          <w:rFonts w:cs="Times New Roman"/>
          <w:lang w:val="en-US"/>
        </w:rPr>
        <w:t xml:space="preserve"> </w:t>
      </w:r>
      <w:r w:rsidR="00CA2D9F" w:rsidRPr="00C862D7">
        <w:rPr>
          <w:rFonts w:cs="Times New Roman"/>
          <w:lang w:val="en-US"/>
        </w:rPr>
        <w:t>Kemudian</w:t>
      </w:r>
      <w:r w:rsidR="000E6400" w:rsidRPr="00C862D7">
        <w:rPr>
          <w:rFonts w:cs="Times New Roman"/>
          <w:lang w:val="en-US"/>
        </w:rPr>
        <w:t xml:space="preserve"> yang menggunakan </w:t>
      </w:r>
      <w:r w:rsidR="000E6400" w:rsidRPr="00C862D7">
        <w:rPr>
          <w:rFonts w:cs="Times New Roman"/>
          <w:i/>
          <w:iCs/>
          <w:lang w:val="en-US"/>
        </w:rPr>
        <w:t>smartphone</w:t>
      </w:r>
      <w:r w:rsidR="000E6400" w:rsidRPr="00C862D7">
        <w:rPr>
          <w:rFonts w:cs="Times New Roman"/>
          <w:lang w:val="en-US"/>
        </w:rPr>
        <w:t xml:space="preserve"> dengan sistem operasi </w:t>
      </w:r>
      <w:r w:rsidR="000E6400" w:rsidRPr="00C862D7">
        <w:rPr>
          <w:rFonts w:cs="Times New Roman"/>
          <w:i/>
          <w:iCs/>
          <w:lang w:val="en-US"/>
        </w:rPr>
        <w:t>android</w:t>
      </w:r>
      <w:r w:rsidR="000E6400" w:rsidRPr="00C862D7">
        <w:rPr>
          <w:rFonts w:cs="Times New Roman"/>
          <w:lang w:val="en-US"/>
        </w:rPr>
        <w:t xml:space="preserve"> pada bulan oktober 2022 menurut </w:t>
      </w:r>
      <w:r w:rsidR="000E6400" w:rsidRPr="00C862D7">
        <w:rPr>
          <w:rFonts w:cs="Times New Roman"/>
          <w:lang w:val="en-US"/>
        </w:rPr>
        <w:fldChar w:fldCharType="begin" w:fldLock="1"/>
      </w:r>
      <w:r w:rsidR="00184B2D" w:rsidRPr="00C862D7">
        <w:rPr>
          <w:rFonts w:cs="Times New Roman"/>
          <w:lang w:val="en-US"/>
        </w:rPr>
        <w:instrText>ADDIN CSL_CITATION {"citationItems":[{"id":"ITEM-1","itemData":{"URL":"https://www.statista.com/statistics/262205/market-share-held-by-mobile-operating-systems-in-indonesia/","accessed":{"date-parts":[["2022","11","30"]]},"id":"ITEM-1","issued":{"date-parts":[["0"]]},"title":"Indonesia: mobile OS share 2022 | Statista","type":"webpage"},"uris":["http://www.mendeley.com/documents/?uuid=2bc178cf-3278-3817-b6c7-0e47b7aa9dad"]}],"mendeley":{"formattedCitation":"(&lt;i&gt;Indonesia: Mobile OS Share 2022 | Statista&lt;/i&gt;, n.d.)","manualFormatting":"(Statista, 2022)","plainTextFormattedCitation":"(Indonesia: Mobile OS Share 2022 | Statista, n.d.)","previouslyFormattedCitation":"(&lt;i&gt;Indonesia: Mobile OS Share 2022 | Statista&lt;/i&gt;, n.d.)"},"properties":{"noteIndex":0},"schema":"https://github.com/citation-style-language/schema/raw/master/csl-citation.json"}</w:instrText>
      </w:r>
      <w:r w:rsidR="000E6400" w:rsidRPr="00C862D7">
        <w:rPr>
          <w:rFonts w:cs="Times New Roman"/>
          <w:lang w:val="en-US"/>
        </w:rPr>
        <w:fldChar w:fldCharType="separate"/>
      </w:r>
      <w:r w:rsidR="000E6400" w:rsidRPr="00C862D7">
        <w:rPr>
          <w:rFonts w:cs="Times New Roman"/>
          <w:noProof/>
          <w:lang w:val="en-US"/>
        </w:rPr>
        <w:t>(</w:t>
      </w:r>
      <w:r w:rsidR="000E6400" w:rsidRPr="00C862D7">
        <w:rPr>
          <w:rFonts w:cs="Times New Roman"/>
          <w:i/>
          <w:noProof/>
          <w:lang w:val="en-US"/>
        </w:rPr>
        <w:t>Statista</w:t>
      </w:r>
      <w:r w:rsidR="000E6400" w:rsidRPr="00C862D7">
        <w:rPr>
          <w:rFonts w:cs="Times New Roman"/>
          <w:noProof/>
          <w:lang w:val="en-US"/>
        </w:rPr>
        <w:t>, 2022)</w:t>
      </w:r>
      <w:r w:rsidR="000E6400" w:rsidRPr="00C862D7">
        <w:rPr>
          <w:rFonts w:cs="Times New Roman"/>
          <w:lang w:val="en-US"/>
        </w:rPr>
        <w:fldChar w:fldCharType="end"/>
      </w:r>
      <w:r w:rsidR="000E6400" w:rsidRPr="00C862D7">
        <w:rPr>
          <w:rFonts w:cs="Times New Roman"/>
          <w:lang w:val="en-US"/>
        </w:rPr>
        <w:t xml:space="preserve"> mencapai 90%. Sehingga pada penelitian ini dibuatlah aplikasi yang berbasis sistem operasi </w:t>
      </w:r>
      <w:r w:rsidR="000E6400" w:rsidRPr="00C862D7">
        <w:rPr>
          <w:rFonts w:cs="Times New Roman"/>
          <w:i/>
          <w:iCs/>
          <w:lang w:val="en-US"/>
        </w:rPr>
        <w:t xml:space="preserve">android. </w:t>
      </w:r>
      <w:r w:rsidR="000E6400" w:rsidRPr="00C862D7">
        <w:rPr>
          <w:rFonts w:cs="Times New Roman"/>
          <w:lang w:val="en-US"/>
        </w:rPr>
        <w:t xml:space="preserve">Menurut </w:t>
      </w:r>
      <w:r w:rsidR="000E6400" w:rsidRPr="00C862D7">
        <w:rPr>
          <w:rFonts w:cs="Times New Roman"/>
          <w:lang w:val="en-US"/>
        </w:rPr>
        <w:fldChar w:fldCharType="begin" w:fldLock="1"/>
      </w:r>
      <w:r w:rsidR="00184B2D" w:rsidRPr="00C862D7">
        <w:rPr>
          <w:rFonts w:cs="Times New Roman"/>
          <w:lang w:val="en-US"/>
        </w:rPr>
        <w:instrText>ADDIN CSL_CITATION {"citationItems":[{"id":"ITEM-1","itemData":{"author":[{"dropping-particle":"","family":"Murya","given":"Yosef","non-dropping-particle":"","parse-names":false,"suffix":""}],"id":"ITEM-1","issued":{"date-parts":[["2014"]]},"number-of-pages":"3","publisher":"Jasakom","publisher-place":"Yogyakarta","title":"Pemrograman Android Black Box","type":"book"},"uris":["http://www.mendeley.com/documents/?uuid=83682a98-dca0-47ee-8289-6ac5bddd5bd7"]}],"mendeley":{"formattedCitation":"(Murya, 2014)","manualFormatting":"Yosef Murya (2014)","plainTextFormattedCitation":"(Murya, 2014)","previouslyFormattedCitation":"(Murya, 2014)"},"properties":{"noteIndex":0},"schema":"https://github.com/citation-style-language/schema/raw/master/csl-citation.json"}</w:instrText>
      </w:r>
      <w:r w:rsidR="000E6400" w:rsidRPr="00C862D7">
        <w:rPr>
          <w:rFonts w:cs="Times New Roman"/>
          <w:lang w:val="en-US"/>
        </w:rPr>
        <w:fldChar w:fldCharType="separate"/>
      </w:r>
      <w:r w:rsidR="00BC5B39" w:rsidRPr="00C862D7">
        <w:rPr>
          <w:rFonts w:cs="Times New Roman"/>
          <w:noProof/>
          <w:lang w:val="en-US"/>
        </w:rPr>
        <w:t xml:space="preserve">Yosef </w:t>
      </w:r>
      <w:r w:rsidR="00EC12DB" w:rsidRPr="00C862D7">
        <w:rPr>
          <w:rFonts w:cs="Times New Roman"/>
          <w:noProof/>
          <w:lang w:val="en-US"/>
        </w:rPr>
        <w:t xml:space="preserve">Murya </w:t>
      </w:r>
      <w:r w:rsidR="00BC5B39" w:rsidRPr="00C862D7">
        <w:rPr>
          <w:rFonts w:cs="Times New Roman"/>
          <w:noProof/>
          <w:lang w:val="en-US"/>
        </w:rPr>
        <w:t>(</w:t>
      </w:r>
      <w:r w:rsidR="00EC12DB" w:rsidRPr="00C862D7">
        <w:rPr>
          <w:rFonts w:cs="Times New Roman"/>
          <w:noProof/>
          <w:lang w:val="en-US"/>
        </w:rPr>
        <w:t>2014)</w:t>
      </w:r>
      <w:r w:rsidR="000E6400" w:rsidRPr="00C862D7">
        <w:rPr>
          <w:rFonts w:cs="Times New Roman"/>
          <w:lang w:val="en-US"/>
        </w:rPr>
        <w:fldChar w:fldCharType="end"/>
      </w:r>
      <w:r w:rsidR="000E6400" w:rsidRPr="00C862D7">
        <w:rPr>
          <w:rFonts w:cs="Times New Roman"/>
          <w:lang w:val="en-US"/>
        </w:rPr>
        <w:t xml:space="preserve"> </w:t>
      </w:r>
      <w:r w:rsidR="000E6400" w:rsidRPr="00C862D7">
        <w:rPr>
          <w:rFonts w:cs="Times New Roman"/>
          <w:i/>
          <w:iCs/>
          <w:lang w:val="en-US"/>
        </w:rPr>
        <w:t>android</w:t>
      </w:r>
      <w:r w:rsidR="000E6400" w:rsidRPr="00C862D7">
        <w:rPr>
          <w:rFonts w:cs="Times New Roman"/>
          <w:lang w:val="en-US"/>
        </w:rPr>
        <w:t xml:space="preserve"> adalah sistem operasi berbasis </w:t>
      </w:r>
      <w:r w:rsidR="000E6400" w:rsidRPr="00C862D7">
        <w:rPr>
          <w:rFonts w:cs="Times New Roman"/>
          <w:i/>
          <w:iCs/>
          <w:lang w:val="en-US"/>
        </w:rPr>
        <w:t>linux</w:t>
      </w:r>
      <w:r w:rsidR="000E6400" w:rsidRPr="00C862D7">
        <w:rPr>
          <w:rFonts w:cs="Times New Roman"/>
          <w:lang w:val="en-US"/>
        </w:rPr>
        <w:t xml:space="preserve"> yang di gunakan untuk telepon seluler (</w:t>
      </w:r>
      <w:r w:rsidR="000E6400" w:rsidRPr="00C862D7">
        <w:rPr>
          <w:rFonts w:cs="Times New Roman"/>
          <w:i/>
          <w:iCs/>
          <w:lang w:val="en-US"/>
        </w:rPr>
        <w:t>mobile</w:t>
      </w:r>
      <w:r w:rsidR="000E6400" w:rsidRPr="00C862D7">
        <w:rPr>
          <w:rFonts w:cs="Times New Roman"/>
          <w:lang w:val="en-US"/>
        </w:rPr>
        <w:t>) seperti telepon pintar (</w:t>
      </w:r>
      <w:r w:rsidR="000E6400" w:rsidRPr="00C862D7">
        <w:rPr>
          <w:rFonts w:cs="Times New Roman"/>
          <w:i/>
          <w:iCs/>
          <w:lang w:val="en-US"/>
        </w:rPr>
        <w:t>smartphone</w:t>
      </w:r>
      <w:r w:rsidR="000E6400" w:rsidRPr="00C862D7">
        <w:rPr>
          <w:rFonts w:cs="Times New Roman"/>
          <w:lang w:val="en-US"/>
        </w:rPr>
        <w:t>) dan komputer tablet (PDA).</w:t>
      </w:r>
    </w:p>
    <w:p w14:paraId="1AA7ED44" w14:textId="393687BC" w:rsidR="001311D9" w:rsidRPr="00C862D7" w:rsidRDefault="00C8428A" w:rsidP="00B43289">
      <w:pPr>
        <w:rPr>
          <w:rFonts w:cs="Times New Roman"/>
          <w:lang w:val="en-US"/>
        </w:rPr>
      </w:pPr>
      <w:r w:rsidRPr="00C862D7">
        <w:rPr>
          <w:rFonts w:cs="Times New Roman"/>
          <w:lang w:val="en-US"/>
        </w:rPr>
        <w:t xml:space="preserve">Solusi yang ditawarkan penulis adalah </w:t>
      </w:r>
      <w:r w:rsidR="000E6400" w:rsidRPr="00C862D7">
        <w:rPr>
          <w:rFonts w:cs="Times New Roman"/>
          <w:lang w:val="en-US"/>
        </w:rPr>
        <w:t xml:space="preserve">mengembangkan aplikasi </w:t>
      </w:r>
      <w:r w:rsidR="000E6400" w:rsidRPr="00C862D7">
        <w:rPr>
          <w:rFonts w:cs="Times New Roman"/>
          <w:i/>
          <w:iCs/>
          <w:lang w:val="en-US"/>
        </w:rPr>
        <w:t xml:space="preserve">mobile </w:t>
      </w:r>
      <w:r w:rsidR="000E6400" w:rsidRPr="00C862D7">
        <w:rPr>
          <w:rFonts w:cs="Times New Roman"/>
          <w:lang w:val="en-US"/>
        </w:rPr>
        <w:t xml:space="preserve">yang di jalankan pada sistem operasi </w:t>
      </w:r>
      <w:r w:rsidR="000E6400" w:rsidRPr="00C862D7">
        <w:rPr>
          <w:rFonts w:cs="Times New Roman"/>
          <w:i/>
          <w:iCs/>
          <w:lang w:val="en-US"/>
        </w:rPr>
        <w:t>android</w:t>
      </w:r>
      <w:r w:rsidRPr="00C862D7">
        <w:rPr>
          <w:rFonts w:cs="Times New Roman"/>
          <w:lang w:val="en-US"/>
        </w:rPr>
        <w:t>. Aplikasi tersebut</w:t>
      </w:r>
      <w:r w:rsidR="000E6400" w:rsidRPr="00C862D7">
        <w:rPr>
          <w:rFonts w:cs="Times New Roman"/>
          <w:lang w:val="en-US"/>
        </w:rPr>
        <w:t xml:space="preserve"> dapat mengenali </w:t>
      </w:r>
      <w:r w:rsidR="000E6400" w:rsidRPr="00C862D7">
        <w:rPr>
          <w:rFonts w:cs="Times New Roman"/>
          <w:lang w:val="en-US"/>
        </w:rPr>
        <w:lastRenderedPageBreak/>
        <w:t xml:space="preserve">jenis penyakit yang menyerang daun dan buah jambu, </w:t>
      </w:r>
      <w:r w:rsidR="00292810" w:rsidRPr="00C862D7">
        <w:rPr>
          <w:rFonts w:cs="Times New Roman"/>
          <w:lang w:val="en-US"/>
        </w:rPr>
        <w:t>serta</w:t>
      </w:r>
      <w:r w:rsidR="000E6400" w:rsidRPr="00C862D7">
        <w:rPr>
          <w:rFonts w:cs="Times New Roman"/>
          <w:lang w:val="en-US"/>
        </w:rPr>
        <w:t xml:space="preserve"> akan memberikan informasi untuk menangani penyakit yang menyerang, dengan demikian akan memudahkan pengguna untuk mengambil tindakan pencegahan atau pengobatan yang tepat, sehingga diharapkan akan meningkatkan produktifitas hasil panen dan mengurangi kerugian yang diakibatkan oleh penyakit yang menyerang.</w:t>
      </w:r>
    </w:p>
    <w:p w14:paraId="2C5DA8A4" w14:textId="77777777" w:rsidR="000E6400" w:rsidRPr="00C862D7" w:rsidRDefault="000E6400" w:rsidP="00B43289">
      <w:pPr>
        <w:pStyle w:val="Heading2"/>
        <w:numPr>
          <w:ilvl w:val="1"/>
          <w:numId w:val="3"/>
        </w:numPr>
        <w:ind w:left="426" w:hanging="426"/>
        <w:rPr>
          <w:rFonts w:cs="Times New Roman"/>
          <w:lang w:val="en-US"/>
        </w:rPr>
      </w:pPr>
      <w:bookmarkStart w:id="15" w:name="_Toc130992535"/>
      <w:bookmarkStart w:id="16" w:name="_Toc138684958"/>
      <w:r w:rsidRPr="00C862D7">
        <w:rPr>
          <w:rFonts w:cs="Times New Roman"/>
          <w:lang w:val="en-US"/>
        </w:rPr>
        <w:t>Rumusan Masalah</w:t>
      </w:r>
      <w:bookmarkEnd w:id="15"/>
      <w:bookmarkEnd w:id="16"/>
    </w:p>
    <w:p w14:paraId="201B6981" w14:textId="77777777" w:rsidR="000E6400" w:rsidRPr="00C862D7" w:rsidRDefault="000E6400" w:rsidP="00B43289">
      <w:pPr>
        <w:rPr>
          <w:rFonts w:cs="Times New Roman"/>
          <w:lang w:val="en-US"/>
        </w:rPr>
      </w:pPr>
      <w:r w:rsidRPr="00C862D7">
        <w:rPr>
          <w:rFonts w:cs="Times New Roman"/>
          <w:lang w:val="en-US"/>
        </w:rPr>
        <w:t>Berdasarkan latar belakang yang telah diuraikan, maka rumusan masalah yang diambil adalah sebagai berikut:</w:t>
      </w:r>
    </w:p>
    <w:p w14:paraId="56AB501B" w14:textId="42C9B011" w:rsidR="000E6400" w:rsidRPr="00C862D7" w:rsidRDefault="000E6400" w:rsidP="00B43289">
      <w:pPr>
        <w:pStyle w:val="ListParagraph"/>
        <w:numPr>
          <w:ilvl w:val="0"/>
          <w:numId w:val="1"/>
        </w:numPr>
        <w:ind w:left="709"/>
        <w:rPr>
          <w:rFonts w:cs="Times New Roman"/>
          <w:lang w:val="en-US"/>
        </w:rPr>
      </w:pPr>
      <w:r w:rsidRPr="00C862D7">
        <w:rPr>
          <w:rFonts w:cs="Times New Roman"/>
          <w:lang w:val="en-US"/>
        </w:rPr>
        <w:t xml:space="preserve">Bagaimana menerapkan metode </w:t>
      </w:r>
      <w:r w:rsidRPr="00C862D7">
        <w:rPr>
          <w:rFonts w:cs="Times New Roman"/>
          <w:i/>
          <w:iCs/>
          <w:lang w:val="en-US"/>
        </w:rPr>
        <w:t xml:space="preserve">supervised learning </w:t>
      </w:r>
      <w:r w:rsidRPr="00C862D7">
        <w:rPr>
          <w:rFonts w:cs="Times New Roman"/>
          <w:lang w:val="en-US"/>
        </w:rPr>
        <w:t xml:space="preserve">menggunakan algoritma </w:t>
      </w:r>
      <w:r w:rsidRPr="00C862D7">
        <w:rPr>
          <w:rFonts w:cs="Times New Roman"/>
          <w:i/>
          <w:iCs/>
          <w:lang w:val="en-US"/>
        </w:rPr>
        <w:t xml:space="preserve">Convolutional Neural Network </w:t>
      </w:r>
      <w:r w:rsidRPr="00C862D7">
        <w:rPr>
          <w:rFonts w:cs="Times New Roman"/>
          <w:lang w:val="en-US"/>
        </w:rPr>
        <w:t xml:space="preserve">(CNN) dengan arsitektur </w:t>
      </w:r>
      <w:r w:rsidRPr="00C862D7">
        <w:rPr>
          <w:rFonts w:cs="Times New Roman"/>
          <w:i/>
          <w:iCs/>
          <w:lang w:val="en-US"/>
        </w:rPr>
        <w:t>MobileNet</w:t>
      </w:r>
      <w:r w:rsidR="00C8131E" w:rsidRPr="00C862D7">
        <w:rPr>
          <w:rFonts w:cs="Times New Roman"/>
          <w:i/>
          <w:iCs/>
          <w:lang w:val="en-US"/>
        </w:rPr>
        <w:t>V2</w:t>
      </w:r>
      <w:r w:rsidRPr="00C862D7">
        <w:rPr>
          <w:rFonts w:cs="Times New Roman"/>
          <w:lang w:val="en-US"/>
        </w:rPr>
        <w:t xml:space="preserve"> untuk mengklasifikasikan jenis penyakit pada daun dan buah jambu?</w:t>
      </w:r>
    </w:p>
    <w:p w14:paraId="052CF846" w14:textId="163377B5" w:rsidR="000E6400" w:rsidRPr="00C862D7" w:rsidRDefault="000E6400" w:rsidP="00B43289">
      <w:pPr>
        <w:pStyle w:val="ListParagraph"/>
        <w:numPr>
          <w:ilvl w:val="0"/>
          <w:numId w:val="1"/>
        </w:numPr>
        <w:ind w:left="709"/>
        <w:rPr>
          <w:rFonts w:cs="Times New Roman"/>
          <w:lang w:val="en-US"/>
        </w:rPr>
      </w:pPr>
      <w:r w:rsidRPr="00C862D7">
        <w:rPr>
          <w:rFonts w:cs="Times New Roman"/>
          <w:lang w:val="en-US"/>
        </w:rPr>
        <w:t xml:space="preserve">Bagaimana menerapkan model yang telah dirancang ke aplikasi berbasis </w:t>
      </w:r>
      <w:r w:rsidRPr="00C862D7">
        <w:rPr>
          <w:rFonts w:cs="Times New Roman"/>
          <w:i/>
          <w:iCs/>
          <w:lang w:val="en-US"/>
        </w:rPr>
        <w:t>mobile</w:t>
      </w:r>
      <w:r w:rsidRPr="00C862D7">
        <w:rPr>
          <w:rFonts w:cs="Times New Roman"/>
          <w:lang w:val="en-US"/>
        </w:rPr>
        <w:t>?</w:t>
      </w:r>
    </w:p>
    <w:p w14:paraId="293D4E74" w14:textId="77777777" w:rsidR="000E6400" w:rsidRPr="00C862D7" w:rsidRDefault="000E6400" w:rsidP="00B43289">
      <w:pPr>
        <w:pStyle w:val="Heading2"/>
        <w:numPr>
          <w:ilvl w:val="1"/>
          <w:numId w:val="3"/>
        </w:numPr>
        <w:ind w:left="426" w:hanging="426"/>
        <w:rPr>
          <w:rFonts w:cs="Times New Roman"/>
          <w:lang w:val="en-US"/>
        </w:rPr>
      </w:pPr>
      <w:bookmarkStart w:id="17" w:name="_Toc130992536"/>
      <w:bookmarkStart w:id="18" w:name="_Toc138684959"/>
      <w:r w:rsidRPr="00C862D7">
        <w:rPr>
          <w:rFonts w:cs="Times New Roman"/>
          <w:lang w:val="en-US"/>
        </w:rPr>
        <w:t>Batasan Masalah</w:t>
      </w:r>
      <w:bookmarkEnd w:id="17"/>
      <w:bookmarkEnd w:id="18"/>
    </w:p>
    <w:p w14:paraId="2FF77462" w14:textId="77777777" w:rsidR="000E6400" w:rsidRPr="00C862D7" w:rsidRDefault="000E6400" w:rsidP="00B43289">
      <w:pPr>
        <w:rPr>
          <w:rFonts w:cs="Times New Roman"/>
          <w:lang w:val="en-US"/>
        </w:rPr>
      </w:pPr>
      <w:r w:rsidRPr="00C862D7">
        <w:rPr>
          <w:rFonts w:cs="Times New Roman"/>
          <w:lang w:val="en-US"/>
        </w:rPr>
        <w:t>Batasan masalah yang dibahas dan dapat diuraikan adalah sebagai berikut:</w:t>
      </w:r>
    </w:p>
    <w:p w14:paraId="4338AEF0" w14:textId="3378D4B6" w:rsidR="000E6400" w:rsidRPr="00C862D7" w:rsidRDefault="000E6400" w:rsidP="00B43289">
      <w:pPr>
        <w:pStyle w:val="ListParagraph"/>
        <w:numPr>
          <w:ilvl w:val="0"/>
          <w:numId w:val="2"/>
        </w:numPr>
        <w:ind w:left="709"/>
        <w:rPr>
          <w:rFonts w:cs="Times New Roman"/>
          <w:lang w:val="en-US"/>
        </w:rPr>
      </w:pPr>
      <w:r w:rsidRPr="00C862D7">
        <w:rPr>
          <w:rFonts w:cs="Times New Roman"/>
          <w:lang w:val="en-US"/>
        </w:rPr>
        <w:t xml:space="preserve">Menggunakan arsitektur </w:t>
      </w:r>
      <w:r w:rsidRPr="00C862D7">
        <w:rPr>
          <w:rFonts w:cs="Times New Roman"/>
          <w:i/>
          <w:iCs/>
          <w:lang w:val="en-US"/>
        </w:rPr>
        <w:t>MobileNet</w:t>
      </w:r>
      <w:r w:rsidR="009028CD" w:rsidRPr="00C862D7">
        <w:rPr>
          <w:rFonts w:cs="Times New Roman"/>
          <w:i/>
          <w:iCs/>
          <w:lang w:val="en-US"/>
        </w:rPr>
        <w:t>V2</w:t>
      </w:r>
      <w:r w:rsidRPr="00C862D7">
        <w:rPr>
          <w:rFonts w:cs="Times New Roman"/>
          <w:i/>
          <w:iCs/>
          <w:lang w:val="en-US"/>
        </w:rPr>
        <w:t>.</w:t>
      </w:r>
    </w:p>
    <w:p w14:paraId="2F306D69" w14:textId="3D88D068" w:rsidR="000E6400" w:rsidRDefault="000E6400" w:rsidP="00B43289">
      <w:pPr>
        <w:pStyle w:val="ListParagraph"/>
        <w:numPr>
          <w:ilvl w:val="0"/>
          <w:numId w:val="2"/>
        </w:numPr>
        <w:ind w:left="709"/>
        <w:rPr>
          <w:rFonts w:cs="Times New Roman"/>
          <w:lang w:val="en-US"/>
        </w:rPr>
      </w:pPr>
      <w:r w:rsidRPr="00C862D7">
        <w:rPr>
          <w:rFonts w:cs="Times New Roman"/>
          <w:lang w:val="en-US"/>
        </w:rPr>
        <w:t xml:space="preserve">Hanya menggunakan </w:t>
      </w:r>
      <w:r w:rsidRPr="00C862D7">
        <w:rPr>
          <w:rFonts w:cs="Times New Roman"/>
          <w:i/>
          <w:iCs/>
          <w:lang w:val="en-US"/>
        </w:rPr>
        <w:t xml:space="preserve">dataset </w:t>
      </w:r>
      <w:r w:rsidRPr="00C862D7">
        <w:rPr>
          <w:rFonts w:cs="Times New Roman"/>
          <w:lang w:val="en-US"/>
        </w:rPr>
        <w:t>penyakit pada daun dan buah jambu.</w:t>
      </w:r>
    </w:p>
    <w:p w14:paraId="44AFE9BE" w14:textId="78F345CE" w:rsidR="006D572C" w:rsidRPr="006D572C" w:rsidRDefault="006D572C" w:rsidP="006D572C">
      <w:pPr>
        <w:pStyle w:val="ListParagraph"/>
        <w:numPr>
          <w:ilvl w:val="0"/>
          <w:numId w:val="2"/>
        </w:numPr>
        <w:ind w:left="709"/>
        <w:rPr>
          <w:rFonts w:cs="Times New Roman"/>
          <w:lang w:val="en-US"/>
        </w:rPr>
      </w:pPr>
      <w:r w:rsidRPr="00C862D7">
        <w:rPr>
          <w:rFonts w:cs="Times New Roman"/>
          <w:lang w:val="en-US"/>
        </w:rPr>
        <w:t>Menggunakan metode</w:t>
      </w:r>
      <w:r w:rsidR="00C0384E">
        <w:rPr>
          <w:rFonts w:cs="Times New Roman"/>
          <w:lang w:val="en-US"/>
        </w:rPr>
        <w:t xml:space="preserve"> </w:t>
      </w:r>
      <w:r w:rsidR="00C0384E">
        <w:rPr>
          <w:rFonts w:cs="Times New Roman"/>
          <w:i/>
          <w:iCs/>
          <w:lang w:val="en-US"/>
        </w:rPr>
        <w:t>Cross Industry Standard Process for Data Mining</w:t>
      </w:r>
      <w:r w:rsidRPr="00C862D7">
        <w:rPr>
          <w:rFonts w:cs="Times New Roman"/>
          <w:lang w:val="en-US"/>
        </w:rPr>
        <w:t xml:space="preserve"> </w:t>
      </w:r>
      <w:r w:rsidR="008F28E9">
        <w:rPr>
          <w:rFonts w:cs="Times New Roman"/>
          <w:lang w:val="en-US"/>
        </w:rPr>
        <w:t>(</w:t>
      </w:r>
      <w:r w:rsidRPr="00C862D7">
        <w:rPr>
          <w:rFonts w:cs="Times New Roman"/>
          <w:lang w:val="en-US"/>
        </w:rPr>
        <w:t>CRISP-DM</w:t>
      </w:r>
      <w:r w:rsidR="008F28E9">
        <w:rPr>
          <w:rFonts w:cs="Times New Roman"/>
          <w:lang w:val="en-US"/>
        </w:rPr>
        <w:t>)</w:t>
      </w:r>
      <w:r w:rsidR="00C0384E">
        <w:rPr>
          <w:rFonts w:cs="Times New Roman"/>
          <w:lang w:val="en-US"/>
        </w:rPr>
        <w:t xml:space="preserve">, yang terdiri dari </w:t>
      </w:r>
      <w:r w:rsidR="00C0384E">
        <w:rPr>
          <w:rFonts w:cs="Times New Roman"/>
          <w:i/>
          <w:iCs/>
          <w:lang w:val="en-US"/>
        </w:rPr>
        <w:t>Business Understanding, Data Undserstanding, Data Preparation, Modeling, Evaluation,</w:t>
      </w:r>
      <w:r w:rsidR="006F3015">
        <w:rPr>
          <w:rFonts w:cs="Times New Roman"/>
          <w:i/>
          <w:iCs/>
          <w:lang w:val="en-US"/>
        </w:rPr>
        <w:t xml:space="preserve"> </w:t>
      </w:r>
      <w:r w:rsidR="006F3015">
        <w:rPr>
          <w:rFonts w:cs="Times New Roman"/>
          <w:lang w:val="en-US"/>
        </w:rPr>
        <w:t>dan</w:t>
      </w:r>
      <w:r w:rsidR="00C0384E">
        <w:rPr>
          <w:rFonts w:cs="Times New Roman"/>
          <w:i/>
          <w:iCs/>
          <w:lang w:val="en-US"/>
        </w:rPr>
        <w:t xml:space="preserve"> Deployment</w:t>
      </w:r>
      <w:r w:rsidRPr="00C862D7">
        <w:rPr>
          <w:rFonts w:cs="Times New Roman"/>
          <w:lang w:val="en-US"/>
        </w:rPr>
        <w:t>.</w:t>
      </w:r>
    </w:p>
    <w:p w14:paraId="20B09FEC" w14:textId="2F6CC9C8" w:rsidR="00D81D60" w:rsidRPr="00C862D7" w:rsidRDefault="00D81D60" w:rsidP="00B43289">
      <w:pPr>
        <w:pStyle w:val="ListParagraph"/>
        <w:numPr>
          <w:ilvl w:val="0"/>
          <w:numId w:val="2"/>
        </w:numPr>
        <w:ind w:left="709"/>
        <w:rPr>
          <w:rFonts w:cs="Times New Roman"/>
          <w:lang w:val="en-US"/>
        </w:rPr>
      </w:pPr>
      <w:r w:rsidRPr="00C862D7">
        <w:rPr>
          <w:rFonts w:cs="Times New Roman"/>
          <w:lang w:val="en-US"/>
        </w:rPr>
        <w:t xml:space="preserve">Evaluasi </w:t>
      </w:r>
      <w:r w:rsidRPr="00C862D7">
        <w:rPr>
          <w:rFonts w:cs="Times New Roman"/>
          <w:i/>
          <w:iCs/>
          <w:lang w:val="en-US"/>
        </w:rPr>
        <w:t xml:space="preserve">model </w:t>
      </w:r>
      <w:r w:rsidRPr="00C862D7">
        <w:rPr>
          <w:rFonts w:cs="Times New Roman"/>
          <w:lang w:val="en-US"/>
        </w:rPr>
        <w:t xml:space="preserve">menggunakan </w:t>
      </w:r>
      <w:r w:rsidRPr="00C862D7">
        <w:rPr>
          <w:rFonts w:cs="Times New Roman"/>
          <w:i/>
          <w:iCs/>
          <w:lang w:val="en-US"/>
        </w:rPr>
        <w:t xml:space="preserve">training graph </w:t>
      </w:r>
      <w:r w:rsidRPr="00C862D7">
        <w:rPr>
          <w:rFonts w:cs="Times New Roman"/>
          <w:lang w:val="en-US"/>
        </w:rPr>
        <w:t xml:space="preserve">dan </w:t>
      </w:r>
      <w:r w:rsidRPr="00C862D7">
        <w:rPr>
          <w:rFonts w:cs="Times New Roman"/>
          <w:i/>
          <w:iCs/>
          <w:lang w:val="en-US"/>
        </w:rPr>
        <w:t>confusion matrix.</w:t>
      </w:r>
    </w:p>
    <w:p w14:paraId="7BBE2751" w14:textId="315EB53B" w:rsidR="00D81D60" w:rsidRPr="00C0384E" w:rsidRDefault="00D81D60" w:rsidP="00D81D60">
      <w:pPr>
        <w:pStyle w:val="ListParagraph"/>
        <w:numPr>
          <w:ilvl w:val="0"/>
          <w:numId w:val="2"/>
        </w:numPr>
        <w:ind w:left="709"/>
        <w:rPr>
          <w:rFonts w:cs="Times New Roman"/>
          <w:lang w:val="en-US"/>
        </w:rPr>
      </w:pPr>
      <w:r w:rsidRPr="00C862D7">
        <w:rPr>
          <w:rFonts w:cs="Times New Roman"/>
          <w:lang w:val="en-US"/>
        </w:rPr>
        <w:t xml:space="preserve">Menerapkan model ke aplikasi berbasis </w:t>
      </w:r>
      <w:r w:rsidRPr="00C862D7">
        <w:rPr>
          <w:rFonts w:cs="Times New Roman"/>
          <w:i/>
          <w:iCs/>
          <w:lang w:val="en-US"/>
        </w:rPr>
        <w:t xml:space="preserve">Mobile </w:t>
      </w:r>
      <w:r w:rsidRPr="00C862D7">
        <w:rPr>
          <w:rFonts w:cs="Times New Roman"/>
          <w:lang w:val="en-US"/>
        </w:rPr>
        <w:t xml:space="preserve">dengan bahasa pemrograman </w:t>
      </w:r>
      <w:r w:rsidRPr="00A4671D">
        <w:rPr>
          <w:rFonts w:cs="Times New Roman"/>
          <w:i/>
          <w:iCs/>
          <w:lang w:val="en-US"/>
        </w:rPr>
        <w:t>kotlin</w:t>
      </w:r>
      <w:r w:rsidRPr="00C862D7">
        <w:rPr>
          <w:rFonts w:cs="Times New Roman"/>
          <w:i/>
          <w:iCs/>
          <w:lang w:val="en-US"/>
        </w:rPr>
        <w:t>.</w:t>
      </w:r>
    </w:p>
    <w:p w14:paraId="195B5F65" w14:textId="77777777" w:rsidR="00C0384E" w:rsidRPr="00C862D7" w:rsidRDefault="00C0384E" w:rsidP="00C0384E">
      <w:pPr>
        <w:pStyle w:val="ListParagraph"/>
        <w:ind w:left="709" w:firstLine="0"/>
        <w:rPr>
          <w:rFonts w:cs="Times New Roman"/>
          <w:lang w:val="en-US"/>
        </w:rPr>
      </w:pPr>
    </w:p>
    <w:p w14:paraId="6FE22AEF" w14:textId="716ABA4B" w:rsidR="000E6400" w:rsidRPr="00C862D7" w:rsidRDefault="000E6400" w:rsidP="00B43289">
      <w:pPr>
        <w:pStyle w:val="Heading2"/>
        <w:numPr>
          <w:ilvl w:val="1"/>
          <w:numId w:val="3"/>
        </w:numPr>
        <w:ind w:left="426" w:hanging="426"/>
        <w:rPr>
          <w:rFonts w:cs="Times New Roman"/>
          <w:lang w:val="en-US"/>
        </w:rPr>
      </w:pPr>
      <w:bookmarkStart w:id="19" w:name="_Toc130992537"/>
      <w:bookmarkStart w:id="20" w:name="_Toc138684960"/>
      <w:r w:rsidRPr="00C862D7">
        <w:rPr>
          <w:rFonts w:cs="Times New Roman"/>
          <w:lang w:val="en-US"/>
        </w:rPr>
        <w:t>Tujuan Penelitian</w:t>
      </w:r>
      <w:bookmarkEnd w:id="19"/>
      <w:bookmarkEnd w:id="20"/>
    </w:p>
    <w:p w14:paraId="52961234" w14:textId="77777777" w:rsidR="000E6400" w:rsidRPr="00C862D7" w:rsidRDefault="000E6400" w:rsidP="00B43289">
      <w:pPr>
        <w:rPr>
          <w:rFonts w:cs="Times New Roman"/>
          <w:lang w:val="en-US"/>
        </w:rPr>
      </w:pPr>
      <w:r w:rsidRPr="00C862D7">
        <w:rPr>
          <w:rFonts w:cs="Times New Roman"/>
          <w:lang w:val="en-US"/>
        </w:rPr>
        <w:t xml:space="preserve">Tujuan dari penelitian ini adalah sebagai berikut: </w:t>
      </w:r>
    </w:p>
    <w:p w14:paraId="624526A3" w14:textId="2564545F" w:rsidR="000E6400" w:rsidRPr="00C862D7" w:rsidRDefault="006F64E0" w:rsidP="00B43289">
      <w:pPr>
        <w:pStyle w:val="ListParagraph"/>
        <w:numPr>
          <w:ilvl w:val="0"/>
          <w:numId w:val="7"/>
        </w:numPr>
        <w:rPr>
          <w:rFonts w:cs="Times New Roman"/>
          <w:i/>
          <w:iCs/>
          <w:lang w:val="en-US"/>
        </w:rPr>
      </w:pPr>
      <w:r w:rsidRPr="00C862D7">
        <w:rPr>
          <w:rFonts w:cs="Times New Roman"/>
          <w:lang w:val="en-US"/>
        </w:rPr>
        <w:t>Menerapkan</w:t>
      </w:r>
      <w:r w:rsidR="000E6400" w:rsidRPr="00C862D7">
        <w:rPr>
          <w:rFonts w:cs="Times New Roman"/>
          <w:lang w:val="en-US"/>
        </w:rPr>
        <w:t xml:space="preserve"> metode </w:t>
      </w:r>
      <w:r w:rsidR="000E6400" w:rsidRPr="00C862D7">
        <w:rPr>
          <w:rFonts w:cs="Times New Roman"/>
          <w:i/>
          <w:iCs/>
          <w:lang w:val="en-US"/>
        </w:rPr>
        <w:t xml:space="preserve">supervised learning </w:t>
      </w:r>
      <w:r w:rsidR="000E6400" w:rsidRPr="00C862D7">
        <w:rPr>
          <w:rFonts w:cs="Times New Roman"/>
          <w:lang w:val="en-US"/>
        </w:rPr>
        <w:t xml:space="preserve">dengan menggunakan algoritma </w:t>
      </w:r>
      <w:r w:rsidR="000E6400" w:rsidRPr="00C862D7">
        <w:rPr>
          <w:rFonts w:cs="Times New Roman"/>
          <w:i/>
          <w:iCs/>
          <w:lang w:val="en-US"/>
        </w:rPr>
        <w:t>Convolutional neural network</w:t>
      </w:r>
      <w:r w:rsidR="00513256">
        <w:rPr>
          <w:rFonts w:cs="Times New Roman"/>
          <w:i/>
          <w:iCs/>
          <w:lang w:val="en-US"/>
        </w:rPr>
        <w:t xml:space="preserve"> </w:t>
      </w:r>
      <w:r w:rsidR="00513256">
        <w:rPr>
          <w:rFonts w:cs="Times New Roman"/>
          <w:lang w:val="en-US"/>
        </w:rPr>
        <w:t>(CNN)</w:t>
      </w:r>
      <w:r w:rsidR="000E6400" w:rsidRPr="00C862D7">
        <w:rPr>
          <w:rFonts w:cs="Times New Roman"/>
          <w:i/>
          <w:iCs/>
          <w:lang w:val="en-US"/>
        </w:rPr>
        <w:t xml:space="preserve"> </w:t>
      </w:r>
      <w:r w:rsidR="000E6400" w:rsidRPr="00C862D7">
        <w:rPr>
          <w:rFonts w:cs="Times New Roman"/>
          <w:lang w:val="en-US"/>
        </w:rPr>
        <w:t xml:space="preserve">dan arsitektur </w:t>
      </w:r>
      <w:r w:rsidR="000E6400" w:rsidRPr="00C862D7">
        <w:rPr>
          <w:rFonts w:cs="Times New Roman"/>
          <w:i/>
          <w:iCs/>
          <w:lang w:val="en-US"/>
        </w:rPr>
        <w:t>MobileNet</w:t>
      </w:r>
      <w:r w:rsidR="009B4167" w:rsidRPr="00C862D7">
        <w:rPr>
          <w:rFonts w:cs="Times New Roman"/>
          <w:i/>
          <w:iCs/>
          <w:lang w:val="en-US"/>
        </w:rPr>
        <w:t>V2</w:t>
      </w:r>
      <w:r w:rsidR="000E6400" w:rsidRPr="00C862D7">
        <w:rPr>
          <w:rFonts w:cs="Times New Roman"/>
          <w:i/>
          <w:iCs/>
          <w:lang w:val="en-US"/>
        </w:rPr>
        <w:t>.</w:t>
      </w:r>
    </w:p>
    <w:p w14:paraId="11E81B93" w14:textId="0D3CE5F5" w:rsidR="000E6400" w:rsidRPr="00C862D7" w:rsidRDefault="006F64E0" w:rsidP="00B43289">
      <w:pPr>
        <w:pStyle w:val="ListParagraph"/>
        <w:numPr>
          <w:ilvl w:val="0"/>
          <w:numId w:val="7"/>
        </w:numPr>
        <w:rPr>
          <w:rFonts w:cs="Times New Roman"/>
          <w:i/>
          <w:iCs/>
          <w:lang w:val="en-US"/>
        </w:rPr>
      </w:pPr>
      <w:r w:rsidRPr="00C862D7">
        <w:rPr>
          <w:rFonts w:cs="Times New Roman"/>
          <w:lang w:val="en-US"/>
        </w:rPr>
        <w:lastRenderedPageBreak/>
        <w:t>Menerapkan</w:t>
      </w:r>
      <w:r w:rsidR="000E6400" w:rsidRPr="00C862D7">
        <w:rPr>
          <w:rFonts w:cs="Times New Roman"/>
          <w:lang w:val="en-US"/>
        </w:rPr>
        <w:t xml:space="preserve"> model yang telah dirancang ke aplikasi berbasis </w:t>
      </w:r>
      <w:r w:rsidR="000E6400" w:rsidRPr="00C862D7">
        <w:rPr>
          <w:rFonts w:cs="Times New Roman"/>
          <w:i/>
          <w:iCs/>
          <w:lang w:val="en-US"/>
        </w:rPr>
        <w:t>mobile.</w:t>
      </w:r>
    </w:p>
    <w:p w14:paraId="1076A082" w14:textId="77777777" w:rsidR="000E6400" w:rsidRPr="00C862D7" w:rsidRDefault="000E6400" w:rsidP="00B43289">
      <w:pPr>
        <w:pStyle w:val="Heading2"/>
        <w:numPr>
          <w:ilvl w:val="1"/>
          <w:numId w:val="3"/>
        </w:numPr>
        <w:ind w:left="426" w:hanging="426"/>
        <w:rPr>
          <w:rFonts w:cs="Times New Roman"/>
          <w:lang w:val="en-US"/>
        </w:rPr>
      </w:pPr>
      <w:bookmarkStart w:id="21" w:name="_Toc130992538"/>
      <w:bookmarkStart w:id="22" w:name="_Toc138684961"/>
      <w:r w:rsidRPr="00C862D7">
        <w:rPr>
          <w:rFonts w:cs="Times New Roman"/>
          <w:lang w:val="en-US"/>
        </w:rPr>
        <w:t>Manfaat Penelitian</w:t>
      </w:r>
      <w:bookmarkEnd w:id="21"/>
      <w:bookmarkEnd w:id="22"/>
    </w:p>
    <w:p w14:paraId="31F8675B" w14:textId="77777777" w:rsidR="000E6400" w:rsidRPr="00C862D7" w:rsidRDefault="000E6400" w:rsidP="00B43289">
      <w:pPr>
        <w:rPr>
          <w:rFonts w:cs="Times New Roman"/>
          <w:lang w:val="en-US"/>
        </w:rPr>
      </w:pPr>
      <w:r w:rsidRPr="00C862D7">
        <w:rPr>
          <w:rFonts w:cs="Times New Roman"/>
          <w:lang w:val="en-US"/>
        </w:rPr>
        <w:t>Manfaat yang diperoleh dari penelitian ini adalah sebagai berikut:</w:t>
      </w:r>
    </w:p>
    <w:p w14:paraId="21A1D684" w14:textId="380A5F01" w:rsidR="000E6400" w:rsidRPr="00C862D7" w:rsidRDefault="000E6400" w:rsidP="00B43289">
      <w:pPr>
        <w:pStyle w:val="ListParagraph"/>
        <w:numPr>
          <w:ilvl w:val="0"/>
          <w:numId w:val="8"/>
        </w:numPr>
        <w:rPr>
          <w:rFonts w:cs="Times New Roman"/>
          <w:lang w:val="en-US"/>
        </w:rPr>
      </w:pPr>
      <w:r w:rsidRPr="00C862D7">
        <w:rPr>
          <w:rFonts w:cs="Times New Roman"/>
          <w:lang w:val="en-US"/>
        </w:rPr>
        <w:t xml:space="preserve">Memberikan pengetahuan mengenai implementasi metode </w:t>
      </w:r>
      <w:r w:rsidRPr="00C862D7">
        <w:rPr>
          <w:rFonts w:cs="Times New Roman"/>
          <w:i/>
          <w:iCs/>
          <w:lang w:val="en-US"/>
        </w:rPr>
        <w:t xml:space="preserve">supervised learning </w:t>
      </w:r>
      <w:r w:rsidRPr="00C862D7">
        <w:rPr>
          <w:rFonts w:cs="Times New Roman"/>
          <w:lang w:val="en-US"/>
        </w:rPr>
        <w:t xml:space="preserve">dengan menggunakan algoritma </w:t>
      </w:r>
      <w:r w:rsidRPr="00C862D7">
        <w:rPr>
          <w:rFonts w:cs="Times New Roman"/>
          <w:i/>
          <w:iCs/>
          <w:lang w:val="en-US"/>
        </w:rPr>
        <w:t>Convolutional Neural Network</w:t>
      </w:r>
      <w:r w:rsidRPr="00C862D7">
        <w:rPr>
          <w:rFonts w:cs="Times New Roman"/>
          <w:lang w:val="en-US"/>
        </w:rPr>
        <w:t xml:space="preserve"> dan arsitektur </w:t>
      </w:r>
      <w:r w:rsidRPr="00C862D7">
        <w:rPr>
          <w:rFonts w:cs="Times New Roman"/>
          <w:i/>
          <w:iCs/>
          <w:lang w:val="en-US"/>
        </w:rPr>
        <w:t>MobileNet</w:t>
      </w:r>
      <w:r w:rsidR="001D0410" w:rsidRPr="00C862D7">
        <w:rPr>
          <w:rFonts w:cs="Times New Roman"/>
          <w:i/>
          <w:iCs/>
          <w:lang w:val="en-US"/>
        </w:rPr>
        <w:t>V2</w:t>
      </w:r>
      <w:r w:rsidRPr="00C862D7">
        <w:rPr>
          <w:rFonts w:cs="Times New Roman"/>
          <w:lang w:val="en-US"/>
        </w:rPr>
        <w:t>.</w:t>
      </w:r>
    </w:p>
    <w:p w14:paraId="58AF523B" w14:textId="63213593" w:rsidR="000E6400" w:rsidRPr="00C862D7" w:rsidRDefault="000E6400" w:rsidP="00B43289">
      <w:pPr>
        <w:pStyle w:val="ListParagraph"/>
        <w:numPr>
          <w:ilvl w:val="0"/>
          <w:numId w:val="8"/>
        </w:numPr>
        <w:rPr>
          <w:rFonts w:cs="Times New Roman"/>
          <w:lang w:val="en-US"/>
        </w:rPr>
      </w:pPr>
      <w:r w:rsidRPr="00C862D7">
        <w:rPr>
          <w:rFonts w:cs="Times New Roman"/>
          <w:lang w:val="en-US"/>
        </w:rPr>
        <w:t xml:space="preserve">Mengetahui tingkat akurasi model yang dirancang menggunakan arsitektur </w:t>
      </w:r>
      <w:r w:rsidRPr="00C862D7">
        <w:rPr>
          <w:rFonts w:cs="Times New Roman"/>
          <w:i/>
          <w:iCs/>
          <w:lang w:val="en-US"/>
        </w:rPr>
        <w:t>MobileNet</w:t>
      </w:r>
      <w:r w:rsidR="001D0410" w:rsidRPr="00C862D7">
        <w:rPr>
          <w:rFonts w:cs="Times New Roman"/>
          <w:i/>
          <w:iCs/>
          <w:lang w:val="en-US"/>
        </w:rPr>
        <w:t>V2</w:t>
      </w:r>
      <w:r w:rsidRPr="00C862D7">
        <w:rPr>
          <w:rFonts w:cs="Times New Roman"/>
          <w:i/>
          <w:iCs/>
          <w:lang w:val="en-US"/>
        </w:rPr>
        <w:t>.</w:t>
      </w:r>
    </w:p>
    <w:p w14:paraId="58F277D3" w14:textId="77777777" w:rsidR="000E6400" w:rsidRPr="00C862D7" w:rsidRDefault="000E6400" w:rsidP="00B43289">
      <w:pPr>
        <w:pStyle w:val="ListParagraph"/>
        <w:numPr>
          <w:ilvl w:val="0"/>
          <w:numId w:val="8"/>
        </w:numPr>
        <w:rPr>
          <w:rFonts w:cs="Times New Roman"/>
          <w:lang w:val="en-US"/>
        </w:rPr>
      </w:pPr>
      <w:r w:rsidRPr="00C862D7">
        <w:rPr>
          <w:rFonts w:cs="Times New Roman"/>
          <w:lang w:val="en-US"/>
        </w:rPr>
        <w:t xml:space="preserve">Memberikan pengetahuan dalam menerapkan model yang telah dirancang ke aplikasi berbasis </w:t>
      </w:r>
      <w:r w:rsidRPr="00C862D7">
        <w:rPr>
          <w:rFonts w:cs="Times New Roman"/>
          <w:i/>
          <w:iCs/>
          <w:lang w:val="en-US"/>
        </w:rPr>
        <w:t>mobile.</w:t>
      </w:r>
    </w:p>
    <w:p w14:paraId="68EBC40C" w14:textId="77777777" w:rsidR="000E6400" w:rsidRPr="00C862D7" w:rsidRDefault="000E6400" w:rsidP="00B43289">
      <w:pPr>
        <w:pStyle w:val="ListParagraph"/>
        <w:numPr>
          <w:ilvl w:val="0"/>
          <w:numId w:val="8"/>
        </w:numPr>
        <w:rPr>
          <w:rFonts w:cs="Times New Roman"/>
          <w:lang w:val="en-US"/>
        </w:rPr>
      </w:pPr>
      <w:r w:rsidRPr="00C862D7">
        <w:rPr>
          <w:rFonts w:cs="Times New Roman"/>
          <w:lang w:val="en-US"/>
        </w:rPr>
        <w:t>Membantu penanganan penyakit pada daun dan buah jambu sehingga diharapkan dapat meningkatkan produktifitas buah jambu yang sempat menurun.</w:t>
      </w:r>
    </w:p>
    <w:p w14:paraId="37CCFDDD" w14:textId="77777777" w:rsidR="000E6400" w:rsidRPr="00C862D7" w:rsidRDefault="000E6400" w:rsidP="00B43289">
      <w:pPr>
        <w:pStyle w:val="Heading2"/>
        <w:numPr>
          <w:ilvl w:val="1"/>
          <w:numId w:val="3"/>
        </w:numPr>
        <w:ind w:left="426" w:hanging="426"/>
        <w:rPr>
          <w:rFonts w:cs="Times New Roman"/>
          <w:lang w:val="en-US"/>
        </w:rPr>
      </w:pPr>
      <w:bookmarkStart w:id="23" w:name="_Toc130992539"/>
      <w:bookmarkStart w:id="24" w:name="_Toc138684962"/>
      <w:r w:rsidRPr="00C862D7">
        <w:rPr>
          <w:rFonts w:cs="Times New Roman"/>
          <w:lang w:val="en-US"/>
        </w:rPr>
        <w:t>Sistematika Penulisan</w:t>
      </w:r>
      <w:bookmarkEnd w:id="23"/>
      <w:bookmarkEnd w:id="24"/>
    </w:p>
    <w:p w14:paraId="4E33EAA4" w14:textId="41D9E894" w:rsidR="000E6400" w:rsidRPr="00C862D7" w:rsidRDefault="000E6400" w:rsidP="00B43289">
      <w:pPr>
        <w:rPr>
          <w:rFonts w:cs="Times New Roman"/>
          <w:lang w:val="en-US"/>
        </w:rPr>
      </w:pPr>
      <w:r w:rsidRPr="00C862D7">
        <w:rPr>
          <w:rFonts w:cs="Times New Roman"/>
          <w:lang w:val="en-US"/>
        </w:rPr>
        <w:t xml:space="preserve">Sistematika penulisan skripsi yang disusun </w:t>
      </w:r>
      <w:r w:rsidR="0028691B" w:rsidRPr="00C862D7">
        <w:rPr>
          <w:rFonts w:cs="Times New Roman"/>
          <w:lang w:val="en-US"/>
        </w:rPr>
        <w:t xml:space="preserve">terbagi dalam beberapa bab </w:t>
      </w:r>
      <w:r w:rsidRPr="00C862D7">
        <w:rPr>
          <w:rFonts w:cs="Times New Roman"/>
          <w:lang w:val="en-US"/>
        </w:rPr>
        <w:t>sebagai berikut:</w:t>
      </w:r>
    </w:p>
    <w:p w14:paraId="38BD69E0" w14:textId="77777777" w:rsidR="000E6400" w:rsidRPr="00C862D7" w:rsidRDefault="000E6400" w:rsidP="0028691B">
      <w:pPr>
        <w:ind w:firstLine="0"/>
        <w:rPr>
          <w:rFonts w:cs="Times New Roman"/>
          <w:b/>
          <w:bCs/>
          <w:lang w:val="en-US"/>
        </w:rPr>
      </w:pPr>
      <w:r w:rsidRPr="00C862D7">
        <w:rPr>
          <w:rFonts w:cs="Times New Roman"/>
          <w:b/>
          <w:bCs/>
          <w:lang w:val="en-US"/>
        </w:rPr>
        <w:t>BAB I PENDAHULUAN</w:t>
      </w:r>
    </w:p>
    <w:p w14:paraId="5593771D" w14:textId="77777777" w:rsidR="000E6400" w:rsidRPr="00C862D7" w:rsidRDefault="000E6400" w:rsidP="00B43289">
      <w:pPr>
        <w:ind w:left="709"/>
        <w:rPr>
          <w:rFonts w:cs="Times New Roman"/>
          <w:lang w:val="en-US"/>
        </w:rPr>
      </w:pPr>
      <w:r w:rsidRPr="00C862D7">
        <w:rPr>
          <w:rFonts w:cs="Times New Roman"/>
          <w:lang w:val="en-US"/>
        </w:rPr>
        <w:t>Bab ini menguraikan berbagai hal mengenai latar belakang, rumusan masalah, tujuan penelitian, batasan masalah, manfaat penelitian dan sistematika penulisan. Uraian bab ini dimaksudkan untuk menjelaskan latar belakang penelitian sehingga dapat memberi masukan sesuai dengan tujuan penelitian dengan batasan-batasan masalah yang ada.</w:t>
      </w:r>
    </w:p>
    <w:p w14:paraId="154D6AFB" w14:textId="77777777" w:rsidR="000E6400" w:rsidRPr="00C862D7" w:rsidRDefault="000E6400" w:rsidP="0028691B">
      <w:pPr>
        <w:ind w:firstLine="0"/>
        <w:rPr>
          <w:rFonts w:cs="Times New Roman"/>
          <w:b/>
          <w:bCs/>
          <w:lang w:val="en-US"/>
        </w:rPr>
      </w:pPr>
      <w:r w:rsidRPr="00C862D7">
        <w:rPr>
          <w:rFonts w:cs="Times New Roman"/>
          <w:b/>
          <w:bCs/>
          <w:lang w:val="en-US"/>
        </w:rPr>
        <w:t>BAB II TINJAUAN PUSTAKA</w:t>
      </w:r>
    </w:p>
    <w:p w14:paraId="57757334" w14:textId="5A316BDF" w:rsidR="000733E7" w:rsidRPr="00C862D7" w:rsidRDefault="000E6400" w:rsidP="00206966">
      <w:pPr>
        <w:ind w:left="709"/>
        <w:rPr>
          <w:rFonts w:cs="Times New Roman"/>
          <w:lang w:val="en-US"/>
        </w:rPr>
      </w:pPr>
      <w:r w:rsidRPr="00C862D7">
        <w:rPr>
          <w:rFonts w:cs="Times New Roman"/>
          <w:lang w:val="en-US"/>
        </w:rPr>
        <w:t>Bab ini berisi tentang referensi pustaka yang mendukung dan terkait langsung dengan penelitian, yang diperoleh melalui buku, jurnal penelitian maupun sumber literatur</w:t>
      </w:r>
      <w:r w:rsidR="007D14D8" w:rsidRPr="00C862D7">
        <w:rPr>
          <w:rFonts w:cs="Times New Roman"/>
          <w:lang w:val="en-US"/>
        </w:rPr>
        <w:t xml:space="preserve"> </w:t>
      </w:r>
      <w:r w:rsidRPr="00C862D7">
        <w:rPr>
          <w:rFonts w:cs="Times New Roman"/>
          <w:lang w:val="en-US"/>
        </w:rPr>
        <w:t>lain. Pada bab ini juga dielaborasi kan hasil-hasil penelitian terdahulu yang berkaitan dengan masalah yang dikaji oleh penulis dalam penelitian.</w:t>
      </w:r>
    </w:p>
    <w:p w14:paraId="6B3210BF" w14:textId="77777777" w:rsidR="000E6400" w:rsidRPr="00C862D7" w:rsidRDefault="000E6400" w:rsidP="0028691B">
      <w:pPr>
        <w:ind w:firstLine="0"/>
        <w:rPr>
          <w:rFonts w:cs="Times New Roman"/>
          <w:b/>
          <w:bCs/>
          <w:lang w:val="en-US"/>
        </w:rPr>
      </w:pPr>
      <w:r w:rsidRPr="00C862D7">
        <w:rPr>
          <w:rFonts w:cs="Times New Roman"/>
          <w:b/>
          <w:bCs/>
          <w:lang w:val="en-US"/>
        </w:rPr>
        <w:t>BAB III METODOLOGI PENELITIAN</w:t>
      </w:r>
    </w:p>
    <w:p w14:paraId="7AB957FC" w14:textId="77777777" w:rsidR="000E6400" w:rsidRPr="00C862D7" w:rsidRDefault="000E6400" w:rsidP="00B43289">
      <w:pPr>
        <w:ind w:left="709"/>
        <w:rPr>
          <w:rFonts w:cs="Times New Roman"/>
          <w:lang w:val="en-US"/>
        </w:rPr>
      </w:pPr>
      <w:r w:rsidRPr="00C862D7">
        <w:rPr>
          <w:rFonts w:cs="Times New Roman"/>
          <w:lang w:val="en-US"/>
        </w:rPr>
        <w:lastRenderedPageBreak/>
        <w:t>Bab ini berisi tentang langkah-langkah terstruktur dan sistematis yang dilakukan dalam penelitian. Langkah-langkah (tahapan tersebut disajikan dalam bentuk diagram alir yang disertai dengan penjelasan singkat.</w:t>
      </w:r>
    </w:p>
    <w:p w14:paraId="33714E44" w14:textId="77777777" w:rsidR="000E6400" w:rsidRPr="00C862D7" w:rsidRDefault="000E6400" w:rsidP="0028691B">
      <w:pPr>
        <w:ind w:firstLine="0"/>
        <w:rPr>
          <w:rFonts w:cs="Times New Roman"/>
          <w:b/>
          <w:bCs/>
          <w:lang w:val="en-US"/>
        </w:rPr>
      </w:pPr>
      <w:r w:rsidRPr="00C862D7">
        <w:rPr>
          <w:rFonts w:cs="Times New Roman"/>
          <w:b/>
          <w:bCs/>
          <w:lang w:val="en-US"/>
        </w:rPr>
        <w:t>BAB IV PENGOLAHAN DATA DAN PEMBAHASAN</w:t>
      </w:r>
    </w:p>
    <w:p w14:paraId="1CD459F3" w14:textId="77777777" w:rsidR="000E6400" w:rsidRPr="00C862D7" w:rsidRDefault="000E6400" w:rsidP="00B43289">
      <w:pPr>
        <w:ind w:left="709"/>
        <w:rPr>
          <w:rFonts w:cs="Times New Roman"/>
          <w:lang w:val="en-US"/>
        </w:rPr>
      </w:pPr>
      <w:r w:rsidRPr="00C862D7">
        <w:rPr>
          <w:rFonts w:cs="Times New Roman"/>
          <w:lang w:val="en-US"/>
        </w:rPr>
        <w:t xml:space="preserve">Bab ini berisi tahapan-tahapan perancangan dengan menggunakan metode rasional, uraian lengkap mengenai pembuatan alat bantu pedal kaki melalui pengumpulan dan pengolahan data </w:t>
      </w:r>
      <w:r w:rsidRPr="00C862D7">
        <w:rPr>
          <w:rFonts w:cs="Times New Roman"/>
          <w:i/>
          <w:iCs/>
          <w:lang w:val="en-US"/>
        </w:rPr>
        <w:t>anthropometri</w:t>
      </w:r>
      <w:r w:rsidRPr="00C862D7">
        <w:rPr>
          <w:rFonts w:cs="Times New Roman"/>
          <w:lang w:val="en-US"/>
        </w:rPr>
        <w:t>, pengumpulan dan pengolahan data waktu siklus (sebelum dan setelah penggunaan alat bantu pedal kaki), serta analisis dan interpretasi hasil penelitian.</w:t>
      </w:r>
    </w:p>
    <w:p w14:paraId="198B918D" w14:textId="77777777" w:rsidR="000E6400" w:rsidRPr="00C862D7" w:rsidRDefault="000E6400" w:rsidP="0028691B">
      <w:pPr>
        <w:ind w:firstLine="0"/>
        <w:rPr>
          <w:rFonts w:cs="Times New Roman"/>
          <w:b/>
          <w:bCs/>
          <w:lang w:val="en-US"/>
        </w:rPr>
      </w:pPr>
      <w:r w:rsidRPr="00C862D7">
        <w:rPr>
          <w:rFonts w:cs="Times New Roman"/>
          <w:b/>
          <w:bCs/>
          <w:lang w:val="en-US"/>
        </w:rPr>
        <w:t>BAB V KESIMPULAN DAN SARAN</w:t>
      </w:r>
    </w:p>
    <w:p w14:paraId="1A5B92A3" w14:textId="77777777" w:rsidR="000E6400" w:rsidRPr="00C862D7" w:rsidRDefault="000E6400" w:rsidP="00B43289">
      <w:pPr>
        <w:ind w:left="709"/>
        <w:rPr>
          <w:rFonts w:cs="Times New Roman"/>
          <w:lang w:val="en-US"/>
        </w:rPr>
      </w:pPr>
      <w:r w:rsidRPr="00C862D7">
        <w:rPr>
          <w:rFonts w:cs="Times New Roman"/>
          <w:lang w:val="en-US"/>
        </w:rPr>
        <w:t>Bab ini berisi tentang kesimpulan dari penelitian yang telah dilakukan dan saran perbaikan yang perlu dilakukan pada objek penelitian.</w:t>
      </w:r>
    </w:p>
    <w:p w14:paraId="46152479" w14:textId="77777777" w:rsidR="000E6400" w:rsidRPr="00C862D7" w:rsidRDefault="000E6400" w:rsidP="00B43289">
      <w:pPr>
        <w:ind w:firstLine="0"/>
        <w:rPr>
          <w:rFonts w:cs="Times New Roman"/>
          <w:lang w:val="en-US"/>
        </w:rPr>
      </w:pPr>
    </w:p>
    <w:p w14:paraId="342504B5" w14:textId="77777777" w:rsidR="000E6400" w:rsidRPr="00C862D7" w:rsidRDefault="000E6400" w:rsidP="00B43289">
      <w:pPr>
        <w:ind w:firstLine="0"/>
        <w:rPr>
          <w:rFonts w:cs="Times New Roman"/>
          <w:lang w:val="en-US"/>
        </w:rPr>
      </w:pPr>
    </w:p>
    <w:p w14:paraId="0B3269ED" w14:textId="77777777" w:rsidR="000E6400" w:rsidRPr="00C862D7" w:rsidRDefault="000E6400" w:rsidP="00B43289">
      <w:pPr>
        <w:rPr>
          <w:rFonts w:cs="Times New Roman"/>
          <w:lang w:val="en-US"/>
        </w:rPr>
      </w:pPr>
      <w:r w:rsidRPr="00C862D7">
        <w:rPr>
          <w:rFonts w:cs="Times New Roman"/>
          <w:lang w:val="en-US"/>
        </w:rPr>
        <w:br w:type="page"/>
      </w:r>
    </w:p>
    <w:p w14:paraId="7B112B11" w14:textId="77777777" w:rsidR="00396BE6" w:rsidRPr="00C862D7" w:rsidRDefault="00396BE6" w:rsidP="00B43289">
      <w:pPr>
        <w:pStyle w:val="Heading1"/>
        <w:numPr>
          <w:ilvl w:val="0"/>
          <w:numId w:val="3"/>
        </w:numPr>
        <w:ind w:left="0" w:firstLine="0"/>
        <w:rPr>
          <w:rFonts w:cs="Times New Roman"/>
        </w:rPr>
        <w:sectPr w:rsidR="00396BE6" w:rsidRPr="00C862D7" w:rsidSect="00581CA8">
          <w:headerReference w:type="default" r:id="rId19"/>
          <w:footerReference w:type="default" r:id="rId20"/>
          <w:type w:val="continuous"/>
          <w:pgSz w:w="11906" w:h="16838" w:code="9"/>
          <w:pgMar w:top="1701" w:right="1701" w:bottom="1701" w:left="2268" w:header="709" w:footer="709" w:gutter="0"/>
          <w:pgNumType w:start="2"/>
          <w:cols w:space="708"/>
          <w:docGrid w:linePitch="360"/>
        </w:sectPr>
      </w:pPr>
    </w:p>
    <w:p w14:paraId="2816583B" w14:textId="77777777" w:rsidR="00E274C3" w:rsidRPr="00C862D7" w:rsidRDefault="000E6400" w:rsidP="00B43289">
      <w:pPr>
        <w:pStyle w:val="Heading1"/>
        <w:numPr>
          <w:ilvl w:val="0"/>
          <w:numId w:val="3"/>
        </w:numPr>
        <w:spacing w:before="0"/>
        <w:ind w:left="0" w:firstLine="0"/>
        <w:rPr>
          <w:rFonts w:cs="Times New Roman"/>
          <w:lang w:val="en-US"/>
        </w:rPr>
      </w:pPr>
      <w:r w:rsidRPr="00C862D7">
        <w:rPr>
          <w:rFonts w:cs="Times New Roman"/>
        </w:rPr>
        <w:lastRenderedPageBreak/>
        <w:t xml:space="preserve"> </w:t>
      </w:r>
      <w:bookmarkStart w:id="25" w:name="_Toc130992540"/>
      <w:bookmarkStart w:id="26" w:name="_Toc138684963"/>
      <w:bookmarkEnd w:id="25"/>
      <w:bookmarkEnd w:id="26"/>
    </w:p>
    <w:p w14:paraId="7C438C92" w14:textId="77777777" w:rsidR="000E6400" w:rsidRPr="00C862D7" w:rsidRDefault="000E6400" w:rsidP="00B43289">
      <w:pPr>
        <w:ind w:firstLine="0"/>
        <w:jc w:val="center"/>
        <w:rPr>
          <w:rFonts w:cs="Times New Roman"/>
          <w:b/>
          <w:bCs/>
          <w:lang w:val="en-US"/>
        </w:rPr>
      </w:pPr>
      <w:r w:rsidRPr="00C862D7">
        <w:rPr>
          <w:rFonts w:cs="Times New Roman"/>
          <w:b/>
          <w:bCs/>
        </w:rPr>
        <w:t>TINJAUAN</w:t>
      </w:r>
      <w:r w:rsidRPr="00C862D7">
        <w:rPr>
          <w:rFonts w:cs="Times New Roman"/>
          <w:b/>
          <w:bCs/>
          <w:lang w:val="en-US"/>
        </w:rPr>
        <w:t xml:space="preserve"> PUSTAKA</w:t>
      </w:r>
    </w:p>
    <w:p w14:paraId="4674C5A2" w14:textId="77777777" w:rsidR="000E6400" w:rsidRPr="00C862D7" w:rsidRDefault="000E6400" w:rsidP="00B43289">
      <w:pPr>
        <w:spacing w:after="0"/>
        <w:ind w:firstLine="0"/>
        <w:rPr>
          <w:rFonts w:cs="Times New Roman"/>
          <w:lang w:val="en-US"/>
        </w:rPr>
      </w:pPr>
    </w:p>
    <w:p w14:paraId="08CEB6CA" w14:textId="77777777" w:rsidR="00C739BA" w:rsidRPr="00C862D7" w:rsidRDefault="00C739BA" w:rsidP="00D27118">
      <w:pPr>
        <w:pStyle w:val="Heading2"/>
        <w:numPr>
          <w:ilvl w:val="1"/>
          <w:numId w:val="3"/>
        </w:numPr>
        <w:ind w:left="426" w:hanging="426"/>
        <w:rPr>
          <w:rFonts w:cs="Times New Roman"/>
          <w:lang w:val="en-US"/>
        </w:rPr>
      </w:pPr>
      <w:bookmarkStart w:id="27" w:name="_Toc130992541"/>
      <w:bookmarkStart w:id="28" w:name="_Toc138684964"/>
      <w:r w:rsidRPr="00C862D7">
        <w:rPr>
          <w:rFonts w:cs="Times New Roman"/>
          <w:lang w:val="en-US"/>
        </w:rPr>
        <w:t>Implementasi</w:t>
      </w:r>
      <w:bookmarkEnd w:id="27"/>
      <w:bookmarkEnd w:id="28"/>
    </w:p>
    <w:p w14:paraId="7D471C2D" w14:textId="37B79A63" w:rsidR="0088419C" w:rsidRPr="00C862D7" w:rsidRDefault="0088419C" w:rsidP="00B43289">
      <w:pPr>
        <w:rPr>
          <w:rFonts w:cs="Times New Roman"/>
          <w:lang w:val="en-US"/>
        </w:rPr>
      </w:pPr>
      <w:r w:rsidRPr="00C862D7">
        <w:rPr>
          <w:rFonts w:cs="Times New Roman"/>
          <w:lang w:val="en-US"/>
        </w:rPr>
        <w:t xml:space="preserve">Menurut Kamus Besar Bahasa Indonesia (KBBI), implementasi adalah proses, cara, perbuatan menerapkan. Menurut </w:t>
      </w:r>
      <w:r w:rsidRPr="00C862D7">
        <w:rPr>
          <w:rFonts w:cs="Times New Roman"/>
          <w:lang w:val="en-US"/>
        </w:rPr>
        <w:fldChar w:fldCharType="begin" w:fldLock="1"/>
      </w:r>
      <w:r w:rsidR="006B2FBE">
        <w:rPr>
          <w:rFonts w:cs="Times New Roman"/>
          <w:lang w:val="en-US"/>
        </w:rPr>
        <w:instrText>ADDIN CSL_CITATION {"citationItems":[{"id":"ITEM-1","itemData":{"URL":"https://www.techtarget.com/searchcustomerexperience/definition/implementation","accessed":{"date-parts":[["2023","3","6"]]},"author":[{"dropping-particle":"","family":"Lutkevich","given":"","non-dropping-particle":"Ben","parse-names":false,"suffix":""}],"id":"ITEM-1","issued":{"date-parts":[["2022"]]},"title":"What is Implementation?","type":"webpage"},"uris":["http://www.mendeley.com/documents/?uuid=15d82984-369b-3531-9a1f-00964aa7b0f2"]}],"mendeley":{"formattedCitation":"(Ben Lutkevich, 2022)","manualFormatting":"Ben Lutkevich (2022)","plainTextFormattedCitation":"(Ben Lutkevich, 2022)","previouslyFormattedCitation":"(Ben Lutkevich, 2022)"},"properties":{"noteIndex":0},"schema":"https://github.com/citation-style-language/schema/raw/master/csl-citation.json"}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 xml:space="preserve">Ben Lutkevich </w:t>
      </w:r>
      <w:r w:rsidR="00624FC3" w:rsidRPr="00C862D7">
        <w:rPr>
          <w:rFonts w:cs="Times New Roman"/>
          <w:noProof/>
          <w:lang w:val="en-US"/>
        </w:rPr>
        <w:t>(</w:t>
      </w:r>
      <w:r w:rsidR="00897D70" w:rsidRPr="00C862D7">
        <w:rPr>
          <w:rFonts w:cs="Times New Roman"/>
          <w:noProof/>
          <w:lang w:val="en-US"/>
        </w:rPr>
        <w:t>2022</w:t>
      </w:r>
      <w:r w:rsidR="00EC12DB" w:rsidRPr="00C862D7">
        <w:rPr>
          <w:rFonts w:cs="Times New Roman"/>
          <w:noProof/>
          <w:lang w:val="en-US"/>
        </w:rPr>
        <w:t>)</w:t>
      </w:r>
      <w:r w:rsidRPr="00C862D7">
        <w:rPr>
          <w:rFonts w:cs="Times New Roman"/>
          <w:lang w:val="en-US"/>
        </w:rPr>
        <w:fldChar w:fldCharType="end"/>
      </w:r>
      <w:r w:rsidRPr="00C862D7">
        <w:rPr>
          <w:rFonts w:cs="Times New Roman"/>
          <w:lang w:val="en-US"/>
        </w:rPr>
        <w:t xml:space="preserve"> implementasi adalah pelaksanaan atau praktik rencana, metode atau desain, ide, model, spesifikasi, standar atau kebijakan apa pun untuk melakukan sesuatu. Dengan demikian, implementasi adalah tindakan yang harus mengikuti pemikiran awal agar sesuatu benar-benar terjadi.</w:t>
      </w:r>
    </w:p>
    <w:p w14:paraId="2C10DE6A" w14:textId="66EBAA11" w:rsidR="0051582A" w:rsidRPr="00C862D7" w:rsidRDefault="0088419C" w:rsidP="00B43289">
      <w:pPr>
        <w:rPr>
          <w:rFonts w:cs="Times New Roman"/>
          <w:lang w:val="en-US"/>
        </w:rPr>
      </w:pPr>
      <w:r w:rsidRPr="00C862D7">
        <w:rPr>
          <w:rFonts w:cs="Times New Roman"/>
          <w:lang w:val="en-US"/>
        </w:rPr>
        <w:t>Berdasarkan definisi-definisi tersebut dapat disimpulkan bahwa</w:t>
      </w:r>
      <w:r w:rsidR="00BF148D" w:rsidRPr="00C862D7">
        <w:rPr>
          <w:rFonts w:cs="Times New Roman"/>
          <w:lang w:val="en-US"/>
        </w:rPr>
        <w:t xml:space="preserve"> </w:t>
      </w:r>
      <w:r w:rsidRPr="00C862D7">
        <w:rPr>
          <w:rFonts w:cs="Times New Roman"/>
          <w:lang w:val="en-US"/>
        </w:rPr>
        <w:t>implementasi adalah suatu kegiatan yang terencana yang dilakukan untuk mencapai suatu gagasan, konsep, dan ide yang telah ditentukan.</w:t>
      </w:r>
    </w:p>
    <w:p w14:paraId="1E3149EC" w14:textId="77777777" w:rsidR="00463276" w:rsidRPr="00C862D7" w:rsidRDefault="00463276" w:rsidP="00D27118">
      <w:pPr>
        <w:pStyle w:val="Heading2"/>
        <w:numPr>
          <w:ilvl w:val="1"/>
          <w:numId w:val="3"/>
        </w:numPr>
        <w:ind w:left="426" w:hanging="426"/>
        <w:rPr>
          <w:rFonts w:cs="Times New Roman"/>
          <w:lang w:val="en-US"/>
        </w:rPr>
      </w:pPr>
      <w:bookmarkStart w:id="29" w:name="_Toc130992542"/>
      <w:bookmarkStart w:id="30" w:name="_Toc138684965"/>
      <w:r w:rsidRPr="00C862D7">
        <w:rPr>
          <w:rFonts w:cs="Times New Roman"/>
          <w:i/>
          <w:iCs/>
          <w:lang w:val="en-US"/>
        </w:rPr>
        <w:t xml:space="preserve">Cross Industry Standard Process for Data Mining </w:t>
      </w:r>
      <w:r w:rsidRPr="00C862D7">
        <w:rPr>
          <w:rFonts w:cs="Times New Roman"/>
          <w:lang w:val="en-US"/>
        </w:rPr>
        <w:t>(CRISP-DM)</w:t>
      </w:r>
      <w:bookmarkEnd w:id="29"/>
      <w:bookmarkEnd w:id="30"/>
    </w:p>
    <w:p w14:paraId="63EDAC2A" w14:textId="0E44AE5B" w:rsidR="00F24054" w:rsidRPr="00C862D7" w:rsidRDefault="00F24054" w:rsidP="00B43289">
      <w:pPr>
        <w:rPr>
          <w:rFonts w:cs="Times New Roman"/>
          <w:lang w:val="en-US"/>
        </w:rPr>
      </w:pPr>
      <w:r w:rsidRPr="00C862D7">
        <w:rPr>
          <w:rFonts w:cs="Times New Roman"/>
          <w:i/>
          <w:iCs/>
          <w:lang w:val="en-US"/>
        </w:rPr>
        <w:t>Cross Industry Standard Process for Data Mining</w:t>
      </w:r>
      <w:r w:rsidRPr="00C862D7">
        <w:rPr>
          <w:rFonts w:cs="Times New Roman"/>
          <w:lang w:val="en-US"/>
        </w:rPr>
        <w:t xml:space="preserve"> (CRISP-DM) merupakan standarisasi proses data mining yang dikembangkan pada tahun 1996 bertujuan untuk melakukan proses analisis strategi pemecahan masalah dari penelitian ataupun bisnis.</w:t>
      </w:r>
      <w:r w:rsidR="007F6FC0" w:rsidRPr="00C862D7">
        <w:rPr>
          <w:rFonts w:cs="Times New Roman"/>
          <w:lang w:val="en-US"/>
        </w:rPr>
        <w:t xml:space="preserve"> </w:t>
      </w:r>
      <w:r w:rsidR="000D4BF9" w:rsidRPr="00C862D7">
        <w:rPr>
          <w:rFonts w:cs="Times New Roman"/>
          <w:lang w:val="en-US"/>
        </w:rPr>
        <w:fldChar w:fldCharType="begin" w:fldLock="1"/>
      </w:r>
      <w:r w:rsidR="00184B2D" w:rsidRPr="00C862D7">
        <w:rPr>
          <w:rFonts w:cs="Times New Roman"/>
          <w:lang w:val="en-US"/>
        </w:rPr>
        <w:instrText>ADDIN CSL_CITATION {"citationItems":[{"id":"ITEM-1","itemData":{"abstract":"UPT Perpustakaan Universitas Lampung merupakan UPT yang bergerak di bidang perpustakaan. Memiliki dua layanan berdasarkan interaksinya yaitu layanan teknis dan layanan pengguna. Saat ini UPT Perpustakaan Universitas Lampung memiliki buku yang tercetak sebanyak 142.776. Penelitian ini bertujuan menemukan pola association rule dengan teknik data mining memanfaatkan software RapidMiner 9.1 dalam penerapan algoritma Apriori. Metode penelitian Cross Industry Standar Process for Data Mining (CRISP-DM) dengan tahapan business understanding phase, data understanding phase, data preparation, modelling phase, evaluation phase dan deployment phase. Data yang digunakan dalam penelitian ini adalah data transaksi peminjaman buku dari tahun 2014 hingga 2017 dengan total data peminjaman buku sebanyak 170.115. Hasil pemodelan association rule dengan algoritma apriori menggunakan nilai support 0.3 dan nilai confidence 0.3 diperoleh judul buku “Metodologi pengajaran bahasa” akan meminjam “English for tourism :panduan berprofesi di dunia pariwisata” nilai support 1 dan confidence 1. Rekomendasi untuk pembelian buku disarankan mengikuti pattern hasil association rule.","author":[{"dropping-particle":"","family":"Fitriani","given":"Meri","non-dropping-particle":"","parse-names":false,"suffix":""}],"id":"ITEM-1","issue":"5","issued":{"date-parts":[["2019"]]},"page":"55","title":"IMPLEMENTASI ASSOCIATION RULE DENGAN ALGORITMA APRIORI PADA DATA PEMINJAMAN BUKU UPT PERPUSTAKAAN UNIVERSITAS LAMPUNG MENGGUNAKAN METODOLOGI CRISP-DM","type":"article-journal","volume":"8"},"uris":["http://www.mendeley.com/documents/?uuid=ef6135e9-8492-4306-aae8-ef02e3c908d1"]}],"mendeley":{"formattedCitation":"(Fitriani, 2019)","manualFormatting":"(Fitriani, 2019, hal.11)","plainTextFormattedCitation":"(Fitriani, 2019)","previouslyFormattedCitation":"(Fitriani, 2019)"},"properties":{"noteIndex":0},"schema":"https://github.com/citation-style-language/schema/raw/master/csl-citation.json"}</w:instrText>
      </w:r>
      <w:r w:rsidR="000D4BF9" w:rsidRPr="00C862D7">
        <w:rPr>
          <w:rFonts w:cs="Times New Roman"/>
          <w:lang w:val="en-US"/>
        </w:rPr>
        <w:fldChar w:fldCharType="separate"/>
      </w:r>
      <w:r w:rsidR="00EC12DB" w:rsidRPr="00C862D7">
        <w:rPr>
          <w:rFonts w:cs="Times New Roman"/>
          <w:noProof/>
          <w:lang w:val="en-US"/>
        </w:rPr>
        <w:t>(Fitriani, 2019</w:t>
      </w:r>
      <w:r w:rsidR="00203C8E" w:rsidRPr="00C862D7">
        <w:rPr>
          <w:rFonts w:cs="Times New Roman"/>
          <w:noProof/>
          <w:lang w:val="en-US"/>
        </w:rPr>
        <w:t>, hal.11</w:t>
      </w:r>
      <w:r w:rsidR="00EC12DB" w:rsidRPr="00C862D7">
        <w:rPr>
          <w:rFonts w:cs="Times New Roman"/>
          <w:noProof/>
          <w:lang w:val="en-US"/>
        </w:rPr>
        <w:t>)</w:t>
      </w:r>
      <w:r w:rsidR="000D4BF9" w:rsidRPr="00C862D7">
        <w:rPr>
          <w:rFonts w:cs="Times New Roman"/>
          <w:lang w:val="en-US"/>
        </w:rPr>
        <w:fldChar w:fldCharType="end"/>
      </w:r>
      <w:r w:rsidR="00AA7550" w:rsidRPr="00C862D7">
        <w:rPr>
          <w:rFonts w:cs="Times New Roman"/>
          <w:lang w:val="en-US"/>
        </w:rPr>
        <w:t xml:space="preserve">. </w:t>
      </w:r>
    </w:p>
    <w:p w14:paraId="2FF2A166" w14:textId="20F315BD" w:rsidR="00AA7550" w:rsidRPr="00C862D7" w:rsidRDefault="00613BCF" w:rsidP="00B43289">
      <w:pPr>
        <w:rPr>
          <w:rFonts w:cs="Times New Roman"/>
          <w:i/>
          <w:iCs/>
          <w:lang w:val="en-US"/>
        </w:rPr>
      </w:pPr>
      <w:r w:rsidRPr="00C862D7">
        <w:rPr>
          <w:rFonts w:cs="Times New Roman"/>
          <w:lang w:val="en-US"/>
        </w:rPr>
        <w:t xml:space="preserve">Menurut F. Krose (dalam </w:t>
      </w:r>
      <w:r w:rsidR="00673D0C" w:rsidRPr="00C862D7">
        <w:rPr>
          <w:rFonts w:cs="Times New Roman"/>
          <w:lang w:val="en-US"/>
        </w:rPr>
        <w:fldChar w:fldCharType="begin" w:fldLock="1"/>
      </w:r>
      <w:r w:rsidR="00184B2D" w:rsidRPr="00C862D7">
        <w:rPr>
          <w:rFonts w:cs="Times New Roman"/>
          <w:lang w:val="en-US"/>
        </w:rPr>
        <w:instrText>ADDIN CSL_CITATION {"citationItems":[{"id":"ITEM-1","itemData":{"DOI":"10.22373/cj.v6i2.12793","ISSN":"2598-2079","abstract":"Freedom of expression on social media Twitter not always give positive value, because sometimes can contains negative things such as fake news, spreads hate speech, and racism, where these kinds of tweet can be categorized as an act of Cyberbullying. Where this cyberbullying tends to increase every time. The aim of this study is to use the Naïve Bayes method in classifying types of sentiment on Twitter. The keyword used is Saipul Jamil, and the tweet was taken in September 2021. A total of 18,067 tweets were collected and then they will be labelled with a positive or negative value. This study also uses the CRIPS-DM method which is consist of Business Understanding, Data Understanding, Data Preparation, Modeling, Evaluation, and Deployment stages. The results of this study obtained the value of Accuracy (85.6%), Negative Recall (82.1%), Positive Recall (90.23%), and Negative Precision (91.76%) Positive Precision (79.18%).","author":[{"dropping-particle":"","family":"Kurniawan","given":"Denni","non-dropping-particle":"","parse-names":false,"suffix":""},{"dropping-particle":"","family":"Yasir","given":"Muhammad","non-dropping-particle":"","parse-names":false,"suffix":""}],"container-title":"Cyberspace: Jurnal Pendidikan Teknologi Informasi","id":"ITEM-1","issue":"2","issued":{"date-parts":[["2022"]]},"page":"74","title":"Optimization Sentimen Analysis using CRISP-DM and Naive Bayes Methods Implemented on Social Media","type":"article-journal","volume":"6"},"uris":["http://www.mendeley.com/documents/?uuid=2697b245-c0e6-4ffe-bf58-e5f389a6f1b3"]}],"mendeley":{"formattedCitation":"(Kurniawan &amp; Yasir, 2022)","manualFormatting":"Kurniawan &amp; Yasir, 2022","plainTextFormattedCitation":"(Kurniawan &amp; Yasir, 2022)","previouslyFormattedCitation":"(Kurniawan &amp; Yasir, 2022)"},"properties":{"noteIndex":0},"schema":"https://github.com/citation-style-language/schema/raw/master/csl-citation.json"}</w:instrText>
      </w:r>
      <w:r w:rsidR="00673D0C" w:rsidRPr="00C862D7">
        <w:rPr>
          <w:rFonts w:cs="Times New Roman"/>
          <w:lang w:val="en-US"/>
        </w:rPr>
        <w:fldChar w:fldCharType="separate"/>
      </w:r>
      <w:r w:rsidR="00673D0C" w:rsidRPr="00C862D7">
        <w:rPr>
          <w:rFonts w:cs="Times New Roman"/>
          <w:noProof/>
          <w:lang w:val="en-US"/>
        </w:rPr>
        <w:t>Kurniawan &amp; Yasir, 2022</w:t>
      </w:r>
      <w:r w:rsidR="00673D0C" w:rsidRPr="00C862D7">
        <w:rPr>
          <w:rFonts w:cs="Times New Roman"/>
          <w:lang w:val="en-US"/>
        </w:rPr>
        <w:fldChar w:fldCharType="end"/>
      </w:r>
      <w:r w:rsidRPr="00C862D7">
        <w:rPr>
          <w:rFonts w:cs="Times New Roman"/>
          <w:lang w:val="en-US"/>
        </w:rPr>
        <w:t>)</w:t>
      </w:r>
      <w:r w:rsidR="00673D0C" w:rsidRPr="00C862D7">
        <w:rPr>
          <w:rFonts w:cs="Times New Roman"/>
          <w:lang w:val="en-US"/>
        </w:rPr>
        <w:t xml:space="preserve"> </w:t>
      </w:r>
      <w:r w:rsidR="000E11FB" w:rsidRPr="00C862D7">
        <w:rPr>
          <w:rFonts w:cs="Times New Roman"/>
          <w:lang w:val="en-US"/>
        </w:rPr>
        <w:t>Dalam</w:t>
      </w:r>
      <w:r w:rsidR="00AA7550" w:rsidRPr="00C862D7">
        <w:rPr>
          <w:rFonts w:cs="Times New Roman"/>
          <w:lang w:val="en-US"/>
        </w:rPr>
        <w:t xml:space="preserve"> siklus pengembangannya CRISP-DM</w:t>
      </w:r>
      <w:r w:rsidR="00673D0C" w:rsidRPr="00C862D7">
        <w:rPr>
          <w:rFonts w:cs="Times New Roman"/>
          <w:lang w:val="en-US"/>
        </w:rPr>
        <w:t xml:space="preserve"> </w:t>
      </w:r>
      <w:r w:rsidR="00AA7550" w:rsidRPr="00C862D7">
        <w:rPr>
          <w:rFonts w:cs="Times New Roman"/>
          <w:lang w:val="en-US"/>
        </w:rPr>
        <w:t xml:space="preserve">dianggap sebagai metodologi </w:t>
      </w:r>
      <w:r w:rsidR="00AA7550" w:rsidRPr="00C862D7">
        <w:rPr>
          <w:rFonts w:cs="Times New Roman"/>
          <w:i/>
          <w:iCs/>
          <w:lang w:val="en-US"/>
        </w:rPr>
        <w:t>data mining</w:t>
      </w:r>
      <w:r w:rsidR="00AA7550" w:rsidRPr="00C862D7">
        <w:rPr>
          <w:rFonts w:cs="Times New Roman"/>
          <w:lang w:val="en-US"/>
        </w:rPr>
        <w:t xml:space="preserve"> terlengkap dalam hal pemenuhan kebutuhan proyek industri, dan telah menjadi yang paling luas penggunaannya dalam proyek analitik, </w:t>
      </w:r>
      <w:r w:rsidR="00AA7550" w:rsidRPr="00C862D7">
        <w:rPr>
          <w:rFonts w:cs="Times New Roman"/>
          <w:i/>
          <w:iCs/>
          <w:lang w:val="en-US"/>
        </w:rPr>
        <w:t>data mining</w:t>
      </w:r>
      <w:r w:rsidR="00AA7550" w:rsidRPr="00C862D7">
        <w:rPr>
          <w:rFonts w:cs="Times New Roman"/>
          <w:lang w:val="en-US"/>
        </w:rPr>
        <w:t xml:space="preserve">, serta </w:t>
      </w:r>
      <w:r w:rsidR="00AA7550" w:rsidRPr="00C862D7">
        <w:rPr>
          <w:rFonts w:cs="Times New Roman"/>
          <w:i/>
          <w:iCs/>
          <w:lang w:val="en-US"/>
        </w:rPr>
        <w:t>data science</w:t>
      </w:r>
      <w:r w:rsidR="00D17516" w:rsidRPr="00C862D7">
        <w:rPr>
          <w:rFonts w:cs="Times New Roman"/>
          <w:lang w:val="en-US"/>
        </w:rPr>
        <w:t>.</w:t>
      </w:r>
      <w:r w:rsidR="000E11FB" w:rsidRPr="00C862D7">
        <w:rPr>
          <w:rFonts w:cs="Times New Roman"/>
          <w:lang w:val="en-US"/>
        </w:rPr>
        <w:t xml:space="preserve"> Metode CRISP-DM memiliki enam </w:t>
      </w:r>
      <w:r w:rsidR="002400AC" w:rsidRPr="00C862D7">
        <w:rPr>
          <w:rFonts w:cs="Times New Roman"/>
          <w:lang w:val="en-US"/>
        </w:rPr>
        <w:t>tahapan</w:t>
      </w:r>
      <w:r w:rsidR="000E11FB" w:rsidRPr="00C862D7">
        <w:rPr>
          <w:rFonts w:cs="Times New Roman"/>
          <w:lang w:val="en-US"/>
        </w:rPr>
        <w:t xml:space="preserve">, </w:t>
      </w:r>
      <w:r w:rsidR="002400AC" w:rsidRPr="00C862D7">
        <w:rPr>
          <w:rFonts w:cs="Times New Roman"/>
          <w:lang w:val="en-US"/>
        </w:rPr>
        <w:t>tahapan</w:t>
      </w:r>
      <w:r w:rsidR="000E11FB" w:rsidRPr="00C862D7">
        <w:rPr>
          <w:rFonts w:cs="Times New Roman"/>
          <w:lang w:val="en-US"/>
        </w:rPr>
        <w:t xml:space="preserve"> pertama </w:t>
      </w:r>
      <w:r w:rsidR="000E11FB" w:rsidRPr="00C862D7">
        <w:rPr>
          <w:rFonts w:cs="Times New Roman"/>
          <w:i/>
          <w:iCs/>
          <w:lang w:val="en-US"/>
        </w:rPr>
        <w:t xml:space="preserve">Business Understanding, </w:t>
      </w:r>
      <w:r w:rsidR="000E11FB" w:rsidRPr="00C862D7">
        <w:rPr>
          <w:rFonts w:cs="Times New Roman"/>
          <w:lang w:val="en-US"/>
        </w:rPr>
        <w:t xml:space="preserve">kemudian </w:t>
      </w:r>
      <w:r w:rsidR="000E11FB" w:rsidRPr="00C862D7">
        <w:rPr>
          <w:rFonts w:cs="Times New Roman"/>
          <w:i/>
          <w:iCs/>
          <w:lang w:val="en-US"/>
        </w:rPr>
        <w:t xml:space="preserve">Data Understanding, Data Preparation, Modeling, Evaluation, </w:t>
      </w:r>
      <w:r w:rsidR="000E11FB" w:rsidRPr="00C862D7">
        <w:rPr>
          <w:rFonts w:cs="Times New Roman"/>
          <w:lang w:val="en-US"/>
        </w:rPr>
        <w:t xml:space="preserve">dan </w:t>
      </w:r>
      <w:r w:rsidR="000E11FB" w:rsidRPr="00C862D7">
        <w:rPr>
          <w:rFonts w:cs="Times New Roman"/>
          <w:i/>
          <w:iCs/>
          <w:lang w:val="en-US"/>
        </w:rPr>
        <w:t>Deployment.</w:t>
      </w:r>
    </w:p>
    <w:p w14:paraId="2EF20A5F" w14:textId="77777777" w:rsidR="00981587" w:rsidRPr="00C862D7" w:rsidRDefault="00981587" w:rsidP="00B43289">
      <w:pPr>
        <w:ind w:firstLine="0"/>
        <w:jc w:val="center"/>
        <w:rPr>
          <w:rFonts w:cs="Times New Roman"/>
          <w:i/>
          <w:iCs/>
          <w:lang w:val="en-US"/>
        </w:rPr>
        <w:sectPr w:rsidR="00981587" w:rsidRPr="00C862D7" w:rsidSect="0081486C">
          <w:headerReference w:type="default" r:id="rId21"/>
          <w:footerReference w:type="default" r:id="rId22"/>
          <w:type w:val="continuous"/>
          <w:pgSz w:w="11906" w:h="16838" w:code="9"/>
          <w:pgMar w:top="1701" w:right="1701" w:bottom="1701" w:left="2268" w:header="709" w:footer="709" w:gutter="0"/>
          <w:pgNumType w:start="6"/>
          <w:cols w:space="708"/>
          <w:docGrid w:linePitch="360"/>
        </w:sectPr>
      </w:pPr>
    </w:p>
    <w:p w14:paraId="26F45FDC" w14:textId="77777777" w:rsidR="00031D81" w:rsidRPr="00C862D7" w:rsidRDefault="00084ACD" w:rsidP="00031D81">
      <w:pPr>
        <w:keepNext/>
        <w:ind w:firstLine="0"/>
        <w:jc w:val="center"/>
        <w:rPr>
          <w:rFonts w:cs="Times New Roman"/>
        </w:rPr>
      </w:pPr>
      <w:r w:rsidRPr="00C862D7">
        <w:rPr>
          <w:rFonts w:cs="Times New Roman"/>
          <w:i/>
          <w:iCs/>
          <w:noProof/>
          <w:lang w:val="en-US"/>
        </w:rPr>
        <w:lastRenderedPageBreak/>
        <w:drawing>
          <wp:inline distT="0" distB="0" distL="0" distR="0" wp14:anchorId="5C2E0B6B" wp14:editId="377C951E">
            <wp:extent cx="2925228" cy="24030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5228" cy="2403047"/>
                    </a:xfrm>
                    <a:prstGeom prst="rect">
                      <a:avLst/>
                    </a:prstGeom>
                    <a:noFill/>
                    <a:ln>
                      <a:noFill/>
                    </a:ln>
                  </pic:spPr>
                </pic:pic>
              </a:graphicData>
            </a:graphic>
          </wp:inline>
        </w:drawing>
      </w:r>
    </w:p>
    <w:p w14:paraId="3E867119" w14:textId="1712386D" w:rsidR="00265FF6" w:rsidRPr="00C862D7" w:rsidRDefault="00265FF6" w:rsidP="00265FF6">
      <w:pPr>
        <w:pStyle w:val="Caption"/>
        <w:jc w:val="center"/>
        <w:rPr>
          <w:rFonts w:cs="Times New Roman"/>
          <w:i/>
          <w:iCs w:val="0"/>
        </w:rPr>
      </w:pPr>
      <w:bookmarkStart w:id="31" w:name="_Toc138145859"/>
      <w:r w:rsidRPr="00C862D7">
        <w:rPr>
          <w:rFonts w:cs="Times New Roman"/>
        </w:rPr>
        <w:t>Gambar 2.</w:t>
      </w:r>
      <w:r w:rsidR="004F5A02" w:rsidRPr="00C862D7">
        <w:rPr>
          <w:rFonts w:cs="Times New Roman"/>
        </w:rPr>
        <w:fldChar w:fldCharType="begin"/>
      </w:r>
      <w:r w:rsidR="004F5A02" w:rsidRPr="00C862D7">
        <w:rPr>
          <w:rFonts w:cs="Times New Roman"/>
        </w:rPr>
        <w:instrText xml:space="preserve"> SEQ Gambar_2. \* ARABIC </w:instrText>
      </w:r>
      <w:r w:rsidR="004F5A02" w:rsidRPr="00C862D7">
        <w:rPr>
          <w:rFonts w:cs="Times New Roman"/>
        </w:rPr>
        <w:fldChar w:fldCharType="separate"/>
      </w:r>
      <w:r w:rsidR="005D093F" w:rsidRPr="00C862D7">
        <w:rPr>
          <w:rFonts w:cs="Times New Roman"/>
          <w:noProof/>
        </w:rPr>
        <w:t>1</w:t>
      </w:r>
      <w:r w:rsidR="004F5A02" w:rsidRPr="00C862D7">
        <w:rPr>
          <w:rFonts w:cs="Times New Roman"/>
          <w:noProof/>
        </w:rPr>
        <w:fldChar w:fldCharType="end"/>
      </w:r>
      <w:r w:rsidRPr="00C862D7">
        <w:rPr>
          <w:rFonts w:cs="Times New Roman"/>
        </w:rPr>
        <w:t xml:space="preserve"> </w:t>
      </w:r>
      <w:r w:rsidRPr="00C862D7">
        <w:rPr>
          <w:rFonts w:cs="Times New Roman"/>
          <w:iCs w:val="0"/>
        </w:rPr>
        <w:t xml:space="preserve">Diagram CRISP-DM </w:t>
      </w:r>
      <w:r w:rsidRPr="00C862D7">
        <w:rPr>
          <w:rFonts w:cs="Times New Roman"/>
          <w:i/>
          <w:iCs w:val="0"/>
        </w:rPr>
        <w:fldChar w:fldCharType="begin" w:fldLock="1"/>
      </w:r>
      <w:r w:rsidR="00B65D02">
        <w:rPr>
          <w:rFonts w:cs="Times New Roman"/>
          <w:iCs w:val="0"/>
        </w:rPr>
        <w:instrText>ADDIN CSL_CITATION {"citationItems":[{"id":"ITEM-1","itemData":{"URL":"http://mlwiki.org/index.php/CRISP-DM","accessed":{"date-parts":[["2023","3","30"]]},"author":[{"dropping-particle":"","family":"ML Wiki","given":"","non-dropping-particle":"","parse-names":false,"suffix":""}],"id":"ITEM-1","issued":{"date-parts":[["2014"]]},"title":"CRISP-DM - ML Wiki","type":"webpage"},"uris":["http://www.mendeley.com/documents/?uuid=08b9a5b0-e932-3e40-979a-41f3c4a40257"]}],"mendeley":{"formattedCitation":"(ML Wiki, 2014)","manualFormatting":"(ML Wiki, 2014)","plainTextFormattedCitation":"(ML Wiki, 2014)","previouslyFormattedCitation":"(ML Wiki, 2014)"},"properties":{"noteIndex":0},"schema":"https://github.com/citation-style-language/schema/raw/master/csl-citation.json"}</w:instrText>
      </w:r>
      <w:r w:rsidRPr="00C862D7">
        <w:rPr>
          <w:rFonts w:cs="Times New Roman"/>
          <w:i/>
          <w:iCs w:val="0"/>
        </w:rPr>
        <w:fldChar w:fldCharType="separate"/>
      </w:r>
      <w:bookmarkEnd w:id="31"/>
      <w:r w:rsidR="00BB40F9" w:rsidRPr="00C862D7">
        <w:rPr>
          <w:rFonts w:cs="Times New Roman"/>
          <w:iCs w:val="0"/>
          <w:noProof/>
        </w:rPr>
        <w:t>(ML Wiki,</w:t>
      </w:r>
      <w:r w:rsidR="00EC12DB" w:rsidRPr="00C862D7">
        <w:rPr>
          <w:rFonts w:cs="Times New Roman"/>
          <w:iCs w:val="0"/>
          <w:noProof/>
        </w:rPr>
        <w:t xml:space="preserve"> </w:t>
      </w:r>
      <w:r w:rsidR="00BB40F9" w:rsidRPr="00C862D7">
        <w:rPr>
          <w:rFonts w:cs="Times New Roman"/>
          <w:iCs w:val="0"/>
          <w:noProof/>
        </w:rPr>
        <w:t>2014</w:t>
      </w:r>
      <w:r w:rsidR="00EC12DB" w:rsidRPr="00C862D7">
        <w:rPr>
          <w:rFonts w:cs="Times New Roman"/>
          <w:iCs w:val="0"/>
          <w:noProof/>
        </w:rPr>
        <w:t>)</w:t>
      </w:r>
      <w:r w:rsidRPr="00C862D7">
        <w:rPr>
          <w:rFonts w:cs="Times New Roman"/>
          <w:i/>
          <w:iCs w:val="0"/>
        </w:rPr>
        <w:fldChar w:fldCharType="end"/>
      </w:r>
    </w:p>
    <w:p w14:paraId="60B26201" w14:textId="77777777" w:rsidR="00BC537D" w:rsidRPr="00C862D7" w:rsidRDefault="00BC537D" w:rsidP="00265FF6">
      <w:pPr>
        <w:spacing w:after="0"/>
        <w:rPr>
          <w:rFonts w:cs="Times New Roman"/>
          <w:lang w:val="en-US"/>
        </w:rPr>
      </w:pPr>
    </w:p>
    <w:p w14:paraId="0A268D3D" w14:textId="0FAFB721" w:rsidR="002400AC" w:rsidRPr="00C862D7" w:rsidRDefault="002400AC" w:rsidP="001E6B94">
      <w:pPr>
        <w:ind w:firstLine="0"/>
        <w:rPr>
          <w:rFonts w:cs="Times New Roman"/>
          <w:lang w:val="en-US"/>
        </w:rPr>
      </w:pPr>
      <w:r w:rsidRPr="00C862D7">
        <w:rPr>
          <w:rFonts w:cs="Times New Roman"/>
          <w:lang w:val="en-US"/>
        </w:rPr>
        <w:t xml:space="preserve">Berikut 6 tahapan CRISP-DM </w:t>
      </w:r>
      <w:r w:rsidRPr="00C862D7">
        <w:rPr>
          <w:rFonts w:cs="Times New Roman"/>
          <w:lang w:val="en-US"/>
        </w:rPr>
        <w:fldChar w:fldCharType="begin" w:fldLock="1"/>
      </w:r>
      <w:r w:rsidR="00184B2D" w:rsidRPr="00C862D7">
        <w:rPr>
          <w:rFonts w:cs="Times New Roman"/>
          <w:lang w:val="en-US"/>
        </w:rPr>
        <w:instrText>ADDIN CSL_CITATION {"citationItems":[{"id":"ITEM-1","itemData":{"DOI":"10.30871/jaic.v5i2.3200","abstract":"Indonesia is part of a tropical climate with high rainfall intensity. High rainfall intensity can potentially cause flooding. To minimize this, accurate weather predictions are needed to be able to anticipate beforehand. This research was conducted with the aim of classifying based on the rain category with the dichotomy of heavy rain and very heavy rain using data mining techniques with the CRISP-DM methodology. The algorithm used in the classification technique is CART (Classification And Regression Tree) with Confusion Matrix test parameters. Based on the results of the model evaluation, it shows that the CART algorithm has a fairly good performance in classifying with an accuracy value of 89.4%.","author":[{"dropping-particle":"","family":"Hasanah","given":"Msy Aulia","non-dropping-particle":"","parse-names":false,"suffix":""},{"dropping-particle":"","family":"Soim","given":"Sopian","non-dropping-particle":"","parse-names":false,"suffix":""},{"dropping-particle":"","family":"Handayani","given":"Ade Silvia","non-dropping-particle":"","parse-names":false,"suffix":""}],"container-title":"Journal of Applied Informatics and Computing","id":"ITEM-1","issue":"2","issued":{"date-parts":[["2021"]]},"page":"103-108","title":"Implementasi CRISP-DM Model Menggunakan Metode Decision Tree dengan Algoritma CART untuk Prediksi Curah Hujan Berpotensi Banjir","type":"article-journal","volume":"5"},"uris":["http://www.mendeley.com/documents/?uuid=4ad4c041-ea7d-4546-821d-6d19f8de0e2a"]}],"mendeley":{"formattedCitation":"(Hasanah et al., 2021)","manualFormatting":"(Hasanah, Soim, dan Handayani, 2021)","plainTextFormattedCitation":"(Hasanah et al., 2021)","previouslyFormattedCitation":"(Hasanah et al., 2021)"},"properties":{"noteIndex":0},"schema":"https://github.com/citation-style-language/schema/raw/master/csl-citation.json"}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(Hasana</w:t>
      </w:r>
      <w:r w:rsidR="008255BE" w:rsidRPr="00C862D7">
        <w:rPr>
          <w:rFonts w:cs="Times New Roman"/>
          <w:noProof/>
          <w:lang w:val="en-US"/>
        </w:rPr>
        <w:t>h, Soim, dan Handayani</w:t>
      </w:r>
      <w:r w:rsidR="00EC12DB" w:rsidRPr="00C862D7">
        <w:rPr>
          <w:rFonts w:cs="Times New Roman"/>
          <w:noProof/>
          <w:lang w:val="en-US"/>
        </w:rPr>
        <w:t>, 2021)</w:t>
      </w:r>
      <w:r w:rsidRPr="00C862D7">
        <w:rPr>
          <w:rFonts w:cs="Times New Roman"/>
          <w:lang w:val="en-US"/>
        </w:rPr>
        <w:fldChar w:fldCharType="end"/>
      </w:r>
      <w:r w:rsidRPr="00C862D7">
        <w:rPr>
          <w:rFonts w:cs="Times New Roman"/>
          <w:lang w:val="en-US"/>
        </w:rPr>
        <w:t xml:space="preserve"> :</w:t>
      </w:r>
    </w:p>
    <w:p w14:paraId="04052612" w14:textId="77777777" w:rsidR="00441ACC" w:rsidRPr="00C862D7" w:rsidRDefault="00441ACC" w:rsidP="00444681">
      <w:pPr>
        <w:pStyle w:val="ListParagraph"/>
        <w:numPr>
          <w:ilvl w:val="6"/>
          <w:numId w:val="3"/>
        </w:numPr>
        <w:ind w:left="426"/>
        <w:rPr>
          <w:rFonts w:cs="Times New Roman"/>
          <w:i/>
          <w:iCs/>
          <w:lang w:val="en-US"/>
        </w:rPr>
      </w:pPr>
      <w:r w:rsidRPr="00C862D7">
        <w:rPr>
          <w:rFonts w:cs="Times New Roman"/>
          <w:i/>
          <w:iCs/>
          <w:lang w:val="en-US"/>
        </w:rPr>
        <w:t>Business Understanding</w:t>
      </w:r>
    </w:p>
    <w:p w14:paraId="549229E6" w14:textId="6E23A5BC" w:rsidR="002400AC" w:rsidRPr="00C862D7" w:rsidRDefault="00444681" w:rsidP="00444681">
      <w:pPr>
        <w:ind w:left="142"/>
        <w:rPr>
          <w:rFonts w:cs="Times New Roman"/>
          <w:i/>
          <w:iCs/>
          <w:lang w:val="en-US"/>
        </w:rPr>
      </w:pPr>
      <w:r w:rsidRPr="00C862D7">
        <w:rPr>
          <w:rFonts w:cs="Times New Roman"/>
          <w:lang w:val="en-US"/>
        </w:rPr>
        <w:t xml:space="preserve">Beberapa hal yang dilakukan pada tahap ini seperti memahami kebutuhan serta tujuan dari sudut pandang bisnis selanjutnya mengartikan pengetahuan ke dalam bentuk pendefinisian masalah pada </w:t>
      </w:r>
      <w:r w:rsidRPr="00C862D7">
        <w:rPr>
          <w:rFonts w:cs="Times New Roman"/>
          <w:i/>
          <w:iCs/>
          <w:lang w:val="en-US"/>
        </w:rPr>
        <w:t>data mining</w:t>
      </w:r>
      <w:r w:rsidRPr="00C862D7">
        <w:rPr>
          <w:rFonts w:cs="Times New Roman"/>
          <w:lang w:val="en-US"/>
        </w:rPr>
        <w:t xml:space="preserve"> dan kemudian menentukan rencana serta strategi untuk mencapai tujuan </w:t>
      </w:r>
      <w:r w:rsidRPr="00C862D7">
        <w:rPr>
          <w:rFonts w:cs="Times New Roman"/>
          <w:i/>
          <w:iCs/>
          <w:lang w:val="en-US"/>
        </w:rPr>
        <w:t>data mining.</w:t>
      </w:r>
    </w:p>
    <w:p w14:paraId="065E4096" w14:textId="77777777" w:rsidR="00441ACC" w:rsidRPr="00C862D7" w:rsidRDefault="00441ACC" w:rsidP="00444681">
      <w:pPr>
        <w:pStyle w:val="ListParagraph"/>
        <w:numPr>
          <w:ilvl w:val="6"/>
          <w:numId w:val="3"/>
        </w:numPr>
        <w:ind w:left="426"/>
        <w:rPr>
          <w:rFonts w:cs="Times New Roman"/>
          <w:i/>
          <w:iCs/>
          <w:lang w:val="en-US"/>
        </w:rPr>
      </w:pPr>
      <w:r w:rsidRPr="00C862D7">
        <w:rPr>
          <w:rFonts w:cs="Times New Roman"/>
          <w:i/>
          <w:iCs/>
          <w:lang w:val="en-US"/>
        </w:rPr>
        <w:t>Data Understanding</w:t>
      </w:r>
    </w:p>
    <w:p w14:paraId="68E080C6" w14:textId="77777777" w:rsidR="002400AC" w:rsidRPr="00C862D7" w:rsidRDefault="00BF1CDB" w:rsidP="00444681">
      <w:pPr>
        <w:pStyle w:val="ListParagraph"/>
        <w:ind w:left="142"/>
        <w:rPr>
          <w:rFonts w:cs="Times New Roman"/>
          <w:lang w:val="en-US"/>
        </w:rPr>
      </w:pPr>
      <w:r w:rsidRPr="00C862D7">
        <w:rPr>
          <w:rFonts w:cs="Times New Roman"/>
          <w:i/>
          <w:iCs/>
          <w:lang w:val="en-US"/>
        </w:rPr>
        <w:t>Data understanding</w:t>
      </w:r>
      <w:r w:rsidRPr="00C862D7">
        <w:rPr>
          <w:rFonts w:cs="Times New Roman"/>
          <w:lang w:val="en-US"/>
        </w:rPr>
        <w:t xml:space="preserve"> adalah tahap persiapan, melakukan pengecekan terhadap data yang digunakan, mengumpulkan data awal serta melakukan identifikasi pada kualitas data. Dalam </w:t>
      </w:r>
      <w:r w:rsidRPr="00C862D7">
        <w:rPr>
          <w:rFonts w:cs="Times New Roman"/>
          <w:i/>
          <w:iCs/>
          <w:lang w:val="en-US"/>
        </w:rPr>
        <w:t>data understanding</w:t>
      </w:r>
      <w:r w:rsidRPr="00C862D7">
        <w:rPr>
          <w:rFonts w:cs="Times New Roman"/>
          <w:lang w:val="en-US"/>
        </w:rPr>
        <w:t>, data yang digunakan akan melalui proses deskripsi dari setiap fiturnya.</w:t>
      </w:r>
    </w:p>
    <w:p w14:paraId="07B9144F" w14:textId="77777777" w:rsidR="00441ACC" w:rsidRPr="00C862D7" w:rsidRDefault="00441ACC" w:rsidP="00444681">
      <w:pPr>
        <w:pStyle w:val="ListParagraph"/>
        <w:numPr>
          <w:ilvl w:val="6"/>
          <w:numId w:val="3"/>
        </w:numPr>
        <w:spacing w:before="240"/>
        <w:ind w:left="426"/>
        <w:rPr>
          <w:rFonts w:cs="Times New Roman"/>
          <w:i/>
          <w:iCs/>
          <w:lang w:val="en-US"/>
        </w:rPr>
      </w:pPr>
      <w:r w:rsidRPr="00C862D7">
        <w:rPr>
          <w:rFonts w:cs="Times New Roman"/>
          <w:i/>
          <w:iCs/>
          <w:lang w:val="en-US"/>
        </w:rPr>
        <w:t>Data Preparation</w:t>
      </w:r>
    </w:p>
    <w:p w14:paraId="0DD7E492" w14:textId="250022E4" w:rsidR="00444681" w:rsidRPr="00C862D7" w:rsidRDefault="004B27BF" w:rsidP="001E6B94">
      <w:pPr>
        <w:pStyle w:val="ListParagraph"/>
        <w:ind w:left="142"/>
        <w:rPr>
          <w:rFonts w:cs="Times New Roman"/>
          <w:lang w:val="en-US"/>
        </w:rPr>
      </w:pPr>
      <w:r w:rsidRPr="00C862D7">
        <w:rPr>
          <w:rFonts w:cs="Times New Roman"/>
          <w:i/>
          <w:iCs/>
          <w:lang w:val="en-US"/>
        </w:rPr>
        <w:t>Data preparation</w:t>
      </w:r>
      <w:r w:rsidRPr="00C862D7">
        <w:rPr>
          <w:rFonts w:cs="Times New Roman"/>
          <w:lang w:val="en-US"/>
        </w:rPr>
        <w:t xml:space="preserve"> merupakan proses yang dilakukan setelah data telah dikumpulkan. Pada tahap ini, data akan melalui proses identifikasi, pemilihan data, pembersihan data dan transformasi data.</w:t>
      </w:r>
    </w:p>
    <w:p w14:paraId="37B3C457" w14:textId="77777777" w:rsidR="00441ACC" w:rsidRPr="00C862D7" w:rsidRDefault="00441ACC" w:rsidP="00444681">
      <w:pPr>
        <w:pStyle w:val="ListParagraph"/>
        <w:numPr>
          <w:ilvl w:val="6"/>
          <w:numId w:val="3"/>
        </w:numPr>
        <w:ind w:left="425" w:hanging="357"/>
        <w:rPr>
          <w:rFonts w:cs="Times New Roman"/>
          <w:i/>
          <w:iCs/>
          <w:lang w:val="en-US"/>
        </w:rPr>
      </w:pPr>
      <w:r w:rsidRPr="00C862D7">
        <w:rPr>
          <w:rFonts w:cs="Times New Roman"/>
          <w:i/>
          <w:iCs/>
          <w:lang w:val="en-US"/>
        </w:rPr>
        <w:t>Modeling</w:t>
      </w:r>
    </w:p>
    <w:p w14:paraId="7502B199" w14:textId="1D9FFDA8" w:rsidR="001E6B94" w:rsidRPr="00C862D7" w:rsidRDefault="001A66A8" w:rsidP="008307E9">
      <w:pPr>
        <w:pStyle w:val="ListParagraph"/>
        <w:ind w:left="142"/>
        <w:rPr>
          <w:rFonts w:cs="Times New Roman"/>
          <w:lang w:val="en-US"/>
        </w:rPr>
      </w:pPr>
      <w:r w:rsidRPr="00C862D7">
        <w:rPr>
          <w:rFonts w:cs="Times New Roman"/>
          <w:i/>
          <w:iCs/>
          <w:lang w:val="en-US"/>
        </w:rPr>
        <w:t>Modeling</w:t>
      </w:r>
      <w:r w:rsidRPr="00C862D7">
        <w:rPr>
          <w:rFonts w:cs="Times New Roman"/>
          <w:lang w:val="en-US"/>
        </w:rPr>
        <w:t xml:space="preserve"> merupakan tahap implementasi algoritma yang akan digunakan untuk melakukan pencarian, identifikasi, serta menghasilkan pola yang akan digunakan pada data penelitian.</w:t>
      </w:r>
    </w:p>
    <w:p w14:paraId="78B77D1D" w14:textId="77777777" w:rsidR="00441ACC" w:rsidRPr="00C862D7" w:rsidRDefault="00441ACC" w:rsidP="00444681">
      <w:pPr>
        <w:pStyle w:val="ListParagraph"/>
        <w:numPr>
          <w:ilvl w:val="6"/>
          <w:numId w:val="3"/>
        </w:numPr>
        <w:spacing w:before="240"/>
        <w:ind w:left="425" w:hanging="357"/>
        <w:rPr>
          <w:rFonts w:cs="Times New Roman"/>
          <w:i/>
          <w:iCs/>
          <w:lang w:val="en-US"/>
        </w:rPr>
      </w:pPr>
      <w:r w:rsidRPr="00C862D7">
        <w:rPr>
          <w:rFonts w:cs="Times New Roman"/>
          <w:i/>
          <w:iCs/>
          <w:lang w:val="en-US"/>
        </w:rPr>
        <w:lastRenderedPageBreak/>
        <w:t>Evaluation</w:t>
      </w:r>
    </w:p>
    <w:p w14:paraId="3247AC3C" w14:textId="77777777" w:rsidR="00484736" w:rsidRPr="00C862D7" w:rsidRDefault="00484736" w:rsidP="00444681">
      <w:pPr>
        <w:pStyle w:val="ListParagraph"/>
        <w:ind w:left="142"/>
        <w:rPr>
          <w:rFonts w:cs="Times New Roman"/>
          <w:lang w:val="en-US"/>
        </w:rPr>
      </w:pPr>
      <w:r w:rsidRPr="00C862D7">
        <w:rPr>
          <w:rFonts w:cs="Times New Roman"/>
          <w:i/>
          <w:iCs/>
          <w:lang w:val="en-US"/>
        </w:rPr>
        <w:t>Evaluation</w:t>
      </w:r>
      <w:r w:rsidRPr="00C862D7">
        <w:rPr>
          <w:rFonts w:cs="Times New Roman"/>
          <w:lang w:val="en-US"/>
        </w:rPr>
        <w:t xml:space="preserve"> adalah suatu proses untuk melakukan pengukuran hasil evaluasi dari </w:t>
      </w:r>
      <w:r w:rsidRPr="00C862D7">
        <w:rPr>
          <w:rFonts w:cs="Times New Roman"/>
          <w:i/>
          <w:iCs/>
          <w:lang w:val="en-US"/>
        </w:rPr>
        <w:t>model</w:t>
      </w:r>
      <w:r w:rsidRPr="00C862D7">
        <w:rPr>
          <w:rFonts w:cs="Times New Roman"/>
          <w:lang w:val="en-US"/>
        </w:rPr>
        <w:t xml:space="preserve"> yang telah diimplementasikan sebelumnya di tahap </w:t>
      </w:r>
      <w:r w:rsidRPr="00C862D7">
        <w:rPr>
          <w:rFonts w:cs="Times New Roman"/>
          <w:i/>
          <w:iCs/>
          <w:lang w:val="en-US"/>
        </w:rPr>
        <w:t>modeling</w:t>
      </w:r>
      <w:r w:rsidRPr="00C862D7">
        <w:rPr>
          <w:rFonts w:cs="Times New Roman"/>
          <w:lang w:val="en-US"/>
        </w:rPr>
        <w:t xml:space="preserve">. Hasil evaluasi tersebut menggambarkan proses dari </w:t>
      </w:r>
      <w:r w:rsidRPr="00C862D7">
        <w:rPr>
          <w:rFonts w:cs="Times New Roman"/>
          <w:i/>
          <w:iCs/>
          <w:lang w:val="en-US"/>
        </w:rPr>
        <w:t>data mining</w:t>
      </w:r>
      <w:r w:rsidRPr="00C862D7">
        <w:rPr>
          <w:rFonts w:cs="Times New Roman"/>
          <w:lang w:val="en-US"/>
        </w:rPr>
        <w:t xml:space="preserve"> yang telah dilakukan dan mengukur </w:t>
      </w:r>
      <w:r w:rsidRPr="00C862D7">
        <w:rPr>
          <w:rFonts w:cs="Times New Roman"/>
          <w:i/>
          <w:iCs/>
          <w:lang w:val="en-US"/>
        </w:rPr>
        <w:t>model</w:t>
      </w:r>
      <w:r w:rsidRPr="00C862D7">
        <w:rPr>
          <w:rFonts w:cs="Times New Roman"/>
          <w:lang w:val="en-US"/>
        </w:rPr>
        <w:t xml:space="preserve"> yang paling baik untuk digunakan.</w:t>
      </w:r>
    </w:p>
    <w:p w14:paraId="02A74674" w14:textId="77777777" w:rsidR="00441ACC" w:rsidRPr="00C862D7" w:rsidRDefault="00441ACC" w:rsidP="00444681">
      <w:pPr>
        <w:pStyle w:val="ListParagraph"/>
        <w:numPr>
          <w:ilvl w:val="6"/>
          <w:numId w:val="3"/>
        </w:numPr>
        <w:spacing w:before="240"/>
        <w:ind w:left="426"/>
        <w:rPr>
          <w:rFonts w:cs="Times New Roman"/>
          <w:i/>
          <w:iCs/>
          <w:lang w:val="en-US"/>
        </w:rPr>
      </w:pPr>
      <w:r w:rsidRPr="00C862D7">
        <w:rPr>
          <w:rFonts w:cs="Times New Roman"/>
          <w:i/>
          <w:iCs/>
          <w:lang w:val="en-US"/>
        </w:rPr>
        <w:t>Deployment</w:t>
      </w:r>
    </w:p>
    <w:p w14:paraId="66467CA5" w14:textId="77777777" w:rsidR="00274F54" w:rsidRPr="00C862D7" w:rsidRDefault="00274F54" w:rsidP="00444681">
      <w:pPr>
        <w:pStyle w:val="ListParagraph"/>
        <w:ind w:left="142"/>
        <w:rPr>
          <w:rFonts w:cs="Times New Roman"/>
          <w:lang w:val="en-US"/>
        </w:rPr>
      </w:pPr>
      <w:r w:rsidRPr="00C862D7">
        <w:rPr>
          <w:rFonts w:cs="Times New Roman"/>
          <w:lang w:val="en-US"/>
        </w:rPr>
        <w:t xml:space="preserve">Menggunakan </w:t>
      </w:r>
      <w:r w:rsidRPr="00C862D7">
        <w:rPr>
          <w:rFonts w:cs="Times New Roman"/>
          <w:i/>
          <w:iCs/>
          <w:lang w:val="en-US"/>
        </w:rPr>
        <w:t>model</w:t>
      </w:r>
      <w:r w:rsidRPr="00C862D7">
        <w:rPr>
          <w:rFonts w:cs="Times New Roman"/>
          <w:lang w:val="en-US"/>
        </w:rPr>
        <w:t xml:space="preserve"> yang dihasilkan seperti pembuatan laporan atau penerapan proses </w:t>
      </w:r>
      <w:r w:rsidRPr="00C862D7">
        <w:rPr>
          <w:rFonts w:cs="Times New Roman"/>
          <w:i/>
          <w:iCs/>
          <w:lang w:val="en-US"/>
        </w:rPr>
        <w:t>data mining.</w:t>
      </w:r>
    </w:p>
    <w:p w14:paraId="3928C21A" w14:textId="77777777" w:rsidR="000E6400" w:rsidRPr="00C862D7" w:rsidRDefault="000E6400" w:rsidP="0090507A">
      <w:pPr>
        <w:pStyle w:val="Heading2"/>
        <w:numPr>
          <w:ilvl w:val="1"/>
          <w:numId w:val="3"/>
        </w:numPr>
        <w:ind w:left="425" w:hanging="425"/>
        <w:rPr>
          <w:rFonts w:cs="Times New Roman"/>
          <w:lang w:val="en-US"/>
        </w:rPr>
      </w:pPr>
      <w:bookmarkStart w:id="32" w:name="_Toc130992543"/>
      <w:bookmarkStart w:id="33" w:name="_Toc138684966"/>
      <w:r w:rsidRPr="00C862D7">
        <w:rPr>
          <w:rFonts w:cs="Times New Roman"/>
          <w:lang w:val="en-US"/>
        </w:rPr>
        <w:t>Aplikasi</w:t>
      </w:r>
      <w:bookmarkEnd w:id="32"/>
      <w:bookmarkEnd w:id="33"/>
    </w:p>
    <w:p w14:paraId="6BAB2919" w14:textId="04F441AD" w:rsidR="000E6400" w:rsidRPr="00C862D7" w:rsidRDefault="000E6400" w:rsidP="00D27118">
      <w:pPr>
        <w:rPr>
          <w:rFonts w:cs="Times New Roman"/>
          <w:lang w:val="en-US"/>
        </w:rPr>
      </w:pPr>
      <w:r w:rsidRPr="00C862D7">
        <w:rPr>
          <w:rFonts w:cs="Times New Roman"/>
          <w:lang w:val="en-US"/>
        </w:rPr>
        <w:t xml:space="preserve">Aplikasi adalah suatu program yang siap untuk digunakan yang dibuat untuk melaksanakan suatu fungsi bagi pengguna jasa aplikasi serta penggunaan aplikasi lain yang dapat digunakan oleh suatu sasaran yang akan dituju </w:t>
      </w:r>
      <w:r w:rsidRPr="00C862D7">
        <w:rPr>
          <w:rFonts w:cs="Times New Roman"/>
          <w:lang w:val="en-US"/>
        </w:rPr>
        <w:fldChar w:fldCharType="begin" w:fldLock="1"/>
      </w:r>
      <w:r w:rsidR="00184B2D" w:rsidRPr="00C862D7">
        <w:rPr>
          <w:rFonts w:cs="Times New Roman"/>
          <w:lang w:val="en-US"/>
        </w:rPr>
        <w:instrText>ADDIN CSL_CITATION {"citationItems":[{"id":"ITEM-1","itemData":{"abstract":"Orangtua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darurat anak mengalami kesulitan dalam menghubungi orangtua. Berdasarkan hal tersebut, maka dapat disimpulkan perlunya membangun perangkat lunak yang dapat membantu permasalahan para orangtua dan anak yang sudah di paparkan sebelumnya. Child Tracker adalah sebuah perangkat lunak yang berjalan pada perangkat mobile sehingga mudah untuk diakses dan di bawa kemana saja. Child Tracker menggunakan teknologi Assisted Global Positioning System (A-GPS),penentu posisi pada GPS dengan bantuan server pembantu dari BTS selluler. Perangkat lunak yang dibangun menggunakan pemodelan berbasis objek. Child Tracker dibangun menjadi 2 aplikasi yaitu Child Tracker – Parent untuk pengguna orangtua dan Child Tracker – Child untuk pengguna anak. Berdasarkan hasil pengujian menggunakan metode pengujian alpha dan beta dapat disimpulkan bahwa perangkat lunak Child Tracker telah membantu orangtua dalam memantau anak dengan menggunakan platform android, dan membantu anak dalam mengirim tanda bahaya dan menghubungi orangtua secara cepat dengan adanya fitur sos.","author":[{"dropping-particle":"","family":"Andi","given":"Juansyah","non-dropping-particle":"","parse-names":false,"suffix":""}],"container-title":"Jurnal Ilmiah Komputer dan Informatika (KOMPUTA)","id":"ITEM-1","issue":"1","issued":{"date-parts":[["2015"]]},"page":"1-8","title":"Pembangunan Aplikasi Child Tracker Berbasis Assisted – Global Positioning System ( A-GPS ) Dengan Platform Android","type":"article-journal","volume":"1"},"uris":["http://www.mendeley.com/documents/?uuid=ad079663-e2ea-4b0c-b7f9-3255525854b8"]}],"mendeley":{"formattedCitation":"(Andi, 2015)","manualFormatting":"(Andi, 2015)","plainTextFormattedCitation":"(Andi, 2015)","previouslyFormattedCitation":"(Andi, 2015)"},"properties":{"noteIndex":0},"schema":"https://github.com/citation-style-language/schema/raw/master/csl-citation.json"}</w:instrText>
      </w:r>
      <w:r w:rsidRPr="00C862D7">
        <w:rPr>
          <w:rFonts w:cs="Times New Roman"/>
          <w:lang w:val="en-US"/>
        </w:rPr>
        <w:fldChar w:fldCharType="separate"/>
      </w:r>
      <w:r w:rsidRPr="00C862D7">
        <w:rPr>
          <w:rFonts w:cs="Times New Roman"/>
          <w:noProof/>
          <w:lang w:val="en-US"/>
        </w:rPr>
        <w:t>(Andi, 2015)</w:t>
      </w:r>
      <w:r w:rsidRPr="00C862D7">
        <w:rPr>
          <w:rFonts w:cs="Times New Roman"/>
          <w:lang w:val="en-US"/>
        </w:rPr>
        <w:fldChar w:fldCharType="end"/>
      </w:r>
      <w:r w:rsidRPr="00C862D7">
        <w:rPr>
          <w:rFonts w:cs="Times New Roman"/>
          <w:lang w:val="en-US"/>
        </w:rPr>
        <w:t>.</w:t>
      </w:r>
    </w:p>
    <w:p w14:paraId="20549321" w14:textId="77777777" w:rsidR="000E6400" w:rsidRPr="00C862D7" w:rsidRDefault="000E6400" w:rsidP="00D27118">
      <w:pPr>
        <w:pStyle w:val="Heading2"/>
        <w:numPr>
          <w:ilvl w:val="1"/>
          <w:numId w:val="3"/>
        </w:numPr>
        <w:ind w:left="425" w:hanging="425"/>
        <w:rPr>
          <w:rFonts w:cs="Times New Roman"/>
          <w:lang w:val="en-US"/>
        </w:rPr>
      </w:pPr>
      <w:bookmarkStart w:id="34" w:name="_Toc130992544"/>
      <w:bookmarkStart w:id="35" w:name="_Toc138684967"/>
      <w:r w:rsidRPr="00C862D7">
        <w:rPr>
          <w:rFonts w:cs="Times New Roman"/>
          <w:lang w:val="en-US"/>
        </w:rPr>
        <w:t>Pertanian</w:t>
      </w:r>
      <w:bookmarkEnd w:id="34"/>
      <w:bookmarkEnd w:id="35"/>
    </w:p>
    <w:p w14:paraId="679D13F4" w14:textId="254853E7" w:rsidR="000E6400" w:rsidRPr="00C862D7" w:rsidRDefault="000E6400" w:rsidP="00D27118">
      <w:pPr>
        <w:rPr>
          <w:rFonts w:cs="Times New Roman"/>
          <w:lang w:val="en-US"/>
        </w:rPr>
      </w:pPr>
      <w:r w:rsidRPr="00C862D7">
        <w:rPr>
          <w:rFonts w:cs="Times New Roman"/>
          <w:lang w:val="en-US"/>
        </w:rPr>
        <w:t xml:space="preserve">Menurut </w:t>
      </w:r>
      <w:r w:rsidRPr="00C862D7">
        <w:rPr>
          <w:rFonts w:cs="Times New Roman"/>
          <w:lang w:val="en-US"/>
        </w:rPr>
        <w:fldChar w:fldCharType="begin" w:fldLock="1"/>
      </w:r>
      <w:r w:rsidR="006B2FBE">
        <w:rPr>
          <w:rFonts w:cs="Times New Roman"/>
          <w:lang w:val="en-US"/>
        </w:rPr>
        <w:instrText>ADDIN CSL_CITATION {"citationItems":[{"id":"ITEM-1","itemData":{"URL":"https://forbes.id/10-definisi-pengertian-pertanian-menurut-para-ahli-dan-contohnya-lengkap/","accessed":{"date-parts":[["2022","11","30"]]},"author":[{"dropping-particle":"","family":"Mutsani","given":"Hasbi","non-dropping-particle":"","parse-names":false,"suffix":""}],"id":"ITEM-1","issued":{"date-parts":[["0"]]},"title":"10 Definisi Pengertian Pertanian Menurut Para Ahli Dan Contohnya Lengkap | Forbes.Id","type":"webpage"},"uris":["http://www.mendeley.com/documents/?uuid=dbf404be-1e7b-38e0-823d-368257b7a64c"]}],"mendeley":{"formattedCitation":"(Mutsani, n.d.)","manualFormatting":"Van asresten yang dikutip dari forbes.id (2019)","plainTextFormattedCitation":"(Mutsani, n.d.)","previouslyFormattedCitation":"(Mutsani, n.d.)"},"properties":{"noteIndex":0},"schema":"https://github.com/citation-style-language/schema/raw/master/csl-citation.json"}</w:instrText>
      </w:r>
      <w:r w:rsidRPr="00C862D7">
        <w:rPr>
          <w:rFonts w:cs="Times New Roman"/>
          <w:lang w:val="en-US"/>
        </w:rPr>
        <w:fldChar w:fldCharType="separate"/>
      </w:r>
      <w:r w:rsidRPr="00C862D7">
        <w:rPr>
          <w:rFonts w:cs="Times New Roman"/>
          <w:i/>
          <w:noProof/>
          <w:lang w:val="en-US"/>
        </w:rPr>
        <w:t>Van asresten</w:t>
      </w:r>
      <w:r w:rsidRPr="00C862D7">
        <w:rPr>
          <w:rFonts w:cs="Times New Roman"/>
          <w:noProof/>
          <w:lang w:val="en-US"/>
        </w:rPr>
        <w:t xml:space="preserve"> yang dikutip dari forbes.id (2019)</w:t>
      </w:r>
      <w:r w:rsidRPr="00C862D7">
        <w:rPr>
          <w:rFonts w:cs="Times New Roman"/>
          <w:lang w:val="en-US"/>
        </w:rPr>
        <w:fldChar w:fldCharType="end"/>
      </w:r>
      <w:r w:rsidRPr="00C862D7">
        <w:rPr>
          <w:rFonts w:cs="Times New Roman"/>
          <w:lang w:val="en-US"/>
        </w:rPr>
        <w:t xml:space="preserve"> pertanian adalah kegiatan manusia dalam memperoleh hasil yang asalnya dari tumbuh-tumbuhan, atau dari hewan yang pada awalnya dicapai dengan jalan yang disengaja dalam menyempurnakan kemungkinan, yang sudah diberikan oleh alam untuk mengembangbiakkan tumbuhan atau hewan tersebut.</w:t>
      </w:r>
    </w:p>
    <w:p w14:paraId="101375F9" w14:textId="77777777" w:rsidR="000E6400" w:rsidRPr="00C862D7" w:rsidRDefault="000E6400" w:rsidP="00D27118">
      <w:pPr>
        <w:pStyle w:val="Heading2"/>
        <w:numPr>
          <w:ilvl w:val="1"/>
          <w:numId w:val="3"/>
        </w:numPr>
        <w:ind w:left="426" w:hanging="426"/>
        <w:rPr>
          <w:rFonts w:cs="Times New Roman"/>
          <w:lang w:val="en-US"/>
        </w:rPr>
      </w:pPr>
      <w:bookmarkStart w:id="36" w:name="_Toc130992545"/>
      <w:bookmarkStart w:id="37" w:name="_Toc138684968"/>
      <w:r w:rsidRPr="00C862D7">
        <w:rPr>
          <w:rFonts w:cs="Times New Roman"/>
          <w:lang w:val="en-US"/>
        </w:rPr>
        <w:t>Hortikultura</w:t>
      </w:r>
      <w:bookmarkEnd w:id="36"/>
      <w:bookmarkEnd w:id="37"/>
    </w:p>
    <w:p w14:paraId="55A18E5F" w14:textId="68280CED" w:rsidR="000E6400" w:rsidRPr="00C862D7" w:rsidRDefault="000E6400" w:rsidP="00D27118">
      <w:pPr>
        <w:rPr>
          <w:rFonts w:cs="Times New Roman"/>
          <w:lang w:val="en-US"/>
        </w:rPr>
      </w:pPr>
      <w:r w:rsidRPr="00C862D7">
        <w:rPr>
          <w:rFonts w:cs="Times New Roman"/>
          <w:lang w:val="en-US"/>
        </w:rPr>
        <w:t xml:space="preserve">Hortikultura, yaitu cabang pertanian tanaman yang berhubungan dengan tanaman kebun, umumnya buah-buahan </w:t>
      </w:r>
      <w:r w:rsidRPr="00C862D7">
        <w:rPr>
          <w:rFonts w:cs="Times New Roman"/>
          <w:i/>
          <w:iCs/>
          <w:lang w:val="en-US"/>
        </w:rPr>
        <w:t>(Frutikultura)</w:t>
      </w:r>
      <w:r w:rsidRPr="00C862D7">
        <w:rPr>
          <w:rFonts w:cs="Times New Roman"/>
          <w:lang w:val="en-US"/>
        </w:rPr>
        <w:t xml:space="preserve">, tanaman sayuran </w:t>
      </w:r>
      <w:r w:rsidRPr="00C862D7">
        <w:rPr>
          <w:rFonts w:cs="Times New Roman"/>
          <w:i/>
          <w:iCs/>
          <w:lang w:val="en-US"/>
        </w:rPr>
        <w:t>(Olerikultura)</w:t>
      </w:r>
      <w:r w:rsidRPr="00C862D7">
        <w:rPr>
          <w:rFonts w:cs="Times New Roman"/>
          <w:lang w:val="en-US"/>
        </w:rPr>
        <w:t xml:space="preserve">, tanaman hias </w:t>
      </w:r>
      <w:r w:rsidRPr="00C862D7">
        <w:rPr>
          <w:rFonts w:cs="Times New Roman"/>
          <w:i/>
          <w:iCs/>
          <w:lang w:val="en-US"/>
        </w:rPr>
        <w:t>(Florikultura)</w:t>
      </w:r>
      <w:r w:rsidRPr="00C862D7">
        <w:rPr>
          <w:rFonts w:cs="Times New Roman"/>
          <w:lang w:val="en-US"/>
        </w:rPr>
        <w:t xml:space="preserve">, dan tanaman obat-obatan </w:t>
      </w:r>
      <w:r w:rsidRPr="00C862D7">
        <w:rPr>
          <w:rFonts w:cs="Times New Roman"/>
          <w:i/>
          <w:iCs/>
          <w:lang w:val="en-US"/>
        </w:rPr>
        <w:t>(Biofarmaka)</w:t>
      </w:r>
      <w:r w:rsidRPr="00C862D7">
        <w:rPr>
          <w:rFonts w:cs="Times New Roman"/>
          <w:lang w:val="en-US"/>
        </w:rPr>
        <w:t xml:space="preserve">.Kata ini berasal dari bahasa Latin </w:t>
      </w:r>
      <w:r w:rsidRPr="00C862D7">
        <w:rPr>
          <w:rFonts w:cs="Times New Roman"/>
          <w:i/>
          <w:iCs/>
          <w:lang w:val="en-US"/>
        </w:rPr>
        <w:t>hortus</w:t>
      </w:r>
      <w:r w:rsidRPr="00C862D7">
        <w:rPr>
          <w:rFonts w:cs="Times New Roman"/>
          <w:lang w:val="en-US"/>
        </w:rPr>
        <w:t xml:space="preserve">, yaitu kebun dan </w:t>
      </w:r>
      <w:r w:rsidRPr="00C862D7">
        <w:rPr>
          <w:rFonts w:cs="Times New Roman"/>
          <w:i/>
          <w:iCs/>
          <w:lang w:val="en-US"/>
        </w:rPr>
        <w:t>colere</w:t>
      </w:r>
      <w:r w:rsidRPr="00C862D7">
        <w:rPr>
          <w:rFonts w:cs="Times New Roman"/>
          <w:lang w:val="en-US"/>
        </w:rPr>
        <w:t>, yaitu mengolah</w:t>
      </w:r>
      <w:r w:rsidR="001A09A5" w:rsidRPr="00C862D7">
        <w:rPr>
          <w:rFonts w:cs="Times New Roman"/>
          <w:lang w:val="en-US"/>
        </w:rPr>
        <w:t>.</w:t>
      </w:r>
      <w:r w:rsidRPr="00C862D7">
        <w:rPr>
          <w:rFonts w:cs="Times New Roman"/>
          <w:lang w:val="en-US"/>
        </w:rPr>
        <w:t xml:space="preserve"> </w:t>
      </w:r>
      <w:r w:rsidR="001A09A5" w:rsidRPr="00C862D7">
        <w:rPr>
          <w:rFonts w:cs="Times New Roman"/>
          <w:lang w:val="en-US"/>
        </w:rPr>
        <w:t>(</w:t>
      </w:r>
      <w:r w:rsidR="001A09A5" w:rsidRPr="00C862D7">
        <w:rPr>
          <w:rFonts w:cs="Times New Roman"/>
          <w:lang w:val="en-US"/>
        </w:rPr>
        <w:fldChar w:fldCharType="begin" w:fldLock="1"/>
      </w:r>
      <w:r w:rsidR="006B2FBE">
        <w:rPr>
          <w:rFonts w:cs="Times New Roman"/>
          <w:lang w:val="en-US"/>
        </w:rPr>
        <w:instrText>ADDIN CSL_CITATION {"citationItems":[{"id":"ITEM-1","itemData":{"URL":"https://www.britannica.com/science/horticulture","accessed":{"date-parts":[["2023","3","20"]]},"author":[{"dropping-particle":"","family":"Roy Perrott, Jules Jannick","given":"Patrick Milington Synge","non-dropping-particle":"","parse-names":false,"suffix":""}],"id":"ITEM-1","issued":{"date-parts":[["2023"]]},"title":"Horticulture | Definition, Types, Techniques, &amp; Uses | Britannica","type":"webpage"},"uris":["http://www.mendeley.com/documents/?uuid=3856dc06-479a-3216-997b-5368a6f3b69b"]}],"mendeley":{"formattedCitation":"(Roy Perrott, Jules Jannick, 2023)","manualFormatting":"Perrott, Jannick, dan Sygne, 2023)","plainTextFormattedCitation":"(Roy Perrott, Jules Jannick, 2023)","previouslyFormattedCitation":"(Roy Perrott, Jules Jannick, 2023)"},"properties":{"noteIndex":0},"schema":"https://github.com/citation-style-language/schema/raw/master/csl-citation.json"}</w:instrText>
      </w:r>
      <w:r w:rsidR="001A09A5" w:rsidRPr="00C862D7">
        <w:rPr>
          <w:rFonts w:cs="Times New Roman"/>
          <w:lang w:val="en-US"/>
        </w:rPr>
        <w:fldChar w:fldCharType="separate"/>
      </w:r>
      <w:r w:rsidR="001A09A5" w:rsidRPr="00C862D7">
        <w:rPr>
          <w:rFonts w:cs="Times New Roman"/>
          <w:noProof/>
          <w:lang w:val="en-US"/>
        </w:rPr>
        <w:t>Perrott, Jannick, dan Sygne, 2023)</w:t>
      </w:r>
      <w:r w:rsidR="001A09A5" w:rsidRPr="00C862D7">
        <w:rPr>
          <w:rFonts w:cs="Times New Roman"/>
          <w:lang w:val="en-US"/>
        </w:rPr>
        <w:fldChar w:fldCharType="end"/>
      </w:r>
    </w:p>
    <w:p w14:paraId="31DFC634" w14:textId="77777777" w:rsidR="000E6400" w:rsidRPr="00C862D7" w:rsidRDefault="000E6400" w:rsidP="008401BC">
      <w:pPr>
        <w:pStyle w:val="Heading2"/>
        <w:numPr>
          <w:ilvl w:val="1"/>
          <w:numId w:val="3"/>
        </w:numPr>
        <w:ind w:left="426" w:hanging="426"/>
        <w:rPr>
          <w:rFonts w:cs="Times New Roman"/>
          <w:lang w:val="en-US"/>
        </w:rPr>
      </w:pPr>
      <w:bookmarkStart w:id="38" w:name="_Toc130992546"/>
      <w:bookmarkStart w:id="39" w:name="_Toc138684969"/>
      <w:r w:rsidRPr="00C862D7">
        <w:rPr>
          <w:rFonts w:cs="Times New Roman"/>
          <w:lang w:val="en-US"/>
        </w:rPr>
        <w:t>Penyakit Tanaman</w:t>
      </w:r>
      <w:bookmarkEnd w:id="38"/>
      <w:bookmarkEnd w:id="39"/>
    </w:p>
    <w:p w14:paraId="70C37DBF" w14:textId="77777777" w:rsidR="000E6400" w:rsidRPr="00C862D7" w:rsidRDefault="000E6400" w:rsidP="008401BC">
      <w:pPr>
        <w:rPr>
          <w:rFonts w:cs="Times New Roman"/>
          <w:lang w:val="en-US"/>
        </w:rPr>
      </w:pPr>
      <w:r w:rsidRPr="00C862D7">
        <w:rPr>
          <w:rFonts w:cs="Times New Roman"/>
          <w:lang w:val="en-US"/>
        </w:rPr>
        <w:t xml:space="preserve">Penyakit tanaman yaitu gangguan pada tanaman yang mengakibatkan tanaman tidak dapat bereproduksi secara baik dan akhirnya mati secara perlahan, tanaman yang diserang memiliki perubahan dan gangguan pada organ – organ tanaman. Masalah penyakit tanaman ini selalu muncul setiap saat dari berbagai musim tanam, serta sering dijumpai – penyakit baru yang belum pernah ada. </w:t>
      </w:r>
      <w:r w:rsidRPr="00C862D7">
        <w:rPr>
          <w:rFonts w:cs="Times New Roman"/>
          <w:lang w:val="en-US"/>
        </w:rPr>
        <w:lastRenderedPageBreak/>
        <w:t>Penyebab tanaman terserang penyakit bisa dari berbagai hal yaitu disebabkan oleh mikroorganisme misalnya jamur, virus, dan bakteri serta bisa kekurangan salah satu unsur hara.</w:t>
      </w:r>
    </w:p>
    <w:p w14:paraId="16BC05D2" w14:textId="63031BC8" w:rsidR="000E6400" w:rsidRPr="00C862D7" w:rsidRDefault="000E6400" w:rsidP="008401BC">
      <w:pPr>
        <w:rPr>
          <w:rFonts w:cs="Times New Roman"/>
          <w:lang w:val="en-US"/>
        </w:rPr>
      </w:pPr>
      <w:r w:rsidRPr="00C862D7">
        <w:rPr>
          <w:rFonts w:cs="Times New Roman"/>
          <w:lang w:val="en-US"/>
        </w:rPr>
        <w:t xml:space="preserve">Tanaman yang berpenyakit memiliki ciri – ciri yaitu sulit dilihat oleh mata telanjang, disebabkan oleh mikroorganisme (virus, jamur, dan bakteri), penyakit tanaman tidak langsung terlihat tetapi tanaman mati secara perlahan – lahan. Selain tanda – tanda yang sulit terlihat ada juga tanda – tanda yang bisa dilihat secara langsung yaitu tanaman menjadi layu karena kekurangan air, rontok juga salah satunya bisa rontok pada daun, ranting, buah, dan bunga. Perubahan warna yang terjadi pada tumbuhan misal daun menjadi kuning, redup, dan pucat tetapi perubahan warna juga bisa terjadi karena kurangnya cahaya matahari yang mengakibatkan rusaknya klorofil, daun yang berlubang juga salah satu tanda awalnya bisa berupa bercak lingkaran, kerdil, daun mengeriting, busuk pada batang, daun, dan buah. </w:t>
      </w:r>
      <w:r w:rsidRPr="00C862D7">
        <w:rPr>
          <w:rFonts w:cs="Times New Roman"/>
          <w:lang w:val="en-US"/>
        </w:rPr>
        <w:fldChar w:fldCharType="begin" w:fldLock="1"/>
      </w:r>
      <w:r w:rsidR="00B65D02">
        <w:rPr>
          <w:rFonts w:cs="Times New Roman"/>
          <w:lang w:val="en-US"/>
        </w:rPr>
        <w:instrText>ADDIN CSL_CITATION {"citationItems":[{"id":"ITEM-1","itemData":{"URL":"https://agribisnis.uma.ac.id/2022/12/06/apa-itu-penyakit-tanaman/","accessed":{"date-parts":[["2023","3","6"]]},"id":"ITEM-1","issued":{"date-parts":[["2022","12","6"]]},"title":"Apa itu Penyakit Tanaman","type":"webpage"},"uris":["http://www.mendeley.com/documents/?uuid=8f380cc2-6eaa-38d5-9012-570b5c67779d"]}],"mendeley":{"formattedCitation":"(&lt;i&gt;Apa Itu Penyakit Tanaman&lt;/i&gt;, 2022)","manualFormatting":"(Agribisnis Universitas Medan Area, 2022)","plainTextFormattedCitation":"(Apa Itu Penyakit Tanaman, 2022)","previouslyFormattedCitation":"(&lt;i&gt;Apa Itu Penyakit Tanaman&lt;/i&gt;, 2022)"},"properties":{"noteIndex":0},"schema":"https://github.com/citation-style-language/schema/raw/master/csl-citation.json"}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(Agribisnis U</w:t>
      </w:r>
      <w:r w:rsidR="000B227E" w:rsidRPr="00C862D7">
        <w:rPr>
          <w:rFonts w:cs="Times New Roman"/>
          <w:noProof/>
          <w:lang w:val="en-US"/>
        </w:rPr>
        <w:t xml:space="preserve">niversitas </w:t>
      </w:r>
      <w:r w:rsidR="00EC12DB" w:rsidRPr="00C862D7">
        <w:rPr>
          <w:rFonts w:cs="Times New Roman"/>
          <w:noProof/>
          <w:lang w:val="en-US"/>
        </w:rPr>
        <w:t>M</w:t>
      </w:r>
      <w:r w:rsidR="000B227E" w:rsidRPr="00C862D7">
        <w:rPr>
          <w:rFonts w:cs="Times New Roman"/>
          <w:noProof/>
          <w:lang w:val="en-US"/>
        </w:rPr>
        <w:t xml:space="preserve">edan </w:t>
      </w:r>
      <w:r w:rsidR="00EC12DB" w:rsidRPr="00C862D7">
        <w:rPr>
          <w:rFonts w:cs="Times New Roman"/>
          <w:noProof/>
          <w:lang w:val="en-US"/>
        </w:rPr>
        <w:t>A</w:t>
      </w:r>
      <w:r w:rsidR="000B227E" w:rsidRPr="00C862D7">
        <w:rPr>
          <w:rFonts w:cs="Times New Roman"/>
          <w:noProof/>
          <w:lang w:val="en-US"/>
        </w:rPr>
        <w:t>rea</w:t>
      </w:r>
      <w:r w:rsidR="00EC12DB" w:rsidRPr="00C862D7">
        <w:rPr>
          <w:rFonts w:cs="Times New Roman"/>
          <w:noProof/>
          <w:lang w:val="en-US"/>
        </w:rPr>
        <w:t>, 2022)</w:t>
      </w:r>
      <w:r w:rsidRPr="00C862D7">
        <w:rPr>
          <w:rFonts w:cs="Times New Roman"/>
          <w:lang w:val="en-US"/>
        </w:rPr>
        <w:fldChar w:fldCharType="end"/>
      </w:r>
    </w:p>
    <w:p w14:paraId="4637FF76" w14:textId="77777777" w:rsidR="000E6400" w:rsidRPr="00C862D7" w:rsidRDefault="000E6400" w:rsidP="008401BC">
      <w:pPr>
        <w:pStyle w:val="Heading2"/>
        <w:numPr>
          <w:ilvl w:val="1"/>
          <w:numId w:val="3"/>
        </w:numPr>
        <w:ind w:left="426" w:hanging="426"/>
        <w:rPr>
          <w:rFonts w:cs="Times New Roman"/>
          <w:lang w:val="en-US"/>
        </w:rPr>
      </w:pPr>
      <w:bookmarkStart w:id="40" w:name="_Toc130992547"/>
      <w:bookmarkStart w:id="41" w:name="_Toc138684970"/>
      <w:r w:rsidRPr="00C862D7">
        <w:rPr>
          <w:rFonts w:cs="Times New Roman"/>
          <w:lang w:val="en-US"/>
        </w:rPr>
        <w:t>Jambu Biji</w:t>
      </w:r>
      <w:bookmarkEnd w:id="40"/>
      <w:bookmarkEnd w:id="41"/>
    </w:p>
    <w:p w14:paraId="6D503837" w14:textId="064AC5AD" w:rsidR="000E6400" w:rsidRPr="00C862D7" w:rsidRDefault="000E6400" w:rsidP="008401BC">
      <w:pPr>
        <w:rPr>
          <w:rFonts w:cs="Times New Roman"/>
          <w:lang w:val="en-US"/>
        </w:rPr>
      </w:pPr>
      <w:r w:rsidRPr="00C862D7">
        <w:rPr>
          <w:rFonts w:cs="Times New Roman"/>
          <w:i/>
          <w:iCs/>
          <w:lang w:val="en-US"/>
        </w:rPr>
        <w:t xml:space="preserve">Psidium guajava L. </w:t>
      </w:r>
      <w:r w:rsidRPr="00C862D7">
        <w:rPr>
          <w:rFonts w:cs="Times New Roman"/>
          <w:lang w:val="en-US"/>
        </w:rPr>
        <w:t xml:space="preserve">atau sering biasa kita sebut jambu biji ini merupakan tanaman yang berasal dari Amerika Serikat Tengah, lalu penyebaran tanaman ini meluas ke kawasan Asia Tenggara dan ke wilayah Indonesia melalui Thailand </w:t>
      </w:r>
      <w:r w:rsidRPr="00C862D7">
        <w:rPr>
          <w:rFonts w:cs="Times New Roman"/>
          <w:lang w:val="en-US"/>
        </w:rPr>
        <w:fldChar w:fldCharType="begin" w:fldLock="1"/>
      </w:r>
      <w:r w:rsidR="00184B2D" w:rsidRPr="00C862D7">
        <w:rPr>
          <w:rFonts w:cs="Times New Roman"/>
          <w:lang w:val="en-US"/>
        </w:rPr>
        <w:instrText>ADDIN CSL_CITATION {"citationItems":[{"id":"ITEM-1","itemData":{"ISBN":"978-979-29-1559-4","author":[{"dropping-particle":"","family":"Cahyono","given":"Bambang","non-dropping-particle":"","parse-names":false,"suffix":""}],"edition":"1","id":"ITEM-1","issued":{"date-parts":[["2010"]]},"number-of-pages":"122","publisher":"Andi","publisher-place":"Yogyakarta","title":"Sukses Budi Daya Jambu Biji di Pekarangan dan Perkebunan","type":"book"},"uris":["http://www.mendeley.com/documents/?uuid=071a3c26-05b5-4f96-9648-67ffa9c53d91"]}],"mendeley":{"formattedCitation":"(Cahyono, 2010)","plainTextFormattedCitation":"(Cahyono, 2010)","previouslyFormattedCitation":"(Cahyono, 2010)"},"properties":{"noteIndex":0},"schema":"https://github.com/citation-style-language/schema/raw/master/csl-citation.json"}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(Cahyono, 2010)</w:t>
      </w:r>
      <w:r w:rsidRPr="00C862D7">
        <w:rPr>
          <w:rFonts w:cs="Times New Roman"/>
          <w:lang w:val="en-US"/>
        </w:rPr>
        <w:fldChar w:fldCharType="end"/>
      </w:r>
      <w:r w:rsidRPr="00C862D7">
        <w:rPr>
          <w:rFonts w:cs="Times New Roman"/>
          <w:lang w:val="en-US"/>
        </w:rPr>
        <w:t xml:space="preserve">. Di Indonesia, Pulau Jawa merupakan sentra penanaman buah jambu terbesar antara lain di DKI Jakarta, Jawa Barat, Jawa Tengah, Daerah DI Yogyakarta, dan Jawa Timur. Sentra produksi yang lain adalah Sumatera dan Kalimantan. </w:t>
      </w:r>
      <w:r w:rsidRPr="00C862D7">
        <w:rPr>
          <w:rFonts w:cs="Times New Roman"/>
          <w:lang w:val="en-US"/>
        </w:rPr>
        <w:fldChar w:fldCharType="begin" w:fldLock="1"/>
      </w:r>
      <w:r w:rsidR="006B2FBE">
        <w:rPr>
          <w:rFonts w:cs="Times New Roman"/>
          <w:lang w:val="en-US"/>
        </w:rPr>
        <w:instrText>ADDIN CSL_CITATION {"citationItems":[{"id":"ITEM-1","itemData":{"author":[{"dropping-particle":"","family":"Prihatman","given":"Kemal","non-dropping-particle":"","parse-names":false,"suffix":""}],"container-title":"Tentang Budidaya Pertanian","id":"ITEM-1","issued":{"date-parts":[["2000"]]},"page":"1-17","title":"Jambu Biji / Jambu Batu","type":"article-journal"},"uris":["http://www.mendeley.com/documents/?uuid=7f968357-2b0d-4210-ad3f-9e8866ebaf41"]}],"mendeley":{"formattedCitation":"(Prihatman, 2000)","manualFormatting":"(Prihatman, 2000)","plainTextFormattedCitation":"(Prihatman, 2000)","previouslyFormattedCitation":"(Prihatman, 2000)"},"properties":{"noteIndex":0},"schema":"https://github.com/citation-style-language/schema/raw/master/csl-citation.json"}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w:t>
      </w:r>
      <w:r w:rsidR="008E2162" w:rsidRPr="00C862D7">
        <w:rPr>
          <w:rFonts w:cs="Times New Roman"/>
          <w:noProof/>
          <w:lang w:val="en-US"/>
        </w:rPr>
        <w:t>Priha</w:t>
      </w:r>
      <w:r w:rsidR="009E25E8" w:rsidRPr="00C862D7">
        <w:rPr>
          <w:rFonts w:cs="Times New Roman"/>
          <w:noProof/>
          <w:lang w:val="en-US"/>
        </w:rPr>
        <w:t>t</w:t>
      </w:r>
      <w:r w:rsidR="008E2162" w:rsidRPr="00C862D7">
        <w:rPr>
          <w:rFonts w:cs="Times New Roman"/>
          <w:noProof/>
          <w:lang w:val="en-US"/>
        </w:rPr>
        <w:t>man</w:t>
      </w:r>
      <w:r w:rsidR="00EC12DB" w:rsidRPr="00C862D7">
        <w:rPr>
          <w:rFonts w:cs="Times New Roman"/>
          <w:noProof/>
          <w:lang w:val="en-US"/>
        </w:rPr>
        <w:t>, 20</w:t>
      </w:r>
      <w:r w:rsidR="009E25E8" w:rsidRPr="00C862D7">
        <w:rPr>
          <w:rFonts w:cs="Times New Roman"/>
          <w:noProof/>
          <w:lang w:val="en-US"/>
        </w:rPr>
        <w:t>00</w:t>
      </w:r>
      <w:r w:rsidR="00EC12DB" w:rsidRPr="00C862D7">
        <w:rPr>
          <w:rFonts w:cs="Times New Roman"/>
          <w:noProof/>
          <w:lang w:val="en-US"/>
        </w:rPr>
        <w:t>)</w:t>
      </w:r>
      <w:r w:rsidRPr="00C862D7">
        <w:rPr>
          <w:rFonts w:cs="Times New Roman"/>
          <w:lang w:val="en-US"/>
        </w:rPr>
        <w:fldChar w:fldCharType="end"/>
      </w:r>
    </w:p>
    <w:p w14:paraId="39899AD4" w14:textId="05299850" w:rsidR="000E6400" w:rsidRPr="00C862D7" w:rsidRDefault="000E6400" w:rsidP="00E93B36">
      <w:pPr>
        <w:rPr>
          <w:rFonts w:cs="Times New Roman"/>
          <w:lang w:val="en-US"/>
        </w:rPr>
      </w:pPr>
      <w:r w:rsidRPr="00C862D7">
        <w:rPr>
          <w:rFonts w:cs="Times New Roman"/>
          <w:lang w:val="en-US"/>
        </w:rPr>
        <w:t xml:space="preserve"> Jawa Barat merupakan salah satu Provinsi penghasil jambu biji, berdasarkan katalog yang diterbitkan Badan Pusat Statistik Jawa Barat yang berjudul “Produksi Hortikultura Buah dan Sayur Provinsi Jawa Barat“ produksi jambu biji di tahun 2021 sebanyak 692.488 kuintal. </w:t>
      </w:r>
      <w:r w:rsidRPr="00C862D7">
        <w:rPr>
          <w:rFonts w:cs="Times New Roman"/>
          <w:lang w:val="en-US"/>
        </w:rPr>
        <w:fldChar w:fldCharType="begin" w:fldLock="1"/>
      </w:r>
      <w:r w:rsidR="006B2FBE">
        <w:rPr>
          <w:rFonts w:cs="Times New Roman"/>
          <w:lang w:val="en-US"/>
        </w:rPr>
        <w:instrText>ADDIN CSL_CITATION {"citationItems":[{"id":"ITEM-1","itemData":{"abstract":"Produksi Hortikultura Buah dan Sayur Tahunan Provinsi Jawa Barat 2021 merupakan seri publikasi tahunan BPS Provinsi Jawa Barat yang berisi data jumlah tanaman yang menghasilkan dan produksi untuk 22 jenis tanaman buah-buahan tahunan dan 3 jenis tanaman sayuran tahunan pada setiap kabupaten/kota di Provinsi Jawa Barat.","author":[{"dropping-particle":"","family":"Badan Pusat Statistik Provinsi Jawa Barat","given":"","non-dropping-particle":"","parse-names":false,"suffix":""}],"container-title":"BPS Provinsi Jawa Barat","id":"ITEM-1","issued":{"date-parts":[["2022"]]},"page":"1-128","title":"Produksi Hortikultura Buah dan Sayur Tahunan Provinsi Jawa Barat 2021","type":"article-journal"},"uris":["http://www.mendeley.com/documents/?uuid=32b0ccd1-6829-4f74-8ab4-c249b314ee0e"]}],"mendeley":{"formattedCitation":"(Badan Pusat Statistik Provinsi Jawa Barat, 2022)","plainTextFormattedCitation":"(Badan Pusat Statistik Provinsi Jawa Barat, 2022)","previouslyFormattedCitation":"(Badan Pusat Statistik Provinsi Jawa Barat, 2022)"},"properties":{"noteIndex":0},"schema":"https://github.com/citation-style-language/schema/raw/master/csl-citation.json"}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(Badan Pusat Statistik Provinsi Jawa Barat, 2022)</w:t>
      </w:r>
      <w:r w:rsidRPr="00C862D7">
        <w:rPr>
          <w:rFonts w:cs="Times New Roman"/>
          <w:lang w:val="en-US"/>
        </w:rPr>
        <w:fldChar w:fldCharType="end"/>
      </w:r>
    </w:p>
    <w:p w14:paraId="6F0592CD" w14:textId="77777777" w:rsidR="00804A12" w:rsidRPr="00C862D7" w:rsidRDefault="00E60587" w:rsidP="00B43289">
      <w:pPr>
        <w:pStyle w:val="Heading3"/>
        <w:numPr>
          <w:ilvl w:val="2"/>
          <w:numId w:val="3"/>
        </w:numPr>
        <w:ind w:left="567"/>
        <w:rPr>
          <w:rFonts w:cs="Times New Roman"/>
          <w:lang w:val="en-US"/>
        </w:rPr>
      </w:pPr>
      <w:bookmarkStart w:id="42" w:name="_Toc130992548"/>
      <w:bookmarkStart w:id="43" w:name="_Toc138684971"/>
      <w:r w:rsidRPr="00C862D7">
        <w:rPr>
          <w:rFonts w:cs="Times New Roman"/>
          <w:lang w:val="en-US"/>
        </w:rPr>
        <w:t>Syarat Tumbuh Jambu Biji</w:t>
      </w:r>
      <w:bookmarkEnd w:id="42"/>
      <w:bookmarkEnd w:id="43"/>
    </w:p>
    <w:p w14:paraId="43DDAFDE" w14:textId="0F322D5A" w:rsidR="00E60587" w:rsidRPr="00C862D7" w:rsidRDefault="00817416" w:rsidP="009F142D">
      <w:pPr>
        <w:ind w:left="284"/>
        <w:rPr>
          <w:rFonts w:cs="Times New Roman"/>
          <w:lang w:val="en-US"/>
        </w:rPr>
      </w:pPr>
      <w:r w:rsidRPr="00C862D7">
        <w:rPr>
          <w:rFonts w:cs="Times New Roman"/>
          <w:lang w:val="en-US"/>
        </w:rPr>
        <w:t>Sebuah tanaman memiliki syarat tumbuh agar tumbuhan tersebut dapat tumbuh dengan baik dan memiliki produktifitas yang bagus dalam memproduksi buahnya</w:t>
      </w:r>
      <w:r w:rsidR="00721E88" w:rsidRPr="00C862D7">
        <w:rPr>
          <w:rFonts w:cs="Times New Roman"/>
          <w:lang w:val="en-US"/>
        </w:rPr>
        <w:t xml:space="preserve">. </w:t>
      </w:r>
      <w:r w:rsidRPr="00C862D7">
        <w:rPr>
          <w:rFonts w:cs="Times New Roman"/>
          <w:lang w:val="en-US"/>
        </w:rPr>
        <w:t xml:space="preserve">Syarat tumbuh yang pertama, yaitu iklim. </w:t>
      </w:r>
      <w:r w:rsidR="002D1FE1" w:rsidRPr="00C862D7">
        <w:rPr>
          <w:rFonts w:cs="Times New Roman"/>
          <w:lang w:val="en-US"/>
        </w:rPr>
        <w:t>“</w:t>
      </w:r>
      <w:r w:rsidRPr="00C862D7">
        <w:rPr>
          <w:rFonts w:cs="Times New Roman"/>
          <w:lang w:val="en-US"/>
        </w:rPr>
        <w:t xml:space="preserve">Iklim </w:t>
      </w:r>
      <w:r w:rsidRPr="00C862D7">
        <w:rPr>
          <w:rFonts w:cs="Times New Roman"/>
          <w:lang w:val="en-US"/>
        </w:rPr>
        <w:lastRenderedPageBreak/>
        <w:t>adalah jalannya suatu keadaan cuaca atau keseluruhan dari gejala-gejala cuaca di daerah tertentu sepanjang tahun dan dari tahun ke tahun</w:t>
      </w:r>
      <w:r w:rsidR="002D1FE1" w:rsidRPr="00C862D7">
        <w:rPr>
          <w:rFonts w:cs="Times New Roman"/>
          <w:lang w:val="en-US"/>
        </w:rPr>
        <w:t>.”</w:t>
      </w:r>
      <w:r w:rsidR="00A17D91" w:rsidRPr="00C862D7">
        <w:rPr>
          <w:rFonts w:cs="Times New Roman"/>
          <w:lang w:val="en-US"/>
        </w:rPr>
        <w:t xml:space="preserve"> </w:t>
      </w:r>
      <w:r w:rsidR="00A17D91" w:rsidRPr="00C862D7">
        <w:rPr>
          <w:rFonts w:cs="Times New Roman"/>
          <w:lang w:val="en-US"/>
        </w:rPr>
        <w:fldChar w:fldCharType="begin" w:fldLock="1"/>
      </w:r>
      <w:r w:rsidR="00184B2D" w:rsidRPr="00C862D7">
        <w:rPr>
          <w:rFonts w:cs="Times New Roman"/>
          <w:lang w:val="en-US"/>
        </w:rPr>
        <w:instrText>ADDIN CSL_CITATION {"citationItems":[{"id":"ITEM-1","itemData":{"author":[{"dropping-particle":"","family":"Daljoeni","given":"N","non-dropping-particle":"","parse-names":false,"suffix":""}],"id":"ITEM-1","issued":{"date-parts":[["1983"]]},"number-of-pages":"176","publisher":"Alumni","publisher-place":"Bandung","title":"Pokok-pokok klimatologi","type":"book"},"uris":["http://www.mendeley.com/documents/?uuid=08f60fb6-f433-4e6a-a799-a114c641ed44"]}],"mendeley":{"formattedCitation":"(Daljoeni, 1983)","plainTextFormattedCitation":"(Daljoeni, 1983)","previouslyFormattedCitation":"(Daljoeni, 1983)"},"properties":{"noteIndex":0},"schema":"https://github.com/citation-style-language/schema/raw/master/csl-citation.json"}</w:instrText>
      </w:r>
      <w:r w:rsidR="00A17D91" w:rsidRPr="00C862D7">
        <w:rPr>
          <w:rFonts w:cs="Times New Roman"/>
          <w:lang w:val="en-US"/>
        </w:rPr>
        <w:fldChar w:fldCharType="separate"/>
      </w:r>
      <w:r w:rsidR="00EC12DB" w:rsidRPr="00C862D7">
        <w:rPr>
          <w:rFonts w:cs="Times New Roman"/>
          <w:noProof/>
          <w:lang w:val="en-US"/>
        </w:rPr>
        <w:t>(Daljoeni, 1983)</w:t>
      </w:r>
      <w:r w:rsidR="00A17D91" w:rsidRPr="00C862D7">
        <w:rPr>
          <w:rFonts w:cs="Times New Roman"/>
          <w:lang w:val="en-US"/>
        </w:rPr>
        <w:fldChar w:fldCharType="end"/>
      </w:r>
      <w:r w:rsidRPr="00C862D7">
        <w:rPr>
          <w:rFonts w:cs="Times New Roman"/>
          <w:lang w:val="en-US"/>
        </w:rPr>
        <w:t>. Perubahan iklim dapat mempengaruhi produktivitas suatu tanaman. Berikut ini iklim yang cocok untuk budidaya buah jambu biji:</w:t>
      </w:r>
    </w:p>
    <w:p w14:paraId="2AB0B8FB" w14:textId="77777777" w:rsidR="00817416" w:rsidRPr="00C862D7" w:rsidRDefault="00817416">
      <w:pPr>
        <w:pStyle w:val="ListParagraph"/>
        <w:numPr>
          <w:ilvl w:val="1"/>
          <w:numId w:val="17"/>
        </w:numPr>
        <w:ind w:left="709"/>
        <w:rPr>
          <w:rFonts w:cs="Times New Roman"/>
          <w:lang w:val="en-US"/>
        </w:rPr>
      </w:pPr>
      <w:r w:rsidRPr="00C862D7">
        <w:rPr>
          <w:rFonts w:cs="Times New Roman"/>
          <w:lang w:val="en-US"/>
        </w:rPr>
        <w:t>Dalam budidaya tanaman jambu biji angin berperan dalam penyerbukan, namun angin yang kencang dapat menyebabkan kerontokan pada bunga.</w:t>
      </w:r>
    </w:p>
    <w:p w14:paraId="58B54D26" w14:textId="77777777" w:rsidR="00817416" w:rsidRPr="00C862D7" w:rsidRDefault="00817416">
      <w:pPr>
        <w:pStyle w:val="ListParagraph"/>
        <w:numPr>
          <w:ilvl w:val="1"/>
          <w:numId w:val="17"/>
        </w:numPr>
        <w:ind w:left="709"/>
        <w:rPr>
          <w:rFonts w:cs="Times New Roman"/>
          <w:lang w:val="en-US"/>
        </w:rPr>
      </w:pPr>
      <w:r w:rsidRPr="00C862D7">
        <w:rPr>
          <w:rFonts w:cs="Times New Roman"/>
          <w:lang w:val="en-US"/>
        </w:rPr>
        <w:t>Tanaman jambu biji merupakan tanaman daerah tropis dan dapat tumbuh di daerah sub-tropis dengan intensitas curah hujan yang diperlukan berkisar antara 1000-2000 mm/tahun dan merata sepanjang tahun.</w:t>
      </w:r>
    </w:p>
    <w:p w14:paraId="3E5D8E16" w14:textId="479EF942" w:rsidR="00817416" w:rsidRPr="00C862D7" w:rsidRDefault="00817416">
      <w:pPr>
        <w:pStyle w:val="ListParagraph"/>
        <w:numPr>
          <w:ilvl w:val="1"/>
          <w:numId w:val="17"/>
        </w:numPr>
        <w:ind w:left="709"/>
        <w:rPr>
          <w:rFonts w:cs="Times New Roman"/>
          <w:lang w:val="en-US"/>
        </w:rPr>
      </w:pPr>
      <w:r w:rsidRPr="00C862D7">
        <w:rPr>
          <w:rFonts w:cs="Times New Roman"/>
          <w:lang w:val="en-US"/>
        </w:rPr>
        <w:t>Tanaman jambu biji dapat tumbuh berkembang serta berbuah dengan optimal pada suhu sekitar 23-28</w:t>
      </w:r>
      <w:r w:rsidR="00FA52C7" w:rsidRPr="00C862D7">
        <w:rPr>
          <w:rFonts w:cs="Times New Roman"/>
          <w:vertAlign w:val="superscript"/>
          <w:lang w:val="en-US"/>
        </w:rPr>
        <w:t>o</w:t>
      </w:r>
      <w:r w:rsidR="00FA52C7" w:rsidRPr="00C862D7">
        <w:rPr>
          <w:rFonts w:cs="Times New Roman"/>
          <w:lang w:val="en-US"/>
        </w:rPr>
        <w:t xml:space="preserve">C </w:t>
      </w:r>
      <w:r w:rsidRPr="00C862D7">
        <w:rPr>
          <w:rFonts w:cs="Times New Roman"/>
          <w:lang w:val="en-US"/>
        </w:rPr>
        <w:t>di siang hari. Kekurangan sinar matahari dapat menyebabkan penurunan hasil atau kurang sempurna (kerdil), yang ideal musim berbunga dan berbuah pada waktu musim kemarau yaitu sekitar bulan Juli - September sedang musim buahnya terjadi bulan No</w:t>
      </w:r>
      <w:r w:rsidR="00C110A0" w:rsidRPr="00C862D7">
        <w:rPr>
          <w:rFonts w:cs="Times New Roman"/>
          <w:lang w:val="en-US"/>
        </w:rPr>
        <w:t>v</w:t>
      </w:r>
      <w:r w:rsidRPr="00C862D7">
        <w:rPr>
          <w:rFonts w:cs="Times New Roman"/>
          <w:lang w:val="en-US"/>
        </w:rPr>
        <w:t>ember-Februari bersamaan musim penghujan.</w:t>
      </w:r>
    </w:p>
    <w:p w14:paraId="2620AF52" w14:textId="77EFE5B3" w:rsidR="00817416" w:rsidRPr="00C862D7" w:rsidRDefault="00817416">
      <w:pPr>
        <w:pStyle w:val="ListParagraph"/>
        <w:numPr>
          <w:ilvl w:val="1"/>
          <w:numId w:val="17"/>
        </w:numPr>
        <w:ind w:left="709"/>
        <w:rPr>
          <w:rFonts w:cs="Times New Roman"/>
          <w:lang w:val="en-US"/>
        </w:rPr>
      </w:pPr>
      <w:r w:rsidRPr="00C862D7">
        <w:rPr>
          <w:rFonts w:cs="Times New Roman"/>
          <w:lang w:val="en-US"/>
        </w:rPr>
        <w:t>Kelembaban udara sekeliling cenderung rendah karena kebanyakan tumbuh di dataran rendah dan sedang. Apabila udara mempunyai kelembaban yang rendah, berarti udara kering karena miskin uap air. Kondisi demikian cocok untuk pertumbuhan tanaman jambu biji.</w:t>
      </w:r>
      <w:r w:rsidR="00026109" w:rsidRPr="00C862D7">
        <w:rPr>
          <w:rFonts w:cs="Times New Roman"/>
          <w:lang w:val="en-US"/>
        </w:rPr>
        <w:t xml:space="preserve"> </w:t>
      </w:r>
      <w:r w:rsidR="00026109" w:rsidRPr="00C862D7">
        <w:rPr>
          <w:rFonts w:cs="Times New Roman"/>
          <w:lang w:val="en-US"/>
        </w:rPr>
        <w:fldChar w:fldCharType="begin" w:fldLock="1"/>
      </w:r>
      <w:r w:rsidR="006B2FBE">
        <w:rPr>
          <w:rFonts w:cs="Times New Roman"/>
          <w:lang w:val="en-US"/>
        </w:rPr>
        <w:instrText>ADDIN CSL_CITATION {"citationItems":[{"id":"ITEM-1","itemData":{"author":[{"dropping-particle":"","family":"Prihatman","given":"Kemal","non-dropping-particle":"","parse-names":false,"suffix":""}],"container-title":"Tentang Budidaya Pertanian","id":"ITEM-1","issued":{"date-parts":[["2000"]]},"page":"1-17","title":"Jambu Biji / Jambu Batu","type":"article-journal"},"uris":["http://www.mendeley.com/documents/?uuid=7f968357-2b0d-4210-ad3f-9e8866ebaf41"]}],"mendeley":{"formattedCitation":"(Prihatman, 2000)","manualFormatting":"(Prihatman, 2000)","plainTextFormattedCitation":"(Prihatman, 2000)","previouslyFormattedCitation":"(Prihatman, 2000)"},"properties":{"noteIndex":0},"schema":"https://github.com/citation-style-language/schema/raw/master/csl-citation.json"}</w:instrText>
      </w:r>
      <w:r w:rsidR="00026109" w:rsidRPr="00C862D7">
        <w:rPr>
          <w:rFonts w:cs="Times New Roman"/>
          <w:lang w:val="en-US"/>
        </w:rPr>
        <w:fldChar w:fldCharType="separate"/>
      </w:r>
      <w:r w:rsidR="00026109" w:rsidRPr="00C862D7">
        <w:rPr>
          <w:rFonts w:cs="Times New Roman"/>
          <w:noProof/>
          <w:lang w:val="en-US"/>
        </w:rPr>
        <w:t>(Prihatman, 2000)</w:t>
      </w:r>
      <w:r w:rsidR="00026109" w:rsidRPr="00C862D7">
        <w:rPr>
          <w:rFonts w:cs="Times New Roman"/>
          <w:lang w:val="en-US"/>
        </w:rPr>
        <w:fldChar w:fldCharType="end"/>
      </w:r>
    </w:p>
    <w:p w14:paraId="4EF2A1A6" w14:textId="4F9635F0" w:rsidR="00A00229" w:rsidRPr="00C862D7" w:rsidRDefault="00A00229" w:rsidP="00B43289">
      <w:pPr>
        <w:ind w:left="284"/>
        <w:rPr>
          <w:rFonts w:cs="Times New Roman"/>
          <w:lang w:val="en-US"/>
        </w:rPr>
      </w:pPr>
      <w:r w:rsidRPr="00C862D7">
        <w:rPr>
          <w:rFonts w:cs="Times New Roman"/>
          <w:lang w:val="en-US"/>
        </w:rPr>
        <w:t xml:space="preserve">Syarat tumbuh yang kedua, yaitu media tanam. </w:t>
      </w:r>
      <w:r w:rsidR="00A97535" w:rsidRPr="00C862D7">
        <w:rPr>
          <w:rFonts w:cs="Times New Roman"/>
          <w:lang w:val="en-US"/>
        </w:rPr>
        <w:t>“</w:t>
      </w:r>
      <w:r w:rsidRPr="00C862D7">
        <w:rPr>
          <w:rFonts w:cs="Times New Roman"/>
          <w:lang w:val="en-US"/>
        </w:rPr>
        <w:t>Media tanam diartikan sebagai media yang digunakan untuk menumbuhkan tanaman/bahan tanaman, tempat akar atau bakal akar tumbuh dan berkembang.</w:t>
      </w:r>
      <w:r w:rsidR="00A97535" w:rsidRPr="00C862D7">
        <w:rPr>
          <w:rFonts w:cs="Times New Roman"/>
          <w:lang w:val="en-US"/>
        </w:rPr>
        <w:t>”</w:t>
      </w:r>
      <w:r w:rsidRPr="00C862D7">
        <w:rPr>
          <w:rFonts w:cs="Times New Roman"/>
          <w:lang w:val="en-US"/>
        </w:rPr>
        <w:t xml:space="preserve"> </w:t>
      </w:r>
      <w:r w:rsidRPr="00C862D7">
        <w:rPr>
          <w:rFonts w:cs="Times New Roman"/>
          <w:lang w:val="en-US"/>
        </w:rPr>
        <w:fldChar w:fldCharType="begin" w:fldLock="1"/>
      </w:r>
      <w:r w:rsidR="00184B2D" w:rsidRPr="00C862D7">
        <w:rPr>
          <w:rFonts w:cs="Times New Roman"/>
          <w:lang w:val="en-US"/>
        </w:rPr>
        <w:instrText>ADDIN CSL_CITATION {"citationItems":[{"id":"ITEM-1","itemData":{"author":[{"dropping-particle":"","family":"Hariyono","given":"","non-dropping-particle":"","parse-names":false,"suffix":""}],"id":"ITEM-1","issued":{"date-parts":[["2021"]]},"page":"41","title":"Panduan Praktikum : Teknologi Budidaya Tanaman","type":"article-journal"},"uris":["http://www.mendeley.com/documents/?uuid=a1010676-eeeb-4035-83cc-6b5b406eb642"]}],"mendeley":{"formattedCitation":"(Hariyono, 2021)","plainTextFormattedCitation":"(Hariyono, 2021)","previouslyFormattedCitation":"(Hariyono, 2021)"},"properties":{"noteIndex":0},"schema":"https://github.com/citation-style-language/schema/raw/master/csl-citation.json"}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(Hariyono, 2021)</w:t>
      </w:r>
      <w:r w:rsidRPr="00C862D7">
        <w:rPr>
          <w:rFonts w:cs="Times New Roman"/>
          <w:lang w:val="en-US"/>
        </w:rPr>
        <w:fldChar w:fldCharType="end"/>
      </w:r>
      <w:r w:rsidRPr="00C862D7">
        <w:rPr>
          <w:rFonts w:cs="Times New Roman"/>
          <w:lang w:val="en-US"/>
        </w:rPr>
        <w:t xml:space="preserve">. Berikut ini media tanam yang cocok untuk tanaman jambu biji: </w:t>
      </w:r>
    </w:p>
    <w:p w14:paraId="4D30345F" w14:textId="77777777" w:rsidR="00845DFE" w:rsidRPr="00C862D7" w:rsidRDefault="00845DFE">
      <w:pPr>
        <w:pStyle w:val="ListParagraph"/>
        <w:numPr>
          <w:ilvl w:val="0"/>
          <w:numId w:val="9"/>
        </w:numPr>
        <w:ind w:left="709"/>
        <w:rPr>
          <w:rFonts w:cs="Times New Roman"/>
          <w:lang w:val="en-US"/>
        </w:rPr>
      </w:pPr>
      <w:r w:rsidRPr="00C862D7">
        <w:rPr>
          <w:rFonts w:cs="Times New Roman"/>
          <w:lang w:val="en-US"/>
        </w:rPr>
        <w:t>Tanaman jambu biji sebenarnya dapat tumbuh pada semua jenis tanah.</w:t>
      </w:r>
    </w:p>
    <w:p w14:paraId="0096574B" w14:textId="77777777" w:rsidR="001E6B94" w:rsidRPr="00C862D7" w:rsidRDefault="00845DFE">
      <w:pPr>
        <w:pStyle w:val="ListParagraph"/>
        <w:numPr>
          <w:ilvl w:val="0"/>
          <w:numId w:val="9"/>
        </w:numPr>
        <w:ind w:left="709"/>
        <w:rPr>
          <w:rFonts w:cs="Times New Roman"/>
          <w:lang w:val="en-US"/>
        </w:rPr>
      </w:pPr>
      <w:r w:rsidRPr="00C862D7">
        <w:rPr>
          <w:rFonts w:cs="Times New Roman"/>
          <w:lang w:val="en-US"/>
        </w:rPr>
        <w:t>Jambu biji dapat tumbuh baik pada lahan yang subur dan gembur serta banyak mengandung unsur nitrogen, bahan organik atau pada tanah yang keadaan liat dan sedikit pasir.</w:t>
      </w:r>
    </w:p>
    <w:p w14:paraId="76D3DBF8" w14:textId="0D289DE9" w:rsidR="00845DFE" w:rsidRPr="00C862D7" w:rsidRDefault="00845DFE">
      <w:pPr>
        <w:pStyle w:val="ListParagraph"/>
        <w:numPr>
          <w:ilvl w:val="0"/>
          <w:numId w:val="9"/>
        </w:numPr>
        <w:ind w:left="709"/>
        <w:rPr>
          <w:rFonts w:cs="Times New Roman"/>
          <w:lang w:val="en-US"/>
        </w:rPr>
      </w:pPr>
      <w:r w:rsidRPr="00C862D7">
        <w:rPr>
          <w:rFonts w:cs="Times New Roman"/>
          <w:lang w:val="en-US"/>
        </w:rPr>
        <w:t>Derajat keasaman tanah (pH) tidak terlalu jauh berbeda dengan tanaman lainnya, yaitu antara 4,5-8,2 dan bila kurang dari pH tersebut maka perlu dilakukan pengapuran terlebih dahulu.</w:t>
      </w:r>
      <w:r w:rsidR="00D841C8" w:rsidRPr="00C862D7">
        <w:rPr>
          <w:rFonts w:cs="Times New Roman"/>
          <w:lang w:val="en-US"/>
        </w:rPr>
        <w:t xml:space="preserve"> </w:t>
      </w:r>
      <w:r w:rsidR="00D841C8" w:rsidRPr="00C862D7">
        <w:rPr>
          <w:rFonts w:cs="Times New Roman"/>
          <w:lang w:val="en-US"/>
        </w:rPr>
        <w:fldChar w:fldCharType="begin" w:fldLock="1"/>
      </w:r>
      <w:r w:rsidR="006B2FBE">
        <w:rPr>
          <w:rFonts w:cs="Times New Roman"/>
          <w:lang w:val="en-US"/>
        </w:rPr>
        <w:instrText>ADDIN CSL_CITATION {"citationItems":[{"id":"ITEM-1","itemData":{"author":[{"dropping-particle":"","family":"Prihatman","given":"Kemal","non-dropping-particle":"","parse-names":false,"suffix":""}],"container-title":"Tentang Budidaya Pertanian","id":"ITEM-1","issued":{"date-parts":[["2000"]]},"page":"1-17","title":"Jambu Biji / Jambu Batu","type":"article-journal"},"uris":["http://www.mendeley.com/documents/?uuid=7f968357-2b0d-4210-ad3f-9e8866ebaf41"]}],"mendeley":{"formattedCitation":"(Prihatman, 2000)","manualFormatting":"(Prihatman, 2000)","plainTextFormattedCitation":"(Prihatman, 2000)","previouslyFormattedCitation":"(Prihatman, 2000)"},"properties":{"noteIndex":0},"schema":"https://github.com/citation-style-language/schema/raw/master/csl-citation.json"}</w:instrText>
      </w:r>
      <w:r w:rsidR="00D841C8" w:rsidRPr="00C862D7">
        <w:rPr>
          <w:rFonts w:cs="Times New Roman"/>
          <w:lang w:val="en-US"/>
        </w:rPr>
        <w:fldChar w:fldCharType="separate"/>
      </w:r>
      <w:r w:rsidR="00D841C8" w:rsidRPr="00C862D7">
        <w:rPr>
          <w:rFonts w:cs="Times New Roman"/>
          <w:noProof/>
          <w:lang w:val="en-US"/>
        </w:rPr>
        <w:t>(Prihatman, 2000)</w:t>
      </w:r>
      <w:r w:rsidR="00D841C8" w:rsidRPr="00C862D7">
        <w:rPr>
          <w:rFonts w:cs="Times New Roman"/>
          <w:lang w:val="en-US"/>
        </w:rPr>
        <w:fldChar w:fldCharType="end"/>
      </w:r>
    </w:p>
    <w:p w14:paraId="38AA9FD2" w14:textId="77777777" w:rsidR="00817416" w:rsidRPr="00C862D7" w:rsidRDefault="00FD3A44" w:rsidP="00B43289">
      <w:pPr>
        <w:ind w:left="284"/>
        <w:rPr>
          <w:rFonts w:cs="Times New Roman"/>
          <w:lang w:val="en-US"/>
        </w:rPr>
      </w:pPr>
      <w:r w:rsidRPr="00C862D7">
        <w:rPr>
          <w:rFonts w:cs="Times New Roman"/>
          <w:lang w:val="en-US"/>
        </w:rPr>
        <w:lastRenderedPageBreak/>
        <w:t>Syarat tumbuh yang ketiga, yaitu ketinggian ideal untuk menanam jambu biji. Ketinggian ideal ini dihitung dengan satuan meter diatas permukaan laut (mdpl), ketinggian ideal untuk menanam tanaman jambu biji dengan ketinggian antara 5-1200 mdpl yang dapat tumbuh subur pada daerah tropis.</w:t>
      </w:r>
    </w:p>
    <w:p w14:paraId="04C21655" w14:textId="5EF75033" w:rsidR="000E6400" w:rsidRPr="00C862D7" w:rsidRDefault="00CE7088" w:rsidP="009F142D">
      <w:pPr>
        <w:pStyle w:val="Heading3"/>
        <w:numPr>
          <w:ilvl w:val="0"/>
          <w:numId w:val="0"/>
        </w:numPr>
        <w:ind w:left="567" w:hanging="357"/>
        <w:rPr>
          <w:rFonts w:cs="Times New Roman"/>
        </w:rPr>
      </w:pPr>
      <w:bookmarkStart w:id="44" w:name="_Toc138684972"/>
      <w:r w:rsidRPr="00C862D7">
        <w:rPr>
          <w:rFonts w:cs="Times New Roman"/>
        </w:rPr>
        <w:t>2.</w:t>
      </w:r>
      <w:r w:rsidR="00DA55FA" w:rsidRPr="00C862D7">
        <w:rPr>
          <w:rFonts w:cs="Times New Roman"/>
        </w:rPr>
        <w:t>7</w:t>
      </w:r>
      <w:r w:rsidRPr="00C862D7">
        <w:rPr>
          <w:rFonts w:cs="Times New Roman"/>
        </w:rPr>
        <w:t>.2</w:t>
      </w:r>
      <w:r w:rsidR="000E6400" w:rsidRPr="00C862D7">
        <w:rPr>
          <w:rFonts w:cs="Times New Roman"/>
        </w:rPr>
        <w:t xml:space="preserve"> </w:t>
      </w:r>
      <w:bookmarkStart w:id="45" w:name="_Toc130992549"/>
      <w:r w:rsidR="000E6400" w:rsidRPr="00C862D7">
        <w:rPr>
          <w:rFonts w:cs="Times New Roman"/>
        </w:rPr>
        <w:t>Penyakit Jambu Biji</w:t>
      </w:r>
      <w:bookmarkEnd w:id="44"/>
      <w:bookmarkEnd w:id="45"/>
    </w:p>
    <w:p w14:paraId="50CCA43F" w14:textId="2950DA1D" w:rsidR="00C0571E" w:rsidRPr="00C862D7" w:rsidRDefault="00C0571E" w:rsidP="000D4315">
      <w:pPr>
        <w:ind w:left="284" w:firstLine="0"/>
        <w:rPr>
          <w:rFonts w:cs="Times New Roman"/>
        </w:rPr>
      </w:pPr>
      <w:r w:rsidRPr="00C862D7">
        <w:rPr>
          <w:rFonts w:cs="Times New Roman"/>
        </w:rPr>
        <w:t>Berikut ini beberapa penyakit yang dapat menyerang daun jambu biji :</w:t>
      </w:r>
    </w:p>
    <w:p w14:paraId="24DF6298" w14:textId="77777777" w:rsidR="000E6400" w:rsidRPr="00C862D7" w:rsidRDefault="000E6400">
      <w:pPr>
        <w:pStyle w:val="ListParagraph"/>
        <w:numPr>
          <w:ilvl w:val="0"/>
          <w:numId w:val="10"/>
        </w:numPr>
        <w:ind w:left="709"/>
        <w:rPr>
          <w:rFonts w:cs="Times New Roman"/>
          <w:lang w:val="en-US"/>
        </w:rPr>
      </w:pPr>
      <w:r w:rsidRPr="00C862D7">
        <w:rPr>
          <w:rFonts w:cs="Times New Roman"/>
          <w:lang w:val="en-US"/>
        </w:rPr>
        <w:t xml:space="preserve">Karat merah / </w:t>
      </w:r>
      <w:r w:rsidRPr="00C862D7">
        <w:rPr>
          <w:rFonts w:cs="Times New Roman"/>
          <w:i/>
          <w:iCs/>
          <w:lang w:val="en-US"/>
        </w:rPr>
        <w:t>Red rust (Cephaleuros sp)</w:t>
      </w:r>
    </w:p>
    <w:p w14:paraId="13D4BF29" w14:textId="77777777" w:rsidR="005229F5" w:rsidRPr="00C862D7" w:rsidRDefault="000E6400" w:rsidP="005229F5">
      <w:pPr>
        <w:pStyle w:val="ListParagraph"/>
        <w:keepNext/>
        <w:ind w:left="709" w:firstLine="0"/>
        <w:jc w:val="center"/>
        <w:rPr>
          <w:rFonts w:cs="Times New Roman"/>
        </w:rPr>
      </w:pPr>
      <w:r w:rsidRPr="00C862D7">
        <w:rPr>
          <w:rFonts w:cs="Times New Roman"/>
          <w:noProof/>
        </w:rPr>
        <w:drawing>
          <wp:inline distT="0" distB="0" distL="0" distR="0" wp14:anchorId="5CEB6482" wp14:editId="41717ED5">
            <wp:extent cx="1304157" cy="19724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0139" cy="1996593"/>
                    </a:xfrm>
                    <a:prstGeom prst="rect">
                      <a:avLst/>
                    </a:prstGeom>
                    <a:noFill/>
                    <a:ln>
                      <a:noFill/>
                    </a:ln>
                  </pic:spPr>
                </pic:pic>
              </a:graphicData>
            </a:graphic>
          </wp:inline>
        </w:drawing>
      </w:r>
    </w:p>
    <w:p w14:paraId="384C577D" w14:textId="37E64E7B" w:rsidR="005229F5" w:rsidRPr="00C862D7" w:rsidRDefault="005229F5" w:rsidP="005229F5">
      <w:pPr>
        <w:pStyle w:val="Caption"/>
        <w:spacing w:after="0"/>
        <w:ind w:left="709"/>
        <w:jc w:val="center"/>
        <w:rPr>
          <w:rFonts w:cs="Times New Roman"/>
        </w:rPr>
      </w:pPr>
      <w:bookmarkStart w:id="46" w:name="_Toc138145860"/>
      <w:r w:rsidRPr="00C862D7">
        <w:rPr>
          <w:rFonts w:cs="Times New Roman"/>
        </w:rPr>
        <w:t>Gambar 2.</w:t>
      </w:r>
      <w:r w:rsidR="004F5A02" w:rsidRPr="00C862D7">
        <w:rPr>
          <w:rFonts w:cs="Times New Roman"/>
        </w:rPr>
        <w:fldChar w:fldCharType="begin"/>
      </w:r>
      <w:r w:rsidR="004F5A02" w:rsidRPr="00C862D7">
        <w:rPr>
          <w:rFonts w:cs="Times New Roman"/>
        </w:rPr>
        <w:instrText xml:space="preserve"> SEQ Gambar_2. \* ARABIC </w:instrText>
      </w:r>
      <w:r w:rsidR="004F5A02" w:rsidRPr="00C862D7">
        <w:rPr>
          <w:rFonts w:cs="Times New Roman"/>
        </w:rPr>
        <w:fldChar w:fldCharType="separate"/>
      </w:r>
      <w:r w:rsidR="005D093F" w:rsidRPr="00C862D7">
        <w:rPr>
          <w:rFonts w:cs="Times New Roman"/>
          <w:noProof/>
        </w:rPr>
        <w:t>2</w:t>
      </w:r>
      <w:r w:rsidR="004F5A02" w:rsidRPr="00C862D7">
        <w:rPr>
          <w:rFonts w:cs="Times New Roman"/>
          <w:noProof/>
        </w:rPr>
        <w:fldChar w:fldCharType="end"/>
      </w:r>
      <w:r w:rsidRPr="00C862D7">
        <w:rPr>
          <w:rFonts w:cs="Times New Roman"/>
        </w:rPr>
        <w:t xml:space="preserve"> </w:t>
      </w:r>
      <w:r w:rsidRPr="00C862D7">
        <w:rPr>
          <w:rFonts w:cs="Times New Roman"/>
          <w:iCs w:val="0"/>
        </w:rPr>
        <w:t>Penyakit karat merah</w:t>
      </w:r>
      <w:r w:rsidRPr="00C862D7">
        <w:rPr>
          <w:rFonts w:cs="Times New Roman"/>
        </w:rPr>
        <w:t xml:space="preserve"> </w:t>
      </w:r>
      <w:r w:rsidRPr="00C862D7">
        <w:rPr>
          <w:rFonts w:cs="Times New Roman"/>
        </w:rPr>
        <w:fldChar w:fldCharType="begin" w:fldLock="1"/>
      </w:r>
      <w:r w:rsidR="00184B2D" w:rsidRPr="00C862D7">
        <w:rPr>
          <w:rFonts w:cs="Times New Roman"/>
        </w:rPr>
        <w:instrText>ADDIN CSL_CITATION {"citationItems":[{"id":"ITEM-1","itemData":{"URL":"https://www.kaggle.com/datasets/noamaanabdulazeem/guava-dataset","accessed":{"date-parts":[["2023","3","28"]]},"author":[{"dropping-particle":"","family":"Noamaan Abdul Azeem","given":"","non-dropping-particle":"","parse-names":false,"suffix":""}],"id":"ITEM-1","issued":{"date-parts":[["2022"]]},"title":"Guava Dataset | Kaggle","type":"webpage"},"uris":["http://www.mendeley.com/documents/?uuid=3dbd5a30-5f31-36d1-bc0b-48813c605fb7"]}],"mendeley":{"formattedCitation":"(Noamaan Abdul Azeem, 2022)","manualFormatting":"(Azeem, 2022)","plainTextFormattedCitation":"(Noamaan Abdul Azeem, 2022)","previouslyFormattedCitation":"(Noamaan Abdul Azeem, 2022)"},"properties":{"noteIndex":0},"schema":"https://github.com/citation-style-language/schema/raw/master/csl-citation.json"}</w:instrText>
      </w:r>
      <w:r w:rsidRPr="00C862D7">
        <w:rPr>
          <w:rFonts w:cs="Times New Roman"/>
        </w:rPr>
        <w:fldChar w:fldCharType="separate"/>
      </w:r>
      <w:bookmarkEnd w:id="46"/>
      <w:r w:rsidR="00EC12DB" w:rsidRPr="00C862D7">
        <w:rPr>
          <w:rFonts w:cs="Times New Roman"/>
          <w:noProof/>
        </w:rPr>
        <w:t>(Azeem, 2022)</w:t>
      </w:r>
      <w:r w:rsidRPr="00C862D7">
        <w:rPr>
          <w:rFonts w:cs="Times New Roman"/>
        </w:rPr>
        <w:fldChar w:fldCharType="end"/>
      </w:r>
    </w:p>
    <w:p w14:paraId="4FF54B8B" w14:textId="77777777" w:rsidR="00012B9B" w:rsidRPr="00C862D7" w:rsidRDefault="00012B9B" w:rsidP="007A270E">
      <w:pPr>
        <w:spacing w:after="0"/>
        <w:ind w:firstLine="0"/>
        <w:rPr>
          <w:rFonts w:cs="Times New Roman"/>
        </w:rPr>
      </w:pPr>
    </w:p>
    <w:p w14:paraId="105FEF10" w14:textId="77777777" w:rsidR="000E6400" w:rsidRPr="00C862D7" w:rsidRDefault="000E6400" w:rsidP="00B43289">
      <w:pPr>
        <w:pStyle w:val="ListParagraph"/>
        <w:numPr>
          <w:ilvl w:val="7"/>
          <w:numId w:val="5"/>
        </w:numPr>
        <w:ind w:left="1134"/>
        <w:rPr>
          <w:rFonts w:cs="Times New Roman"/>
          <w:lang w:val="en-US"/>
        </w:rPr>
      </w:pPr>
      <w:r w:rsidRPr="00C862D7">
        <w:rPr>
          <w:rFonts w:cs="Times New Roman"/>
          <w:lang w:val="en-US"/>
        </w:rPr>
        <w:t>Penyebab</w:t>
      </w:r>
    </w:p>
    <w:p w14:paraId="2A7656C0" w14:textId="6DCE1B55" w:rsidR="00C0571E" w:rsidRPr="00C862D7" w:rsidRDefault="000E6400" w:rsidP="0043510A">
      <w:pPr>
        <w:pStyle w:val="ListParagraph"/>
        <w:ind w:left="851"/>
        <w:rPr>
          <w:rFonts w:cs="Times New Roman"/>
          <w:lang w:val="en-US"/>
        </w:rPr>
      </w:pPr>
      <w:r w:rsidRPr="00C862D7">
        <w:rPr>
          <w:rFonts w:cs="Times New Roman"/>
          <w:lang w:val="en-US"/>
        </w:rPr>
        <w:t xml:space="preserve">Menurut Misra </w:t>
      </w:r>
      <w:r w:rsidRPr="00C862D7">
        <w:rPr>
          <w:rFonts w:cs="Times New Roman"/>
          <w:lang w:val="en-US"/>
        </w:rPr>
        <w:fldChar w:fldCharType="begin" w:fldLock="1"/>
      </w:r>
      <w:r w:rsidR="00B65D02">
        <w:rPr>
          <w:rFonts w:cs="Times New Roman"/>
          <w:lang w:val="en-US"/>
        </w:rPr>
        <w:instrText>ADDIN CSL_CITATION {"citationItems":[{"id":"ITEM-1","itemData":{"abstract":"Mayoritas penduduk di desa Cibening, Kecamatan Pamijahan berprofesi sebagai petani. Jambu biji merupakan komoditi utama yang dibudidayakan. Desa ini turut menjadi penyumbang bagi Kabupaten Bogor sebagai produsen jambu biji terbesar ketiga di provinsi Jawa Barat. Namun belakangan ini, produksi jambu biji di daerah ini mengalami penurunan yang diakibatkan oleh adanya serangan hama penyakit yang berlangsung pada waktu yang lama. Adapun hama dan penyakit utama jambu biji di desa ini adalah serangga Helopeltis sp. dan nematoda parasit. Petani belum memahami secara detail terkait pengendalian hama dan penyakit tersebut. Penggunaan pestisida kimiawi menjadi satu-satunya pengendalian yang sering dilakukan. Dengan kondisi seperti ini, petani memerlukan pendampingan untuk menyelesaikan masalah tersebut. Kegiatan ini melalui tiga tahapan, yakni survey pendahuluan, sosialisasi terkait pengenalan dan pengendalian hama dan penyakit yang menyerang jambu biji, dan pelatihan pembuatan PGPR sebagai agens hayati dan penanaman Tagetes sp sebagai refugia dan nematisida. Kegiatan ini bertujuan agar petani mampu mengatasi serangan hama dan penyakit yang menyerang jambu biji, dengan pengendalian yang tepat yang memperhatikan segala aspek, sehingga petani memperoleh keuntungan yang lebih secara finansial dan keberlanjutan lingkungan di desa ini dapat diwujudkan. Petani jambu biji di Desa Cibening, Pamijahan mampu mengenali dan menangani hama dan penyakit yang menyerang jambu biji secara mandiri dan petani mendapatkan keuntungan lebih secara finansial dan keberlanjutan lingkungan","author":[{"dropping-particle":"","family":"Ruomenson Dedi Jefri Bakara","given":"Fitrianingrum Kurniawati","non-dropping-particle":"","parse-names":false,"suffix":""}],"container-title":"Jurnal Pusat Inovasi Masyarakat","id":"ITEM-1","issue":"1","issued":{"date-parts":[["2020"]]},"page":"131-143","title":"Pendampingan Petani dalam Pengendalian Hama dan Penyakit Jambu Biji ( Psidium guajava L . ) di Desa Cibening , ( Farmer Association in Pest and Disease Control on Guava ( Psidium guajava L . ) in Cibening Vilage , Pamijahan","type":"article-journal","volume":"2"},"uris":["http://www.mendeley.com/documents/?uuid=e7b4d392-c89f-4669-913e-e0ed58f2f9dd"]}],"mendeley":{"formattedCitation":"(Ruomenson Dedi Jefri Bakara, 2020)","manualFormatting":"(dalam Bakara, dan Kurniawati, 2020)","plainTextFormattedCitation":"(Ruomenson Dedi Jefri Bakara, 2020)","previouslyFormattedCitation":"(Ruomenson Dedi Jefri Bakara, 2020)"},"properties":{"noteIndex":0},"schema":"https://github.com/citation-style-language/schema/raw/master/csl-citation.json"}</w:instrText>
      </w:r>
      <w:r w:rsidRPr="00C862D7">
        <w:rPr>
          <w:rFonts w:cs="Times New Roman"/>
          <w:lang w:val="en-US"/>
        </w:rPr>
        <w:fldChar w:fldCharType="separate"/>
      </w:r>
      <w:r w:rsidRPr="00C862D7">
        <w:rPr>
          <w:rFonts w:cs="Times New Roman"/>
          <w:noProof/>
          <w:lang w:val="en-US"/>
        </w:rPr>
        <w:t>(dalam Bakara, dan Kurniawati, 2020)</w:t>
      </w:r>
      <w:r w:rsidRPr="00C862D7">
        <w:rPr>
          <w:rFonts w:cs="Times New Roman"/>
          <w:lang w:val="en-US"/>
        </w:rPr>
        <w:fldChar w:fldCharType="end"/>
      </w:r>
      <w:r w:rsidRPr="00C862D7">
        <w:rPr>
          <w:rFonts w:cs="Times New Roman"/>
          <w:lang w:val="en-US"/>
        </w:rPr>
        <w:t xml:space="preserve"> Penyakit ini disebabkan oleh alga </w:t>
      </w:r>
      <w:r w:rsidRPr="00C862D7">
        <w:rPr>
          <w:rFonts w:cs="Times New Roman"/>
          <w:i/>
          <w:iCs/>
          <w:lang w:val="en-US"/>
        </w:rPr>
        <w:t>Cephaleuros virescens</w:t>
      </w:r>
      <w:r w:rsidRPr="00C862D7">
        <w:rPr>
          <w:rFonts w:cs="Times New Roman"/>
          <w:lang w:val="en-US"/>
        </w:rPr>
        <w:t xml:space="preserve"> pada daun, bunga, buah, ranting dan batang. Pada permukaan atas daun ditumbuhi talus yang tegak, dengan filamen berwarna kuning hingga merah. Daun di infeksi pada bagian tepi, pinggir atau seringkali pada area dekat tulang daun. Menurut </w:t>
      </w:r>
      <w:r w:rsidRPr="00C862D7">
        <w:rPr>
          <w:rFonts w:cs="Times New Roman"/>
          <w:lang w:val="en-US"/>
        </w:rPr>
        <w:fldChar w:fldCharType="begin" w:fldLock="1"/>
      </w:r>
      <w:r w:rsidR="00184B2D" w:rsidRPr="00C862D7">
        <w:rPr>
          <w:rFonts w:cs="Times New Roman"/>
          <w:lang w:val="en-US"/>
        </w:rPr>
        <w:instrText>ADDIN CSL_CITATION {"citationItems":[{"id":"ITEM-1","itemData":{"DOI":"10.1016/J.DIB.2022.108174","ISSN":"2352-3409","abstract":"Guava (Psidium guajava) is a delicious fruit native to Mexico, Central or South America, and the Caribbean region. It's high in vitamin C, Calcium, Pectins and is a good source of fiber. Due to concerns with natural and environmental resources, technical issues, and other impediments, the production level decreases day-to-day. However, we'll concentrate on the most critical challenges, such as infections that affect guava plants, fruits, and disease outbreak prevention through early identification. Besides, the early recognition of guava disease using the expert system will lead to higher yields that will eventually help guava farmers reduce their economic losses. In the recent era, image processing and computer vision have been broadly applied to recognize multiple diseases that are not identified with the naked eyes. This article presents a dataset of guava images containing both leaves and fruit images (diseases affected and disease-free) are classified into six classes: for guava fruits-Phytophthora, Scab, Styler end Rot, and Disease-free fruit, and for guava leaves-Red Rust, and diseases-free leave. All images are basically captured from the guava garden located at Bangladesh Agricultural University in July when the guava fruits are almost ripened, and the infections are found in guava plants. This dataset is mainly for those researchers who work with computer vision, machine learning, and deep learning to develop a system that recognizes the guava disease to assist guava farmers in their cultivation.","author":[{"dropping-particle":"","family":"Rajbongshi","given":"Aditya","non-dropping-particle":"","parse-names":false,"suffix":""},{"dropping-particle":"","family":"Sazzad","given":"Sadia","non-dropping-particle":"","parse-names":false,"suffix":""},{"dropping-particle":"","family":"Shakil","given":"Rashiduzzaman","non-dropping-particle":"","parse-names":false,"suffix":""},{"dropping-particle":"","family":"Akter","given":"Bonna","non-dropping-particle":"","parse-names":false,"suffix":""},{"dropping-particle":"","family":"Sara","given":"Umme","non-dropping-particle":"","parse-names":false,"suffix":""}],"container-title":"Data in Brief","id":"ITEM-1","issued":{"date-parts":[["2022","6","1"]]},"page":"108174","publisher":"Elsevier","title":"A comprehensive guava leaves and fruits dataset for guava disease recognition","type":"article-journal","volume":"42"},"uris":["http://www.mendeley.com/documents/?uuid=287e6cfa-aa0f-31d4-85c7-f887b73bf566"]}],"mendeley":{"formattedCitation":"(Rajbongshi et al., 2022)","manualFormatting":"(Rajbongshi, dkk., 2022)","plainTextFormattedCitation":"(Rajbongshi et al., 2022)","previouslyFormattedCitation":"(Rajbongshi et al., 2022)"},"properties":{"noteIndex":0},"schema":"https://github.com/citation-style-language/schema/raw/master/csl-citation.json"}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(Rajbongsh</w:t>
      </w:r>
      <w:r w:rsidR="00273C8E" w:rsidRPr="00C862D7">
        <w:rPr>
          <w:rFonts w:cs="Times New Roman"/>
          <w:noProof/>
          <w:lang w:val="en-US"/>
        </w:rPr>
        <w:t>i, dkk</w:t>
      </w:r>
      <w:r w:rsidR="00EC12DB" w:rsidRPr="00C862D7">
        <w:rPr>
          <w:rFonts w:cs="Times New Roman"/>
          <w:noProof/>
          <w:lang w:val="en-US"/>
        </w:rPr>
        <w:t>., 2022)</w:t>
      </w:r>
      <w:r w:rsidRPr="00C862D7">
        <w:rPr>
          <w:rFonts w:cs="Times New Roman"/>
          <w:lang w:val="en-US"/>
        </w:rPr>
        <w:fldChar w:fldCharType="end"/>
      </w:r>
      <w:r w:rsidRPr="00C862D7">
        <w:rPr>
          <w:rFonts w:cs="Times New Roman"/>
          <w:lang w:val="en-US"/>
        </w:rPr>
        <w:t xml:space="preserve"> penyebabnya juga disebabkan oleh curah hujan yang tinggi, kelembapan yang berlebihan dan suhu hangat.</w:t>
      </w:r>
    </w:p>
    <w:p w14:paraId="2CDBE6E2" w14:textId="77777777" w:rsidR="000E6400" w:rsidRPr="00C862D7" w:rsidRDefault="000E6400" w:rsidP="00B43289">
      <w:pPr>
        <w:pStyle w:val="ListParagraph"/>
        <w:numPr>
          <w:ilvl w:val="7"/>
          <w:numId w:val="5"/>
        </w:numPr>
        <w:ind w:left="1134"/>
        <w:rPr>
          <w:rFonts w:cs="Times New Roman"/>
          <w:lang w:val="en-US"/>
        </w:rPr>
      </w:pPr>
      <w:r w:rsidRPr="00C862D7">
        <w:rPr>
          <w:rFonts w:cs="Times New Roman"/>
          <w:lang w:val="en-US"/>
        </w:rPr>
        <w:t>Pengendalian</w:t>
      </w:r>
    </w:p>
    <w:p w14:paraId="0B3542F2" w14:textId="246D2D83" w:rsidR="000E6400" w:rsidRPr="00C862D7" w:rsidRDefault="000E6400" w:rsidP="00B43289">
      <w:pPr>
        <w:pStyle w:val="ListParagraph"/>
        <w:ind w:left="851"/>
        <w:rPr>
          <w:rFonts w:cs="Times New Roman"/>
          <w:lang w:val="en-US"/>
        </w:rPr>
      </w:pPr>
      <w:r w:rsidRPr="00C862D7">
        <w:rPr>
          <w:rFonts w:cs="Times New Roman"/>
          <w:lang w:val="en-US"/>
        </w:rPr>
        <w:t xml:space="preserve">Menurut Misra </w:t>
      </w:r>
      <w:r w:rsidRPr="00C862D7">
        <w:rPr>
          <w:rFonts w:cs="Times New Roman"/>
          <w:lang w:val="en-US"/>
        </w:rPr>
        <w:fldChar w:fldCharType="begin" w:fldLock="1"/>
      </w:r>
      <w:r w:rsidR="00B65D02">
        <w:rPr>
          <w:rFonts w:cs="Times New Roman"/>
          <w:lang w:val="en-US"/>
        </w:rPr>
        <w:instrText>ADDIN CSL_CITATION {"citationItems":[{"id":"ITEM-1","itemData":{"abstract":"Mayoritas penduduk di desa Cibening, Kecamatan Pamijahan berprofesi sebagai petani. Jambu biji merupakan komoditi utama yang dibudidayakan. Desa ini turut menjadi penyumbang bagi Kabupaten Bogor sebagai produsen jambu biji terbesar ketiga di provinsi Jawa Barat. Namun belakangan ini, produksi jambu biji di daerah ini mengalami penurunan yang diakibatkan oleh adanya serangan hama penyakit yang berlangsung pada waktu yang lama. Adapun hama dan penyakit utama jambu biji di desa ini adalah serangga Helopeltis sp. dan nematoda parasit. Petani belum memahami secara detail terkait pengendalian hama dan penyakit tersebut. Penggunaan pestisida kimiawi menjadi satu-satunya pengendalian yang sering dilakukan. Dengan kondisi seperti ini, petani memerlukan pendampingan untuk menyelesaikan masalah tersebut. Kegiatan ini melalui tiga tahapan, yakni survey pendahuluan, sosialisasi terkait pengenalan dan pengendalian hama dan penyakit yang menyerang jambu biji, dan pelatihan pembuatan PGPR sebagai agens hayati dan penanaman Tagetes sp sebagai refugia dan nematisida. Kegiatan ini bertujuan agar petani mampu mengatasi serangan hama dan penyakit yang menyerang jambu biji, dengan pengendalian yang tepat yang memperhatikan segala aspek, sehingga petani memperoleh keuntungan yang lebih secara finansial dan keberlanjutan lingkungan di desa ini dapat diwujudkan. Petani jambu biji di Desa Cibening, Pamijahan mampu mengenali dan menangani hama dan penyakit yang menyerang jambu biji secara mandiri dan petani mendapatkan keuntungan lebih secara finansial dan keberlanjutan lingkungan","author":[{"dropping-particle":"","family":"Ruomenson Dedi Jefri Bakara","given":"Fitrianingrum Kurniawati","non-dropping-particle":"","parse-names":false,"suffix":""}],"container-title":"Jurnal Pusat Inovasi Masyarakat","id":"ITEM-1","issue":"1","issued":{"date-parts":[["2020"]]},"page":"131-143","title":"Pendampingan Petani dalam Pengendalian Hama dan Penyakit Jambu Biji ( Psidium guajava L . ) di Desa Cibening , ( Farmer Association in Pest and Disease Control on Guava ( Psidium guajava L . ) in Cibening Vilage , Pamijahan","type":"article-journal","volume":"2"},"uris":["http://www.mendeley.com/documents/?uuid=e7b4d392-c89f-4669-913e-e0ed58f2f9dd"]}],"mendeley":{"formattedCitation":"(Ruomenson Dedi Jefri Bakara, 2020)","manualFormatting":"(dalam Bakara, dan Kurniawati, 2020)","plainTextFormattedCitation":"(Ruomenson Dedi Jefri Bakara, 2020)","previouslyFormattedCitation":"(Ruomenson Dedi Jefri Bakara, 2020)"},"properties":{"noteIndex":0},"schema":"https://github.com/citation-style-language/schema/raw/master/csl-citation.json"}</w:instrText>
      </w:r>
      <w:r w:rsidRPr="00C862D7">
        <w:rPr>
          <w:rFonts w:cs="Times New Roman"/>
          <w:lang w:val="en-US"/>
        </w:rPr>
        <w:fldChar w:fldCharType="separate"/>
      </w:r>
      <w:r w:rsidRPr="00C862D7">
        <w:rPr>
          <w:rFonts w:cs="Times New Roman"/>
          <w:noProof/>
          <w:lang w:val="en-US"/>
        </w:rPr>
        <w:t>(dalam Bakara,</w:t>
      </w:r>
      <w:r w:rsidR="007B0FC5" w:rsidRPr="00C862D7">
        <w:rPr>
          <w:rFonts w:cs="Times New Roman"/>
          <w:noProof/>
          <w:lang w:val="en-US"/>
        </w:rPr>
        <w:t xml:space="preserve"> </w:t>
      </w:r>
      <w:r w:rsidRPr="00C862D7">
        <w:rPr>
          <w:rFonts w:cs="Times New Roman"/>
          <w:noProof/>
          <w:lang w:val="en-US"/>
        </w:rPr>
        <w:t>dan Kurniawati, 2020)</w:t>
      </w:r>
      <w:r w:rsidRPr="00C862D7">
        <w:rPr>
          <w:rFonts w:cs="Times New Roman"/>
          <w:lang w:val="en-US"/>
        </w:rPr>
        <w:fldChar w:fldCharType="end"/>
      </w:r>
      <w:r w:rsidRPr="00C862D7">
        <w:rPr>
          <w:rFonts w:cs="Times New Roman"/>
          <w:lang w:val="en-US"/>
        </w:rPr>
        <w:t xml:space="preserve"> Pengendalian karat merah dapat dilakukan dengan penyemprotan tembaga </w:t>
      </w:r>
      <w:r w:rsidRPr="00C862D7">
        <w:rPr>
          <w:rFonts w:cs="Times New Roman"/>
          <w:i/>
          <w:iCs/>
          <w:lang w:val="en-US"/>
        </w:rPr>
        <w:t>oksiklorida</w:t>
      </w:r>
      <w:r w:rsidRPr="00C862D7">
        <w:rPr>
          <w:rFonts w:cs="Times New Roman"/>
          <w:lang w:val="en-US"/>
        </w:rPr>
        <w:t xml:space="preserve"> (0.3%) sebanyak 3 sampai 4 kali dengan interval 15 hari hingga gejala membaik. Selain itu jarak tanam yang tidak rapat dapat mengurangi penyebaran </w:t>
      </w:r>
      <w:r w:rsidRPr="00C862D7">
        <w:rPr>
          <w:rFonts w:cs="Times New Roman"/>
          <w:i/>
          <w:iCs/>
          <w:lang w:val="en-US"/>
        </w:rPr>
        <w:t xml:space="preserve">red rust / </w:t>
      </w:r>
      <w:r w:rsidRPr="00C862D7">
        <w:rPr>
          <w:rFonts w:cs="Times New Roman"/>
          <w:lang w:val="en-US"/>
        </w:rPr>
        <w:t>karat merah.</w:t>
      </w:r>
    </w:p>
    <w:p w14:paraId="7C76CB4E" w14:textId="77777777" w:rsidR="000D21BE" w:rsidRPr="00C862D7" w:rsidRDefault="000D21BE" w:rsidP="000D21BE">
      <w:pPr>
        <w:pStyle w:val="ListParagraph"/>
        <w:ind w:left="709" w:firstLine="0"/>
        <w:rPr>
          <w:rFonts w:cs="Times New Roman"/>
          <w:lang w:val="en-US"/>
        </w:rPr>
      </w:pPr>
    </w:p>
    <w:p w14:paraId="15560566" w14:textId="50BD9E38" w:rsidR="000E6400" w:rsidRPr="00C862D7" w:rsidRDefault="00512026" w:rsidP="00DA55FA">
      <w:pPr>
        <w:pStyle w:val="ListParagraph"/>
        <w:numPr>
          <w:ilvl w:val="6"/>
          <w:numId w:val="5"/>
        </w:numPr>
        <w:ind w:left="709" w:hanging="357"/>
        <w:rPr>
          <w:rFonts w:cs="Times New Roman"/>
          <w:lang w:val="en-US"/>
        </w:rPr>
      </w:pPr>
      <w:r w:rsidRPr="00C862D7">
        <w:rPr>
          <w:rFonts w:cs="Times New Roman"/>
          <w:i/>
          <w:iCs/>
          <w:lang w:val="en-US"/>
        </w:rPr>
        <w:lastRenderedPageBreak/>
        <w:t xml:space="preserve">Dot </w:t>
      </w:r>
      <w:r w:rsidRPr="00C862D7">
        <w:rPr>
          <w:rFonts w:cs="Times New Roman"/>
          <w:lang w:val="en-US"/>
        </w:rPr>
        <w:t>/ Daun berlubang</w:t>
      </w:r>
    </w:p>
    <w:p w14:paraId="3D879E03" w14:textId="77777777" w:rsidR="004B1B25" w:rsidRPr="00C862D7" w:rsidRDefault="006A5F17" w:rsidP="004B1B25">
      <w:pPr>
        <w:pStyle w:val="ListParagraph"/>
        <w:keepNext/>
        <w:ind w:left="709" w:firstLine="0"/>
        <w:jc w:val="center"/>
        <w:rPr>
          <w:rFonts w:cs="Times New Roman"/>
        </w:rPr>
      </w:pPr>
      <w:r w:rsidRPr="00C862D7">
        <w:rPr>
          <w:rFonts w:cs="Times New Roman"/>
          <w:noProof/>
        </w:rPr>
        <w:drawing>
          <wp:inline distT="0" distB="0" distL="0" distR="0" wp14:anchorId="59105034" wp14:editId="3A1B908A">
            <wp:extent cx="3401590" cy="17012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181" t="32485" r="21305" b="16863"/>
                    <a:stretch/>
                  </pic:blipFill>
                  <pic:spPr bwMode="auto">
                    <a:xfrm>
                      <a:off x="0" y="0"/>
                      <a:ext cx="3402715" cy="1701772"/>
                    </a:xfrm>
                    <a:prstGeom prst="rect">
                      <a:avLst/>
                    </a:prstGeom>
                    <a:noFill/>
                    <a:ln>
                      <a:noFill/>
                    </a:ln>
                    <a:extLst>
                      <a:ext uri="{53640926-AAD7-44D8-BBD7-CCE9431645EC}">
                        <a14:shadowObscured xmlns:a14="http://schemas.microsoft.com/office/drawing/2010/main"/>
                      </a:ext>
                    </a:extLst>
                  </pic:spPr>
                </pic:pic>
              </a:graphicData>
            </a:graphic>
          </wp:inline>
        </w:drawing>
      </w:r>
    </w:p>
    <w:p w14:paraId="22A65A08" w14:textId="3594E226" w:rsidR="00FF5668" w:rsidRPr="00C862D7" w:rsidRDefault="004B1B25" w:rsidP="00DA55FA">
      <w:pPr>
        <w:pStyle w:val="Caption"/>
        <w:spacing w:after="0"/>
        <w:ind w:left="709"/>
        <w:jc w:val="center"/>
        <w:rPr>
          <w:rFonts w:cs="Times New Roman"/>
          <w:i/>
          <w:iCs w:val="0"/>
        </w:rPr>
      </w:pPr>
      <w:bookmarkStart w:id="47" w:name="_Toc138145861"/>
      <w:r w:rsidRPr="00C862D7">
        <w:rPr>
          <w:rFonts w:cs="Times New Roman"/>
        </w:rPr>
        <w:t xml:space="preserve">Gambar 2. </w:t>
      </w:r>
      <w:r w:rsidR="004F5A02" w:rsidRPr="00C862D7">
        <w:rPr>
          <w:rFonts w:cs="Times New Roman"/>
        </w:rPr>
        <w:fldChar w:fldCharType="begin"/>
      </w:r>
      <w:r w:rsidR="004F5A02" w:rsidRPr="00C862D7">
        <w:rPr>
          <w:rFonts w:cs="Times New Roman"/>
        </w:rPr>
        <w:instrText xml:space="preserve"> SEQ Gambar_2. \* ARABIC </w:instrText>
      </w:r>
      <w:r w:rsidR="004F5A02" w:rsidRPr="00C862D7">
        <w:rPr>
          <w:rFonts w:cs="Times New Roman"/>
        </w:rPr>
        <w:fldChar w:fldCharType="separate"/>
      </w:r>
      <w:r w:rsidR="005D093F" w:rsidRPr="00C862D7">
        <w:rPr>
          <w:rFonts w:cs="Times New Roman"/>
          <w:noProof/>
        </w:rPr>
        <w:t>3</w:t>
      </w:r>
      <w:r w:rsidR="004F5A02" w:rsidRPr="00C862D7">
        <w:rPr>
          <w:rFonts w:cs="Times New Roman"/>
          <w:noProof/>
        </w:rPr>
        <w:fldChar w:fldCharType="end"/>
      </w:r>
      <w:r w:rsidRPr="00C862D7">
        <w:rPr>
          <w:rFonts w:cs="Times New Roman"/>
        </w:rPr>
        <w:t xml:space="preserve"> Penyakit daun berlubang / </w:t>
      </w:r>
      <w:r w:rsidRPr="00C862D7">
        <w:rPr>
          <w:rFonts w:cs="Times New Roman"/>
          <w:i/>
          <w:iCs w:val="0"/>
        </w:rPr>
        <w:t>dot</w:t>
      </w:r>
      <w:bookmarkEnd w:id="47"/>
    </w:p>
    <w:p w14:paraId="5A7199F0" w14:textId="77777777" w:rsidR="002B138F" w:rsidRPr="00C862D7" w:rsidRDefault="002B138F" w:rsidP="002B138F">
      <w:pPr>
        <w:spacing w:after="0"/>
        <w:rPr>
          <w:rFonts w:cs="Times New Roman"/>
        </w:rPr>
      </w:pPr>
    </w:p>
    <w:p w14:paraId="3CAEDEA8" w14:textId="6E1537EF" w:rsidR="000D21BE" w:rsidRPr="00C862D7" w:rsidRDefault="000D21BE">
      <w:pPr>
        <w:pStyle w:val="ListParagraph"/>
        <w:numPr>
          <w:ilvl w:val="7"/>
          <w:numId w:val="24"/>
        </w:numPr>
        <w:ind w:left="1134"/>
        <w:rPr>
          <w:rFonts w:cs="Times New Roman"/>
          <w:lang w:val="en-US"/>
        </w:rPr>
      </w:pPr>
      <w:r w:rsidRPr="00C862D7">
        <w:rPr>
          <w:rFonts w:cs="Times New Roman"/>
          <w:lang w:val="en-US"/>
        </w:rPr>
        <w:t>Penyebab</w:t>
      </w:r>
    </w:p>
    <w:p w14:paraId="3F0FBF24" w14:textId="530A694C" w:rsidR="000D21BE" w:rsidRPr="00C862D7" w:rsidRDefault="000D21BE" w:rsidP="00461FB0">
      <w:pPr>
        <w:pStyle w:val="ListParagraph"/>
        <w:ind w:left="851"/>
        <w:rPr>
          <w:rFonts w:cs="Times New Roman"/>
          <w:lang w:val="en-US"/>
        </w:rPr>
      </w:pPr>
      <w:r w:rsidRPr="00C862D7">
        <w:rPr>
          <w:rFonts w:cs="Times New Roman"/>
          <w:i/>
          <w:iCs/>
          <w:lang w:val="en-US"/>
        </w:rPr>
        <w:t xml:space="preserve">Dot </w:t>
      </w:r>
      <w:r w:rsidRPr="00C862D7">
        <w:rPr>
          <w:rFonts w:cs="Times New Roman"/>
          <w:lang w:val="en-US"/>
        </w:rPr>
        <w:t>/ Daun berlubang disebabkan oleh ulat kantung (</w:t>
      </w:r>
      <w:r w:rsidRPr="00C862D7">
        <w:rPr>
          <w:rFonts w:cs="Times New Roman"/>
          <w:i/>
          <w:iCs/>
          <w:lang w:val="en-US"/>
        </w:rPr>
        <w:t>Lepidoptera: Psychidae</w:t>
      </w:r>
      <w:r w:rsidRPr="00C862D7">
        <w:rPr>
          <w:rFonts w:cs="Times New Roman"/>
          <w:lang w:val="en-US"/>
        </w:rPr>
        <w:t>)</w:t>
      </w:r>
      <w:r w:rsidR="00BC4443" w:rsidRPr="00C862D7">
        <w:rPr>
          <w:rFonts w:cs="Times New Roman"/>
          <w:lang w:val="en-US"/>
        </w:rPr>
        <w:t xml:space="preserve">, ulat kantung memakan daun muda terutama pada bagian bawah daun, sehingga mengakibatkan daun berlubang dan kering. Gejala kerusakan pada daun disebabkan aktivitas makan larva pada lapisan epidermis bawah dan jaringan </w:t>
      </w:r>
      <w:r w:rsidR="00BC4443" w:rsidRPr="00C862D7">
        <w:rPr>
          <w:rFonts w:cs="Times New Roman"/>
          <w:i/>
          <w:iCs/>
          <w:lang w:val="en-US"/>
        </w:rPr>
        <w:t>mesofil</w:t>
      </w:r>
      <w:r w:rsidR="00BC4443" w:rsidRPr="00C862D7">
        <w:rPr>
          <w:rFonts w:cs="Times New Roman"/>
          <w:lang w:val="en-US"/>
        </w:rPr>
        <w:t xml:space="preserve"> dengan menyisakan epidermis atasnya mengakibatkan window panning. Sisa epidermis atas tersebut lalu mengering dan menyisakan tulang daun (Emmanuel et al. 2012 dalam </w:t>
      </w:r>
      <w:r w:rsidR="001D2913" w:rsidRPr="00C862D7">
        <w:rPr>
          <w:rFonts w:cs="Times New Roman"/>
          <w:lang w:val="en-US"/>
        </w:rPr>
        <w:fldChar w:fldCharType="begin" w:fldLock="1"/>
      </w:r>
      <w:r w:rsidR="00B65D02">
        <w:rPr>
          <w:rFonts w:cs="Times New Roman"/>
          <w:lang w:val="en-US"/>
        </w:rPr>
        <w:instrText>ADDIN CSL_CITATION {"citationItems":[{"id":"ITEM-1","itemData":{"abstract":"Mayoritas penduduk di desa Cibening, Kecamatan Pamijahan berprofesi sebagai petani. Jambu biji merupakan komoditi utama yang dibudidayakan. Desa ini turut menjadi penyumbang bagi Kabupaten Bogor sebagai produsen jambu biji terbesar ketiga di provinsi Jawa Barat. Namun belakangan ini, produksi jambu biji di daerah ini mengalami penurunan yang diakibatkan oleh adanya serangan hama penyakit yang berlangsung pada waktu yang lama. Adapun hama dan penyakit utama jambu biji di desa ini adalah serangga Helopeltis sp. dan nematoda parasit. Petani belum memahami secara detail terkait pengendalian hama dan penyakit tersebut. Penggunaan pestisida kimiawi menjadi satu-satunya pengendalian yang sering dilakukan. Dengan kondisi seperti ini, petani memerlukan pendampingan untuk menyelesaikan masalah tersebut. Kegiatan ini melalui tiga tahapan, yakni survey pendahuluan, sosialisasi terkait pengenalan dan pengendalian hama dan penyakit yang menyerang jambu biji, dan pelatihan pembuatan PGPR sebagai agens hayati dan penanaman Tagetes sp sebagai refugia dan nematisida. Kegiatan ini bertujuan agar petani mampu mengatasi serangan hama dan penyakit yang menyerang jambu biji, dengan pengendalian yang tepat yang memperhatikan segala aspek, sehingga petani memperoleh keuntungan yang lebih secara finansial dan keberlanjutan lingkungan di desa ini dapat diwujudkan. Petani jambu biji di Desa Cibening, Pamijahan mampu mengenali dan menangani hama dan penyakit yang menyerang jambu biji secara mandiri dan petani mendapatkan keuntungan lebih secara finansial dan keberlanjutan lingkungan","author":[{"dropping-particle":"","family":"Ruomenson Dedi Jefri Bakara","given":"Fitrianingrum Kurniawati","non-dropping-particle":"","parse-names":false,"suffix":""}],"container-title":"Jurnal Pusat Inovasi Masyarakat","id":"ITEM-1","issue":"1","issued":{"date-parts":[["2020"]]},"page":"131-143","title":"Pendampingan Petani dalam Pengendalian Hama dan Penyakit Jambu Biji ( Psidium guajava L . ) di Desa Cibening , ( Farmer Association in Pest and Disease Control on Guava ( Psidium guajava L . ) in Cibening Vilage , Pamijahan","type":"article-journal","volume":"2"},"uris":["http://www.mendeley.com/documents/?uuid=e7b4d392-c89f-4669-913e-e0ed58f2f9dd"]}],"mendeley":{"formattedCitation":"(Ruomenson Dedi Jefri Bakara, 2020)","manualFormatting":"Bakara, dan Kurniawati, 2020)","plainTextFormattedCitation":"(Ruomenson Dedi Jefri Bakara, 2020)","previouslyFormattedCitation":"(Ruomenson Dedi Jefri Bakara, 2020)"},"properties":{"noteIndex":0},"schema":"https://github.com/citation-style-language/schema/raw/master/csl-citation.json"}</w:instrText>
      </w:r>
      <w:r w:rsidR="001D2913" w:rsidRPr="00C862D7">
        <w:rPr>
          <w:rFonts w:cs="Times New Roman"/>
          <w:lang w:val="en-US"/>
        </w:rPr>
        <w:fldChar w:fldCharType="separate"/>
      </w:r>
      <w:r w:rsidR="001D2913" w:rsidRPr="00C862D7">
        <w:rPr>
          <w:rFonts w:cs="Times New Roman"/>
          <w:noProof/>
          <w:lang w:val="en-US"/>
        </w:rPr>
        <w:t>Bakara, dan Kurniawati, 2020)</w:t>
      </w:r>
      <w:r w:rsidR="001D2913" w:rsidRPr="00C862D7">
        <w:rPr>
          <w:rFonts w:cs="Times New Roman"/>
          <w:lang w:val="en-US"/>
        </w:rPr>
        <w:fldChar w:fldCharType="end"/>
      </w:r>
    </w:p>
    <w:p w14:paraId="21D1C01B" w14:textId="1443F542" w:rsidR="000D21BE" w:rsidRPr="00C862D7" w:rsidRDefault="000D21BE">
      <w:pPr>
        <w:pStyle w:val="ListParagraph"/>
        <w:numPr>
          <w:ilvl w:val="7"/>
          <w:numId w:val="24"/>
        </w:numPr>
        <w:ind w:left="1134"/>
        <w:rPr>
          <w:rFonts w:cs="Times New Roman"/>
          <w:lang w:val="en-US"/>
        </w:rPr>
      </w:pPr>
      <w:r w:rsidRPr="00C862D7">
        <w:rPr>
          <w:rFonts w:cs="Times New Roman"/>
          <w:lang w:val="en-US"/>
        </w:rPr>
        <w:t>Pengendalian</w:t>
      </w:r>
    </w:p>
    <w:p w14:paraId="0E249CBA" w14:textId="453643C3" w:rsidR="002C57C3" w:rsidRPr="00C862D7" w:rsidRDefault="002C57C3" w:rsidP="006E5E16">
      <w:pPr>
        <w:pStyle w:val="ListParagraph"/>
        <w:ind w:left="851" w:firstLine="0"/>
        <w:rPr>
          <w:rFonts w:cs="Times New Roman"/>
          <w:lang w:val="en-US"/>
        </w:rPr>
      </w:pPr>
      <w:r w:rsidRPr="00C862D7">
        <w:rPr>
          <w:rFonts w:cs="Times New Roman"/>
          <w:lang w:val="en-US"/>
        </w:rPr>
        <w:t xml:space="preserve">Pengendalian penyakit daun berlubang dapat dikendalikan secara biologis, mekanik, dan kimiawi. Berikut adalah penjelasannya : </w:t>
      </w:r>
    </w:p>
    <w:p w14:paraId="60395D05" w14:textId="6EE6286C" w:rsidR="009D1409" w:rsidRPr="00C862D7" w:rsidRDefault="009D1409" w:rsidP="000D4315">
      <w:pPr>
        <w:pStyle w:val="ListParagraph"/>
        <w:numPr>
          <w:ilvl w:val="6"/>
          <w:numId w:val="25"/>
        </w:numPr>
        <w:ind w:left="1276" w:hanging="357"/>
        <w:rPr>
          <w:rFonts w:cs="Times New Roman"/>
          <w:lang w:val="en-US"/>
        </w:rPr>
      </w:pPr>
      <w:r w:rsidRPr="00C862D7">
        <w:rPr>
          <w:rFonts w:cs="Times New Roman"/>
          <w:lang w:val="en-US"/>
        </w:rPr>
        <w:t xml:space="preserve">Biologis: pemanfaatan musuh alami predator </w:t>
      </w:r>
      <w:r w:rsidRPr="00C862D7">
        <w:rPr>
          <w:rFonts w:cs="Times New Roman"/>
          <w:i/>
          <w:iCs/>
          <w:lang w:val="en-US"/>
        </w:rPr>
        <w:t>Sycanus sp. (Hemiptera: Reduviidae)</w:t>
      </w:r>
      <w:r w:rsidRPr="00C862D7">
        <w:rPr>
          <w:rFonts w:cs="Times New Roman"/>
          <w:lang w:val="en-US"/>
        </w:rPr>
        <w:t xml:space="preserve"> dan </w:t>
      </w:r>
      <w:r w:rsidRPr="00C862D7">
        <w:rPr>
          <w:rFonts w:cs="Times New Roman"/>
          <w:i/>
          <w:iCs/>
          <w:lang w:val="en-US"/>
        </w:rPr>
        <w:t>Eocanthecona furcellata (Hemiptera: Pentatomidae)</w:t>
      </w:r>
      <w:r w:rsidRPr="00C862D7">
        <w:rPr>
          <w:rFonts w:cs="Times New Roman"/>
          <w:lang w:val="en-US"/>
        </w:rPr>
        <w:t xml:space="preserve"> serta </w:t>
      </w:r>
      <w:r w:rsidRPr="00C862D7">
        <w:rPr>
          <w:rFonts w:cs="Times New Roman"/>
          <w:i/>
          <w:iCs/>
          <w:lang w:val="en-US"/>
        </w:rPr>
        <w:t>parasitoid</w:t>
      </w:r>
      <w:r w:rsidRPr="00C862D7">
        <w:rPr>
          <w:rFonts w:cs="Times New Roman"/>
          <w:lang w:val="en-US"/>
        </w:rPr>
        <w:t xml:space="preserve"> ulat </w:t>
      </w:r>
      <w:r w:rsidRPr="00C862D7">
        <w:rPr>
          <w:rFonts w:cs="Times New Roman"/>
          <w:i/>
          <w:iCs/>
          <w:lang w:val="en-US"/>
        </w:rPr>
        <w:t>Brachimeria lasus (Hymenoptera: Chalcididae)</w:t>
      </w:r>
    </w:p>
    <w:p w14:paraId="13B278C3" w14:textId="4F565E9C" w:rsidR="009D1409" w:rsidRPr="00C862D7" w:rsidRDefault="009D1409">
      <w:pPr>
        <w:pStyle w:val="ListParagraph"/>
        <w:numPr>
          <w:ilvl w:val="6"/>
          <w:numId w:val="25"/>
        </w:numPr>
        <w:ind w:left="1276" w:hanging="357"/>
        <w:rPr>
          <w:rFonts w:cs="Times New Roman"/>
          <w:lang w:val="en-US"/>
        </w:rPr>
      </w:pPr>
      <w:r w:rsidRPr="00C862D7">
        <w:rPr>
          <w:rFonts w:cs="Times New Roman"/>
          <w:lang w:val="en-US"/>
        </w:rPr>
        <w:t>Mekanik: pemangkasan daun yang terserang oleh ulat kantung, pemanfaatan perangkap cahaya untuk menangkap imago jantan dari ulat kantung</w:t>
      </w:r>
      <w:r w:rsidR="00E17070" w:rsidRPr="00C862D7">
        <w:rPr>
          <w:rFonts w:cs="Times New Roman"/>
          <w:lang w:val="en-US"/>
        </w:rPr>
        <w:t>.</w:t>
      </w:r>
    </w:p>
    <w:p w14:paraId="4EFA5803" w14:textId="3147A929" w:rsidR="0074079A" w:rsidRPr="00C862D7" w:rsidRDefault="0074079A">
      <w:pPr>
        <w:pStyle w:val="ListParagraph"/>
        <w:numPr>
          <w:ilvl w:val="6"/>
          <w:numId w:val="25"/>
        </w:numPr>
        <w:ind w:left="1276" w:hanging="357"/>
        <w:rPr>
          <w:rFonts w:cs="Times New Roman"/>
          <w:lang w:val="en-US"/>
        </w:rPr>
      </w:pPr>
      <w:r w:rsidRPr="00C862D7">
        <w:rPr>
          <w:rFonts w:cs="Times New Roman"/>
          <w:lang w:val="en-US"/>
        </w:rPr>
        <w:t xml:space="preserve">Kimiawi: dilakukan jika populasi sudah melewati ambang batas. Aplikasi dapat dilakukan dengan penyemprotan secara langsung atau injeksi/infus akar. Bahan aktif yang direkomendasikan yaitu </w:t>
      </w:r>
      <w:r w:rsidRPr="00C862D7">
        <w:rPr>
          <w:rFonts w:cs="Times New Roman"/>
          <w:i/>
          <w:iCs/>
          <w:lang w:val="en-US"/>
        </w:rPr>
        <w:lastRenderedPageBreak/>
        <w:t>abakmektin,</w:t>
      </w:r>
      <w:r w:rsidR="0070440B" w:rsidRPr="00C862D7">
        <w:rPr>
          <w:rFonts w:cs="Times New Roman"/>
          <w:i/>
          <w:iCs/>
          <w:lang w:val="en-US"/>
        </w:rPr>
        <w:t xml:space="preserve"> </w:t>
      </w:r>
      <w:r w:rsidRPr="00C862D7">
        <w:rPr>
          <w:rFonts w:cs="Times New Roman"/>
          <w:i/>
          <w:iCs/>
          <w:lang w:val="en-US"/>
        </w:rPr>
        <w:t>abakmektin+sipermetrin, deltametrin, diazinon, kloramtiniliprol,</w:t>
      </w:r>
      <w:r w:rsidRPr="00C862D7">
        <w:rPr>
          <w:rFonts w:cs="Times New Roman"/>
          <w:lang w:val="en-US"/>
        </w:rPr>
        <w:t xml:space="preserve"> dan lain-lain. </w:t>
      </w:r>
      <w:r w:rsidRPr="00C862D7">
        <w:rPr>
          <w:rFonts w:cs="Times New Roman"/>
          <w:lang w:val="en-US"/>
        </w:rPr>
        <w:fldChar w:fldCharType="begin" w:fldLock="1"/>
      </w:r>
      <w:r w:rsidR="00184B2D" w:rsidRPr="00C862D7">
        <w:rPr>
          <w:rFonts w:cs="Times New Roman"/>
          <w:lang w:val="en-US"/>
        </w:rPr>
        <w:instrText>ADDIN CSL_CITATION {"citationItems":[{"id":"ITEM-1","itemData":{"ISBN":"9786029641981","author":[{"dropping-particle":"","family":"Mubin","given":"Nadzirum","non-dropping-particle":"","parse-names":false,"suffix":""},{"dropping-particle":"","family":"Khairani","given":"Hagia Sophia","non-dropping-particle":"","parse-names":false,"suffix":""},{"dropping-particle":"","family":"Triwidodo","given":"Hermanu","non-dropping-particle":"","parse-names":false,"suffix":""},{"dropping-particle":"","family":"Bandi","given":"Dominggus","non-dropping-particle":"","parse-names":false,"suffix":""}],"id":"ITEM-1","issued":{"date-parts":[["2021"]]},"number-of-pages":"185","title":"Pengendalian Hama dan Penyakit pada Komoditas Jambu Mete, Kelapa,Sirih, dan Pinang","type":"book"},"uris":["http://www.mendeley.com/documents/?uuid=44ceeaae-e981-4b6a-a842-358b8b154709"]}],"mendeley":{"formattedCitation":"(Mubin et al., 2021)","manualFormatting":"(Mubin, Khairini, Triwidodo, dan Bandi, 2021)","plainTextFormattedCitation":"(Mubin et al., 2021)","previouslyFormattedCitation":"(Mubin et al., 2021)"},"properties":{"noteIndex":0},"schema":"https://github.com/citation-style-language/schema/raw/master/csl-citation.json"}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(Mubin</w:t>
      </w:r>
      <w:r w:rsidR="008F1986" w:rsidRPr="00C862D7">
        <w:rPr>
          <w:rFonts w:cs="Times New Roman"/>
          <w:noProof/>
          <w:lang w:val="en-US"/>
        </w:rPr>
        <w:t>, Khairini, Triwidodo, dan Bandi</w:t>
      </w:r>
      <w:r w:rsidR="00EC12DB" w:rsidRPr="00C862D7">
        <w:rPr>
          <w:rFonts w:cs="Times New Roman"/>
          <w:noProof/>
          <w:lang w:val="en-US"/>
        </w:rPr>
        <w:t>, 2021)</w:t>
      </w:r>
      <w:r w:rsidRPr="00C862D7">
        <w:rPr>
          <w:rFonts w:cs="Times New Roman"/>
          <w:lang w:val="en-US"/>
        </w:rPr>
        <w:fldChar w:fldCharType="end"/>
      </w:r>
    </w:p>
    <w:p w14:paraId="33A46FE7" w14:textId="77777777" w:rsidR="0074079A" w:rsidRPr="00C862D7" w:rsidRDefault="0074079A" w:rsidP="0074079A">
      <w:pPr>
        <w:pStyle w:val="ListParagraph"/>
        <w:ind w:left="709" w:firstLine="0"/>
        <w:rPr>
          <w:rFonts w:cs="Times New Roman"/>
          <w:lang w:val="en-US"/>
        </w:rPr>
      </w:pPr>
    </w:p>
    <w:p w14:paraId="2019D879" w14:textId="6D1E04A0" w:rsidR="000E6400" w:rsidRPr="00C862D7" w:rsidRDefault="000E6400">
      <w:pPr>
        <w:pStyle w:val="ListParagraph"/>
        <w:numPr>
          <w:ilvl w:val="0"/>
          <w:numId w:val="28"/>
        </w:numPr>
        <w:ind w:left="709" w:hanging="357"/>
        <w:rPr>
          <w:rFonts w:cs="Times New Roman"/>
          <w:lang w:val="en-US"/>
        </w:rPr>
      </w:pPr>
      <w:r w:rsidRPr="00C862D7">
        <w:rPr>
          <w:rFonts w:cs="Times New Roman"/>
          <w:i/>
          <w:iCs/>
          <w:lang w:val="en-US"/>
        </w:rPr>
        <w:t xml:space="preserve">Scab </w:t>
      </w:r>
      <w:r w:rsidRPr="00C862D7">
        <w:rPr>
          <w:rFonts w:cs="Times New Roman"/>
          <w:lang w:val="en-US"/>
        </w:rPr>
        <w:t>/ Kudis</w:t>
      </w:r>
    </w:p>
    <w:p w14:paraId="1331212B" w14:textId="77777777" w:rsidR="00DA55FA" w:rsidRPr="00C862D7" w:rsidRDefault="000E6400" w:rsidP="00DA55FA">
      <w:pPr>
        <w:pStyle w:val="ListParagraph"/>
        <w:keepNext/>
        <w:ind w:left="709" w:firstLine="0"/>
        <w:jc w:val="center"/>
        <w:rPr>
          <w:rFonts w:cs="Times New Roman"/>
        </w:rPr>
      </w:pPr>
      <w:r w:rsidRPr="00C862D7">
        <w:rPr>
          <w:rFonts w:cs="Times New Roman"/>
          <w:noProof/>
        </w:rPr>
        <w:drawing>
          <wp:inline distT="0" distB="0" distL="0" distR="0" wp14:anchorId="20E5E23E" wp14:editId="4E84CBD5">
            <wp:extent cx="1356753"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56753" cy="1260000"/>
                    </a:xfrm>
                    <a:prstGeom prst="rect">
                      <a:avLst/>
                    </a:prstGeom>
                    <a:noFill/>
                    <a:ln>
                      <a:noFill/>
                    </a:ln>
                  </pic:spPr>
                </pic:pic>
              </a:graphicData>
            </a:graphic>
          </wp:inline>
        </w:drawing>
      </w:r>
    </w:p>
    <w:p w14:paraId="094BC567" w14:textId="4BF63E11" w:rsidR="00EF4C3A" w:rsidRPr="00C862D7" w:rsidRDefault="00DA55FA" w:rsidP="00DA55FA">
      <w:pPr>
        <w:pStyle w:val="Caption"/>
        <w:spacing w:after="0"/>
        <w:ind w:left="709"/>
        <w:jc w:val="center"/>
        <w:rPr>
          <w:rFonts w:cs="Times New Roman"/>
        </w:rPr>
      </w:pPr>
      <w:bookmarkStart w:id="48" w:name="_Toc138145862"/>
      <w:r w:rsidRPr="00C862D7">
        <w:rPr>
          <w:rFonts w:cs="Times New Roman"/>
        </w:rPr>
        <w:t>Gambar 2.</w:t>
      </w:r>
      <w:r w:rsidR="004F5A02" w:rsidRPr="00C862D7">
        <w:rPr>
          <w:rFonts w:cs="Times New Roman"/>
        </w:rPr>
        <w:fldChar w:fldCharType="begin"/>
      </w:r>
      <w:r w:rsidR="004F5A02" w:rsidRPr="00C862D7">
        <w:rPr>
          <w:rFonts w:cs="Times New Roman"/>
        </w:rPr>
        <w:instrText xml:space="preserve"> SEQ Gambar_2. \* ARABIC </w:instrText>
      </w:r>
      <w:r w:rsidR="004F5A02" w:rsidRPr="00C862D7">
        <w:rPr>
          <w:rFonts w:cs="Times New Roman"/>
        </w:rPr>
        <w:fldChar w:fldCharType="separate"/>
      </w:r>
      <w:r w:rsidR="005D093F" w:rsidRPr="00C862D7">
        <w:rPr>
          <w:rFonts w:cs="Times New Roman"/>
          <w:noProof/>
        </w:rPr>
        <w:t>4</w:t>
      </w:r>
      <w:r w:rsidR="004F5A02" w:rsidRPr="00C862D7">
        <w:rPr>
          <w:rFonts w:cs="Times New Roman"/>
          <w:noProof/>
        </w:rPr>
        <w:fldChar w:fldCharType="end"/>
      </w:r>
      <w:r w:rsidRPr="00C862D7">
        <w:rPr>
          <w:rFonts w:cs="Times New Roman"/>
        </w:rPr>
        <w:t xml:space="preserve"> </w:t>
      </w:r>
      <w:r w:rsidRPr="00C862D7">
        <w:rPr>
          <w:rFonts w:cs="Times New Roman"/>
          <w:iCs w:val="0"/>
        </w:rPr>
        <w:t xml:space="preserve">Penyakit </w:t>
      </w:r>
      <w:r w:rsidRPr="00C862D7">
        <w:rPr>
          <w:rFonts w:cs="Times New Roman"/>
          <w:i/>
          <w:iCs w:val="0"/>
        </w:rPr>
        <w:t>scab</w:t>
      </w:r>
      <w:r w:rsidRPr="00C862D7">
        <w:rPr>
          <w:rFonts w:cs="Times New Roman"/>
        </w:rPr>
        <w:t xml:space="preserve"> </w:t>
      </w:r>
      <w:bookmarkEnd w:id="48"/>
      <w:r w:rsidR="00A72FBE" w:rsidRPr="00C862D7">
        <w:rPr>
          <w:rFonts w:cs="Times New Roman"/>
        </w:rPr>
        <w:fldChar w:fldCharType="begin" w:fldLock="1"/>
      </w:r>
      <w:r w:rsidR="00184B2D" w:rsidRPr="00C862D7">
        <w:rPr>
          <w:rFonts w:cs="Times New Roman"/>
        </w:rPr>
        <w:instrText>ADDIN CSL_CITATION {"citationItems":[{"id":"ITEM-1","itemData":{"URL":"https://www.kaggle.com/datasets/noamaanabdulazeem/guava-dataset","accessed":{"date-parts":[["2023","3","28"]]},"author":[{"dropping-particle":"","family":"Noamaan Abdul Azeem","given":"","non-dropping-particle":"","parse-names":false,"suffix":""}],"id":"ITEM-1","issued":{"date-parts":[["2022"]]},"title":"Guava Dataset | Kaggle","type":"webpage"},"uris":["http://www.mendeley.com/documents/?uuid=3dbd5a30-5f31-36d1-bc0b-48813c605fb7"]}],"mendeley":{"formattedCitation":"(Noamaan Abdul Azeem, 2022)","manualFormatting":"(Azeem, 2022)","plainTextFormattedCitation":"(Noamaan Abdul Azeem, 2022)","previouslyFormattedCitation":"(Noamaan Abdul Azeem, 2022)"},"properties":{"noteIndex":0},"schema":"https://github.com/citation-style-language/schema/raw/master/csl-citation.json"}</w:instrText>
      </w:r>
      <w:r w:rsidR="00A72FBE" w:rsidRPr="00C862D7">
        <w:rPr>
          <w:rFonts w:cs="Times New Roman"/>
        </w:rPr>
        <w:fldChar w:fldCharType="separate"/>
      </w:r>
      <w:r w:rsidR="00A72FBE" w:rsidRPr="00C862D7">
        <w:rPr>
          <w:rFonts w:cs="Times New Roman"/>
          <w:noProof/>
        </w:rPr>
        <w:t>(Azeem, 2022)</w:t>
      </w:r>
      <w:r w:rsidR="00A72FBE" w:rsidRPr="00C862D7">
        <w:rPr>
          <w:rFonts w:cs="Times New Roman"/>
        </w:rPr>
        <w:fldChar w:fldCharType="end"/>
      </w:r>
    </w:p>
    <w:p w14:paraId="7B74B8B0" w14:textId="676D1B57" w:rsidR="000E6400" w:rsidRPr="00C862D7" w:rsidRDefault="000E6400" w:rsidP="002B138F">
      <w:pPr>
        <w:pStyle w:val="Caption"/>
        <w:spacing w:after="0" w:line="360" w:lineRule="auto"/>
        <w:rPr>
          <w:rFonts w:cs="Times New Roman"/>
          <w:i/>
          <w:iCs w:val="0"/>
          <w:lang w:val="en-US"/>
        </w:rPr>
      </w:pPr>
    </w:p>
    <w:p w14:paraId="47DE3CDC" w14:textId="77777777" w:rsidR="000E6400" w:rsidRPr="00C862D7" w:rsidRDefault="000E6400" w:rsidP="00B43289">
      <w:pPr>
        <w:pStyle w:val="ListParagraph"/>
        <w:numPr>
          <w:ilvl w:val="7"/>
          <w:numId w:val="4"/>
        </w:numPr>
        <w:ind w:left="1134"/>
        <w:rPr>
          <w:rFonts w:cs="Times New Roman"/>
          <w:lang w:val="en-US"/>
        </w:rPr>
      </w:pPr>
      <w:r w:rsidRPr="00C862D7">
        <w:rPr>
          <w:rFonts w:cs="Times New Roman"/>
          <w:lang w:val="en-US"/>
        </w:rPr>
        <w:t>Penyebab</w:t>
      </w:r>
    </w:p>
    <w:p w14:paraId="24C6EE06" w14:textId="382E44BC" w:rsidR="004C2360" w:rsidRPr="00A478AB" w:rsidRDefault="000E6400" w:rsidP="00A478AB">
      <w:pPr>
        <w:pStyle w:val="ListParagraph"/>
        <w:ind w:left="851"/>
        <w:rPr>
          <w:rFonts w:cs="Times New Roman"/>
          <w:lang w:val="en-US"/>
        </w:rPr>
      </w:pPr>
      <w:r w:rsidRPr="00C862D7">
        <w:rPr>
          <w:rFonts w:cs="Times New Roman"/>
          <w:i/>
          <w:iCs/>
          <w:lang w:val="en-US"/>
        </w:rPr>
        <w:t>Scab</w:t>
      </w:r>
      <w:r w:rsidRPr="00C862D7">
        <w:rPr>
          <w:rFonts w:cs="Times New Roman"/>
          <w:lang w:val="en-US"/>
        </w:rPr>
        <w:t xml:space="preserve"> disebabkan oleh jamur yang memiliki gejala bulat telur, gabus, dan kerusakan berbentuk bulat pada permukaan buah jambu biji. Kerusakan ini mempengaruhi daging di bawahnya, mengurangi kualitas buah dan nilai produksi</w:t>
      </w:r>
      <w:r w:rsidRPr="00C862D7">
        <w:rPr>
          <w:rFonts w:cs="Times New Roman"/>
        </w:rPr>
        <w:t xml:space="preserve"> </w:t>
      </w:r>
      <w:r w:rsidRPr="00C862D7">
        <w:rPr>
          <w:rFonts w:cs="Times New Roman"/>
          <w:lang w:val="en-US"/>
        </w:rPr>
        <w:t xml:space="preserve">Jamur terutama mempengaruhi buah-buahan mentah, yang menciptakan gelap dan kerusakan kudis coklat berdiameter 2-4mm. Kulit buah di bawah proses pematangan berubah menjadi lunak dan menghiasi coklat muda hingga coklat tua. Kelembaban relatif tinggi merusak buah-buahan di permukaan tanah yang ditutupi dengan dedaunan tebal. Buah-buahan yang jatuh telah sangat dirugikan. </w:t>
      </w:r>
      <w:r w:rsidRPr="00C862D7">
        <w:rPr>
          <w:rFonts w:cs="Times New Roman"/>
          <w:lang w:val="en-US"/>
        </w:rPr>
        <w:fldChar w:fldCharType="begin" w:fldLock="1"/>
      </w:r>
      <w:r w:rsidR="00184B2D" w:rsidRPr="00C862D7">
        <w:rPr>
          <w:rFonts w:cs="Times New Roman"/>
          <w:lang w:val="en-US"/>
        </w:rPr>
        <w:instrText>ADDIN CSL_CITATION {"citationItems":[{"id":"ITEM-1","itemData":{"DOI":"10.1016/J.DIB.2022.108174","ISSN":"2352-3409","abstract":"Guava (Psidium guajava) is a delicious fruit native to Mexico, Central or South America, and the Caribbean region. It's high in vitamin C, Calcium, Pectins and is a good source of fiber. Due to concerns with natural and environmental resources, technical issues, and other impediments, the production level decreases day-to-day. However, we'll concentrate on the most critical challenges, such as infections that affect guava plants, fruits, and disease outbreak prevention through early identification. Besides, the early recognition of guava disease using the expert system will lead to higher yields that will eventually help guava farmers reduce their economic losses. In the recent era, image processing and computer vision have been broadly applied to recognize multiple diseases that are not identified with the naked eyes. This article presents a dataset of guava images containing both leaves and fruit images (diseases affected and disease-free) are classified into six classes: for guava fruits-Phytophthora, Scab, Styler end Rot, and Disease-free fruit, and for guava leaves-Red Rust, and diseases-free leave. All images are basically captured from the guava garden located at Bangladesh Agricultural University in July when the guava fruits are almost ripened, and the infections are found in guava plants. This dataset is mainly for those researchers who work with computer vision, machine learning, and deep learning to develop a system that recognizes the guava disease to assist guava farmers in their cultivation.","author":[{"dropping-particle":"","family":"Rajbongshi","given":"Aditya","non-dropping-particle":"","parse-names":false,"suffix":""},{"dropping-particle":"","family":"Sazzad","given":"Sadia","non-dropping-particle":"","parse-names":false,"suffix":""},{"dropping-particle":"","family":"Shakil","given":"Rashiduzzaman","non-dropping-particle":"","parse-names":false,"suffix":""},{"dropping-particle":"","family":"Akter","given":"Bonna","non-dropping-particle":"","parse-names":false,"suffix":""},{"dropping-particle":"","family":"Sara","given":"Umme","non-dropping-particle":"","parse-names":false,"suffix":""}],"container-title":"Data in Brief","id":"ITEM-1","issued":{"date-parts":[["2022","6","1"]]},"page":"108174","publisher":"Elsevier","title":"A comprehensive guava leaves and fruits dataset for guava disease recognition","type":"article-journal","volume":"42"},"uris":["http://www.mendeley.com/documents/?uuid=287e6cfa-aa0f-31d4-85c7-f887b73bf566"]}],"mendeley":{"formattedCitation":"(Rajbongshi et al., 2022)","plainTextFormattedCitation":"(Rajbongshi et al., 2022)","previouslyFormattedCitation":"(Rajbongshi et al., 2022)"},"properties":{"noteIndex":0},"schema":"https://github.com/citation-style-language/schema/raw/master/csl-citation.json"}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(Rajbongshi et al., 2022)</w:t>
      </w:r>
      <w:r w:rsidRPr="00C862D7">
        <w:rPr>
          <w:rFonts w:cs="Times New Roman"/>
          <w:lang w:val="en-US"/>
        </w:rPr>
        <w:fldChar w:fldCharType="end"/>
      </w:r>
    </w:p>
    <w:p w14:paraId="7B6104DB" w14:textId="7EA61F16" w:rsidR="000E6400" w:rsidRPr="00C862D7" w:rsidRDefault="000E6400" w:rsidP="00B43289">
      <w:pPr>
        <w:pStyle w:val="ListParagraph"/>
        <w:numPr>
          <w:ilvl w:val="7"/>
          <w:numId w:val="4"/>
        </w:numPr>
        <w:ind w:left="1134"/>
        <w:rPr>
          <w:rFonts w:cs="Times New Roman"/>
          <w:lang w:val="en-US"/>
        </w:rPr>
      </w:pPr>
      <w:r w:rsidRPr="00C862D7">
        <w:rPr>
          <w:rFonts w:cs="Times New Roman"/>
          <w:lang w:val="en-US"/>
        </w:rPr>
        <w:t>Pengendalian</w:t>
      </w:r>
    </w:p>
    <w:p w14:paraId="46039710" w14:textId="3B51394A" w:rsidR="004C2360" w:rsidRPr="00C862D7" w:rsidRDefault="004C2360" w:rsidP="004C2360">
      <w:pPr>
        <w:pStyle w:val="ListParagraph"/>
        <w:ind w:left="851" w:firstLine="0"/>
        <w:rPr>
          <w:rFonts w:cs="Times New Roman"/>
          <w:lang w:val="en-US"/>
        </w:rPr>
      </w:pPr>
      <w:r w:rsidRPr="00C862D7">
        <w:rPr>
          <w:rFonts w:cs="Times New Roman"/>
          <w:lang w:val="en-US"/>
        </w:rPr>
        <w:t>Berikut ini beberapa pengendalian yang bisa dilakukan untuk menangani penyakit kudis pada buah jambu :</w:t>
      </w:r>
    </w:p>
    <w:p w14:paraId="540440BD" w14:textId="449A76D8" w:rsidR="000E6400" w:rsidRPr="00C862D7" w:rsidRDefault="000E6400">
      <w:pPr>
        <w:pStyle w:val="ListParagraph"/>
        <w:numPr>
          <w:ilvl w:val="0"/>
          <w:numId w:val="11"/>
        </w:numPr>
        <w:ind w:left="1276"/>
        <w:rPr>
          <w:rFonts w:cs="Times New Roman"/>
          <w:lang w:val="en-US"/>
        </w:rPr>
      </w:pPr>
      <w:r w:rsidRPr="00C862D7">
        <w:rPr>
          <w:rFonts w:cs="Times New Roman"/>
          <w:lang w:val="en-US"/>
        </w:rPr>
        <w:t xml:space="preserve">Pertahankan jarak tanam yang direkomendasikan (5-6m </w:t>
      </w:r>
      <w:r w:rsidR="00491725" w:rsidRPr="00C862D7">
        <w:rPr>
          <w:rFonts w:cs="Times New Roman"/>
          <w:lang w:val="en-US"/>
        </w:rPr>
        <w:t>×</w:t>
      </w:r>
      <w:r w:rsidRPr="00C862D7">
        <w:rPr>
          <w:rFonts w:cs="Times New Roman"/>
          <w:lang w:val="en-US"/>
        </w:rPr>
        <w:t xml:space="preserve"> 5-6m).</w:t>
      </w:r>
    </w:p>
    <w:p w14:paraId="4234842D" w14:textId="0C0241A3" w:rsidR="000E6400" w:rsidRPr="00C862D7" w:rsidRDefault="000E6400">
      <w:pPr>
        <w:pStyle w:val="ListParagraph"/>
        <w:numPr>
          <w:ilvl w:val="0"/>
          <w:numId w:val="11"/>
        </w:numPr>
        <w:ind w:left="1276"/>
        <w:rPr>
          <w:rFonts w:cs="Times New Roman"/>
          <w:lang w:val="en-US"/>
        </w:rPr>
      </w:pPr>
      <w:r w:rsidRPr="00C862D7">
        <w:rPr>
          <w:rFonts w:cs="Times New Roman"/>
          <w:lang w:val="en-US"/>
        </w:rPr>
        <w:t>Buang cabang yang berlebih dan rusak setelah panen</w:t>
      </w:r>
      <w:r w:rsidR="004152B7" w:rsidRPr="00C862D7">
        <w:rPr>
          <w:rFonts w:cs="Times New Roman"/>
          <w:lang w:val="en-US"/>
        </w:rPr>
        <w:t>.</w:t>
      </w:r>
    </w:p>
    <w:p w14:paraId="73BF934D" w14:textId="4D9CBDC4" w:rsidR="000E6400" w:rsidRPr="00C862D7" w:rsidRDefault="000E6400">
      <w:pPr>
        <w:pStyle w:val="ListParagraph"/>
        <w:numPr>
          <w:ilvl w:val="0"/>
          <w:numId w:val="11"/>
        </w:numPr>
        <w:ind w:left="1276" w:hanging="357"/>
        <w:rPr>
          <w:rFonts w:cs="Times New Roman"/>
          <w:lang w:val="en-US"/>
        </w:rPr>
      </w:pPr>
      <w:r w:rsidRPr="00C862D7">
        <w:rPr>
          <w:rFonts w:cs="Times New Roman"/>
          <w:lang w:val="en-US"/>
        </w:rPr>
        <w:t>Tutupi buah-buahan dengan kertas atau kantong plastik dengan satu sisi terbuka di panggung kecil</w:t>
      </w:r>
      <w:r w:rsidR="004152B7" w:rsidRPr="00C862D7">
        <w:rPr>
          <w:rFonts w:cs="Times New Roman"/>
          <w:lang w:val="en-US"/>
        </w:rPr>
        <w:t>.</w:t>
      </w:r>
    </w:p>
    <w:p w14:paraId="6B359465" w14:textId="63F1A987" w:rsidR="004C2360" w:rsidRPr="00A478AB" w:rsidRDefault="000E6400" w:rsidP="00A478AB">
      <w:pPr>
        <w:pStyle w:val="ListParagraph"/>
        <w:numPr>
          <w:ilvl w:val="0"/>
          <w:numId w:val="11"/>
        </w:numPr>
        <w:ind w:left="1276"/>
        <w:rPr>
          <w:rFonts w:cs="Times New Roman"/>
          <w:lang w:val="en-US"/>
        </w:rPr>
      </w:pPr>
      <w:r w:rsidRPr="00C862D7">
        <w:rPr>
          <w:rFonts w:cs="Times New Roman"/>
          <w:lang w:val="en-US"/>
        </w:rPr>
        <w:t>Kendalikan serangga</w:t>
      </w:r>
      <w:r w:rsidR="00D64CAB" w:rsidRPr="00C862D7">
        <w:rPr>
          <w:rFonts w:cs="Times New Roman"/>
          <w:lang w:val="en-US"/>
        </w:rPr>
        <w:t xml:space="preserve"> kepik</w:t>
      </w:r>
      <w:r w:rsidRPr="00C862D7">
        <w:rPr>
          <w:rFonts w:cs="Times New Roman"/>
          <w:lang w:val="en-US"/>
        </w:rPr>
        <w:t xml:space="preserve"> </w:t>
      </w:r>
      <w:r w:rsidRPr="00C862D7">
        <w:rPr>
          <w:rFonts w:cs="Times New Roman"/>
          <w:i/>
          <w:iCs/>
          <w:lang w:val="en-US"/>
        </w:rPr>
        <w:t>Helopeltis</w:t>
      </w:r>
      <w:r w:rsidR="00D64CAB" w:rsidRPr="00C862D7">
        <w:rPr>
          <w:rFonts w:cs="Times New Roman"/>
          <w:i/>
          <w:iCs/>
          <w:lang w:val="en-US"/>
        </w:rPr>
        <w:t xml:space="preserve"> </w:t>
      </w:r>
      <w:r w:rsidR="0067069B" w:rsidRPr="00C862D7">
        <w:rPr>
          <w:rFonts w:cs="Times New Roman"/>
          <w:i/>
          <w:iCs/>
          <w:lang w:val="en-US"/>
        </w:rPr>
        <w:t>S</w:t>
      </w:r>
      <w:r w:rsidR="00D64CAB" w:rsidRPr="00C862D7">
        <w:rPr>
          <w:rFonts w:cs="Times New Roman"/>
          <w:i/>
          <w:iCs/>
          <w:lang w:val="en-US"/>
        </w:rPr>
        <w:t>pp</w:t>
      </w:r>
      <w:r w:rsidRPr="00C862D7">
        <w:rPr>
          <w:rFonts w:cs="Times New Roman"/>
          <w:lang w:val="en-US"/>
        </w:rPr>
        <w:t xml:space="preserve"> untuk mengurangi inisiasi penyakit</w:t>
      </w:r>
      <w:r w:rsidR="004152B7" w:rsidRPr="00C862D7">
        <w:rPr>
          <w:rFonts w:cs="Times New Roman"/>
          <w:lang w:val="en-US"/>
        </w:rPr>
        <w:t>.</w:t>
      </w:r>
    </w:p>
    <w:p w14:paraId="43551BAC" w14:textId="370BD0C4" w:rsidR="000E6400" w:rsidRPr="00C862D7" w:rsidRDefault="000E6400">
      <w:pPr>
        <w:pStyle w:val="ListParagraph"/>
        <w:numPr>
          <w:ilvl w:val="0"/>
          <w:numId w:val="28"/>
        </w:numPr>
        <w:ind w:left="709"/>
        <w:rPr>
          <w:rFonts w:cs="Times New Roman"/>
          <w:i/>
          <w:iCs/>
          <w:lang w:val="en-US"/>
        </w:rPr>
      </w:pPr>
      <w:r w:rsidRPr="00C862D7">
        <w:rPr>
          <w:rFonts w:cs="Times New Roman"/>
          <w:i/>
          <w:iCs/>
          <w:lang w:val="en-US"/>
        </w:rPr>
        <w:lastRenderedPageBreak/>
        <w:t>Sty</w:t>
      </w:r>
      <w:r w:rsidR="004152B7" w:rsidRPr="00C862D7">
        <w:rPr>
          <w:rFonts w:cs="Times New Roman"/>
          <w:i/>
          <w:iCs/>
          <w:lang w:val="en-US"/>
        </w:rPr>
        <w:t>la</w:t>
      </w:r>
      <w:r w:rsidRPr="00C862D7">
        <w:rPr>
          <w:rFonts w:cs="Times New Roman"/>
          <w:i/>
          <w:iCs/>
          <w:lang w:val="en-US"/>
        </w:rPr>
        <w:t xml:space="preserve">r </w:t>
      </w:r>
      <w:r w:rsidR="00FB376D" w:rsidRPr="00C862D7">
        <w:rPr>
          <w:rFonts w:cs="Times New Roman"/>
          <w:i/>
          <w:iCs/>
          <w:lang w:val="en-US"/>
        </w:rPr>
        <w:t>e</w:t>
      </w:r>
      <w:r w:rsidRPr="00C862D7">
        <w:rPr>
          <w:rFonts w:cs="Times New Roman"/>
          <w:i/>
          <w:iCs/>
          <w:lang w:val="en-US"/>
        </w:rPr>
        <w:t xml:space="preserve">nd Rot </w:t>
      </w:r>
      <w:r w:rsidRPr="00C862D7">
        <w:rPr>
          <w:rFonts w:cs="Times New Roman"/>
          <w:lang w:val="en-US"/>
        </w:rPr>
        <w:t>/ busuk pangkal buah</w:t>
      </w:r>
    </w:p>
    <w:p w14:paraId="5F602F55" w14:textId="77777777" w:rsidR="00102EFD" w:rsidRPr="00C862D7" w:rsidRDefault="000E6400" w:rsidP="00125E26">
      <w:pPr>
        <w:pStyle w:val="ListParagraph"/>
        <w:keepNext/>
        <w:spacing w:line="240" w:lineRule="auto"/>
        <w:ind w:left="709" w:firstLine="0"/>
        <w:jc w:val="center"/>
        <w:rPr>
          <w:rFonts w:cs="Times New Roman"/>
        </w:rPr>
      </w:pPr>
      <w:r w:rsidRPr="00C862D7">
        <w:rPr>
          <w:rFonts w:cs="Times New Roman"/>
          <w:noProof/>
        </w:rPr>
        <w:drawing>
          <wp:inline distT="0" distB="0" distL="0" distR="0" wp14:anchorId="634F848E" wp14:editId="578C9214">
            <wp:extent cx="1487604" cy="12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5300"/>
                    <a:stretch/>
                  </pic:blipFill>
                  <pic:spPr bwMode="auto">
                    <a:xfrm>
                      <a:off x="0" y="0"/>
                      <a:ext cx="1487604"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47793A97" w14:textId="5B54C61E" w:rsidR="00102EFD" w:rsidRPr="00C862D7" w:rsidRDefault="00102EFD" w:rsidP="00102EFD">
      <w:pPr>
        <w:pStyle w:val="Caption"/>
        <w:spacing w:after="0"/>
        <w:ind w:left="709"/>
        <w:jc w:val="center"/>
        <w:rPr>
          <w:rFonts w:cs="Times New Roman"/>
        </w:rPr>
      </w:pPr>
      <w:bookmarkStart w:id="49" w:name="_Toc138145863"/>
      <w:r w:rsidRPr="00C862D7">
        <w:rPr>
          <w:rFonts w:cs="Times New Roman"/>
        </w:rPr>
        <w:t>Gambar 2.</w:t>
      </w:r>
      <w:r w:rsidR="004F5A02" w:rsidRPr="00C862D7">
        <w:rPr>
          <w:rFonts w:cs="Times New Roman"/>
        </w:rPr>
        <w:fldChar w:fldCharType="begin"/>
      </w:r>
      <w:r w:rsidR="004F5A02" w:rsidRPr="00C862D7">
        <w:rPr>
          <w:rFonts w:cs="Times New Roman"/>
        </w:rPr>
        <w:instrText xml:space="preserve"> SEQ Gambar_2. \* ARABIC </w:instrText>
      </w:r>
      <w:r w:rsidR="004F5A02" w:rsidRPr="00C862D7">
        <w:rPr>
          <w:rFonts w:cs="Times New Roman"/>
        </w:rPr>
        <w:fldChar w:fldCharType="separate"/>
      </w:r>
      <w:r w:rsidR="005D093F" w:rsidRPr="00C862D7">
        <w:rPr>
          <w:rFonts w:cs="Times New Roman"/>
          <w:noProof/>
        </w:rPr>
        <w:t>5</w:t>
      </w:r>
      <w:r w:rsidR="004F5A02" w:rsidRPr="00C862D7">
        <w:rPr>
          <w:rFonts w:cs="Times New Roman"/>
          <w:noProof/>
        </w:rPr>
        <w:fldChar w:fldCharType="end"/>
      </w:r>
      <w:r w:rsidRPr="00C862D7">
        <w:rPr>
          <w:rFonts w:cs="Times New Roman"/>
        </w:rPr>
        <w:t xml:space="preserve"> </w:t>
      </w:r>
      <w:r w:rsidRPr="00C862D7">
        <w:rPr>
          <w:rFonts w:cs="Times New Roman"/>
          <w:iCs w:val="0"/>
        </w:rPr>
        <w:t xml:space="preserve">Penyakit </w:t>
      </w:r>
      <w:r w:rsidRPr="00C862D7">
        <w:rPr>
          <w:rFonts w:cs="Times New Roman"/>
          <w:i/>
          <w:iCs w:val="0"/>
        </w:rPr>
        <w:t>styl</w:t>
      </w:r>
      <w:r w:rsidR="004152B7" w:rsidRPr="00C862D7">
        <w:rPr>
          <w:rFonts w:cs="Times New Roman"/>
          <w:i/>
          <w:iCs w:val="0"/>
        </w:rPr>
        <w:t>a</w:t>
      </w:r>
      <w:r w:rsidRPr="00C862D7">
        <w:rPr>
          <w:rFonts w:cs="Times New Roman"/>
          <w:i/>
          <w:iCs w:val="0"/>
        </w:rPr>
        <w:t>r end rot</w:t>
      </w:r>
      <w:r w:rsidRPr="00C862D7">
        <w:rPr>
          <w:rFonts w:cs="Times New Roman"/>
          <w:iCs w:val="0"/>
        </w:rPr>
        <w:t xml:space="preserve"> </w:t>
      </w:r>
      <w:bookmarkEnd w:id="49"/>
      <w:r w:rsidR="00A72FBE" w:rsidRPr="00C862D7">
        <w:rPr>
          <w:rFonts w:cs="Times New Roman"/>
        </w:rPr>
        <w:fldChar w:fldCharType="begin" w:fldLock="1"/>
      </w:r>
      <w:r w:rsidR="00184B2D" w:rsidRPr="00C862D7">
        <w:rPr>
          <w:rFonts w:cs="Times New Roman"/>
        </w:rPr>
        <w:instrText>ADDIN CSL_CITATION {"citationItems":[{"id":"ITEM-1","itemData":{"URL":"https://www.kaggle.com/datasets/noamaanabdulazeem/guava-dataset","accessed":{"date-parts":[["2023","3","28"]]},"author":[{"dropping-particle":"","family":"Noamaan Abdul Azeem","given":"","non-dropping-particle":"","parse-names":false,"suffix":""}],"id":"ITEM-1","issued":{"date-parts":[["2022"]]},"title":"Guava Dataset | Kaggle","type":"webpage"},"uris":["http://www.mendeley.com/documents/?uuid=3dbd5a30-5f31-36d1-bc0b-48813c605fb7"]}],"mendeley":{"formattedCitation":"(Noamaan Abdul Azeem, 2022)","manualFormatting":"(Azeem, 2022)","plainTextFormattedCitation":"(Noamaan Abdul Azeem, 2022)","previouslyFormattedCitation":"(Noamaan Abdul Azeem, 2022)"},"properties":{"noteIndex":0},"schema":"https://github.com/citation-style-language/schema/raw/master/csl-citation.json"}</w:instrText>
      </w:r>
      <w:r w:rsidR="00A72FBE" w:rsidRPr="00C862D7">
        <w:rPr>
          <w:rFonts w:cs="Times New Roman"/>
        </w:rPr>
        <w:fldChar w:fldCharType="separate"/>
      </w:r>
      <w:r w:rsidR="00A72FBE" w:rsidRPr="00C862D7">
        <w:rPr>
          <w:rFonts w:cs="Times New Roman"/>
          <w:noProof/>
        </w:rPr>
        <w:t>(Azeem, 2022)</w:t>
      </w:r>
      <w:r w:rsidR="00A72FBE" w:rsidRPr="00C862D7">
        <w:rPr>
          <w:rFonts w:cs="Times New Roman"/>
        </w:rPr>
        <w:fldChar w:fldCharType="end"/>
      </w:r>
    </w:p>
    <w:p w14:paraId="1A3831C2" w14:textId="77777777" w:rsidR="00A12EC4" w:rsidRPr="00C862D7" w:rsidRDefault="00A12EC4" w:rsidP="00102EFD">
      <w:pPr>
        <w:spacing w:after="0"/>
        <w:ind w:firstLine="0"/>
        <w:rPr>
          <w:rFonts w:cs="Times New Roman"/>
          <w:lang w:val="en-US"/>
        </w:rPr>
      </w:pPr>
    </w:p>
    <w:p w14:paraId="6020EBF1" w14:textId="6D84C9A2" w:rsidR="000E6400" w:rsidRPr="00C862D7" w:rsidRDefault="000E6400">
      <w:pPr>
        <w:pStyle w:val="ListParagraph"/>
        <w:numPr>
          <w:ilvl w:val="7"/>
          <w:numId w:val="28"/>
        </w:numPr>
        <w:ind w:left="1134"/>
        <w:rPr>
          <w:rFonts w:cs="Times New Roman"/>
          <w:lang w:val="en-US"/>
        </w:rPr>
      </w:pPr>
      <w:r w:rsidRPr="00C862D7">
        <w:rPr>
          <w:rFonts w:cs="Times New Roman"/>
          <w:lang w:val="en-US"/>
        </w:rPr>
        <w:t>Penyebab</w:t>
      </w:r>
    </w:p>
    <w:p w14:paraId="6A08758F" w14:textId="4B78B2B9" w:rsidR="000E6400" w:rsidRPr="00C862D7" w:rsidRDefault="000E6400" w:rsidP="002854AA">
      <w:pPr>
        <w:pStyle w:val="ListParagraph"/>
        <w:ind w:left="851"/>
        <w:rPr>
          <w:rFonts w:cs="Times New Roman"/>
          <w:lang w:val="en-US"/>
        </w:rPr>
      </w:pPr>
      <w:r w:rsidRPr="00C862D7">
        <w:rPr>
          <w:rFonts w:cs="Times New Roman"/>
          <w:i/>
          <w:iCs/>
          <w:lang w:val="en-US"/>
        </w:rPr>
        <w:t>Stylar end rot</w:t>
      </w:r>
      <w:r w:rsidRPr="00C862D7">
        <w:rPr>
          <w:rFonts w:cs="Times New Roman"/>
          <w:lang w:val="en-US"/>
        </w:rPr>
        <w:t xml:space="preserve"> atau disebut busuk pangkal buah</w:t>
      </w:r>
      <w:r w:rsidR="00AA3CB0" w:rsidRPr="00C862D7">
        <w:rPr>
          <w:rFonts w:cs="Times New Roman"/>
          <w:lang w:val="en-US"/>
        </w:rPr>
        <w:t>, menurut</w:t>
      </w:r>
      <w:r w:rsidR="004152B7" w:rsidRPr="00C862D7">
        <w:rPr>
          <w:rFonts w:cs="Times New Roman"/>
          <w:lang w:val="en-US"/>
        </w:rPr>
        <w:t xml:space="preserve"> </w:t>
      </w:r>
      <w:r w:rsidRPr="00C862D7">
        <w:rPr>
          <w:rFonts w:cs="Times New Roman"/>
          <w:lang w:val="en-US"/>
        </w:rPr>
        <w:fldChar w:fldCharType="begin" w:fldLock="1"/>
      </w:r>
      <w:r w:rsidR="00184B2D" w:rsidRPr="00C862D7">
        <w:rPr>
          <w:rFonts w:cs="Times New Roman"/>
          <w:lang w:val="en-US"/>
        </w:rPr>
        <w:instrText>ADDIN CSL_CITATION {"citationItems":[{"id":"ITEM-1","itemData":{"URL":"https://www.gardeningknowhow.com/edible/fruits/citrus/managing-fruit-with-stylar-end-rot.htm","accessed":{"date-parts":[["2023","3","8"]]},"author":[{"dropping-particle":"","family":"Mary Ellen Ellis","given":"","non-dropping-particle":"","parse-names":false,"suffix":""}],"id":"ITEM-1","issued":{"date-parts":[["2021","7","30"]]},"title":"What Is Stylar End Rot: Common Stylar End Breakdown Causes","type":"webpage"},"uris":["http://www.mendeley.com/documents/?uuid=b9aae924-7c2c-3f1a-a992-0111015b010c"]}],"mendeley":{"formattedCitation":"(Mary Ellen Ellis, 2021)","manualFormatting":"Ellis (2021)","plainTextFormattedCitation":"(Mary Ellen Ellis, 2021)","previouslyFormattedCitation":"(Mary Ellen Ellis, 2021)"},"properties":{"noteIndex":0},"schema":"https://github.com/citation-style-language/schema/raw/master/csl-citation.json"}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 xml:space="preserve">Ellis </w:t>
      </w:r>
      <w:r w:rsidR="00AA3CB0" w:rsidRPr="00C862D7">
        <w:rPr>
          <w:rFonts w:cs="Times New Roman"/>
          <w:noProof/>
          <w:lang w:val="en-US"/>
        </w:rPr>
        <w:t>(</w:t>
      </w:r>
      <w:r w:rsidR="00EC12DB" w:rsidRPr="00C862D7">
        <w:rPr>
          <w:rFonts w:cs="Times New Roman"/>
          <w:noProof/>
          <w:lang w:val="en-US"/>
        </w:rPr>
        <w:t>2021)</w:t>
      </w:r>
      <w:r w:rsidRPr="00C862D7">
        <w:rPr>
          <w:rFonts w:cs="Times New Roman"/>
          <w:lang w:val="en-US"/>
        </w:rPr>
        <w:fldChar w:fldCharType="end"/>
      </w:r>
      <w:r w:rsidRPr="00C862D7">
        <w:rPr>
          <w:rFonts w:cs="Times New Roman"/>
          <w:lang w:val="en-US"/>
        </w:rPr>
        <w:t xml:space="preserve"> </w:t>
      </w:r>
      <w:r w:rsidR="00AA3CB0" w:rsidRPr="00C862D7">
        <w:rPr>
          <w:rFonts w:cs="Times New Roman"/>
          <w:lang w:val="en-US"/>
        </w:rPr>
        <w:t xml:space="preserve">buah jambu </w:t>
      </w:r>
      <w:r w:rsidRPr="00C862D7">
        <w:rPr>
          <w:rFonts w:cs="Times New Roman"/>
          <w:lang w:val="en-US"/>
        </w:rPr>
        <w:t xml:space="preserve">mengalami gejala kerusakan pada ujung buah yang kemudian membusuk yang disebabkan oleh patogen </w:t>
      </w:r>
      <w:r w:rsidRPr="00C862D7">
        <w:rPr>
          <w:rFonts w:cs="Times New Roman"/>
          <w:i/>
          <w:iCs/>
          <w:lang w:val="en-US"/>
        </w:rPr>
        <w:t>alternaria citri</w:t>
      </w:r>
      <w:r w:rsidRPr="00C862D7">
        <w:rPr>
          <w:rFonts w:cs="Times New Roman"/>
          <w:lang w:val="en-US"/>
        </w:rPr>
        <w:t>. Buah yang tidak sehat atau rusak rentan terhadap infeksi. Infeksi dapat terjadi saat buah masih berada di pohon. Dan</w:t>
      </w:r>
      <w:r w:rsidR="006A4BE9" w:rsidRPr="00C862D7">
        <w:rPr>
          <w:rFonts w:cs="Times New Roman"/>
          <w:lang w:val="en-US"/>
        </w:rPr>
        <w:t xml:space="preserve"> menurut </w:t>
      </w:r>
      <w:r w:rsidRPr="00C862D7">
        <w:rPr>
          <w:rFonts w:cs="Times New Roman"/>
          <w:lang w:val="en-US"/>
        </w:rPr>
        <w:fldChar w:fldCharType="begin" w:fldLock="1"/>
      </w:r>
      <w:r w:rsidR="00184B2D" w:rsidRPr="00C862D7">
        <w:rPr>
          <w:rFonts w:cs="Times New Roman"/>
          <w:lang w:val="en-US"/>
        </w:rPr>
        <w:instrText>ADDIN CSL_CITATION {"citationItems":[{"id":"ITEM-1","itemData":{"DOI":"10.1016/J.DIB.2022.108174","ISSN":"2352-3409","abstract":"Guava (Psidium guajava) is a delicious fruit native to Mexico, Central or South America, and the Caribbean region. It's high in vitamin C, Calcium, Pectins and is a good source of fiber. Due to concerns with natural and environmental resources, technical issues, and other impediments, the production level decreases day-to-day. However, we'll concentrate on the most critical challenges, such as infections that affect guava plants, fruits, and disease outbreak prevention through early identification. Besides, the early recognition of guava disease using the expert system will lead to higher yields that will eventually help guava farmers reduce their economic losses. In the recent era, image processing and computer vision have been broadly applied to recognize multiple diseases that are not identified with the naked eyes. This article presents a dataset of guava images containing both leaves and fruit images (diseases affected and disease-free) are classified into six classes: for guava fruits-Phytophthora, Scab, Styler end Rot, and Disease-free fruit, and for guava leaves-Red Rust, and diseases-free leave. All images are basically captured from the guava garden located at Bangladesh Agricultural University in July when the guava fruits are almost ripened, and the infections are found in guava plants. This dataset is mainly for those researchers who work with computer vision, machine learning, and deep learning to develop a system that recognizes the guava disease to assist guava farmers in their cultivation.","author":[{"dropping-particle":"","family":"Rajbongshi","given":"Aditya","non-dropping-particle":"","parse-names":false,"suffix":""},{"dropping-particle":"","family":"Sazzad","given":"Sadia","non-dropping-particle":"","parse-names":false,"suffix":""},{"dropping-particle":"","family":"Shakil","given":"Rashiduzzaman","non-dropping-particle":"","parse-names":false,"suffix":""},{"dropping-particle":"","family":"Akter","given":"Bonna","non-dropping-particle":"","parse-names":false,"suffix":""},{"dropping-particle":"","family":"Sara","given":"Umme","non-dropping-particle":"","parse-names":false,"suffix":""}],"container-title":"Data in Brief","id":"ITEM-1","issued":{"date-parts":[["2022","6","1"]]},"page":"108174","publisher":"Elsevier","title":"A comprehensive guava leaves and fruits dataset for guava disease recognition","type":"article-journal","volume":"42"},"uris":["http://www.mendeley.com/documents/?uuid=287e6cfa-aa0f-31d4-85c7-f887b73bf566"]}],"mendeley":{"formattedCitation":"(Rajbongshi et al., 2022)","manualFormatting":"Rajbongshi, dkk., (2022)","plainTextFormattedCitation":"(Rajbongshi et al., 2022)","previouslyFormattedCitation":"(Rajbongshi et al., 2022)"},"properties":{"noteIndex":0},"schema":"https://github.com/citation-style-language/schema/raw/master/csl-citation.json"}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Rajbongsh</w:t>
      </w:r>
      <w:r w:rsidR="006A4BE9" w:rsidRPr="00C862D7">
        <w:rPr>
          <w:rFonts w:cs="Times New Roman"/>
          <w:noProof/>
          <w:lang w:val="en-US"/>
        </w:rPr>
        <w:t>i, dkk</w:t>
      </w:r>
      <w:r w:rsidR="00EC12DB" w:rsidRPr="00C862D7">
        <w:rPr>
          <w:rFonts w:cs="Times New Roman"/>
          <w:noProof/>
          <w:lang w:val="en-US"/>
        </w:rPr>
        <w:t xml:space="preserve">., </w:t>
      </w:r>
      <w:r w:rsidR="006A4BE9" w:rsidRPr="00C862D7">
        <w:rPr>
          <w:rFonts w:cs="Times New Roman"/>
          <w:noProof/>
          <w:lang w:val="en-US"/>
        </w:rPr>
        <w:t>(</w:t>
      </w:r>
      <w:r w:rsidR="00EC12DB" w:rsidRPr="00C862D7">
        <w:rPr>
          <w:rFonts w:cs="Times New Roman"/>
          <w:noProof/>
          <w:lang w:val="en-US"/>
        </w:rPr>
        <w:t>2022)</w:t>
      </w:r>
      <w:r w:rsidRPr="00C862D7">
        <w:rPr>
          <w:rFonts w:cs="Times New Roman"/>
          <w:lang w:val="en-US"/>
        </w:rPr>
        <w:fldChar w:fldCharType="end"/>
      </w:r>
      <w:r w:rsidRPr="00C862D7">
        <w:rPr>
          <w:rFonts w:cs="Times New Roman"/>
          <w:lang w:val="en-US"/>
        </w:rPr>
        <w:t xml:space="preserve"> </w:t>
      </w:r>
      <w:r w:rsidR="006A4BE9" w:rsidRPr="00C862D7">
        <w:rPr>
          <w:rFonts w:cs="Times New Roman"/>
          <w:lang w:val="en-US"/>
        </w:rPr>
        <w:t xml:space="preserve">buah jambu </w:t>
      </w:r>
      <w:r w:rsidRPr="00C862D7">
        <w:rPr>
          <w:rFonts w:cs="Times New Roman"/>
          <w:lang w:val="en-US"/>
        </w:rPr>
        <w:t>yang terkena kelembapan yang lebih tinggi menjadi rusak yang paling parah.</w:t>
      </w:r>
    </w:p>
    <w:p w14:paraId="6192D633" w14:textId="77777777" w:rsidR="000E6400" w:rsidRPr="00C862D7" w:rsidRDefault="000E6400">
      <w:pPr>
        <w:pStyle w:val="ListParagraph"/>
        <w:numPr>
          <w:ilvl w:val="7"/>
          <w:numId w:val="28"/>
        </w:numPr>
        <w:ind w:left="1134"/>
        <w:rPr>
          <w:rFonts w:cs="Times New Roman"/>
          <w:lang w:val="en-US"/>
        </w:rPr>
      </w:pPr>
      <w:r w:rsidRPr="00C862D7">
        <w:rPr>
          <w:rFonts w:cs="Times New Roman"/>
          <w:lang w:val="en-US"/>
        </w:rPr>
        <w:t>Pengendalian</w:t>
      </w:r>
    </w:p>
    <w:p w14:paraId="2C435FE8" w14:textId="67BC279E" w:rsidR="000E6400" w:rsidRPr="00C862D7" w:rsidRDefault="000E6400" w:rsidP="00125E26">
      <w:pPr>
        <w:pStyle w:val="ListParagraph"/>
        <w:ind w:left="851"/>
        <w:rPr>
          <w:rFonts w:cs="Times New Roman"/>
          <w:lang w:val="en-US"/>
        </w:rPr>
      </w:pPr>
      <w:r w:rsidRPr="00C862D7">
        <w:rPr>
          <w:rFonts w:cs="Times New Roman"/>
          <w:lang w:val="en-US"/>
        </w:rPr>
        <w:t>Penyakit dapat dicegah dengan tanah berdrainase baik, banyak sinar matahari, pupuk sesekali, air yang cukup, dan pengendalian hama.</w:t>
      </w:r>
      <w:r w:rsidRPr="00C862D7">
        <w:rPr>
          <w:rFonts w:cs="Times New Roman"/>
          <w:lang w:val="en-US"/>
        </w:rPr>
        <w:fldChar w:fldCharType="begin" w:fldLock="1"/>
      </w:r>
      <w:r w:rsidR="00184B2D" w:rsidRPr="00C862D7">
        <w:rPr>
          <w:rFonts w:cs="Times New Roman"/>
          <w:lang w:val="en-US"/>
        </w:rPr>
        <w:instrText>ADDIN CSL_CITATION {"citationItems":[{"id":"ITEM-1","itemData":{"URL":"https://www.gardeningknowhow.com/edible/fruits/citrus/managing-fruit-with-stylar-end-rot.htm","accessed":{"date-parts":[["2023","3","8"]]},"author":[{"dropping-particle":"","family":"Mary Ellen Ellis","given":"","non-dropping-particle":"","parse-names":false,"suffix":""}],"id":"ITEM-1","issued":{"date-parts":[["2021","7","30"]]},"title":"What Is Stylar End Rot: Common Stylar End Breakdown Causes","type":"webpage"},"uris":["http://www.mendeley.com/documents/?uuid=b9aae924-7c2c-3f1a-a992-0111015b010c"]}],"mendeley":{"formattedCitation":"(Mary Ellen Ellis, 2021)","manualFormatting":"( Ellis, 2021)","plainTextFormattedCitation":"(Mary Ellen Ellis, 2021)","previouslyFormattedCitation":"(Mary Ellen Ellis, 2021)"},"properties":{"noteIndex":0},"schema":"https://github.com/citation-style-language/schema/raw/master/csl-citation.json"}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 Ellis, 2021)</w:t>
      </w:r>
      <w:r w:rsidRPr="00C862D7">
        <w:rPr>
          <w:rFonts w:cs="Times New Roman"/>
          <w:lang w:val="en-US"/>
        </w:rPr>
        <w:fldChar w:fldCharType="end"/>
      </w:r>
    </w:p>
    <w:p w14:paraId="48DA8920" w14:textId="77777777" w:rsidR="00125E26" w:rsidRPr="00C862D7" w:rsidRDefault="00125E26" w:rsidP="00125E26">
      <w:pPr>
        <w:pStyle w:val="ListParagraph"/>
        <w:spacing w:after="0" w:line="276" w:lineRule="auto"/>
        <w:ind w:left="851"/>
        <w:rPr>
          <w:rFonts w:cs="Times New Roman"/>
          <w:lang w:val="en-US"/>
        </w:rPr>
      </w:pPr>
    </w:p>
    <w:p w14:paraId="2FC30BD8" w14:textId="77777777" w:rsidR="000E6400" w:rsidRPr="00C862D7" w:rsidRDefault="000E6400">
      <w:pPr>
        <w:pStyle w:val="ListParagraph"/>
        <w:numPr>
          <w:ilvl w:val="0"/>
          <w:numId w:val="28"/>
        </w:numPr>
        <w:spacing w:before="240"/>
        <w:ind w:left="709" w:hanging="357"/>
        <w:rPr>
          <w:rFonts w:cs="Times New Roman"/>
          <w:lang w:val="en-US"/>
        </w:rPr>
      </w:pPr>
      <w:r w:rsidRPr="00C862D7">
        <w:rPr>
          <w:rFonts w:cs="Times New Roman"/>
          <w:i/>
          <w:iCs/>
          <w:lang w:val="en-US"/>
        </w:rPr>
        <w:t>Phytophthora palmivora</w:t>
      </w:r>
      <w:r w:rsidRPr="00C862D7">
        <w:rPr>
          <w:rFonts w:cs="Times New Roman"/>
          <w:lang w:val="en-US"/>
        </w:rPr>
        <w:t xml:space="preserve"> / Penyakit busuk buah </w:t>
      </w:r>
    </w:p>
    <w:p w14:paraId="5A3BC796" w14:textId="77777777" w:rsidR="00125E26" w:rsidRPr="00C862D7" w:rsidRDefault="000E6400" w:rsidP="00125E26">
      <w:pPr>
        <w:pStyle w:val="ListParagraph"/>
        <w:keepNext/>
        <w:spacing w:line="240" w:lineRule="auto"/>
        <w:ind w:left="709" w:firstLine="0"/>
        <w:jc w:val="center"/>
        <w:rPr>
          <w:rFonts w:cs="Times New Roman"/>
        </w:rPr>
      </w:pPr>
      <w:r w:rsidRPr="00C862D7">
        <w:rPr>
          <w:rFonts w:cs="Times New Roman"/>
          <w:noProof/>
          <w:lang w:val="en-US"/>
        </w:rPr>
        <w:drawing>
          <wp:inline distT="0" distB="0" distL="0" distR="0" wp14:anchorId="32349DCC" wp14:editId="46CCF217">
            <wp:extent cx="1301826" cy="12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01826" cy="1260000"/>
                    </a:xfrm>
                    <a:prstGeom prst="rect">
                      <a:avLst/>
                    </a:prstGeom>
                  </pic:spPr>
                </pic:pic>
              </a:graphicData>
            </a:graphic>
          </wp:inline>
        </w:drawing>
      </w:r>
    </w:p>
    <w:p w14:paraId="68AA18A9" w14:textId="379A279B" w:rsidR="0013284D" w:rsidRPr="00C862D7" w:rsidRDefault="00125E26" w:rsidP="00125E26">
      <w:pPr>
        <w:pStyle w:val="Caption"/>
        <w:ind w:left="709"/>
        <w:jc w:val="center"/>
        <w:rPr>
          <w:rFonts w:cs="Times New Roman"/>
        </w:rPr>
      </w:pPr>
      <w:bookmarkStart w:id="50" w:name="_Toc138145864"/>
      <w:r w:rsidRPr="00C862D7">
        <w:rPr>
          <w:rFonts w:cs="Times New Roman"/>
        </w:rPr>
        <w:t>Gambar 2.</w:t>
      </w:r>
      <w:r w:rsidR="004F5A02" w:rsidRPr="00C862D7">
        <w:rPr>
          <w:rFonts w:cs="Times New Roman"/>
        </w:rPr>
        <w:fldChar w:fldCharType="begin"/>
      </w:r>
      <w:r w:rsidR="004F5A02" w:rsidRPr="00C862D7">
        <w:rPr>
          <w:rFonts w:cs="Times New Roman"/>
        </w:rPr>
        <w:instrText xml:space="preserve"> SEQ Gambar_2. \* ARABIC </w:instrText>
      </w:r>
      <w:r w:rsidR="004F5A02" w:rsidRPr="00C862D7">
        <w:rPr>
          <w:rFonts w:cs="Times New Roman"/>
        </w:rPr>
        <w:fldChar w:fldCharType="separate"/>
      </w:r>
      <w:r w:rsidR="005D093F" w:rsidRPr="00C862D7">
        <w:rPr>
          <w:rFonts w:cs="Times New Roman"/>
          <w:noProof/>
        </w:rPr>
        <w:t>6</w:t>
      </w:r>
      <w:r w:rsidR="004F5A02" w:rsidRPr="00C862D7">
        <w:rPr>
          <w:rFonts w:cs="Times New Roman"/>
          <w:noProof/>
        </w:rPr>
        <w:fldChar w:fldCharType="end"/>
      </w:r>
      <w:r w:rsidRPr="00C862D7">
        <w:rPr>
          <w:rFonts w:cs="Times New Roman"/>
        </w:rPr>
        <w:t xml:space="preserve"> </w:t>
      </w:r>
      <w:r w:rsidRPr="00C862D7">
        <w:rPr>
          <w:rFonts w:cs="Times New Roman"/>
          <w:iCs w:val="0"/>
        </w:rPr>
        <w:t xml:space="preserve">Penyakit </w:t>
      </w:r>
      <w:r w:rsidRPr="00C862D7">
        <w:rPr>
          <w:rFonts w:cs="Times New Roman"/>
          <w:i/>
          <w:iCs w:val="0"/>
        </w:rPr>
        <w:t>phytopthora palmivora</w:t>
      </w:r>
      <w:r w:rsidRPr="00C862D7">
        <w:rPr>
          <w:rFonts w:cs="Times New Roman"/>
          <w:iCs w:val="0"/>
        </w:rPr>
        <w:t xml:space="preserve"> </w:t>
      </w:r>
      <w:bookmarkEnd w:id="50"/>
      <w:r w:rsidR="00A72FBE" w:rsidRPr="00C862D7">
        <w:rPr>
          <w:rFonts w:cs="Times New Roman"/>
        </w:rPr>
        <w:fldChar w:fldCharType="begin" w:fldLock="1"/>
      </w:r>
      <w:r w:rsidR="00184B2D" w:rsidRPr="00C862D7">
        <w:rPr>
          <w:rFonts w:cs="Times New Roman"/>
        </w:rPr>
        <w:instrText>ADDIN CSL_CITATION {"citationItems":[{"id":"ITEM-1","itemData":{"URL":"https://www.kaggle.com/datasets/noamaanabdulazeem/guava-dataset","accessed":{"date-parts":[["2023","3","28"]]},"author":[{"dropping-particle":"","family":"Noamaan Abdul Azeem","given":"","non-dropping-particle":"","parse-names":false,"suffix":""}],"id":"ITEM-1","issued":{"date-parts":[["2022"]]},"title":"Guava Dataset | Kaggle","type":"webpage"},"uris":["http://www.mendeley.com/documents/?uuid=3dbd5a30-5f31-36d1-bc0b-48813c605fb7"]}],"mendeley":{"formattedCitation":"(Noamaan Abdul Azeem, 2022)","manualFormatting":"(Azeem, 2022)","plainTextFormattedCitation":"(Noamaan Abdul Azeem, 2022)","previouslyFormattedCitation":"(Noamaan Abdul Azeem, 2022)"},"properties":{"noteIndex":0},"schema":"https://github.com/citation-style-language/schema/raw/master/csl-citation.json"}</w:instrText>
      </w:r>
      <w:r w:rsidR="00A72FBE" w:rsidRPr="00C862D7">
        <w:rPr>
          <w:rFonts w:cs="Times New Roman"/>
        </w:rPr>
        <w:fldChar w:fldCharType="separate"/>
      </w:r>
      <w:r w:rsidR="00A72FBE" w:rsidRPr="00C862D7">
        <w:rPr>
          <w:rFonts w:cs="Times New Roman"/>
          <w:noProof/>
        </w:rPr>
        <w:t>(Azeem, 2022)</w:t>
      </w:r>
      <w:r w:rsidR="00A72FBE" w:rsidRPr="00C862D7">
        <w:rPr>
          <w:rFonts w:cs="Times New Roman"/>
        </w:rPr>
        <w:fldChar w:fldCharType="end"/>
      </w:r>
    </w:p>
    <w:p w14:paraId="4EC11F9F" w14:textId="1A1CF06A" w:rsidR="000E6400" w:rsidRDefault="000E6400">
      <w:pPr>
        <w:pStyle w:val="ListParagraph"/>
        <w:numPr>
          <w:ilvl w:val="7"/>
          <w:numId w:val="28"/>
        </w:numPr>
        <w:ind w:left="1134"/>
        <w:rPr>
          <w:rFonts w:cs="Times New Roman"/>
          <w:lang w:val="en-US"/>
        </w:rPr>
      </w:pPr>
      <w:r w:rsidRPr="00C862D7">
        <w:rPr>
          <w:rFonts w:cs="Times New Roman"/>
          <w:lang w:val="en-US"/>
        </w:rPr>
        <w:t>Penyebab</w:t>
      </w:r>
    </w:p>
    <w:p w14:paraId="61E6E536" w14:textId="501393E1" w:rsidR="000E6400" w:rsidRPr="00C862D7" w:rsidRDefault="000E6400" w:rsidP="002854AA">
      <w:pPr>
        <w:pStyle w:val="ListParagraph"/>
        <w:ind w:left="851"/>
        <w:rPr>
          <w:rFonts w:cs="Times New Roman"/>
          <w:lang w:val="en-US"/>
        </w:rPr>
      </w:pPr>
      <w:r w:rsidRPr="00C862D7">
        <w:rPr>
          <w:rFonts w:cs="Times New Roman"/>
          <w:lang w:val="en-US"/>
        </w:rPr>
        <w:t xml:space="preserve">Buah yang terinfeksi busuk </w:t>
      </w:r>
      <w:r w:rsidR="00D15D96" w:rsidRPr="00C862D7">
        <w:rPr>
          <w:rFonts w:cs="Times New Roman"/>
          <w:i/>
          <w:iCs/>
          <w:lang w:val="en-US"/>
        </w:rPr>
        <w:t>p</w:t>
      </w:r>
      <w:r w:rsidRPr="00C862D7">
        <w:rPr>
          <w:rFonts w:cs="Times New Roman"/>
          <w:i/>
          <w:iCs/>
          <w:lang w:val="en-US"/>
        </w:rPr>
        <w:t>hytophthora</w:t>
      </w:r>
      <w:r w:rsidRPr="00C862D7">
        <w:rPr>
          <w:rFonts w:cs="Times New Roman"/>
          <w:lang w:val="en-US"/>
        </w:rPr>
        <w:t xml:space="preserve"> </w:t>
      </w:r>
      <w:r w:rsidR="00700272" w:rsidRPr="00C862D7">
        <w:rPr>
          <w:rFonts w:cs="Times New Roman"/>
          <w:lang w:val="en-US"/>
        </w:rPr>
        <w:t>tampak berwarna</w:t>
      </w:r>
      <w:r w:rsidRPr="00C862D7">
        <w:rPr>
          <w:rFonts w:cs="Times New Roman"/>
          <w:lang w:val="en-US"/>
        </w:rPr>
        <w:t xml:space="preserve"> coklat keabu-abuan dan basah kuyup dengan </w:t>
      </w:r>
      <w:r w:rsidR="00700272" w:rsidRPr="00C862D7">
        <w:rPr>
          <w:rFonts w:cs="Times New Roman"/>
          <w:lang w:val="en-US"/>
        </w:rPr>
        <w:t>bagian tengah berwarna</w:t>
      </w:r>
      <w:r w:rsidRPr="00C862D7">
        <w:rPr>
          <w:rFonts w:cs="Times New Roman"/>
          <w:lang w:val="en-US"/>
        </w:rPr>
        <w:t xml:space="preserve"> hitam</w:t>
      </w:r>
      <w:r w:rsidR="00745967">
        <w:rPr>
          <w:rFonts w:cs="Times New Roman"/>
          <w:lang w:val="en-US"/>
        </w:rPr>
        <w:t xml:space="preserve"> </w:t>
      </w:r>
      <w:r w:rsidRPr="00C862D7">
        <w:rPr>
          <w:rFonts w:cs="Times New Roman"/>
          <w:lang w:val="en-US"/>
        </w:rPr>
        <w:lastRenderedPageBreak/>
        <w:t xml:space="preserve">keabu-abuan. Penyakit ini muncul dalam bentuk pertumbuhan miselium putih bertepung di atas buah. </w:t>
      </w:r>
      <w:r w:rsidRPr="00C862D7">
        <w:rPr>
          <w:rFonts w:cs="Times New Roman"/>
          <w:lang w:val="en-US"/>
        </w:rPr>
        <w:fldChar w:fldCharType="begin" w:fldLock="1"/>
      </w:r>
      <w:r w:rsidR="00184B2D" w:rsidRPr="00C862D7">
        <w:rPr>
          <w:rFonts w:cs="Times New Roman"/>
          <w:lang w:val="en-US"/>
        </w:rPr>
        <w:instrText>ADDIN CSL_CITATION {"citationItems":[{"id":"ITEM-1","itemData":{"DOI":"10.1007/1-4020-2607-2_4","author":[{"dropping-particle":"","family":"Misra","given":"A. K.","non-dropping-particle":"","parse-names":false,"suffix":""}],"container-title":"Diseases of Fruits and Vegetables: Volume II","id":"ITEM-1","issue":"December","issued":{"date-parts":[["2006"]]},"page":"81-119","title":"Guava Diseases — their Symptoms, Causes and Management","type":"article-journal"},"uris":["http://www.mendeley.com/documents/?uuid=a75a245d-68e2-48fd-bfd2-9ceaa1e459c1"]}],"mendeley":{"formattedCitation":"(Misra, 2006)","plainTextFormattedCitation":"(Misra, 2006)","previouslyFormattedCitation":"(Misra, 2006)"},"properties":{"noteIndex":0},"schema":"https://github.com/citation-style-language/schema/raw/master/csl-citation.json"}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(Misra, 2006)</w:t>
      </w:r>
      <w:r w:rsidRPr="00C862D7">
        <w:rPr>
          <w:rFonts w:cs="Times New Roman"/>
          <w:lang w:val="en-US"/>
        </w:rPr>
        <w:fldChar w:fldCharType="end"/>
      </w:r>
    </w:p>
    <w:p w14:paraId="71F42946" w14:textId="3FCCD32E" w:rsidR="000E6400" w:rsidRPr="00C862D7" w:rsidRDefault="000E6400" w:rsidP="002854AA">
      <w:pPr>
        <w:pStyle w:val="ListParagraph"/>
        <w:ind w:left="851"/>
        <w:rPr>
          <w:rFonts w:cs="Times New Roman"/>
          <w:lang w:val="en-US"/>
        </w:rPr>
      </w:pPr>
      <w:r w:rsidRPr="00C862D7">
        <w:rPr>
          <w:rFonts w:cs="Times New Roman"/>
          <w:lang w:val="en-US"/>
        </w:rPr>
        <w:t xml:space="preserve">Jamur yang menginfeksi buah dapat bersumber dari tanah, batang yang sakit kanker batang, buah yang sakit, dan tumbuhan inang lain. </w:t>
      </w:r>
      <w:r w:rsidRPr="00C862D7">
        <w:rPr>
          <w:rFonts w:cs="Times New Roman"/>
          <w:i/>
          <w:iCs/>
          <w:lang w:val="en-US"/>
        </w:rPr>
        <w:t>Phytophthora palmivora</w:t>
      </w:r>
      <w:r w:rsidRPr="00C862D7">
        <w:rPr>
          <w:rFonts w:cs="Times New Roman"/>
          <w:lang w:val="en-US"/>
        </w:rPr>
        <w:t xml:space="preserve"> </w:t>
      </w:r>
      <w:r w:rsidR="00734979" w:rsidRPr="00C862D7">
        <w:rPr>
          <w:rFonts w:cs="Times New Roman"/>
          <w:lang w:val="en-US"/>
        </w:rPr>
        <w:t>akan</w:t>
      </w:r>
      <w:r w:rsidRPr="00C862D7">
        <w:rPr>
          <w:rFonts w:cs="Times New Roman"/>
          <w:lang w:val="en-US"/>
        </w:rPr>
        <w:t>bertahan dalam tanah</w:t>
      </w:r>
      <w:r w:rsidR="00734979" w:rsidRPr="00C862D7">
        <w:rPr>
          <w:rFonts w:cs="Times New Roman"/>
          <w:lang w:val="en-US"/>
        </w:rPr>
        <w:t>, d</w:t>
      </w:r>
      <w:r w:rsidRPr="00C862D7">
        <w:rPr>
          <w:rFonts w:cs="Times New Roman"/>
          <w:lang w:val="en-US"/>
        </w:rPr>
        <w:t xml:space="preserve">ari sini jamur dapat terbawa oleh percikan air hujan ke buah-buah yang dekat tanah. Setelah mengadakan infeksi, dalam waktu beberapa hari jamur pada buah sudah dapat menghasilkan banyak sporangium (bagian tubuh jamur yang berfungsi sebagai tempat pembentukan spora). </w:t>
      </w:r>
      <w:r w:rsidRPr="00C862D7">
        <w:rPr>
          <w:rFonts w:cs="Times New Roman"/>
          <w:i/>
          <w:iCs/>
          <w:lang w:val="en-US"/>
        </w:rPr>
        <w:t>Sporangium</w:t>
      </w:r>
      <w:r w:rsidRPr="00C862D7">
        <w:rPr>
          <w:rFonts w:cs="Times New Roman"/>
          <w:lang w:val="en-US"/>
        </w:rPr>
        <w:t xml:space="preserve"> ini dapat terbawa oleh percikan air, atau oleh angin, dan mencapai buah yang lebih tinggi. </w:t>
      </w:r>
      <w:r w:rsidRPr="00C862D7">
        <w:rPr>
          <w:rFonts w:cs="Times New Roman"/>
          <w:lang w:val="en-US"/>
        </w:rPr>
        <w:fldChar w:fldCharType="begin" w:fldLock="1"/>
      </w:r>
      <w:r w:rsidR="00B65D02">
        <w:rPr>
          <w:rFonts w:cs="Times New Roman"/>
          <w:lang w:val="en-US"/>
        </w:rPr>
        <w:instrText>ADDIN CSL_CITATION {"citationItems":[{"id":"ITEM-1","itemData":{"URL":"https://dpkp.jogjaprov.go.id/baca/Mengenal+Penyakit+Busuk+Buah+%28Phytophthora+palmivora%29+Pada+Kakao/180521/ce8738c6d0c64e87b2a7ca431858ce824c0b04f417d21435726d70242c657de8316","accessed":{"date-parts":[["2023","2","22"]]},"author":[{"dropping-particle":"","family":"Kurniawati","given":"Dewi","non-dropping-particle":"","parse-names":false,"suffix":""}],"id":"ITEM-1","issued":{"date-parts":[["2021"]]},"title":"Mengenal Penyakit Busuk Buah (Phytophthora palmivora) Pada Kakao - Website Resmi DPKP DIY","type":"webpage"},"uris":["http://www.mendeley.com/documents/?uuid=7368330f-2960-3c68-a75c-8a9dacbc0b8d"]}],"mendeley":{"formattedCitation":"(Kurniawati, 2021)","manualFormatting":"(Kurniawati, 2021)","plainTextFormattedCitation":"(Kurniawati, 2021)","previouslyFormattedCitation":"(Kurniawati, 2021)"},"properties":{"noteIndex":0},"schema":"https://github.com/citation-style-language/schema/raw/master/csl-citation.json"}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 xml:space="preserve">(Kurniawati, </w:t>
      </w:r>
      <w:r w:rsidR="0089597D" w:rsidRPr="00C862D7">
        <w:rPr>
          <w:rFonts w:cs="Times New Roman"/>
          <w:noProof/>
          <w:lang w:val="en-US"/>
        </w:rPr>
        <w:t>2021</w:t>
      </w:r>
      <w:r w:rsidR="00EC12DB" w:rsidRPr="00C862D7">
        <w:rPr>
          <w:rFonts w:cs="Times New Roman"/>
          <w:noProof/>
          <w:lang w:val="en-US"/>
        </w:rPr>
        <w:t>)</w:t>
      </w:r>
      <w:r w:rsidRPr="00C862D7">
        <w:rPr>
          <w:rFonts w:cs="Times New Roman"/>
          <w:lang w:val="en-US"/>
        </w:rPr>
        <w:fldChar w:fldCharType="end"/>
      </w:r>
    </w:p>
    <w:p w14:paraId="3EE04868" w14:textId="4F9FB08A" w:rsidR="000E6400" w:rsidRPr="00C862D7" w:rsidRDefault="000E6400">
      <w:pPr>
        <w:pStyle w:val="ListParagraph"/>
        <w:numPr>
          <w:ilvl w:val="7"/>
          <w:numId w:val="28"/>
        </w:numPr>
        <w:ind w:left="1134"/>
        <w:rPr>
          <w:rFonts w:cs="Times New Roman"/>
          <w:lang w:val="en-US"/>
        </w:rPr>
      </w:pPr>
      <w:r w:rsidRPr="00C862D7">
        <w:rPr>
          <w:rFonts w:cs="Times New Roman"/>
          <w:lang w:val="en-US"/>
        </w:rPr>
        <w:t>Pengendalian</w:t>
      </w:r>
    </w:p>
    <w:p w14:paraId="3C448097" w14:textId="222EBEC5" w:rsidR="0089597D" w:rsidRPr="00C862D7" w:rsidRDefault="0089597D" w:rsidP="0089597D">
      <w:pPr>
        <w:pStyle w:val="ListParagraph"/>
        <w:ind w:left="851" w:firstLine="0"/>
        <w:rPr>
          <w:rFonts w:cs="Times New Roman"/>
          <w:lang w:val="en-US"/>
        </w:rPr>
      </w:pPr>
      <w:r w:rsidRPr="00C862D7">
        <w:rPr>
          <w:rFonts w:cs="Times New Roman"/>
          <w:lang w:val="en-US"/>
        </w:rPr>
        <w:t>Berikut ini beberapa pengendalian penyakit yang dapat dilakukan :</w:t>
      </w:r>
    </w:p>
    <w:p w14:paraId="3D469FDD" w14:textId="77777777" w:rsidR="000E6400" w:rsidRPr="00C862D7" w:rsidRDefault="000E6400">
      <w:pPr>
        <w:pStyle w:val="ListParagraph"/>
        <w:numPr>
          <w:ilvl w:val="0"/>
          <w:numId w:val="12"/>
        </w:numPr>
        <w:ind w:left="1208" w:hanging="357"/>
        <w:rPr>
          <w:rFonts w:cs="Times New Roman"/>
          <w:lang w:val="en-US"/>
        </w:rPr>
      </w:pPr>
      <w:r w:rsidRPr="00C862D7">
        <w:rPr>
          <w:rFonts w:cs="Times New Roman"/>
          <w:lang w:val="en-US"/>
        </w:rPr>
        <w:t>Memetik semua buah busuk yang dilakukan bersamaan dengan pemangkasan ataupun saat panen, kemudian dibenamkan ke dalam tanah sedalam 30 cm.</w:t>
      </w:r>
    </w:p>
    <w:p w14:paraId="596FB235" w14:textId="0FE47331" w:rsidR="000E6400" w:rsidRPr="00C862D7" w:rsidRDefault="000E6400">
      <w:pPr>
        <w:pStyle w:val="ListParagraph"/>
        <w:numPr>
          <w:ilvl w:val="0"/>
          <w:numId w:val="12"/>
        </w:numPr>
        <w:ind w:left="1208" w:hanging="357"/>
        <w:rPr>
          <w:rFonts w:cs="Times New Roman"/>
          <w:lang w:val="en-US"/>
        </w:rPr>
      </w:pPr>
      <w:r w:rsidRPr="00C862D7">
        <w:rPr>
          <w:rFonts w:cs="Times New Roman"/>
          <w:lang w:val="en-US"/>
        </w:rPr>
        <w:t xml:space="preserve">Pengaturan kelembaban kebun bisa dilakukan dengan memperbaiki drainase, memangkas tanaman dan pohon pelindung dengan teratur, dan dengan mengendalikan gulma. </w:t>
      </w:r>
      <w:r w:rsidRPr="00C862D7">
        <w:rPr>
          <w:rFonts w:cs="Times New Roman"/>
          <w:lang w:val="en-US"/>
        </w:rPr>
        <w:fldChar w:fldCharType="begin" w:fldLock="1"/>
      </w:r>
      <w:r w:rsidR="00B65D02">
        <w:rPr>
          <w:rFonts w:cs="Times New Roman"/>
          <w:lang w:val="en-US"/>
        </w:rPr>
        <w:instrText>ADDIN CSL_CITATION {"citationItems":[{"id":"ITEM-1","itemData":{"URL":"https://dpkp.jogjaprov.go.id/baca/Mengenal+Penyakit+Busuk+Buah+%28Phytophthora+palmivora%29+Pada+Kakao/180521/ce8738c6d0c64e87b2a7ca431858ce824c0b04f417d21435726d70242c657de8316","accessed":{"date-parts":[["2023","2","22"]]},"author":[{"dropping-particle":"","family":"Kurniawati","given":"Dewi","non-dropping-particle":"","parse-names":false,"suffix":""}],"id":"ITEM-1","issued":{"date-parts":[["2021"]]},"title":"Mengenal Penyakit Busuk Buah (Phytophthora palmivora) Pada Kakao - Website Resmi DPKP DIY","type":"webpage"},"uris":["http://www.mendeley.com/documents/?uuid=7368330f-2960-3c68-a75c-8a9dacbc0b8d"]}],"mendeley":{"formattedCitation":"(Kurniawati, 2021)","manualFormatting":"(Kurniawati, 2021)","plainTextFormattedCitation":"(Kurniawati, 2021)","previouslyFormattedCitation":"(Kurniawati, 2021)"},"properties":{"noteIndex":0},"schema":"https://github.com/citation-style-language/schema/raw/master/csl-citation.json"}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 xml:space="preserve">(Kurniawati, </w:t>
      </w:r>
      <w:r w:rsidR="00530BB3" w:rsidRPr="00C862D7">
        <w:rPr>
          <w:rFonts w:cs="Times New Roman"/>
          <w:noProof/>
          <w:lang w:val="en-US"/>
        </w:rPr>
        <w:t>2021</w:t>
      </w:r>
      <w:r w:rsidR="00EC12DB" w:rsidRPr="00C862D7">
        <w:rPr>
          <w:rFonts w:cs="Times New Roman"/>
          <w:noProof/>
          <w:lang w:val="en-US"/>
        </w:rPr>
        <w:t>)</w:t>
      </w:r>
      <w:r w:rsidRPr="00C862D7">
        <w:rPr>
          <w:rFonts w:cs="Times New Roman"/>
          <w:lang w:val="en-US"/>
        </w:rPr>
        <w:fldChar w:fldCharType="end"/>
      </w:r>
    </w:p>
    <w:p w14:paraId="05D9E004" w14:textId="35B61078" w:rsidR="008F2D64" w:rsidRPr="00C862D7" w:rsidRDefault="000E6400">
      <w:pPr>
        <w:pStyle w:val="ListParagraph"/>
        <w:numPr>
          <w:ilvl w:val="0"/>
          <w:numId w:val="12"/>
        </w:numPr>
        <w:ind w:left="1208" w:hanging="357"/>
        <w:rPr>
          <w:rFonts w:cs="Times New Roman"/>
          <w:lang w:val="en-US"/>
        </w:rPr>
      </w:pPr>
      <w:r w:rsidRPr="00C862D7">
        <w:rPr>
          <w:rFonts w:cs="Times New Roman"/>
          <w:lang w:val="en-US"/>
        </w:rPr>
        <w:t xml:space="preserve">Pemberian </w:t>
      </w:r>
      <w:r w:rsidRPr="00C862D7">
        <w:rPr>
          <w:rFonts w:cs="Times New Roman"/>
          <w:i/>
          <w:iCs/>
          <w:lang w:val="en-US"/>
        </w:rPr>
        <w:t>dithane</w:t>
      </w:r>
      <w:r w:rsidRPr="00C862D7">
        <w:rPr>
          <w:rFonts w:cs="Times New Roman"/>
          <w:lang w:val="en-US"/>
        </w:rPr>
        <w:t xml:space="preserve"> efektif dalam mengendalikan penyakit </w:t>
      </w:r>
      <w:r w:rsidRPr="00C862D7">
        <w:rPr>
          <w:rFonts w:cs="Times New Roman"/>
          <w:lang w:val="en-US"/>
        </w:rPr>
        <w:fldChar w:fldCharType="begin" w:fldLock="1"/>
      </w:r>
      <w:r w:rsidR="00184B2D" w:rsidRPr="00C862D7">
        <w:rPr>
          <w:rFonts w:cs="Times New Roman"/>
          <w:lang w:val="en-US"/>
        </w:rPr>
        <w:instrText>ADDIN CSL_CITATION {"citationItems":[{"id":"ITEM-1","itemData":{"DOI":"10.1007/1-4020-2607-2_4","author":[{"dropping-particle":"","family":"Misra","given":"A. K.","non-dropping-particle":"","parse-names":false,"suffix":""}],"container-title":"Diseases of Fruits and Vegetables: Volume II","id":"ITEM-1","issue":"December","issued":{"date-parts":[["2006"]]},"page":"81-119","title":"Guava Diseases — their Symptoms, Causes and Management","type":"article-journal"},"uris":["http://www.mendeley.com/documents/?uuid=a75a245d-68e2-48fd-bfd2-9ceaa1e459c1"]}],"mendeley":{"formattedCitation":"(Misra, 2006)","plainTextFormattedCitation":"(Misra, 2006)","previouslyFormattedCitation":"(Misra, 2006)"},"properties":{"noteIndex":0},"schema":"https://github.com/citation-style-language/schema/raw/master/csl-citation.json"}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(Misra, 2006)</w:t>
      </w:r>
      <w:r w:rsidRPr="00C862D7">
        <w:rPr>
          <w:rFonts w:cs="Times New Roman"/>
          <w:lang w:val="en-US"/>
        </w:rPr>
        <w:fldChar w:fldCharType="end"/>
      </w:r>
    </w:p>
    <w:p w14:paraId="12739B19" w14:textId="77777777" w:rsidR="000E6400" w:rsidRPr="00C862D7" w:rsidRDefault="000E6400" w:rsidP="008401BC">
      <w:pPr>
        <w:pStyle w:val="Heading2"/>
        <w:numPr>
          <w:ilvl w:val="1"/>
          <w:numId w:val="3"/>
        </w:numPr>
        <w:ind w:left="426" w:hanging="426"/>
        <w:rPr>
          <w:rFonts w:cs="Times New Roman"/>
          <w:i/>
          <w:iCs/>
          <w:lang w:val="en-US"/>
        </w:rPr>
      </w:pPr>
      <w:bookmarkStart w:id="51" w:name="_Toc130992550"/>
      <w:bookmarkStart w:id="52" w:name="_Toc138684973"/>
      <w:r w:rsidRPr="00C862D7">
        <w:rPr>
          <w:rFonts w:cs="Times New Roman"/>
          <w:i/>
          <w:iCs/>
          <w:lang w:val="en-US"/>
        </w:rPr>
        <w:t>Machine Learning</w:t>
      </w:r>
      <w:bookmarkEnd w:id="51"/>
      <w:bookmarkEnd w:id="52"/>
    </w:p>
    <w:p w14:paraId="7811D6E9" w14:textId="392FAC38" w:rsidR="000E6400" w:rsidRPr="00C862D7" w:rsidRDefault="000E6400" w:rsidP="008401BC">
      <w:pPr>
        <w:rPr>
          <w:rFonts w:cs="Times New Roman"/>
          <w:lang w:val="en-US"/>
        </w:rPr>
      </w:pPr>
      <w:r w:rsidRPr="00C862D7">
        <w:rPr>
          <w:rFonts w:cs="Times New Roman"/>
          <w:lang w:val="en-US"/>
        </w:rPr>
        <w:t xml:space="preserve">Menurut Tom M. Mitchell </w:t>
      </w:r>
      <w:r w:rsidRPr="00C862D7">
        <w:rPr>
          <w:rFonts w:cs="Times New Roman"/>
          <w:lang w:val="en-US"/>
        </w:rPr>
        <w:fldChar w:fldCharType="begin" w:fldLock="1"/>
      </w:r>
      <w:r w:rsidR="006B2FBE">
        <w:rPr>
          <w:rFonts w:cs="Times New Roman"/>
          <w:lang w:val="en-US"/>
        </w:rPr>
        <w:instrText>ADDIN CSL_CITATION {"citationItems":[{"id":"ITEM-1","itemData":{"URL":"https://www.dqlab.id/perbedaan-machine-learning-dan-ai","accessed":{"date-parts":[["2022","11","30"]]},"id":"ITEM-1","issued":{"date-parts":[["2020"]]},"title":"Machine Learning adalah Bagian dari Artificial Intelligence,...","type":"webpage"},"uris":["http://www.mendeley.com/documents/?uuid=4c451e2d-ffac-3226-a7b1-7b2c59b3ced1"]}],"mendeley":{"formattedCitation":"(&lt;i&gt;Machine Learning Adalah Bagian Dari Artificial Intelligence,...&lt;/i&gt;, 2020)","manualFormatting":"(DqLab, 2020)","plainTextFormattedCitation":"(Machine Learning Adalah Bagian Dari Artificial Intelligence,..., 2020)","previouslyFormattedCitation":"(&lt;i&gt;Machine Learning Adalah Bagian Dari Artificial Intelligence,...&lt;/i&gt;, 2020)"},"properties":{"noteIndex":0},"schema":"https://github.com/citation-style-language/schema/raw/master/csl-citation.json"}</w:instrText>
      </w:r>
      <w:r w:rsidRPr="00C862D7">
        <w:rPr>
          <w:rFonts w:cs="Times New Roman"/>
          <w:lang w:val="en-US"/>
        </w:rPr>
        <w:fldChar w:fldCharType="separate"/>
      </w:r>
      <w:r w:rsidRPr="00C862D7">
        <w:rPr>
          <w:rFonts w:cs="Times New Roman"/>
          <w:noProof/>
          <w:lang w:val="en-US"/>
        </w:rPr>
        <w:t>(</w:t>
      </w:r>
      <w:r w:rsidRPr="00C862D7">
        <w:rPr>
          <w:rFonts w:cs="Times New Roman"/>
          <w:iCs/>
          <w:noProof/>
          <w:lang w:val="en-US"/>
        </w:rPr>
        <w:t>DqLab</w:t>
      </w:r>
      <w:r w:rsidR="00673770" w:rsidRPr="00C862D7">
        <w:rPr>
          <w:rFonts w:cs="Times New Roman"/>
          <w:i/>
          <w:noProof/>
          <w:lang w:val="en-US"/>
        </w:rPr>
        <w:t>, 2020</w:t>
      </w:r>
      <w:r w:rsidRPr="00C862D7">
        <w:rPr>
          <w:rFonts w:cs="Times New Roman"/>
          <w:noProof/>
          <w:lang w:val="en-US"/>
        </w:rPr>
        <w:t>)</w:t>
      </w:r>
      <w:r w:rsidRPr="00C862D7">
        <w:rPr>
          <w:rFonts w:cs="Times New Roman"/>
          <w:lang w:val="en-US"/>
        </w:rPr>
        <w:fldChar w:fldCharType="end"/>
      </w:r>
      <w:r w:rsidRPr="00C862D7">
        <w:rPr>
          <w:rFonts w:cs="Times New Roman"/>
          <w:lang w:val="en-US"/>
        </w:rPr>
        <w:t xml:space="preserve"> </w:t>
      </w:r>
      <w:r w:rsidRPr="00C862D7">
        <w:rPr>
          <w:rFonts w:cs="Times New Roman"/>
          <w:i/>
          <w:iCs/>
          <w:lang w:val="en-US"/>
        </w:rPr>
        <w:t>machine learning</w:t>
      </w:r>
      <w:r w:rsidRPr="00C862D7">
        <w:rPr>
          <w:rFonts w:cs="Times New Roman"/>
          <w:lang w:val="en-US"/>
        </w:rPr>
        <w:t xml:space="preserve"> adalah studi mengenai algoritma komputer yang dapat meningkatkan kinerja program komputer secara otomatis melalui data sebelumnya. Cara kerja machine learning adalah dengan mengumpulkan, memeriksa, dan membandingkan data berukuran kecil hingga besar untuk menemukan pola dan mengeksplorasi perbedaannya.</w:t>
      </w:r>
    </w:p>
    <w:p w14:paraId="75272FBD" w14:textId="5140215E" w:rsidR="002B138F" w:rsidRDefault="000E6400" w:rsidP="00125E26">
      <w:pPr>
        <w:spacing w:after="0"/>
        <w:rPr>
          <w:rFonts w:cs="Times New Roman"/>
          <w:lang w:val="en-US"/>
        </w:rPr>
      </w:pPr>
      <w:r w:rsidRPr="00C862D7">
        <w:rPr>
          <w:rFonts w:cs="Times New Roman"/>
          <w:lang w:val="en-US"/>
        </w:rPr>
        <w:t xml:space="preserve">Mengutip dari </w:t>
      </w:r>
      <w:r w:rsidRPr="00C862D7">
        <w:rPr>
          <w:rFonts w:cs="Times New Roman"/>
          <w:lang w:val="en-US"/>
        </w:rPr>
        <w:fldChar w:fldCharType="begin" w:fldLock="1"/>
      </w:r>
      <w:r w:rsidR="00184B2D" w:rsidRPr="00C862D7">
        <w:rPr>
          <w:rFonts w:cs="Times New Roman"/>
          <w:lang w:val="en-US"/>
        </w:rPr>
        <w:instrText>ADDIN CSL_CITATION {"citationItems":[{"id":"ITEM-1","itemData":{"ISBN":"6103544947","author":[{"dropping-particle":"","family":"Nurhikmat","given":"Triano","non-dropping-particle":"","parse-names":false,"suffix":""}],"container-title":"Journal of Controlled Release","id":"ITEM-1","issue":"2","issued":{"date-parts":[["2018"]]},"page":"430-439","title":"IMPLEMENTASI DEEP LEARNING UNTUK IMAGE CLASSIFICATION MENGGUNAKAN ALGORITMA CONVOLUTIONAL NEURAL NETWORK (CNN) PADA CITRA WAYANG GOLEK","type":"article-journal","volume":"11"},"uris":["http://www.mendeley.com/documents/?uuid=3e089fb3-2cc5-4dae-bc59-b501f163bd8c"]}],"mendeley":{"formattedCitation":"(Nurhikmat, 2018)","plainTextFormattedCitation":"(Nurhikmat, 2018)","previouslyFormattedCitation":"(Nurhikmat, 2018)"},"properties":{"noteIndex":0},"schema":"https://github.com/citation-style-language/schema/raw/master/csl-citation.json"}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(Nurhikmat, 2018)</w:t>
      </w:r>
      <w:r w:rsidRPr="00C862D7">
        <w:rPr>
          <w:rFonts w:cs="Times New Roman"/>
          <w:lang w:val="en-US"/>
        </w:rPr>
        <w:fldChar w:fldCharType="end"/>
      </w:r>
      <w:r w:rsidRPr="00C862D7">
        <w:rPr>
          <w:rFonts w:cs="Times New Roman"/>
          <w:lang w:val="en-US"/>
        </w:rPr>
        <w:t xml:space="preserve"> dalam pembelajaran </w:t>
      </w:r>
      <w:r w:rsidRPr="00C862D7">
        <w:rPr>
          <w:rFonts w:cs="Times New Roman"/>
          <w:i/>
          <w:iCs/>
          <w:lang w:val="en-US"/>
        </w:rPr>
        <w:t>machine learning</w:t>
      </w:r>
      <w:r w:rsidRPr="00C862D7">
        <w:rPr>
          <w:rFonts w:cs="Times New Roman"/>
          <w:lang w:val="en-US"/>
        </w:rPr>
        <w:t>, terdapat beberapa skenario-skenario. Seperti:</w:t>
      </w:r>
    </w:p>
    <w:p w14:paraId="244CEA11" w14:textId="35BC5CA0" w:rsidR="00803E90" w:rsidRDefault="00803E90" w:rsidP="00125E26">
      <w:pPr>
        <w:spacing w:after="0"/>
        <w:rPr>
          <w:rFonts w:cs="Times New Roman"/>
          <w:lang w:val="en-US"/>
        </w:rPr>
      </w:pPr>
    </w:p>
    <w:p w14:paraId="163A46C9" w14:textId="54BA4CA2" w:rsidR="00803E90" w:rsidRDefault="00803E90" w:rsidP="00125E26">
      <w:pPr>
        <w:spacing w:after="0"/>
        <w:rPr>
          <w:rFonts w:cs="Times New Roman"/>
          <w:lang w:val="en-US"/>
        </w:rPr>
      </w:pPr>
    </w:p>
    <w:p w14:paraId="0A1AC4DD" w14:textId="77777777" w:rsidR="00803E90" w:rsidRPr="00C862D7" w:rsidRDefault="00803E90" w:rsidP="00125E26">
      <w:pPr>
        <w:spacing w:after="0"/>
        <w:rPr>
          <w:rFonts w:cs="Times New Roman"/>
          <w:lang w:val="en-US"/>
        </w:rPr>
      </w:pPr>
    </w:p>
    <w:p w14:paraId="30C0FC11" w14:textId="0EC2F8AF" w:rsidR="000E6400" w:rsidRPr="00C862D7" w:rsidRDefault="000E6400">
      <w:pPr>
        <w:pStyle w:val="ListParagraph"/>
        <w:numPr>
          <w:ilvl w:val="6"/>
          <w:numId w:val="18"/>
        </w:numPr>
        <w:ind w:left="425" w:hanging="357"/>
        <w:rPr>
          <w:rFonts w:cs="Times New Roman"/>
          <w:i/>
          <w:iCs/>
          <w:lang w:val="en-US"/>
        </w:rPr>
      </w:pPr>
      <w:r w:rsidRPr="00C862D7">
        <w:rPr>
          <w:rFonts w:cs="Times New Roman"/>
          <w:i/>
          <w:iCs/>
          <w:lang w:val="en-US"/>
        </w:rPr>
        <w:lastRenderedPageBreak/>
        <w:t xml:space="preserve">Supervised Learning </w:t>
      </w:r>
    </w:p>
    <w:p w14:paraId="164A62BB" w14:textId="17B13BAD" w:rsidR="00125E26" w:rsidRPr="00C862D7" w:rsidRDefault="00E0468C" w:rsidP="00A478AB">
      <w:pPr>
        <w:pStyle w:val="ListParagraph"/>
        <w:ind w:left="425"/>
        <w:rPr>
          <w:rFonts w:cs="Times New Roman"/>
          <w:lang w:val="en-US"/>
        </w:rPr>
      </w:pPr>
      <w:r w:rsidRPr="00C862D7">
        <w:rPr>
          <w:rFonts w:cs="Times New Roman"/>
          <w:lang w:val="en-US"/>
        </w:rPr>
        <w:t xml:space="preserve">Penggunaan skenario </w:t>
      </w:r>
      <w:r w:rsidRPr="00C862D7">
        <w:rPr>
          <w:rFonts w:cs="Times New Roman"/>
          <w:i/>
          <w:iCs/>
          <w:lang w:val="en-US"/>
        </w:rPr>
        <w:t>supervised learning</w:t>
      </w:r>
      <w:r w:rsidRPr="00C862D7">
        <w:rPr>
          <w:rFonts w:cs="Times New Roman"/>
          <w:lang w:val="en-US"/>
        </w:rPr>
        <w:t>, pembelajaran menggunakan masukan data pembelajaran yang telah diberi label.</w:t>
      </w:r>
      <w:r w:rsidRPr="00C862D7">
        <w:rPr>
          <w:rFonts w:cs="Times New Roman"/>
        </w:rPr>
        <w:t xml:space="preserve"> </w:t>
      </w:r>
      <w:r w:rsidRPr="00C862D7">
        <w:rPr>
          <w:rFonts w:cs="Times New Roman"/>
          <w:lang w:val="en-US"/>
        </w:rPr>
        <w:t>Setelah itu membuat prediksi dari data yang telah diberi label.</w:t>
      </w:r>
    </w:p>
    <w:p w14:paraId="7C6A0B7F" w14:textId="77777777" w:rsidR="000E6400" w:rsidRPr="00C862D7" w:rsidRDefault="000E6400">
      <w:pPr>
        <w:pStyle w:val="ListParagraph"/>
        <w:numPr>
          <w:ilvl w:val="6"/>
          <w:numId w:val="18"/>
        </w:numPr>
        <w:ind w:left="425" w:hanging="357"/>
        <w:rPr>
          <w:rFonts w:cs="Times New Roman"/>
          <w:i/>
          <w:iCs/>
          <w:lang w:val="en-US"/>
        </w:rPr>
      </w:pPr>
      <w:r w:rsidRPr="00C862D7">
        <w:rPr>
          <w:rFonts w:cs="Times New Roman"/>
          <w:i/>
          <w:iCs/>
          <w:lang w:val="en-US"/>
        </w:rPr>
        <w:t>Unsupervised Learning</w:t>
      </w:r>
    </w:p>
    <w:p w14:paraId="0B47F702" w14:textId="77777777" w:rsidR="000E6400" w:rsidRPr="00C862D7" w:rsidRDefault="000E6400" w:rsidP="00F13B3E">
      <w:pPr>
        <w:pStyle w:val="ListParagraph"/>
        <w:ind w:left="426"/>
        <w:rPr>
          <w:rFonts w:cs="Times New Roman"/>
          <w:lang w:val="en-US"/>
        </w:rPr>
      </w:pPr>
      <w:r w:rsidRPr="00C862D7">
        <w:rPr>
          <w:rFonts w:cs="Times New Roman"/>
          <w:lang w:val="en-US"/>
        </w:rPr>
        <w:t xml:space="preserve">Penggunaan skenario </w:t>
      </w:r>
      <w:r w:rsidRPr="00C862D7">
        <w:rPr>
          <w:rFonts w:cs="Times New Roman"/>
          <w:i/>
          <w:iCs/>
          <w:lang w:val="en-US"/>
        </w:rPr>
        <w:t>Unsupervised Learning</w:t>
      </w:r>
      <w:r w:rsidRPr="00C862D7">
        <w:rPr>
          <w:rFonts w:cs="Times New Roman"/>
          <w:lang w:val="en-US"/>
        </w:rPr>
        <w:t>, pembelajaran menggunakan masukan data pembelajaran yang tidak diberi label. Setelah itu mencoba untuk mengelompokkan data berdasarkan karakteristik-karakteristik yang ditemui.</w:t>
      </w:r>
    </w:p>
    <w:p w14:paraId="62DBC28B" w14:textId="77777777" w:rsidR="000E6400" w:rsidRPr="00C862D7" w:rsidRDefault="000E6400">
      <w:pPr>
        <w:pStyle w:val="ListParagraph"/>
        <w:numPr>
          <w:ilvl w:val="6"/>
          <w:numId w:val="18"/>
        </w:numPr>
        <w:ind w:left="426" w:hanging="357"/>
        <w:rPr>
          <w:rFonts w:cs="Times New Roman"/>
          <w:i/>
          <w:iCs/>
          <w:lang w:val="en-US"/>
        </w:rPr>
      </w:pPr>
      <w:r w:rsidRPr="00C862D7">
        <w:rPr>
          <w:rFonts w:cs="Times New Roman"/>
          <w:i/>
          <w:iCs/>
          <w:lang w:val="en-US"/>
        </w:rPr>
        <w:t>Reinforcement Learning</w:t>
      </w:r>
    </w:p>
    <w:p w14:paraId="145075FD" w14:textId="45D5B6D3" w:rsidR="008F2D64" w:rsidRPr="00C862D7" w:rsidRDefault="000E6400" w:rsidP="00F13B3E">
      <w:pPr>
        <w:pStyle w:val="ListParagraph"/>
        <w:ind w:left="426"/>
        <w:rPr>
          <w:rFonts w:cs="Times New Roman"/>
          <w:lang w:val="en-US"/>
        </w:rPr>
      </w:pPr>
      <w:r w:rsidRPr="00C862D7">
        <w:rPr>
          <w:rFonts w:cs="Times New Roman"/>
          <w:lang w:val="en-US"/>
        </w:rPr>
        <w:t xml:space="preserve">Pada skenario </w:t>
      </w:r>
      <w:r w:rsidRPr="00C862D7">
        <w:rPr>
          <w:rFonts w:cs="Times New Roman"/>
          <w:i/>
          <w:iCs/>
          <w:lang w:val="en-US"/>
        </w:rPr>
        <w:t>reinforcement learning</w:t>
      </w:r>
      <w:r w:rsidRPr="00C862D7">
        <w:rPr>
          <w:rFonts w:cs="Times New Roman"/>
          <w:lang w:val="en-US"/>
        </w:rPr>
        <w:t xml:space="preserve"> fase pembelajaran dan tes saling dicampur. Untuk mengumpulkan informasi pembelajar secara aktif dengan berinteraksi ke lingkungan sehingga untuk mendapatkan balasan untuk setiap aksi dari pembelajar.</w:t>
      </w:r>
    </w:p>
    <w:p w14:paraId="6DCB377C" w14:textId="77777777" w:rsidR="000E6400" w:rsidRPr="00C862D7" w:rsidRDefault="000E6400" w:rsidP="00C910CA">
      <w:pPr>
        <w:pStyle w:val="Heading2"/>
        <w:numPr>
          <w:ilvl w:val="1"/>
          <w:numId w:val="3"/>
        </w:numPr>
        <w:ind w:left="426" w:hanging="426"/>
        <w:rPr>
          <w:rFonts w:cs="Times New Roman"/>
          <w:i/>
          <w:iCs/>
          <w:lang w:val="en-US"/>
        </w:rPr>
      </w:pPr>
      <w:bookmarkStart w:id="53" w:name="_Toc130992551"/>
      <w:bookmarkStart w:id="54" w:name="_Toc138684974"/>
      <w:r w:rsidRPr="00C862D7">
        <w:rPr>
          <w:rFonts w:cs="Times New Roman"/>
          <w:i/>
          <w:iCs/>
          <w:lang w:val="en-US"/>
        </w:rPr>
        <w:t>Deep Learning</w:t>
      </w:r>
      <w:bookmarkEnd w:id="53"/>
      <w:bookmarkEnd w:id="54"/>
    </w:p>
    <w:p w14:paraId="281C8250" w14:textId="77777777" w:rsidR="000E6400" w:rsidRPr="00C862D7" w:rsidRDefault="000E6400" w:rsidP="00C910CA">
      <w:pPr>
        <w:rPr>
          <w:rFonts w:cs="Times New Roman"/>
          <w:lang w:val="en-US"/>
        </w:rPr>
      </w:pPr>
      <w:r w:rsidRPr="00C862D7">
        <w:rPr>
          <w:rFonts w:cs="Times New Roman"/>
          <w:i/>
          <w:iCs/>
          <w:lang w:val="en-US"/>
        </w:rPr>
        <w:t>Deep Learning</w:t>
      </w:r>
      <w:r w:rsidRPr="00C862D7">
        <w:rPr>
          <w:rFonts w:cs="Times New Roman"/>
          <w:lang w:val="en-US"/>
        </w:rPr>
        <w:t xml:space="preserve"> merupakan salah satu bidang dari </w:t>
      </w:r>
      <w:r w:rsidRPr="00C862D7">
        <w:rPr>
          <w:rFonts w:cs="Times New Roman"/>
          <w:i/>
          <w:iCs/>
          <w:lang w:val="en-US"/>
        </w:rPr>
        <w:t>Machine Learning</w:t>
      </w:r>
      <w:r w:rsidRPr="00C862D7">
        <w:rPr>
          <w:rFonts w:cs="Times New Roman"/>
          <w:lang w:val="en-US"/>
        </w:rPr>
        <w:t xml:space="preserve"> yang memanfaatkan jaringan syaraf tiruan untuk implementasi permasalahan dengan dataset yang besar. Teknik </w:t>
      </w:r>
      <w:r w:rsidRPr="00C862D7">
        <w:rPr>
          <w:rFonts w:cs="Times New Roman"/>
          <w:i/>
          <w:iCs/>
          <w:lang w:val="en-US"/>
        </w:rPr>
        <w:t>Deep Learning</w:t>
      </w:r>
      <w:r w:rsidRPr="00C862D7">
        <w:rPr>
          <w:rFonts w:cs="Times New Roman"/>
          <w:lang w:val="en-US"/>
        </w:rPr>
        <w:t xml:space="preserve"> memberikan arsitektur yang sangat kuat untuk </w:t>
      </w:r>
      <w:r w:rsidRPr="00C862D7">
        <w:rPr>
          <w:rFonts w:cs="Times New Roman"/>
          <w:i/>
          <w:iCs/>
          <w:lang w:val="en-US"/>
        </w:rPr>
        <w:t>Supervised Learning</w:t>
      </w:r>
      <w:r w:rsidRPr="00C862D7">
        <w:rPr>
          <w:rFonts w:cs="Times New Roman"/>
          <w:lang w:val="en-US"/>
        </w:rPr>
        <w:t>. Dengan menambahkan lebih banyak lapisan maka model pembelajaran tersebut bisa mewakili data citra berlabel dengan lebih baik.</w:t>
      </w:r>
    </w:p>
    <w:p w14:paraId="68C0110D" w14:textId="77777777" w:rsidR="000E6400" w:rsidRPr="00C862D7" w:rsidRDefault="000E6400" w:rsidP="00C910CA">
      <w:pPr>
        <w:rPr>
          <w:rFonts w:cs="Times New Roman"/>
          <w:i/>
          <w:iCs/>
          <w:lang w:val="en-US"/>
        </w:rPr>
      </w:pPr>
      <w:r w:rsidRPr="00C862D7">
        <w:rPr>
          <w:rFonts w:cs="Times New Roman"/>
          <w:lang w:val="en-US"/>
        </w:rPr>
        <w:t xml:space="preserve">Pada </w:t>
      </w:r>
      <w:r w:rsidRPr="00C862D7">
        <w:rPr>
          <w:rFonts w:cs="Times New Roman"/>
          <w:i/>
          <w:iCs/>
          <w:lang w:val="en-US"/>
        </w:rPr>
        <w:t>Machine Learning</w:t>
      </w:r>
      <w:r w:rsidRPr="00C862D7">
        <w:rPr>
          <w:rFonts w:cs="Times New Roman"/>
          <w:lang w:val="en-US"/>
        </w:rPr>
        <w:t xml:space="preserve"> terdapat teknik untuk menggunakan ekstraksi fitur dari data pelatihan dan algoritma pembelajaran khusus untuk mengklasifikasi citra maupun untuk mengenali suara. Namun, metode ini masih memiliki beberapa kekurangan baik dalam hal kecepatan dan akurasi. Aplikasi konsep jaringan syaraf tiruan yang dalam (banyak lapisan) dapat ditangguhkan pada algoritma </w:t>
      </w:r>
      <w:r w:rsidRPr="00C862D7">
        <w:rPr>
          <w:rFonts w:cs="Times New Roman"/>
          <w:i/>
          <w:iCs/>
          <w:lang w:val="en-US"/>
        </w:rPr>
        <w:t>Machine Learning</w:t>
      </w:r>
      <w:r w:rsidRPr="00C862D7">
        <w:rPr>
          <w:rFonts w:cs="Times New Roman"/>
          <w:lang w:val="en-US"/>
        </w:rPr>
        <w:t xml:space="preserve"> yang sudah ada sehingga komputer sekarang bisa belajar dengan kecepatan, akurasi, dan skala yang besar. Prinsip ini terus berkembang hingga </w:t>
      </w:r>
      <w:r w:rsidRPr="00C862D7">
        <w:rPr>
          <w:rFonts w:cs="Times New Roman"/>
          <w:i/>
          <w:iCs/>
          <w:lang w:val="en-US"/>
        </w:rPr>
        <w:t>Deep Learning</w:t>
      </w:r>
      <w:r w:rsidRPr="00C862D7">
        <w:rPr>
          <w:rFonts w:cs="Times New Roman"/>
          <w:lang w:val="en-US"/>
        </w:rPr>
        <w:t xml:space="preserve"> semakin sering digunakan pada komunitas riset dan industri untuk membantu memecahkan banyak masalah data besar seperti </w:t>
      </w:r>
      <w:r w:rsidRPr="00C862D7">
        <w:rPr>
          <w:rFonts w:cs="Times New Roman"/>
          <w:i/>
          <w:iCs/>
          <w:lang w:val="en-US"/>
        </w:rPr>
        <w:t>Computer vision, Speech recognition,</w:t>
      </w:r>
      <w:r w:rsidRPr="00C862D7">
        <w:rPr>
          <w:rFonts w:cs="Times New Roman"/>
          <w:lang w:val="en-US"/>
        </w:rPr>
        <w:t xml:space="preserve"> dan </w:t>
      </w:r>
      <w:r w:rsidRPr="00C862D7">
        <w:rPr>
          <w:rFonts w:cs="Times New Roman"/>
          <w:i/>
          <w:iCs/>
          <w:lang w:val="en-US"/>
        </w:rPr>
        <w:t>Natural Language Processing.</w:t>
      </w:r>
    </w:p>
    <w:p w14:paraId="381FA885" w14:textId="47A51CAC" w:rsidR="000E6400" w:rsidRPr="00C862D7" w:rsidRDefault="000E6400" w:rsidP="002B138F">
      <w:pPr>
        <w:rPr>
          <w:rFonts w:cs="Times New Roman"/>
          <w:lang w:val="en-US"/>
        </w:rPr>
      </w:pPr>
      <w:r w:rsidRPr="00C862D7">
        <w:rPr>
          <w:rFonts w:cs="Times New Roman"/>
          <w:lang w:val="en-US"/>
        </w:rPr>
        <w:lastRenderedPageBreak/>
        <w:t xml:space="preserve">Dalam </w:t>
      </w:r>
      <w:r w:rsidRPr="00C862D7">
        <w:rPr>
          <w:rFonts w:cs="Times New Roman"/>
          <w:i/>
          <w:iCs/>
          <w:lang w:val="en-US"/>
        </w:rPr>
        <w:t>Deep Learning,</w:t>
      </w:r>
      <w:r w:rsidRPr="00C862D7">
        <w:rPr>
          <w:rFonts w:cs="Times New Roman"/>
          <w:lang w:val="en-US"/>
        </w:rPr>
        <w:t xml:space="preserve"> metode CNN atau </w:t>
      </w:r>
      <w:r w:rsidRPr="00C862D7">
        <w:rPr>
          <w:rFonts w:cs="Times New Roman"/>
          <w:i/>
          <w:iCs/>
          <w:lang w:val="en-US"/>
        </w:rPr>
        <w:t>Convolutional Neural Network</w:t>
      </w:r>
      <w:r w:rsidRPr="00C862D7">
        <w:rPr>
          <w:rFonts w:cs="Times New Roman"/>
          <w:lang w:val="en-US"/>
        </w:rPr>
        <w:t xml:space="preserve"> sangatlah bagus dalam menemukan fitur yang baik pada citra ke lapisan berikutnya untuk membentuk hipotesis </w:t>
      </w:r>
      <w:r w:rsidRPr="00C862D7">
        <w:rPr>
          <w:rFonts w:cs="Times New Roman"/>
          <w:i/>
          <w:iCs/>
          <w:lang w:val="en-US"/>
        </w:rPr>
        <w:t>non</w:t>
      </w:r>
      <w:r w:rsidR="00271334" w:rsidRPr="00C862D7">
        <w:rPr>
          <w:rFonts w:cs="Times New Roman"/>
          <w:i/>
          <w:iCs/>
          <w:lang w:val="en-US"/>
        </w:rPr>
        <w:t>-</w:t>
      </w:r>
      <w:r w:rsidRPr="00C862D7">
        <w:rPr>
          <w:rFonts w:cs="Times New Roman"/>
          <w:i/>
          <w:iCs/>
          <w:lang w:val="en-US"/>
        </w:rPr>
        <w:t>linier</w:t>
      </w:r>
      <w:r w:rsidRPr="00C862D7">
        <w:rPr>
          <w:rFonts w:cs="Times New Roman"/>
          <w:lang w:val="en-US"/>
        </w:rPr>
        <w:t xml:space="preserve"> yang dapat meningkatkan kekompleksitasan sebuah model. Model yang kompleks tentunya akan membutuhkan waktu pelatihan yang lama sehingga di dunia </w:t>
      </w:r>
      <w:r w:rsidRPr="00C862D7">
        <w:rPr>
          <w:rFonts w:cs="Times New Roman"/>
          <w:i/>
          <w:iCs/>
          <w:lang w:val="en-US"/>
        </w:rPr>
        <w:t>Deep Learning</w:t>
      </w:r>
      <w:r w:rsidRPr="00C862D7">
        <w:rPr>
          <w:rFonts w:cs="Times New Roman"/>
          <w:lang w:val="en-US"/>
        </w:rPr>
        <w:t xml:space="preserve"> pengunaan GPU sudah sangatlah umum. </w:t>
      </w:r>
      <w:r w:rsidRPr="00C862D7">
        <w:rPr>
          <w:rFonts w:cs="Times New Roman"/>
          <w:lang w:val="en-US"/>
        </w:rPr>
        <w:fldChar w:fldCharType="begin" w:fldLock="1"/>
      </w:r>
      <w:r w:rsidR="00184B2D" w:rsidRPr="00C862D7">
        <w:rPr>
          <w:rFonts w:cs="Times New Roman"/>
          <w:lang w:val="en-US"/>
        </w:rPr>
        <w:instrText>ADDIN CSL_CITATION {"citationItems":[{"id":"ITEM-1","itemData":{"author":[{"dropping-particle":"","family":"Danukusumo","given":"Kefin Pudi","non-dropping-particle":"","parse-names":false,"suffix":""}],"id":"ITEM-1","issued":{"date-parts":[["2017"]]},"publisher-place":"Yogyakarta","title":"IMPLEMENTASI DEEP LEARNING MENGGUNAKAN CONVOLUTIONAL NEURAL NETWORK UNTUK KLASIFIKASI CITRA CANDI BERBASIS GPU","type":"report"},"uris":["http://www.mendeley.com/documents/?uuid=f172a349-d6c1-4468-b560-d1fbc45eb650"]}],"mendeley":{"formattedCitation":"(Danukusumo, 2017)","plainTextFormattedCitation":"(Danukusumo, 2017)","previouslyFormattedCitation":"(Danukusumo, 2017)"},"properties":{"noteIndex":0},"schema":"https://github.com/citation-style-language/schema/raw/master/csl-citation.json"}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(Danukusumo, 2017)</w:t>
      </w:r>
      <w:r w:rsidRPr="00C862D7">
        <w:rPr>
          <w:rFonts w:cs="Times New Roman"/>
          <w:lang w:val="en-US"/>
        </w:rPr>
        <w:fldChar w:fldCharType="end"/>
      </w:r>
    </w:p>
    <w:p w14:paraId="3190BB07" w14:textId="77777777" w:rsidR="000E6400" w:rsidRPr="00C862D7" w:rsidRDefault="000E6400" w:rsidP="00D57134">
      <w:pPr>
        <w:pStyle w:val="Heading2"/>
        <w:numPr>
          <w:ilvl w:val="1"/>
          <w:numId w:val="3"/>
        </w:numPr>
        <w:ind w:left="426" w:hanging="426"/>
        <w:rPr>
          <w:rFonts w:cs="Times New Roman"/>
          <w:lang w:val="en-US"/>
        </w:rPr>
      </w:pPr>
      <w:bookmarkStart w:id="55" w:name="_Toc130992552"/>
      <w:bookmarkStart w:id="56" w:name="_Toc138684975"/>
      <w:r w:rsidRPr="00C862D7">
        <w:rPr>
          <w:rFonts w:cs="Times New Roman"/>
          <w:i/>
          <w:iCs/>
          <w:lang w:val="en-US"/>
        </w:rPr>
        <w:t>Convolutional Neural Network</w:t>
      </w:r>
      <w:r w:rsidRPr="00C862D7">
        <w:rPr>
          <w:rFonts w:cs="Times New Roman"/>
          <w:lang w:val="en-US"/>
        </w:rPr>
        <w:t xml:space="preserve"> (CNN)</w:t>
      </w:r>
      <w:bookmarkEnd w:id="55"/>
      <w:bookmarkEnd w:id="56"/>
    </w:p>
    <w:p w14:paraId="1863C4AD" w14:textId="223FAA63" w:rsidR="000E6400" w:rsidRPr="00C862D7" w:rsidRDefault="000E6400" w:rsidP="00311A8A">
      <w:pPr>
        <w:rPr>
          <w:rFonts w:cs="Times New Roman"/>
          <w:lang w:val="en-US"/>
        </w:rPr>
      </w:pPr>
      <w:r w:rsidRPr="00C862D7">
        <w:rPr>
          <w:rFonts w:cs="Times New Roman"/>
          <w:i/>
          <w:iCs/>
          <w:lang w:val="en-US"/>
        </w:rPr>
        <w:t>Convolutional Neural Network</w:t>
      </w:r>
      <w:r w:rsidRPr="00C862D7">
        <w:rPr>
          <w:rFonts w:cs="Times New Roman"/>
          <w:lang w:val="en-US"/>
        </w:rPr>
        <w:t xml:space="preserve"> (CNN) merupakan pengembangan dari </w:t>
      </w:r>
      <w:r w:rsidRPr="00C862D7">
        <w:rPr>
          <w:rFonts w:cs="Times New Roman"/>
          <w:i/>
          <w:iCs/>
          <w:lang w:val="en-US"/>
        </w:rPr>
        <w:t>multilayer perceptron</w:t>
      </w:r>
      <w:r w:rsidRPr="00C862D7">
        <w:rPr>
          <w:rFonts w:cs="Times New Roman"/>
          <w:lang w:val="en-US"/>
        </w:rPr>
        <w:t xml:space="preserve"> (MLP) yang didesain untuk mengolah data dua dimensi dalam bentuk citra. CNN ini termasuk ke dalam jenis </w:t>
      </w:r>
      <w:r w:rsidRPr="00C862D7">
        <w:rPr>
          <w:rFonts w:cs="Times New Roman"/>
          <w:i/>
          <w:iCs/>
          <w:lang w:val="en-US"/>
        </w:rPr>
        <w:t>Deep Neural Network</w:t>
      </w:r>
      <w:r w:rsidRPr="00C862D7">
        <w:rPr>
          <w:rFonts w:cs="Times New Roman"/>
          <w:lang w:val="en-US"/>
        </w:rPr>
        <w:t xml:space="preserve"> karena kedalaman jaringan yang tinggi dan banyak diaplikasikan pada data citra. Pada dasarnya klasifikasi citra dapat digunakan dengan MLP, akan tetapi dengan metode MLP kurang sesuai untuk digunakan karena tidak menyimpan informasi spasial dari data cita dan menganggap setiap piksel adalah fitur yang independen sehingga menghasilkan hasil yang kurang baik. Penelitian awal yang mendasari penemuan CNN ini pertama kali dilakukan oleh Hubel dan Wiesel </w:t>
      </w:r>
      <w:r w:rsidRPr="00C862D7">
        <w:rPr>
          <w:rFonts w:cs="Times New Roman"/>
          <w:lang w:val="en-US"/>
        </w:rPr>
        <w:fldChar w:fldCharType="begin" w:fldLock="1"/>
      </w:r>
      <w:r w:rsidR="00184B2D" w:rsidRPr="00C862D7">
        <w:rPr>
          <w:rFonts w:cs="Times New Roman"/>
          <w:lang w:val="en-US"/>
        </w:rPr>
        <w:instrText>ADDIN CSL_CITATION {"citationItems":[{"id":"ITEM-1","itemData":{"ISSN":"0022-3751","PMID":"4966457","author":[{"dropping-particle":"","family":"Wiesel","given":"Hubel &amp;","non-dropping-particle":"","parse-names":false,"suffix":""}],"container-title":"Journal of Physiology","id":"ITEM-1","issue":"1","issued":{"date-parts":[["1968"]]},"page":"215-243","title":"RECEPTIVE FIELDS AND FUNCTIONAL ARCHITECTURE OF MONKEY STRIATE CORTEX","type":"article-journal","volume":"195"},"uris":["http://www.mendeley.com/documents/?uuid=514dd97e-4387-414f-9baa-c32e46040f4b"]}],"mendeley":{"formattedCitation":"(Wiesel, 1968)","manualFormatting":"(Hubel &amp; Wiesel, 1968)","plainTextFormattedCitation":"(Wiesel, 1968)","previouslyFormattedCitation":"(Wiesel, 1968)"},"properties":{"noteIndex":0},"schema":"https://github.com/citation-style-language/schema/raw/master/csl-citation.json"}</w:instrText>
      </w:r>
      <w:r w:rsidRPr="00C862D7">
        <w:rPr>
          <w:rFonts w:cs="Times New Roman"/>
          <w:lang w:val="en-US"/>
        </w:rPr>
        <w:fldChar w:fldCharType="separate"/>
      </w:r>
      <w:r w:rsidRPr="00C862D7">
        <w:rPr>
          <w:rFonts w:cs="Times New Roman"/>
          <w:noProof/>
          <w:lang w:val="en-US"/>
        </w:rPr>
        <w:t>(Hubel &amp; Wiesel, 1968)</w:t>
      </w:r>
      <w:r w:rsidRPr="00C862D7">
        <w:rPr>
          <w:rFonts w:cs="Times New Roman"/>
          <w:lang w:val="en-US"/>
        </w:rPr>
        <w:fldChar w:fldCharType="end"/>
      </w:r>
      <w:r w:rsidRPr="00C862D7">
        <w:rPr>
          <w:rFonts w:cs="Times New Roman"/>
          <w:lang w:val="en-US"/>
        </w:rPr>
        <w:t xml:space="preserve"> mengenai visual </w:t>
      </w:r>
      <w:r w:rsidRPr="00C862D7">
        <w:rPr>
          <w:rFonts w:cs="Times New Roman"/>
          <w:i/>
          <w:iCs/>
          <w:lang w:val="en-US"/>
        </w:rPr>
        <w:t>cortex</w:t>
      </w:r>
      <w:r w:rsidRPr="00C862D7">
        <w:rPr>
          <w:rFonts w:cs="Times New Roman"/>
          <w:lang w:val="en-US"/>
        </w:rPr>
        <w:t xml:space="preserve"> pada indera penglihatan kucing. Secara teknis, CNN adalah sebuah arsitektur yang dapat dilatih dan terdiri dari beberapa tahap. Masukan </w:t>
      </w:r>
      <w:r w:rsidRPr="00C862D7">
        <w:rPr>
          <w:rFonts w:cs="Times New Roman"/>
          <w:i/>
          <w:iCs/>
          <w:lang w:val="en-US"/>
        </w:rPr>
        <w:t>(input)</w:t>
      </w:r>
      <w:r w:rsidRPr="00C862D7">
        <w:rPr>
          <w:rFonts w:cs="Times New Roman"/>
          <w:lang w:val="en-US"/>
        </w:rPr>
        <w:t xml:space="preserve"> dan keluaran </w:t>
      </w:r>
      <w:r w:rsidRPr="00C862D7">
        <w:rPr>
          <w:rFonts w:cs="Times New Roman"/>
          <w:i/>
          <w:iCs/>
          <w:lang w:val="en-US"/>
        </w:rPr>
        <w:t>(output)</w:t>
      </w:r>
      <w:r w:rsidRPr="00C862D7">
        <w:rPr>
          <w:rFonts w:cs="Times New Roman"/>
          <w:lang w:val="en-US"/>
        </w:rPr>
        <w:t xml:space="preserve"> dari setiap tahap adalah terdiri dari beberapa </w:t>
      </w:r>
      <w:r w:rsidRPr="00C862D7">
        <w:rPr>
          <w:rFonts w:cs="Times New Roman"/>
          <w:i/>
          <w:iCs/>
          <w:lang w:val="en-US"/>
        </w:rPr>
        <w:t>array</w:t>
      </w:r>
      <w:r w:rsidRPr="00C862D7">
        <w:rPr>
          <w:rFonts w:cs="Times New Roman"/>
          <w:lang w:val="en-US"/>
        </w:rPr>
        <w:t xml:space="preserve"> yang biasa disebut </w:t>
      </w:r>
      <w:r w:rsidRPr="00C862D7">
        <w:rPr>
          <w:rFonts w:cs="Times New Roman"/>
          <w:i/>
          <w:iCs/>
          <w:lang w:val="en-US"/>
        </w:rPr>
        <w:t>feature map</w:t>
      </w:r>
      <w:r w:rsidRPr="00C862D7">
        <w:rPr>
          <w:rFonts w:cs="Times New Roman"/>
          <w:lang w:val="en-US"/>
        </w:rPr>
        <w:t xml:space="preserve">. Setiap tahap terdiri dari tiga layer yaitu konvolusi, fungsi aktivasi layer dan </w:t>
      </w:r>
      <w:r w:rsidRPr="00C862D7">
        <w:rPr>
          <w:rFonts w:cs="Times New Roman"/>
          <w:i/>
          <w:iCs/>
          <w:lang w:val="en-US"/>
        </w:rPr>
        <w:t>pooling</w:t>
      </w:r>
      <w:r w:rsidRPr="00C862D7">
        <w:rPr>
          <w:rFonts w:cs="Times New Roman"/>
          <w:lang w:val="en-US"/>
        </w:rPr>
        <w:t xml:space="preserve"> layer. </w:t>
      </w:r>
      <w:r w:rsidRPr="00C862D7">
        <w:rPr>
          <w:rFonts w:cs="Times New Roman"/>
          <w:lang w:val="en-US"/>
        </w:rPr>
        <w:fldChar w:fldCharType="begin" w:fldLock="1"/>
      </w:r>
      <w:r w:rsidR="00184B2D" w:rsidRPr="00C862D7">
        <w:rPr>
          <w:rFonts w:cs="Times New Roman"/>
          <w:lang w:val="en-US"/>
        </w:rPr>
        <w:instrText>ADDIN CSL_CITATION {"citationItems":[{"id":"ITEM-1","itemData":{"ISBN":"6103544947","author":[{"dropping-particle":"","family":"Nurhikmat","given":"Triano","non-dropping-particle":"","parse-names":false,"suffix":""}],"container-title":"Journal of Controlled Release","id":"ITEM-1","issue":"2","issued":{"date-parts":[["2018"]]},"page":"430-439","title":"IMPLEMENTASI DEEP LEARNING UNTUK IMAGE CLASSIFICATION MENGGUNAKAN ALGORITMA CONVOLUTIONAL NEURAL NETWORK (CNN) PADA CITRA WAYANG GOLEK","type":"article-journal","volume":"11"},"uris":["http://www.mendeley.com/documents/?uuid=3e089fb3-2cc5-4dae-bc59-b501f163bd8c"]}],"mendeley":{"formattedCitation":"(Nurhikmat, 2018)","plainTextFormattedCitation":"(Nurhikmat, 2018)","previouslyFormattedCitation":"(Nurhikmat, 2018)"},"properties":{"noteIndex":0},"schema":"https://github.com/citation-style-language/schema/raw/master/csl-citation.json"}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(Nurhikmat, 2018)</w:t>
      </w:r>
      <w:r w:rsidRPr="00C862D7">
        <w:rPr>
          <w:rFonts w:cs="Times New Roman"/>
          <w:lang w:val="en-US"/>
        </w:rPr>
        <w:fldChar w:fldCharType="end"/>
      </w:r>
    </w:p>
    <w:p w14:paraId="1FA28274" w14:textId="77777777" w:rsidR="00443AAA" w:rsidRPr="00C862D7" w:rsidRDefault="000E6400" w:rsidP="00443AAA">
      <w:pPr>
        <w:keepNext/>
        <w:spacing w:line="240" w:lineRule="auto"/>
        <w:ind w:firstLine="0"/>
        <w:jc w:val="center"/>
        <w:rPr>
          <w:rFonts w:cs="Times New Roman"/>
        </w:rPr>
      </w:pPr>
      <w:r w:rsidRPr="00C862D7">
        <w:rPr>
          <w:rFonts w:cs="Times New Roman"/>
          <w:noProof/>
        </w:rPr>
        <w:drawing>
          <wp:inline distT="0" distB="0" distL="0" distR="0" wp14:anchorId="4DFB0F06" wp14:editId="3F703A9E">
            <wp:extent cx="442849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480" t="11708" r="6637" b="13568"/>
                    <a:stretch/>
                  </pic:blipFill>
                  <pic:spPr bwMode="auto">
                    <a:xfrm>
                      <a:off x="0" y="0"/>
                      <a:ext cx="4429315" cy="1600498"/>
                    </a:xfrm>
                    <a:prstGeom prst="rect">
                      <a:avLst/>
                    </a:prstGeom>
                    <a:noFill/>
                    <a:ln>
                      <a:noFill/>
                    </a:ln>
                    <a:extLst>
                      <a:ext uri="{53640926-AAD7-44D8-BBD7-CCE9431645EC}">
                        <a14:shadowObscured xmlns:a14="http://schemas.microsoft.com/office/drawing/2010/main"/>
                      </a:ext>
                    </a:extLst>
                  </pic:spPr>
                </pic:pic>
              </a:graphicData>
            </a:graphic>
          </wp:inline>
        </w:drawing>
      </w:r>
    </w:p>
    <w:p w14:paraId="639FD3F2" w14:textId="63BF2F59" w:rsidR="00A75C62" w:rsidRPr="00C862D7" w:rsidRDefault="00443AAA" w:rsidP="00443AAA">
      <w:pPr>
        <w:pStyle w:val="Caption"/>
        <w:jc w:val="center"/>
        <w:rPr>
          <w:rFonts w:cs="Times New Roman"/>
        </w:rPr>
      </w:pPr>
      <w:bookmarkStart w:id="57" w:name="_Toc138145865"/>
      <w:r w:rsidRPr="00C862D7">
        <w:rPr>
          <w:rFonts w:cs="Times New Roman"/>
        </w:rPr>
        <w:t>Gambar 2.</w:t>
      </w:r>
      <w:r w:rsidR="004F5A02" w:rsidRPr="00C862D7">
        <w:rPr>
          <w:rFonts w:cs="Times New Roman"/>
        </w:rPr>
        <w:fldChar w:fldCharType="begin"/>
      </w:r>
      <w:r w:rsidR="004F5A02" w:rsidRPr="00C862D7">
        <w:rPr>
          <w:rFonts w:cs="Times New Roman"/>
        </w:rPr>
        <w:instrText xml:space="preserve"> SEQ Gambar_2. \* ARABIC </w:instrText>
      </w:r>
      <w:r w:rsidR="004F5A02" w:rsidRPr="00C862D7">
        <w:rPr>
          <w:rFonts w:cs="Times New Roman"/>
        </w:rPr>
        <w:fldChar w:fldCharType="separate"/>
      </w:r>
      <w:r w:rsidR="005D093F" w:rsidRPr="00C862D7">
        <w:rPr>
          <w:rFonts w:cs="Times New Roman"/>
          <w:noProof/>
        </w:rPr>
        <w:t>7</w:t>
      </w:r>
      <w:r w:rsidR="004F5A02" w:rsidRPr="00C862D7">
        <w:rPr>
          <w:rFonts w:cs="Times New Roman"/>
          <w:noProof/>
        </w:rPr>
        <w:fldChar w:fldCharType="end"/>
      </w:r>
      <w:r w:rsidRPr="00C862D7">
        <w:rPr>
          <w:rFonts w:cs="Times New Roman"/>
        </w:rPr>
        <w:t xml:space="preserve"> </w:t>
      </w:r>
      <w:r w:rsidRPr="00C862D7">
        <w:rPr>
          <w:rFonts w:cs="Times New Roman"/>
          <w:iCs w:val="0"/>
        </w:rPr>
        <w:t xml:space="preserve">Arsitektur </w:t>
      </w:r>
      <w:r w:rsidRPr="00C862D7">
        <w:rPr>
          <w:rFonts w:cs="Times New Roman"/>
          <w:i/>
          <w:iCs w:val="0"/>
        </w:rPr>
        <w:t>convolutional neural network</w:t>
      </w:r>
      <w:r w:rsidRPr="00C862D7">
        <w:rPr>
          <w:rFonts w:cs="Times New Roman"/>
          <w:iCs w:val="0"/>
        </w:rPr>
        <w:t xml:space="preserve"> </w:t>
      </w:r>
      <w:r w:rsidRPr="00C862D7">
        <w:rPr>
          <w:rFonts w:cs="Times New Roman"/>
          <w:i/>
          <w:iCs w:val="0"/>
        </w:rPr>
        <w:fldChar w:fldCharType="begin" w:fldLock="1"/>
      </w:r>
      <w:r w:rsidR="00184B2D" w:rsidRPr="00C862D7">
        <w:rPr>
          <w:rFonts w:cs="Times New Roman"/>
          <w:iCs w:val="0"/>
        </w:rPr>
        <w:instrText>ADDIN CSL_CITATION {"citationItems":[{"id":"ITEM-1","itemData":{"URL":"https://www.mathworks.com/discovery/convolutional-neural-network-matlab.html","accessed":{"date-parts":[["2023","3","28"]]},"id":"ITEM-1","issued":{"date-parts":[["0"]]},"title":"What Is a Convolutional Neural Network? | 3 things you need to know - MATLAB &amp; Simulink","type":"webpage"},"uris":["http://www.mendeley.com/documents/?uuid=c7351ce1-47ab-33cc-87c2-eb26fb51c8bf"]}],"mendeley":{"formattedCitation":"(&lt;i&gt;What Is a Convolutional Neural Network? | 3 Things You Need to Know - MATLAB &amp; Simulink&lt;/i&gt;, n.d.)","manualFormatting":"(Mathworks, tanpa tahun)","plainTextFormattedCitation":"(What Is a Convolutional Neural Network? | 3 Things You Need to Know - MATLAB &amp; Simulink, n.d.)","previouslyFormattedCitation":"(&lt;i&gt;What Is a Convolutional Neural Network? | 3 Things You Need to Know - MATLAB &amp; Simulink&lt;/i&gt;, n.d.)"},"properties":{"noteIndex":0},"schema":"https://github.com/citation-style-language/schema/raw/master/csl-citation.json"}</w:instrText>
      </w:r>
      <w:r w:rsidRPr="00C862D7">
        <w:rPr>
          <w:rFonts w:cs="Times New Roman"/>
          <w:i/>
          <w:iCs w:val="0"/>
        </w:rPr>
        <w:fldChar w:fldCharType="separate"/>
      </w:r>
      <w:bookmarkEnd w:id="57"/>
      <w:r w:rsidR="00EC12DB" w:rsidRPr="00C862D7">
        <w:rPr>
          <w:rFonts w:cs="Times New Roman"/>
          <w:iCs w:val="0"/>
          <w:noProof/>
        </w:rPr>
        <w:t>(</w:t>
      </w:r>
      <w:r w:rsidR="00BF2957" w:rsidRPr="00C862D7">
        <w:rPr>
          <w:rFonts w:cs="Times New Roman"/>
          <w:noProof/>
        </w:rPr>
        <w:t>Mathworks</w:t>
      </w:r>
      <w:r w:rsidR="00EC12DB" w:rsidRPr="00C862D7">
        <w:rPr>
          <w:rFonts w:cs="Times New Roman"/>
          <w:iCs w:val="0"/>
          <w:noProof/>
        </w:rPr>
        <w:t xml:space="preserve">, </w:t>
      </w:r>
      <w:r w:rsidR="00BF2957" w:rsidRPr="00C862D7">
        <w:rPr>
          <w:rFonts w:cs="Times New Roman"/>
          <w:iCs w:val="0"/>
          <w:noProof/>
        </w:rPr>
        <w:t>tanpa tahun</w:t>
      </w:r>
      <w:r w:rsidR="00EC12DB" w:rsidRPr="00C862D7">
        <w:rPr>
          <w:rFonts w:cs="Times New Roman"/>
          <w:iCs w:val="0"/>
          <w:noProof/>
        </w:rPr>
        <w:t>)</w:t>
      </w:r>
      <w:r w:rsidRPr="00C862D7">
        <w:rPr>
          <w:rFonts w:cs="Times New Roman"/>
          <w:i/>
          <w:iCs w:val="0"/>
        </w:rPr>
        <w:fldChar w:fldCharType="end"/>
      </w:r>
    </w:p>
    <w:p w14:paraId="5A708615" w14:textId="77777777" w:rsidR="00A75C62" w:rsidRPr="00C862D7" w:rsidRDefault="00A75C62" w:rsidP="00A75C62">
      <w:pPr>
        <w:spacing w:after="0"/>
        <w:rPr>
          <w:rFonts w:cs="Times New Roman"/>
        </w:rPr>
      </w:pPr>
    </w:p>
    <w:p w14:paraId="6721194C" w14:textId="742B4AB4" w:rsidR="000E6400" w:rsidRPr="00C862D7" w:rsidRDefault="000E6400" w:rsidP="00A75C62">
      <w:pPr>
        <w:ind w:firstLine="0"/>
        <w:rPr>
          <w:rFonts w:cs="Times New Roman"/>
          <w:i/>
          <w:iCs/>
        </w:rPr>
      </w:pPr>
      <w:r w:rsidRPr="00C862D7">
        <w:rPr>
          <w:rFonts w:cs="Times New Roman"/>
        </w:rPr>
        <w:t xml:space="preserve">Arsitektur CNN dibagi menjadi 2 bagian besar, </w:t>
      </w:r>
      <w:r w:rsidRPr="00C862D7">
        <w:rPr>
          <w:rFonts w:cs="Times New Roman"/>
          <w:i/>
          <w:iCs/>
        </w:rPr>
        <w:t>yaitu Feature Learning</w:t>
      </w:r>
      <w:r w:rsidRPr="00C862D7">
        <w:rPr>
          <w:rFonts w:cs="Times New Roman"/>
        </w:rPr>
        <w:t xml:space="preserve"> dan </w:t>
      </w:r>
      <w:r w:rsidRPr="00C862D7">
        <w:rPr>
          <w:rFonts w:cs="Times New Roman"/>
          <w:i/>
          <w:iCs/>
        </w:rPr>
        <w:t>Classification</w:t>
      </w:r>
    </w:p>
    <w:p w14:paraId="7BD4566B" w14:textId="677157FE" w:rsidR="000E6400" w:rsidRPr="00C862D7" w:rsidRDefault="000E6400" w:rsidP="00D57134">
      <w:pPr>
        <w:rPr>
          <w:rFonts w:cs="Times New Roman"/>
          <w:b/>
          <w:bCs/>
        </w:rPr>
      </w:pPr>
      <w:r w:rsidRPr="00C862D7">
        <w:rPr>
          <w:rFonts w:cs="Times New Roman"/>
          <w:b/>
          <w:bCs/>
          <w:i/>
          <w:iCs/>
        </w:rPr>
        <w:lastRenderedPageBreak/>
        <w:t>Input</w:t>
      </w:r>
      <w:r w:rsidRPr="00C862D7">
        <w:rPr>
          <w:rFonts w:cs="Times New Roman"/>
          <w:b/>
          <w:bCs/>
        </w:rPr>
        <w:t xml:space="preserve"> </w:t>
      </w:r>
      <w:r w:rsidRPr="00C862D7">
        <w:rPr>
          <w:rFonts w:cs="Times New Roman"/>
          <w:b/>
          <w:bCs/>
          <w:i/>
          <w:iCs/>
        </w:rPr>
        <w:t>Layer</w:t>
      </w:r>
      <w:r w:rsidRPr="00C862D7">
        <w:rPr>
          <w:rFonts w:cs="Times New Roman"/>
          <w:b/>
          <w:bCs/>
        </w:rPr>
        <w:t xml:space="preserve">, </w:t>
      </w:r>
      <w:r w:rsidRPr="00C862D7">
        <w:rPr>
          <w:rFonts w:cs="Times New Roman"/>
        </w:rPr>
        <w:t>lapisan ini berguna untuk menampung pixel value dari gambar yang diinputkan. Semisal gambar yang diinputkan adalah gambar dengan ukuran piksel 128</w:t>
      </w:r>
      <w:r w:rsidR="00491725" w:rsidRPr="00C862D7">
        <w:rPr>
          <w:rFonts w:cs="Times New Roman"/>
          <w:lang w:val="en-US"/>
        </w:rPr>
        <w:t>×</w:t>
      </w:r>
      <w:r w:rsidRPr="00C862D7">
        <w:rPr>
          <w:rFonts w:cs="Times New Roman"/>
        </w:rPr>
        <w:t xml:space="preserve">128 dengan 3 </w:t>
      </w:r>
      <w:r w:rsidRPr="00C862D7">
        <w:rPr>
          <w:rFonts w:cs="Times New Roman"/>
          <w:i/>
          <w:iCs/>
        </w:rPr>
        <w:t>channel</w:t>
      </w:r>
      <w:r w:rsidRPr="00C862D7">
        <w:rPr>
          <w:rFonts w:cs="Times New Roman"/>
        </w:rPr>
        <w:t xml:space="preserve"> warna RGB </w:t>
      </w:r>
      <w:r w:rsidRPr="00C862D7">
        <w:rPr>
          <w:rFonts w:cs="Times New Roman"/>
          <w:i/>
          <w:iCs/>
        </w:rPr>
        <w:t>(Red, Green, Blue),</w:t>
      </w:r>
      <w:r w:rsidRPr="00C862D7">
        <w:rPr>
          <w:rFonts w:cs="Times New Roman"/>
        </w:rPr>
        <w:t xml:space="preserve"> maka akan dimasukkan menjadi piksel </w:t>
      </w:r>
      <w:r w:rsidRPr="00C862D7">
        <w:rPr>
          <w:rFonts w:cs="Times New Roman"/>
          <w:i/>
          <w:iCs/>
        </w:rPr>
        <w:t>array</w:t>
      </w:r>
      <w:r w:rsidRPr="00C862D7">
        <w:rPr>
          <w:rFonts w:cs="Times New Roman"/>
        </w:rPr>
        <w:t xml:space="preserve"> berukuran 128</w:t>
      </w:r>
      <w:r w:rsidR="00491725" w:rsidRPr="00C862D7">
        <w:rPr>
          <w:rFonts w:cs="Times New Roman"/>
          <w:lang w:val="en-US"/>
        </w:rPr>
        <w:t>×</w:t>
      </w:r>
      <w:r w:rsidRPr="00C862D7">
        <w:rPr>
          <w:rFonts w:cs="Times New Roman"/>
        </w:rPr>
        <w:t>128</w:t>
      </w:r>
      <w:r w:rsidR="00491725" w:rsidRPr="00C862D7">
        <w:rPr>
          <w:rFonts w:cs="Times New Roman"/>
          <w:lang w:val="en-US"/>
        </w:rPr>
        <w:t>×</w:t>
      </w:r>
      <w:r w:rsidRPr="00C862D7">
        <w:rPr>
          <w:rFonts w:cs="Times New Roman"/>
        </w:rPr>
        <w:t xml:space="preserve">3. </w:t>
      </w:r>
      <w:r w:rsidRPr="00C862D7">
        <w:rPr>
          <w:rFonts w:cs="Times New Roman"/>
        </w:rPr>
        <w:fldChar w:fldCharType="begin" w:fldLock="1"/>
      </w:r>
      <w:r w:rsidR="00184B2D" w:rsidRPr="00C862D7">
        <w:rPr>
          <w:rFonts w:cs="Times New Roman"/>
        </w:rPr>
        <w:instrText>ADDIN CSL_CITATION {"citationItems":[{"id":"ITEM-1","itemData":{"URL":"https://kotakode.com/blogs/2707/Convolutional-Neural-Network-(CNN)","accessed":{"date-parts":[["2023","3","9"]]},"author":[{"dropping-particle":"","family":"Fiki Syihabirawan","given":"","non-dropping-particle":"","parse-names":false,"suffix":""}],"id":"ITEM-1","issued":{"date-parts":[["2020","11","25"]]},"title":"Convolutional Neural Network (CNN) - Kotakode.com | Komunitas Developer Indonesia","type":"webpage"},"uris":["http://www.mendeley.com/documents/?uuid=8550837a-d6d9-3e2a-b24f-e209ade49f31"]}],"mendeley":{"formattedCitation":"(Fiki Syihabirawan, 2020)","manualFormatting":"(Syihabirawan, 2020)","plainTextFormattedCitation":"(Fiki Syihabirawan, 2020)","previouslyFormattedCitation":"(Fiki Syihabirawan, 2020)"},"properties":{"noteIndex":0},"schema":"https://github.com/citation-style-language/schema/raw/master/csl-citation.json"}</w:instrText>
      </w:r>
      <w:r w:rsidRPr="00C862D7">
        <w:rPr>
          <w:rFonts w:cs="Times New Roman"/>
        </w:rPr>
        <w:fldChar w:fldCharType="separate"/>
      </w:r>
      <w:r w:rsidR="00EC12DB" w:rsidRPr="00C862D7">
        <w:rPr>
          <w:rFonts w:cs="Times New Roman"/>
          <w:noProof/>
        </w:rPr>
        <w:t>(Syihabirawan, 2020)</w:t>
      </w:r>
      <w:r w:rsidRPr="00C862D7">
        <w:rPr>
          <w:rFonts w:cs="Times New Roman"/>
        </w:rPr>
        <w:fldChar w:fldCharType="end"/>
      </w:r>
    </w:p>
    <w:p w14:paraId="1C043099" w14:textId="208AD063" w:rsidR="000E6400" w:rsidRPr="00C862D7" w:rsidRDefault="006234D0" w:rsidP="009F142D">
      <w:pPr>
        <w:pStyle w:val="Heading3"/>
        <w:numPr>
          <w:ilvl w:val="2"/>
          <w:numId w:val="3"/>
        </w:numPr>
        <w:ind w:left="567" w:hanging="357"/>
        <w:rPr>
          <w:rFonts w:cs="Times New Roman"/>
          <w:i/>
          <w:iCs/>
        </w:rPr>
      </w:pPr>
      <w:bookmarkStart w:id="58" w:name="_Toc130992553"/>
      <w:bookmarkStart w:id="59" w:name="_Toc138684976"/>
      <w:r>
        <w:rPr>
          <w:rFonts w:cs="Times New Roman"/>
          <w:i/>
          <w:iCs/>
        </w:rPr>
        <w:t>Feature</w:t>
      </w:r>
      <w:r w:rsidR="000E6400" w:rsidRPr="00C862D7">
        <w:rPr>
          <w:rFonts w:cs="Times New Roman"/>
          <w:i/>
          <w:iCs/>
        </w:rPr>
        <w:t xml:space="preserve"> Learning</w:t>
      </w:r>
      <w:bookmarkEnd w:id="58"/>
      <w:bookmarkEnd w:id="59"/>
    </w:p>
    <w:p w14:paraId="67C91C72" w14:textId="70B8606E" w:rsidR="000E6400" w:rsidRPr="00C862D7" w:rsidRDefault="006234D0" w:rsidP="009F142D">
      <w:pPr>
        <w:ind w:left="284"/>
        <w:rPr>
          <w:rFonts w:cs="Times New Roman"/>
          <w:i/>
          <w:iCs/>
          <w:lang w:val="en-US"/>
        </w:rPr>
      </w:pPr>
      <w:r>
        <w:rPr>
          <w:rFonts w:cs="Times New Roman"/>
          <w:i/>
          <w:iCs/>
          <w:lang w:val="en-US"/>
        </w:rPr>
        <w:t>Feature</w:t>
      </w:r>
      <w:r w:rsidR="000E6400" w:rsidRPr="00C862D7">
        <w:rPr>
          <w:rFonts w:cs="Times New Roman"/>
          <w:i/>
          <w:iCs/>
          <w:lang w:val="en-US"/>
        </w:rPr>
        <w:t xml:space="preserve"> learning</w:t>
      </w:r>
      <w:r w:rsidR="000E6400" w:rsidRPr="00C862D7">
        <w:rPr>
          <w:rFonts w:cs="Times New Roman"/>
          <w:lang w:val="en-US"/>
        </w:rPr>
        <w:t xml:space="preserve"> adalah proses </w:t>
      </w:r>
      <w:r w:rsidR="000E6400" w:rsidRPr="00C862D7">
        <w:rPr>
          <w:rFonts w:cs="Times New Roman"/>
          <w:i/>
          <w:iCs/>
          <w:lang w:val="en-US"/>
        </w:rPr>
        <w:t>encoding</w:t>
      </w:r>
      <w:r w:rsidR="000E6400" w:rsidRPr="00C862D7">
        <w:rPr>
          <w:rFonts w:cs="Times New Roman"/>
          <w:lang w:val="en-US"/>
        </w:rPr>
        <w:t xml:space="preserve"> dari sebuah gambar menjadi feature yang berupa nilai-nilai yang merepresentasikan gambar tersebut. Proses ini terdiri dari beberapa layer yang saling bekerjasama untuk mengambil ciri dari sebuah gambar.</w:t>
      </w:r>
      <w:r w:rsidR="000E6400" w:rsidRPr="00C862D7">
        <w:rPr>
          <w:rFonts w:cs="Times New Roman"/>
          <w:i/>
          <w:iCs/>
          <w:lang w:val="en-US"/>
        </w:rPr>
        <w:t xml:space="preserve"> </w:t>
      </w:r>
      <w:r w:rsidR="000E6400" w:rsidRPr="00C862D7">
        <w:rPr>
          <w:rFonts w:cs="Times New Roman"/>
          <w:i/>
          <w:iCs/>
          <w:lang w:val="en-US"/>
        </w:rPr>
        <w:fldChar w:fldCharType="begin" w:fldLock="1"/>
      </w:r>
      <w:r w:rsidR="00184B2D" w:rsidRPr="00C862D7">
        <w:rPr>
          <w:rFonts w:cs="Times New Roman"/>
          <w:i/>
          <w:iCs/>
          <w:lang w:val="en-US"/>
        </w:rPr>
        <w:instrText>ADDIN CSL_CITATION {"citationItems":[{"id":"ITEM-1","itemData":{"URL":"https://medium.com/@samuelsena/pengenalan-deep-learning-part-7-convolutional-neural-network-cnn-b003b477dc94","accessed":{"date-parts":[["2023","3","9"]]},"author":[{"dropping-particle":"","family":"Samuel Sena","given":"","non-dropping-particle":"","parse-names":false,"suffix":""}],"id":"ITEM-1","issued":{"date-parts":[["2017","11","13"]]},"title":"Pengenalan Deep Learning Part 7 : Convolutional Neural Network (CNN) | by Samuel Sena | Medium","type":"webpage"},"uris":["http://www.mendeley.com/documents/?uuid=c61afc77-4ab8-30be-9a94-6e15684be3ca"]}],"mendeley":{"formattedCitation":"(Samuel Sena, 2017)","manualFormatting":"(Sena, 2017)","plainTextFormattedCitation":"(Samuel Sena, 2017)","previouslyFormattedCitation":"(Samuel Sena, 2017)"},"properties":{"noteIndex":0},"schema":"https://github.com/citation-style-language/schema/raw/master/csl-citation.json"}</w:instrText>
      </w:r>
      <w:r w:rsidR="000E6400" w:rsidRPr="00C862D7">
        <w:rPr>
          <w:rFonts w:cs="Times New Roman"/>
          <w:i/>
          <w:iCs/>
          <w:lang w:val="en-US"/>
        </w:rPr>
        <w:fldChar w:fldCharType="separate"/>
      </w:r>
      <w:r w:rsidR="00EC12DB" w:rsidRPr="00C862D7">
        <w:rPr>
          <w:rFonts w:cs="Times New Roman"/>
          <w:iCs/>
          <w:noProof/>
          <w:lang w:val="en-US"/>
        </w:rPr>
        <w:t>(Sena, 2017)</w:t>
      </w:r>
      <w:r w:rsidR="000E6400" w:rsidRPr="00C862D7">
        <w:rPr>
          <w:rFonts w:cs="Times New Roman"/>
          <w:i/>
          <w:iCs/>
          <w:lang w:val="en-US"/>
        </w:rPr>
        <w:fldChar w:fldCharType="end"/>
      </w:r>
      <w:r w:rsidR="000E6400" w:rsidRPr="00C862D7">
        <w:rPr>
          <w:rFonts w:cs="Times New Roman"/>
          <w:lang w:val="en-US"/>
        </w:rPr>
        <w:t xml:space="preserve"> </w:t>
      </w:r>
      <w:r>
        <w:rPr>
          <w:rFonts w:cs="Times New Roman"/>
          <w:i/>
          <w:iCs/>
          <w:lang w:val="en-US"/>
        </w:rPr>
        <w:t>Feature</w:t>
      </w:r>
      <w:r w:rsidR="000E6400" w:rsidRPr="00C862D7">
        <w:rPr>
          <w:rFonts w:cs="Times New Roman"/>
          <w:i/>
          <w:iCs/>
          <w:lang w:val="en-US"/>
        </w:rPr>
        <w:t xml:space="preserve"> learning </w:t>
      </w:r>
      <w:r w:rsidR="000E6400" w:rsidRPr="00C862D7">
        <w:rPr>
          <w:rFonts w:cs="Times New Roman"/>
          <w:lang w:val="en-US"/>
        </w:rPr>
        <w:t xml:space="preserve">memiliki dua bagian, yaitu </w:t>
      </w:r>
      <w:r w:rsidR="000E6400" w:rsidRPr="00C862D7">
        <w:rPr>
          <w:rFonts w:cs="Times New Roman"/>
          <w:i/>
          <w:iCs/>
          <w:lang w:val="en-US"/>
        </w:rPr>
        <w:t xml:space="preserve">Convolution Layer </w:t>
      </w:r>
      <w:r w:rsidR="000E6400" w:rsidRPr="00C862D7">
        <w:rPr>
          <w:rFonts w:cs="Times New Roman"/>
          <w:lang w:val="en-US"/>
        </w:rPr>
        <w:t xml:space="preserve">dan </w:t>
      </w:r>
      <w:r w:rsidR="000E6400" w:rsidRPr="00C862D7">
        <w:rPr>
          <w:rFonts w:cs="Times New Roman"/>
          <w:i/>
          <w:iCs/>
          <w:lang w:val="en-US"/>
        </w:rPr>
        <w:t xml:space="preserve">Pooling Layer. </w:t>
      </w:r>
    </w:p>
    <w:p w14:paraId="29552A77" w14:textId="77777777" w:rsidR="000E6400" w:rsidRPr="00C862D7" w:rsidRDefault="000E6400">
      <w:pPr>
        <w:pStyle w:val="ListParagraph"/>
        <w:numPr>
          <w:ilvl w:val="6"/>
          <w:numId w:val="19"/>
        </w:numPr>
        <w:ind w:left="709" w:hanging="357"/>
        <w:rPr>
          <w:rFonts w:cs="Times New Roman"/>
          <w:lang w:val="en-US"/>
        </w:rPr>
      </w:pPr>
      <w:r w:rsidRPr="00C862D7">
        <w:rPr>
          <w:rFonts w:cs="Times New Roman"/>
          <w:i/>
          <w:iCs/>
          <w:lang w:val="en-US"/>
        </w:rPr>
        <w:t>Convolution Layer</w:t>
      </w:r>
    </w:p>
    <w:p w14:paraId="53F7E17F" w14:textId="77777777" w:rsidR="00AC32FF" w:rsidRPr="00C862D7" w:rsidRDefault="000E6400" w:rsidP="00AC32FF">
      <w:pPr>
        <w:pStyle w:val="ListParagraph"/>
        <w:keepNext/>
        <w:spacing w:line="240" w:lineRule="auto"/>
        <w:ind w:left="284" w:firstLine="0"/>
        <w:jc w:val="center"/>
        <w:rPr>
          <w:rFonts w:cs="Times New Roman"/>
        </w:rPr>
      </w:pPr>
      <w:r w:rsidRPr="00C862D7">
        <w:rPr>
          <w:rFonts w:cs="Times New Roman"/>
          <w:noProof/>
          <w:lang w:val="en-US"/>
        </w:rPr>
        <w:drawing>
          <wp:inline distT="0" distB="0" distL="0" distR="0" wp14:anchorId="3F42528A" wp14:editId="4F858634">
            <wp:extent cx="2447925" cy="24938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58121" cy="2504266"/>
                    </a:xfrm>
                    <a:prstGeom prst="rect">
                      <a:avLst/>
                    </a:prstGeom>
                  </pic:spPr>
                </pic:pic>
              </a:graphicData>
            </a:graphic>
          </wp:inline>
        </w:drawing>
      </w:r>
    </w:p>
    <w:p w14:paraId="43A38C41" w14:textId="7382ACF1" w:rsidR="00AC32FF" w:rsidRPr="00C862D7" w:rsidRDefault="00AC32FF" w:rsidP="00AC32FF">
      <w:pPr>
        <w:pStyle w:val="Caption"/>
        <w:spacing w:after="0"/>
        <w:ind w:left="284"/>
        <w:jc w:val="center"/>
        <w:rPr>
          <w:rFonts w:cs="Times New Roman"/>
        </w:rPr>
      </w:pPr>
      <w:bookmarkStart w:id="60" w:name="_Toc138145866"/>
      <w:r w:rsidRPr="00C862D7">
        <w:rPr>
          <w:rFonts w:cs="Times New Roman"/>
        </w:rPr>
        <w:t>Gambar 2.</w:t>
      </w:r>
      <w:r w:rsidR="004F5A02" w:rsidRPr="00C862D7">
        <w:rPr>
          <w:rFonts w:cs="Times New Roman"/>
        </w:rPr>
        <w:fldChar w:fldCharType="begin"/>
      </w:r>
      <w:r w:rsidR="004F5A02" w:rsidRPr="00C862D7">
        <w:rPr>
          <w:rFonts w:cs="Times New Roman"/>
        </w:rPr>
        <w:instrText xml:space="preserve"> SEQ Gambar_2. \* ARABIC </w:instrText>
      </w:r>
      <w:r w:rsidR="004F5A02" w:rsidRPr="00C862D7">
        <w:rPr>
          <w:rFonts w:cs="Times New Roman"/>
        </w:rPr>
        <w:fldChar w:fldCharType="separate"/>
      </w:r>
      <w:r w:rsidR="005D093F" w:rsidRPr="00C862D7">
        <w:rPr>
          <w:rFonts w:cs="Times New Roman"/>
          <w:noProof/>
        </w:rPr>
        <w:t>8</w:t>
      </w:r>
      <w:r w:rsidR="004F5A02" w:rsidRPr="00C862D7">
        <w:rPr>
          <w:rFonts w:cs="Times New Roman"/>
          <w:noProof/>
        </w:rPr>
        <w:fldChar w:fldCharType="end"/>
      </w:r>
      <w:r w:rsidRPr="00C862D7">
        <w:rPr>
          <w:rFonts w:cs="Times New Roman"/>
        </w:rPr>
        <w:t xml:space="preserve"> </w:t>
      </w:r>
      <w:r w:rsidRPr="00C862D7">
        <w:rPr>
          <w:rFonts w:cs="Times New Roman"/>
          <w:i/>
        </w:rPr>
        <w:t>RGB</w:t>
      </w:r>
      <w:r w:rsidRPr="00C862D7">
        <w:rPr>
          <w:rFonts w:cs="Times New Roman"/>
          <w:iCs w:val="0"/>
        </w:rPr>
        <w:t xml:space="preserve"> </w:t>
      </w:r>
      <w:r w:rsidRPr="00C862D7">
        <w:rPr>
          <w:rFonts w:cs="Times New Roman"/>
          <w:i/>
          <w:iCs w:val="0"/>
        </w:rPr>
        <w:t>convolution layer</w:t>
      </w:r>
      <w:r w:rsidRPr="00C862D7">
        <w:rPr>
          <w:rFonts w:cs="Times New Roman"/>
          <w:iCs w:val="0"/>
        </w:rPr>
        <w:t xml:space="preserve"> </w:t>
      </w:r>
      <w:r w:rsidRPr="00C862D7">
        <w:rPr>
          <w:rFonts w:cs="Times New Roman"/>
          <w:i/>
          <w:iCs w:val="0"/>
        </w:rPr>
        <w:fldChar w:fldCharType="begin" w:fldLock="1"/>
      </w:r>
      <w:r w:rsidR="00184B2D" w:rsidRPr="00C862D7">
        <w:rPr>
          <w:rFonts w:cs="Times New Roman"/>
          <w:iCs w:val="0"/>
        </w:rPr>
        <w:instrText>ADDIN CSL_CITATION {"citationItems":[{"id":"ITEM-1","itemData":{"URL":"https://medium.com/@samuelsena/pengenalan-deep-learning-part-7-convolutional-neural-network-cnn-b003b477dc94","accessed":{"date-parts":[["2023","3","9"]]},"author":[{"dropping-particle":"","family":"Samuel Sena","given":"","non-dropping-particle":"","parse-names":false,"suffix":""}],"id":"ITEM-1","issued":{"date-parts":[["2017","11","13"]]},"title":"Pengenalan Deep Learning Part 7 : Convolutional Neural Network (CNN) | by Samuel Sena | Medium","type":"webpage"},"uris":["http://www.mendeley.com/documents/?uuid=c61afc77-4ab8-30be-9a94-6e15684be3ca"]}],"mendeley":{"formattedCitation":"(Samuel Sena, 2017)","manualFormatting":"(Sena, 2017)","plainTextFormattedCitation":"(Samuel Sena, 2017)","previouslyFormattedCitation":"(Samuel Sena, 2017)"},"properties":{"noteIndex":0},"schema":"https://github.com/citation-style-language/schema/raw/master/csl-citation.json"}</w:instrText>
      </w:r>
      <w:r w:rsidRPr="00C862D7">
        <w:rPr>
          <w:rFonts w:cs="Times New Roman"/>
          <w:i/>
          <w:iCs w:val="0"/>
        </w:rPr>
        <w:fldChar w:fldCharType="separate"/>
      </w:r>
      <w:bookmarkEnd w:id="60"/>
      <w:r w:rsidR="00EC12DB" w:rsidRPr="00C862D7">
        <w:rPr>
          <w:rFonts w:cs="Times New Roman"/>
          <w:iCs w:val="0"/>
          <w:noProof/>
        </w:rPr>
        <w:t>(Sena, 2017)</w:t>
      </w:r>
      <w:r w:rsidRPr="00C862D7">
        <w:rPr>
          <w:rFonts w:cs="Times New Roman"/>
          <w:i/>
          <w:iCs w:val="0"/>
        </w:rPr>
        <w:fldChar w:fldCharType="end"/>
      </w:r>
    </w:p>
    <w:p w14:paraId="2EBC68AE" w14:textId="77777777" w:rsidR="0065447F" w:rsidRPr="00C862D7" w:rsidRDefault="0065447F" w:rsidP="0065447F">
      <w:pPr>
        <w:pStyle w:val="ListParagraph"/>
        <w:spacing w:after="0"/>
        <w:ind w:left="284"/>
        <w:rPr>
          <w:rFonts w:cs="Times New Roman"/>
          <w:lang w:val="en-US"/>
        </w:rPr>
      </w:pPr>
    </w:p>
    <w:p w14:paraId="7EF17DAB" w14:textId="330C13B4" w:rsidR="000E6400" w:rsidRPr="00C862D7" w:rsidRDefault="000E6400" w:rsidP="00F47947">
      <w:pPr>
        <w:pStyle w:val="ListParagraph"/>
        <w:ind w:left="426"/>
        <w:rPr>
          <w:rFonts w:cs="Times New Roman"/>
          <w:lang w:val="en-US"/>
        </w:rPr>
      </w:pPr>
      <w:r w:rsidRPr="00C862D7">
        <w:rPr>
          <w:rFonts w:cs="Times New Roman"/>
          <w:lang w:val="en-US"/>
        </w:rPr>
        <w:t xml:space="preserve">Gambar diatas adalah RGB </w:t>
      </w:r>
      <w:r w:rsidRPr="00C862D7">
        <w:rPr>
          <w:rFonts w:cs="Times New Roman"/>
          <w:i/>
          <w:iCs/>
          <w:lang w:val="en-US"/>
        </w:rPr>
        <w:t>(Red, Green, Blue)</w:t>
      </w:r>
      <w:r w:rsidRPr="00C862D7">
        <w:rPr>
          <w:rFonts w:cs="Times New Roman"/>
          <w:lang w:val="en-US"/>
        </w:rPr>
        <w:t xml:space="preserve"> gambar berukuran 32</w:t>
      </w:r>
      <w:r w:rsidR="00491725" w:rsidRPr="00C862D7">
        <w:rPr>
          <w:rFonts w:cs="Times New Roman"/>
          <w:lang w:val="en-US"/>
        </w:rPr>
        <w:t>×</w:t>
      </w:r>
      <w:r w:rsidRPr="00C862D7">
        <w:rPr>
          <w:rFonts w:cs="Times New Roman"/>
          <w:lang w:val="en-US"/>
        </w:rPr>
        <w:t xml:space="preserve">32 </w:t>
      </w:r>
      <w:r w:rsidRPr="00C862D7">
        <w:rPr>
          <w:rFonts w:cs="Times New Roman"/>
          <w:i/>
          <w:iCs/>
          <w:lang w:val="en-US"/>
        </w:rPr>
        <w:t>pixels</w:t>
      </w:r>
      <w:r w:rsidRPr="00C862D7">
        <w:rPr>
          <w:rFonts w:cs="Times New Roman"/>
          <w:lang w:val="en-US"/>
        </w:rPr>
        <w:t xml:space="preserve"> yang sebenarnya adalah </w:t>
      </w:r>
      <w:r w:rsidRPr="00C862D7">
        <w:rPr>
          <w:rFonts w:cs="Times New Roman"/>
          <w:i/>
          <w:iCs/>
          <w:lang w:val="en-US"/>
        </w:rPr>
        <w:t>multidimensional array</w:t>
      </w:r>
      <w:r w:rsidRPr="00C862D7">
        <w:rPr>
          <w:rFonts w:cs="Times New Roman"/>
          <w:lang w:val="en-US"/>
        </w:rPr>
        <w:t xml:space="preserve"> dengan ukuran 32</w:t>
      </w:r>
      <w:r w:rsidR="00491725" w:rsidRPr="00C862D7">
        <w:rPr>
          <w:rFonts w:cs="Times New Roman"/>
          <w:lang w:val="en-US"/>
        </w:rPr>
        <w:t>×</w:t>
      </w:r>
      <w:r w:rsidRPr="00C862D7">
        <w:rPr>
          <w:rFonts w:cs="Times New Roman"/>
          <w:lang w:val="en-US"/>
        </w:rPr>
        <w:t>32</w:t>
      </w:r>
      <w:r w:rsidR="00491725" w:rsidRPr="00C862D7">
        <w:rPr>
          <w:rFonts w:cs="Times New Roman"/>
          <w:lang w:val="en-US"/>
        </w:rPr>
        <w:t>×</w:t>
      </w:r>
      <w:r w:rsidRPr="00C862D7">
        <w:rPr>
          <w:rFonts w:cs="Times New Roman"/>
          <w:lang w:val="en-US"/>
        </w:rPr>
        <w:t xml:space="preserve">3 (3 adalah jumlah </w:t>
      </w:r>
      <w:r w:rsidRPr="00C862D7">
        <w:rPr>
          <w:rFonts w:cs="Times New Roman"/>
          <w:i/>
          <w:iCs/>
          <w:lang w:val="en-US"/>
        </w:rPr>
        <w:t>channel</w:t>
      </w:r>
      <w:r w:rsidRPr="00C862D7">
        <w:rPr>
          <w:rFonts w:cs="Times New Roman"/>
          <w:lang w:val="en-US"/>
        </w:rPr>
        <w:t>).</w:t>
      </w:r>
      <w:r w:rsidR="00B028AA" w:rsidRPr="00C862D7">
        <w:rPr>
          <w:rFonts w:cs="Times New Roman"/>
          <w:lang w:val="en-US"/>
        </w:rPr>
        <w:t xml:space="preserve"> </w:t>
      </w:r>
      <w:r w:rsidRPr="00C862D7">
        <w:rPr>
          <w:rFonts w:cs="Times New Roman"/>
          <w:i/>
          <w:iCs/>
          <w:lang w:val="en-US"/>
        </w:rPr>
        <w:t>Convolutional layer</w:t>
      </w:r>
      <w:r w:rsidRPr="00C862D7">
        <w:rPr>
          <w:rFonts w:cs="Times New Roman"/>
          <w:lang w:val="en-US"/>
        </w:rPr>
        <w:t xml:space="preserve"> terdiri dari </w:t>
      </w:r>
      <w:r w:rsidRPr="00C862D7">
        <w:rPr>
          <w:rFonts w:cs="Times New Roman"/>
          <w:i/>
          <w:iCs/>
          <w:lang w:val="en-US"/>
        </w:rPr>
        <w:t>neuron</w:t>
      </w:r>
      <w:r w:rsidRPr="00C862D7">
        <w:rPr>
          <w:rFonts w:cs="Times New Roman"/>
          <w:lang w:val="en-US"/>
        </w:rPr>
        <w:t xml:space="preserve"> yang tersusun sedemikian rupa sehingga membentuk sebuah </w:t>
      </w:r>
      <w:r w:rsidRPr="00C862D7">
        <w:rPr>
          <w:rFonts w:cs="Times New Roman"/>
          <w:i/>
          <w:iCs/>
          <w:lang w:val="en-US"/>
        </w:rPr>
        <w:t>filter</w:t>
      </w:r>
      <w:r w:rsidRPr="00C862D7">
        <w:rPr>
          <w:rFonts w:cs="Times New Roman"/>
          <w:lang w:val="en-US"/>
        </w:rPr>
        <w:t xml:space="preserve"> dengan panjang dan tinggi (</w:t>
      </w:r>
      <w:r w:rsidRPr="00C862D7">
        <w:rPr>
          <w:rFonts w:cs="Times New Roman"/>
          <w:i/>
          <w:iCs/>
          <w:lang w:val="en-US"/>
        </w:rPr>
        <w:t>pixels</w:t>
      </w:r>
      <w:r w:rsidRPr="00C862D7">
        <w:rPr>
          <w:rFonts w:cs="Times New Roman"/>
          <w:lang w:val="en-US"/>
        </w:rPr>
        <w:t xml:space="preserve">). Sebagai contoh, </w:t>
      </w:r>
      <w:r w:rsidRPr="00C862D7">
        <w:rPr>
          <w:rFonts w:cs="Times New Roman"/>
          <w:i/>
          <w:iCs/>
          <w:lang w:val="en-US"/>
        </w:rPr>
        <w:t>layer</w:t>
      </w:r>
      <w:r w:rsidRPr="00C862D7">
        <w:rPr>
          <w:rFonts w:cs="Times New Roman"/>
          <w:lang w:val="en-US"/>
        </w:rPr>
        <w:t xml:space="preserve"> pertama pada </w:t>
      </w:r>
      <w:r w:rsidRPr="00C862D7">
        <w:rPr>
          <w:rFonts w:cs="Times New Roman"/>
          <w:i/>
          <w:iCs/>
          <w:lang w:val="en-US"/>
        </w:rPr>
        <w:t>feature extraction layer</w:t>
      </w:r>
      <w:r w:rsidRPr="00C862D7">
        <w:rPr>
          <w:rFonts w:cs="Times New Roman"/>
          <w:lang w:val="en-US"/>
        </w:rPr>
        <w:t xml:space="preserve"> dengan ukuran 5</w:t>
      </w:r>
      <w:r w:rsidR="00491725" w:rsidRPr="00C862D7">
        <w:rPr>
          <w:rFonts w:cs="Times New Roman"/>
          <w:lang w:val="en-US"/>
        </w:rPr>
        <w:t>×</w:t>
      </w:r>
      <w:r w:rsidRPr="00C862D7">
        <w:rPr>
          <w:rFonts w:cs="Times New Roman"/>
          <w:lang w:val="en-US"/>
        </w:rPr>
        <w:t>5</w:t>
      </w:r>
      <w:r w:rsidR="00491725" w:rsidRPr="00C862D7">
        <w:rPr>
          <w:rFonts w:cs="Times New Roman"/>
          <w:lang w:val="en-US"/>
        </w:rPr>
        <w:t>×</w:t>
      </w:r>
      <w:r w:rsidRPr="00C862D7">
        <w:rPr>
          <w:rFonts w:cs="Times New Roman"/>
          <w:lang w:val="en-US"/>
        </w:rPr>
        <w:t xml:space="preserve">3. Panjang 5 </w:t>
      </w:r>
      <w:r w:rsidRPr="00C862D7">
        <w:rPr>
          <w:rFonts w:cs="Times New Roman"/>
          <w:i/>
          <w:iCs/>
          <w:lang w:val="en-US"/>
        </w:rPr>
        <w:t>pixels</w:t>
      </w:r>
      <w:r w:rsidRPr="00C862D7">
        <w:rPr>
          <w:rFonts w:cs="Times New Roman"/>
          <w:lang w:val="en-US"/>
        </w:rPr>
        <w:t xml:space="preserve">, tinggi 5 </w:t>
      </w:r>
      <w:r w:rsidRPr="00C862D7">
        <w:rPr>
          <w:rFonts w:cs="Times New Roman"/>
          <w:i/>
          <w:iCs/>
          <w:lang w:val="en-US"/>
        </w:rPr>
        <w:t>pixels</w:t>
      </w:r>
      <w:r w:rsidRPr="00C862D7">
        <w:rPr>
          <w:rFonts w:cs="Times New Roman"/>
          <w:lang w:val="en-US"/>
        </w:rPr>
        <w:t xml:space="preserve"> dan tebal/jumlah 3 buah sesuai dengan </w:t>
      </w:r>
      <w:r w:rsidRPr="00C862D7">
        <w:rPr>
          <w:rFonts w:cs="Times New Roman"/>
          <w:i/>
          <w:iCs/>
          <w:lang w:val="en-US"/>
        </w:rPr>
        <w:t>channel</w:t>
      </w:r>
      <w:r w:rsidRPr="00C862D7">
        <w:rPr>
          <w:rFonts w:cs="Times New Roman"/>
          <w:lang w:val="en-US"/>
        </w:rPr>
        <w:t xml:space="preserve"> dari </w:t>
      </w:r>
      <w:r w:rsidR="00470753" w:rsidRPr="00C862D7">
        <w:rPr>
          <w:rFonts w:cs="Times New Roman"/>
          <w:lang w:val="en-US"/>
        </w:rPr>
        <w:t>gambar</w:t>
      </w:r>
      <w:r w:rsidRPr="00C862D7">
        <w:rPr>
          <w:rFonts w:cs="Times New Roman"/>
          <w:lang w:val="en-US"/>
        </w:rPr>
        <w:t xml:space="preserve"> tersebut.</w:t>
      </w:r>
    </w:p>
    <w:p w14:paraId="69BF019F" w14:textId="77777777" w:rsidR="00AF33A3" w:rsidRPr="00C862D7" w:rsidRDefault="000E6400" w:rsidP="00AF33A3">
      <w:pPr>
        <w:pStyle w:val="ListParagraph"/>
        <w:keepNext/>
        <w:ind w:left="284" w:firstLine="0"/>
        <w:jc w:val="center"/>
        <w:rPr>
          <w:rFonts w:cs="Times New Roman"/>
        </w:rPr>
      </w:pPr>
      <w:r w:rsidRPr="00C862D7">
        <w:rPr>
          <w:rFonts w:cs="Times New Roman"/>
          <w:noProof/>
          <w:lang w:val="en-US"/>
        </w:rPr>
        <w:lastRenderedPageBreak/>
        <w:drawing>
          <wp:inline distT="0" distB="0" distL="0" distR="0" wp14:anchorId="404B8C06" wp14:editId="507A6BAE">
            <wp:extent cx="1238406" cy="130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1246425" cy="1316570"/>
                    </a:xfrm>
                    <a:prstGeom prst="rect">
                      <a:avLst/>
                    </a:prstGeom>
                  </pic:spPr>
                </pic:pic>
              </a:graphicData>
            </a:graphic>
          </wp:inline>
        </w:drawing>
      </w:r>
    </w:p>
    <w:p w14:paraId="5F1D3519" w14:textId="5CE93122" w:rsidR="007B67CB" w:rsidRPr="00C862D7" w:rsidRDefault="00AF33A3" w:rsidP="00AF33A3">
      <w:pPr>
        <w:pStyle w:val="Caption"/>
        <w:ind w:left="284"/>
        <w:jc w:val="center"/>
        <w:rPr>
          <w:rFonts w:cs="Times New Roman"/>
        </w:rPr>
      </w:pPr>
      <w:bookmarkStart w:id="61" w:name="_Toc138145867"/>
      <w:r w:rsidRPr="00C862D7">
        <w:rPr>
          <w:rFonts w:cs="Times New Roman"/>
        </w:rPr>
        <w:t>Gambar 2.</w:t>
      </w:r>
      <w:r w:rsidR="004F5A02" w:rsidRPr="00C862D7">
        <w:rPr>
          <w:rFonts w:cs="Times New Roman"/>
        </w:rPr>
        <w:fldChar w:fldCharType="begin"/>
      </w:r>
      <w:r w:rsidR="004F5A02" w:rsidRPr="00C862D7">
        <w:rPr>
          <w:rFonts w:cs="Times New Roman"/>
        </w:rPr>
        <w:instrText xml:space="preserve"> SEQ Gambar_2. \* ARABIC </w:instrText>
      </w:r>
      <w:r w:rsidR="004F5A02" w:rsidRPr="00C862D7">
        <w:rPr>
          <w:rFonts w:cs="Times New Roman"/>
        </w:rPr>
        <w:fldChar w:fldCharType="separate"/>
      </w:r>
      <w:r w:rsidR="005D093F" w:rsidRPr="00C862D7">
        <w:rPr>
          <w:rFonts w:cs="Times New Roman"/>
          <w:noProof/>
        </w:rPr>
        <w:t>9</w:t>
      </w:r>
      <w:r w:rsidR="004F5A02" w:rsidRPr="00C862D7">
        <w:rPr>
          <w:rFonts w:cs="Times New Roman"/>
          <w:noProof/>
        </w:rPr>
        <w:fldChar w:fldCharType="end"/>
      </w:r>
      <w:r w:rsidRPr="00C862D7">
        <w:rPr>
          <w:rFonts w:cs="Times New Roman"/>
        </w:rPr>
        <w:t xml:space="preserve"> </w:t>
      </w:r>
      <w:r w:rsidRPr="00C862D7">
        <w:rPr>
          <w:rFonts w:cs="Times New Roman"/>
          <w:i/>
          <w:iCs w:val="0"/>
        </w:rPr>
        <w:t>Filter</w:t>
      </w:r>
      <w:r w:rsidRPr="00C862D7">
        <w:rPr>
          <w:rFonts w:cs="Times New Roman"/>
          <w:iCs w:val="0"/>
        </w:rPr>
        <w:t xml:space="preserve"> </w:t>
      </w:r>
      <w:r w:rsidRPr="00C862D7">
        <w:rPr>
          <w:rFonts w:cs="Times New Roman"/>
          <w:i/>
          <w:iCs w:val="0"/>
        </w:rPr>
        <w:fldChar w:fldCharType="begin" w:fldLock="1"/>
      </w:r>
      <w:r w:rsidR="00184B2D" w:rsidRPr="00C862D7">
        <w:rPr>
          <w:rFonts w:cs="Times New Roman"/>
          <w:iCs w:val="0"/>
        </w:rPr>
        <w:instrText>ADDIN CSL_CITATION {"citationItems":[{"id":"ITEM-1","itemData":{"URL":"https://kotakode.com/blogs/2707/Convolutional-Neural-Network-(CNN)","accessed":{"date-parts":[["2023","3","9"]]},"author":[{"dropping-particle":"","family":"Fiki Syihabirawan","given":"","non-dropping-particle":"","parse-names":false,"suffix":""}],"id":"ITEM-1","issued":{"date-parts":[["2020","11","25"]]},"title":"Convolutional Neural Network (CNN) - Kotakode.com | Komunitas Developer Indonesia","type":"webpage"},"uris":["http://www.mendeley.com/documents/?uuid=8550837a-d6d9-3e2a-b24f-e209ade49f31"]}],"mendeley":{"formattedCitation":"(Fiki Syihabirawan, 2020)","manualFormatting":"(Syihabirawan, 2020)","plainTextFormattedCitation":"(Fiki Syihabirawan, 2020)","previouslyFormattedCitation":"(Fiki Syihabirawan, 2020)"},"properties":{"noteIndex":0},"schema":"https://github.com/citation-style-language/schema/raw/master/csl-citation.json"}</w:instrText>
      </w:r>
      <w:r w:rsidRPr="00C862D7">
        <w:rPr>
          <w:rFonts w:cs="Times New Roman"/>
          <w:i/>
          <w:iCs w:val="0"/>
        </w:rPr>
        <w:fldChar w:fldCharType="separate"/>
      </w:r>
      <w:bookmarkEnd w:id="61"/>
      <w:r w:rsidR="00EC12DB" w:rsidRPr="00C862D7">
        <w:rPr>
          <w:rFonts w:cs="Times New Roman"/>
          <w:iCs w:val="0"/>
          <w:noProof/>
        </w:rPr>
        <w:t>(Syihabirawan, 2020)</w:t>
      </w:r>
      <w:r w:rsidRPr="00C862D7">
        <w:rPr>
          <w:rFonts w:cs="Times New Roman"/>
          <w:i/>
          <w:iCs w:val="0"/>
        </w:rPr>
        <w:fldChar w:fldCharType="end"/>
      </w:r>
    </w:p>
    <w:p w14:paraId="49B0D413" w14:textId="77777777" w:rsidR="00AF33A3" w:rsidRPr="00C862D7" w:rsidRDefault="00AF33A3" w:rsidP="00794984">
      <w:pPr>
        <w:pStyle w:val="ListParagraph"/>
        <w:ind w:left="284"/>
        <w:rPr>
          <w:rFonts w:cs="Times New Roman"/>
          <w:lang w:val="en-US"/>
        </w:rPr>
      </w:pPr>
    </w:p>
    <w:p w14:paraId="10457800" w14:textId="153A8FCF" w:rsidR="000E6400" w:rsidRPr="00C862D7" w:rsidRDefault="000E6400" w:rsidP="006D3559">
      <w:pPr>
        <w:pStyle w:val="ListParagraph"/>
        <w:ind w:left="426"/>
        <w:rPr>
          <w:rFonts w:cs="Times New Roman"/>
          <w:lang w:val="en-US"/>
        </w:rPr>
      </w:pPr>
      <w:r w:rsidRPr="00C862D7">
        <w:rPr>
          <w:rFonts w:cs="Times New Roman"/>
          <w:lang w:val="en-US"/>
        </w:rPr>
        <w:t xml:space="preserve">Ketiga </w:t>
      </w:r>
      <w:r w:rsidRPr="00C862D7">
        <w:rPr>
          <w:rFonts w:cs="Times New Roman"/>
          <w:i/>
          <w:iCs/>
          <w:lang w:val="en-US"/>
        </w:rPr>
        <w:t>filter</w:t>
      </w:r>
      <w:r w:rsidRPr="00C862D7">
        <w:rPr>
          <w:rFonts w:cs="Times New Roman"/>
          <w:lang w:val="en-US"/>
        </w:rPr>
        <w:t xml:space="preserve"> ini akan digeser ke seluruh bagian dari gambar. Setiap pergeseran akan dilakukan operasi “</w:t>
      </w:r>
      <w:r w:rsidRPr="00C862D7">
        <w:rPr>
          <w:rFonts w:cs="Times New Roman"/>
          <w:i/>
          <w:iCs/>
          <w:lang w:val="en-US"/>
        </w:rPr>
        <w:t>dot</w:t>
      </w:r>
      <w:r w:rsidRPr="00C862D7">
        <w:rPr>
          <w:rFonts w:cs="Times New Roman"/>
          <w:lang w:val="en-US"/>
        </w:rPr>
        <w:t xml:space="preserve">” antara </w:t>
      </w:r>
      <w:r w:rsidRPr="00C862D7">
        <w:rPr>
          <w:rFonts w:cs="Times New Roman"/>
          <w:i/>
          <w:iCs/>
          <w:lang w:val="en-US"/>
        </w:rPr>
        <w:t>input</w:t>
      </w:r>
      <w:r w:rsidRPr="00C862D7">
        <w:rPr>
          <w:rFonts w:cs="Times New Roman"/>
          <w:lang w:val="en-US"/>
        </w:rPr>
        <w:t xml:space="preserve"> dan nilai dari </w:t>
      </w:r>
      <w:r w:rsidRPr="00C862D7">
        <w:rPr>
          <w:rFonts w:cs="Times New Roman"/>
          <w:i/>
          <w:iCs/>
          <w:lang w:val="en-US"/>
        </w:rPr>
        <w:t>filter</w:t>
      </w:r>
      <w:r w:rsidRPr="00C862D7">
        <w:rPr>
          <w:rFonts w:cs="Times New Roman"/>
          <w:lang w:val="en-US"/>
        </w:rPr>
        <w:t xml:space="preserve"> tersebut sehingga menghasilkan sebuah </w:t>
      </w:r>
      <w:r w:rsidRPr="00C862D7">
        <w:rPr>
          <w:rFonts w:cs="Times New Roman"/>
          <w:i/>
          <w:iCs/>
          <w:lang w:val="en-US"/>
        </w:rPr>
        <w:t>output</w:t>
      </w:r>
      <w:r w:rsidRPr="00C862D7">
        <w:rPr>
          <w:rFonts w:cs="Times New Roman"/>
          <w:lang w:val="en-US"/>
        </w:rPr>
        <w:t xml:space="preserve"> atau biasa disebut sebagai </w:t>
      </w:r>
      <w:r w:rsidRPr="00C862D7">
        <w:rPr>
          <w:rFonts w:cs="Times New Roman"/>
          <w:i/>
          <w:iCs/>
          <w:lang w:val="en-US"/>
        </w:rPr>
        <w:t>activation map</w:t>
      </w:r>
      <w:r w:rsidRPr="00C862D7">
        <w:rPr>
          <w:rFonts w:cs="Times New Roman"/>
          <w:lang w:val="en-US"/>
        </w:rPr>
        <w:t xml:space="preserve"> atau </w:t>
      </w:r>
      <w:r w:rsidRPr="00C862D7">
        <w:rPr>
          <w:rFonts w:cs="Times New Roman"/>
          <w:i/>
          <w:iCs/>
          <w:lang w:val="en-US"/>
        </w:rPr>
        <w:t>feature map</w:t>
      </w:r>
      <w:r w:rsidRPr="00C862D7">
        <w:rPr>
          <w:rFonts w:cs="Times New Roman"/>
          <w:lang w:val="en-US"/>
        </w:rPr>
        <w:t>.</w:t>
      </w:r>
      <w:r w:rsidRPr="00C862D7">
        <w:rPr>
          <w:rFonts w:cs="Times New Roman"/>
          <w:lang w:val="en-US"/>
        </w:rPr>
        <w:fldChar w:fldCharType="begin" w:fldLock="1"/>
      </w:r>
      <w:r w:rsidR="00184B2D" w:rsidRPr="00C862D7">
        <w:rPr>
          <w:rFonts w:cs="Times New Roman"/>
          <w:lang w:val="en-US"/>
        </w:rPr>
        <w:instrText>ADDIN CSL_CITATION {"citationItems":[{"id":"ITEM-1","itemData":{"URL":"https://medium.com/@samuelsena/pengenalan-deep-learning-part-7-convolutional-neural-network-cnn-b003b477dc94","accessed":{"date-parts":[["2023","3","9"]]},"author":[{"dropping-particle":"","family":"Samuel Sena","given":"","non-dropping-particle":"","parse-names":false,"suffix":""}],"id":"ITEM-1","issued":{"date-parts":[["2017","11","13"]]},"title":"Pengenalan Deep Learning Part 7 : Convolutional Neural Network (CNN) | by Samuel Sena | Medium","type":"webpage"},"uris":["http://www.mendeley.com/documents/?uuid=c61afc77-4ab8-30be-9a94-6e15684be3ca"]}],"mendeley":{"formattedCitation":"(Samuel Sena, 2017)","manualFormatting":"(Sena, 2017)","plainTextFormattedCitation":"(Samuel Sena, 2017)","previouslyFormattedCitation":"(Samuel Sena, 2017)"},"properties":{"noteIndex":0},"schema":"https://github.com/citation-style-language/schema/raw/master/csl-citation.json"}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(Sena, 2017)</w:t>
      </w:r>
      <w:r w:rsidRPr="00C862D7">
        <w:rPr>
          <w:rFonts w:cs="Times New Roman"/>
          <w:lang w:val="en-US"/>
        </w:rPr>
        <w:fldChar w:fldCharType="end"/>
      </w:r>
    </w:p>
    <w:p w14:paraId="54196327" w14:textId="77777777" w:rsidR="000E6400" w:rsidRPr="00C862D7" w:rsidRDefault="000E6400" w:rsidP="00B43289">
      <w:pPr>
        <w:pStyle w:val="ListParagraph"/>
        <w:ind w:left="1418" w:firstLine="0"/>
        <w:rPr>
          <w:rFonts w:cs="Times New Roman"/>
          <w:lang w:val="en-US"/>
        </w:rPr>
      </w:pPr>
    </w:p>
    <w:p w14:paraId="53E80743" w14:textId="77777777" w:rsidR="00B74628" w:rsidRPr="00C862D7" w:rsidRDefault="0027533C" w:rsidP="00B74628">
      <w:pPr>
        <w:pStyle w:val="ListParagraph"/>
        <w:keepNext/>
        <w:spacing w:line="240" w:lineRule="auto"/>
        <w:ind w:left="284" w:firstLine="0"/>
        <w:jc w:val="center"/>
        <w:rPr>
          <w:rFonts w:cs="Times New Roman"/>
        </w:rPr>
      </w:pPr>
      <w:r w:rsidRPr="00C862D7">
        <w:rPr>
          <w:rFonts w:cs="Times New Roman"/>
          <w:noProof/>
        </w:rPr>
        <w:drawing>
          <wp:inline distT="0" distB="0" distL="0" distR="0" wp14:anchorId="319AA213" wp14:editId="0381D68B">
            <wp:extent cx="4120705"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4145823" cy="3679895"/>
                    </a:xfrm>
                    <a:prstGeom prst="rect">
                      <a:avLst/>
                    </a:prstGeom>
                  </pic:spPr>
                </pic:pic>
              </a:graphicData>
            </a:graphic>
          </wp:inline>
        </w:drawing>
      </w:r>
    </w:p>
    <w:p w14:paraId="6CFDB01F" w14:textId="2C082C83" w:rsidR="0025442E" w:rsidRPr="00C862D7" w:rsidRDefault="00B74628" w:rsidP="00B74628">
      <w:pPr>
        <w:pStyle w:val="Caption"/>
        <w:spacing w:after="0"/>
        <w:ind w:left="284"/>
        <w:jc w:val="center"/>
        <w:rPr>
          <w:rFonts w:cs="Times New Roman"/>
        </w:rPr>
      </w:pPr>
      <w:bookmarkStart w:id="62" w:name="_Toc138145868"/>
      <w:r w:rsidRPr="00C862D7">
        <w:rPr>
          <w:rFonts w:cs="Times New Roman"/>
        </w:rPr>
        <w:t>Gambar 2.</w:t>
      </w:r>
      <w:r w:rsidR="004F5A02" w:rsidRPr="00C862D7">
        <w:rPr>
          <w:rFonts w:cs="Times New Roman"/>
        </w:rPr>
        <w:fldChar w:fldCharType="begin"/>
      </w:r>
      <w:r w:rsidR="004F5A02" w:rsidRPr="00C862D7">
        <w:rPr>
          <w:rFonts w:cs="Times New Roman"/>
        </w:rPr>
        <w:instrText xml:space="preserve"> SEQ Gambar_2. \* ARABIC </w:instrText>
      </w:r>
      <w:r w:rsidR="004F5A02" w:rsidRPr="00C862D7">
        <w:rPr>
          <w:rFonts w:cs="Times New Roman"/>
        </w:rPr>
        <w:fldChar w:fldCharType="separate"/>
      </w:r>
      <w:r w:rsidR="005D093F" w:rsidRPr="00C862D7">
        <w:rPr>
          <w:rFonts w:cs="Times New Roman"/>
          <w:noProof/>
        </w:rPr>
        <w:t>10</w:t>
      </w:r>
      <w:r w:rsidR="004F5A02" w:rsidRPr="00C862D7">
        <w:rPr>
          <w:rFonts w:cs="Times New Roman"/>
          <w:noProof/>
        </w:rPr>
        <w:fldChar w:fldCharType="end"/>
      </w:r>
      <w:r w:rsidRPr="00C862D7">
        <w:rPr>
          <w:rFonts w:cs="Times New Roman"/>
        </w:rPr>
        <w:t xml:space="preserve"> </w:t>
      </w:r>
      <w:r w:rsidRPr="00C862D7">
        <w:rPr>
          <w:rFonts w:cs="Times New Roman"/>
          <w:iCs w:val="0"/>
        </w:rPr>
        <w:t xml:space="preserve">Proses konvolusi </w:t>
      </w:r>
      <w:r w:rsidRPr="00C862D7">
        <w:rPr>
          <w:rFonts w:cs="Times New Roman"/>
          <w:i/>
          <w:iCs w:val="0"/>
        </w:rPr>
        <w:fldChar w:fldCharType="begin" w:fldLock="1"/>
      </w:r>
      <w:r w:rsidR="00184B2D" w:rsidRPr="00C862D7">
        <w:rPr>
          <w:rFonts w:cs="Times New Roman"/>
          <w:iCs w:val="0"/>
        </w:rPr>
        <w:instrText>ADDIN CSL_CITATION {"citationItems":[{"id":"ITEM-1","itemData":{"URL":"https://medium.com/@samuelsena/pengenalan-deep-learning-part-7-convolutional-neural-network-cnn-b003b477dc94","accessed":{"date-parts":[["2023","3","9"]]},"author":[{"dropping-particle":"","family":"Samuel Sena","given":"","non-dropping-particle":"","parse-names":false,"suffix":""}],"id":"ITEM-1","issued":{"date-parts":[["2017","11","13"]]},"title":"Pengenalan Deep Learning Part 7 : Convolutional Neural Network (CNN) | by Samuel Sena | Medium","type":"webpage"},"uris":["http://www.mendeley.com/documents/?uuid=c61afc77-4ab8-30be-9a94-6e15684be3ca"]}],"mendeley":{"formattedCitation":"(Samuel Sena, 2017)","manualFormatting":"(Sena, 2017)","plainTextFormattedCitation":"(Samuel Sena, 2017)","previouslyFormattedCitation":"(Samuel Sena, 2017)"},"properties":{"noteIndex":0},"schema":"https://github.com/citation-style-language/schema/raw/master/csl-citation.json"}</w:instrText>
      </w:r>
      <w:r w:rsidRPr="00C862D7">
        <w:rPr>
          <w:rFonts w:cs="Times New Roman"/>
          <w:i/>
          <w:iCs w:val="0"/>
        </w:rPr>
        <w:fldChar w:fldCharType="separate"/>
      </w:r>
      <w:bookmarkEnd w:id="62"/>
      <w:r w:rsidR="00EC12DB" w:rsidRPr="00C862D7">
        <w:rPr>
          <w:rFonts w:cs="Times New Roman"/>
          <w:iCs w:val="0"/>
          <w:noProof/>
        </w:rPr>
        <w:t>(Sena, 2017)</w:t>
      </w:r>
      <w:r w:rsidRPr="00C862D7">
        <w:rPr>
          <w:rFonts w:cs="Times New Roman"/>
          <w:i/>
          <w:iCs w:val="0"/>
        </w:rPr>
        <w:fldChar w:fldCharType="end"/>
      </w:r>
    </w:p>
    <w:p w14:paraId="2C2F0C1F" w14:textId="77777777" w:rsidR="001311D9" w:rsidRPr="00C862D7" w:rsidRDefault="001311D9" w:rsidP="00B43289">
      <w:pPr>
        <w:spacing w:after="0"/>
        <w:rPr>
          <w:rFonts w:cs="Times New Roman"/>
        </w:rPr>
      </w:pPr>
    </w:p>
    <w:p w14:paraId="3D640522" w14:textId="77777777" w:rsidR="000E6400" w:rsidRPr="00C862D7" w:rsidRDefault="000E6400">
      <w:pPr>
        <w:pStyle w:val="ListParagraph"/>
        <w:numPr>
          <w:ilvl w:val="0"/>
          <w:numId w:val="13"/>
        </w:numPr>
        <w:ind w:left="850" w:hanging="357"/>
        <w:rPr>
          <w:rFonts w:cs="Times New Roman"/>
          <w:i/>
          <w:iCs/>
          <w:lang w:val="en-US"/>
        </w:rPr>
      </w:pPr>
      <w:r w:rsidRPr="00C862D7">
        <w:rPr>
          <w:rFonts w:cs="Times New Roman"/>
          <w:i/>
          <w:iCs/>
          <w:lang w:val="en-US"/>
        </w:rPr>
        <w:t>Stride</w:t>
      </w:r>
    </w:p>
    <w:p w14:paraId="4125BBC6" w14:textId="107A4D80" w:rsidR="000E6400" w:rsidRPr="00C862D7" w:rsidRDefault="000E6400" w:rsidP="000C0CE5">
      <w:pPr>
        <w:pStyle w:val="ListParagraph"/>
        <w:ind w:left="851"/>
        <w:rPr>
          <w:rFonts w:cs="Times New Roman"/>
          <w:lang w:val="en-US"/>
        </w:rPr>
      </w:pPr>
      <w:r w:rsidRPr="00C862D7">
        <w:rPr>
          <w:rFonts w:cs="Times New Roman"/>
          <w:i/>
          <w:iCs/>
          <w:lang w:val="en-US"/>
        </w:rPr>
        <w:t>Stride</w:t>
      </w:r>
      <w:r w:rsidRPr="00C862D7">
        <w:rPr>
          <w:rFonts w:cs="Times New Roman"/>
          <w:lang w:val="en-US"/>
        </w:rPr>
        <w:t xml:space="preserve"> adalah parameter yang menentukan berapa jumlah pergeseran </w:t>
      </w:r>
      <w:r w:rsidRPr="00C862D7">
        <w:rPr>
          <w:rFonts w:cs="Times New Roman"/>
          <w:i/>
          <w:iCs/>
          <w:lang w:val="en-US"/>
        </w:rPr>
        <w:t>filter</w:t>
      </w:r>
      <w:r w:rsidRPr="00C862D7">
        <w:rPr>
          <w:rFonts w:cs="Times New Roman"/>
          <w:lang w:val="en-US"/>
        </w:rPr>
        <w:t>. Jika nilai</w:t>
      </w:r>
      <w:r w:rsidRPr="00C862D7">
        <w:rPr>
          <w:rFonts w:cs="Times New Roman"/>
          <w:i/>
          <w:iCs/>
          <w:lang w:val="en-US"/>
        </w:rPr>
        <w:t xml:space="preserve"> stride</w:t>
      </w:r>
      <w:r w:rsidRPr="00C862D7">
        <w:rPr>
          <w:rFonts w:cs="Times New Roman"/>
          <w:lang w:val="en-US"/>
        </w:rPr>
        <w:t xml:space="preserve"> adalah 1, maka </w:t>
      </w:r>
      <w:r w:rsidRPr="00C862D7">
        <w:rPr>
          <w:rFonts w:cs="Times New Roman"/>
          <w:i/>
          <w:iCs/>
          <w:lang w:val="en-US"/>
        </w:rPr>
        <w:t>convolution filter</w:t>
      </w:r>
      <w:r w:rsidRPr="00C862D7">
        <w:rPr>
          <w:rFonts w:cs="Times New Roman"/>
          <w:lang w:val="en-US"/>
        </w:rPr>
        <w:t xml:space="preserve"> akan </w:t>
      </w:r>
      <w:r w:rsidRPr="00C862D7">
        <w:rPr>
          <w:rFonts w:cs="Times New Roman"/>
          <w:lang w:val="en-US"/>
        </w:rPr>
        <w:lastRenderedPageBreak/>
        <w:t xml:space="preserve">bergeser sebanyak 1 </w:t>
      </w:r>
      <w:r w:rsidRPr="00C862D7">
        <w:rPr>
          <w:rFonts w:cs="Times New Roman"/>
          <w:i/>
          <w:iCs/>
          <w:lang w:val="en-US"/>
        </w:rPr>
        <w:t>pixels</w:t>
      </w:r>
      <w:r w:rsidRPr="00C862D7">
        <w:rPr>
          <w:rFonts w:cs="Times New Roman"/>
          <w:lang w:val="en-US"/>
        </w:rPr>
        <w:t xml:space="preserve"> secara horizontal lalu verti</w:t>
      </w:r>
      <w:r w:rsidR="000C0CE5" w:rsidRPr="00C862D7">
        <w:rPr>
          <w:rFonts w:cs="Times New Roman"/>
          <w:lang w:val="en-US"/>
        </w:rPr>
        <w:t>k</w:t>
      </w:r>
      <w:r w:rsidRPr="00C862D7">
        <w:rPr>
          <w:rFonts w:cs="Times New Roman"/>
          <w:lang w:val="en-US"/>
        </w:rPr>
        <w:t xml:space="preserve">al. Pada ilustrasi diatas, </w:t>
      </w:r>
      <w:r w:rsidRPr="00C862D7">
        <w:rPr>
          <w:rFonts w:cs="Times New Roman"/>
          <w:i/>
          <w:iCs/>
          <w:lang w:val="en-US"/>
        </w:rPr>
        <w:t>stride</w:t>
      </w:r>
      <w:r w:rsidRPr="00C862D7">
        <w:rPr>
          <w:rFonts w:cs="Times New Roman"/>
          <w:lang w:val="en-US"/>
        </w:rPr>
        <w:t xml:space="preserve"> yang digunakan adalah 2.</w:t>
      </w:r>
    </w:p>
    <w:p w14:paraId="5FA16D46" w14:textId="486ACBB7" w:rsidR="00776C73" w:rsidRPr="00C862D7" w:rsidRDefault="000E6400" w:rsidP="000C0CE5">
      <w:pPr>
        <w:pStyle w:val="ListParagraph"/>
        <w:ind w:left="851"/>
        <w:rPr>
          <w:rFonts w:cs="Times New Roman"/>
          <w:lang w:val="en-US"/>
        </w:rPr>
      </w:pPr>
      <w:r w:rsidRPr="00C862D7">
        <w:rPr>
          <w:rFonts w:cs="Times New Roman"/>
          <w:lang w:val="en-US"/>
        </w:rPr>
        <w:t xml:space="preserve">Semakin kecil </w:t>
      </w:r>
      <w:r w:rsidRPr="00C862D7">
        <w:rPr>
          <w:rFonts w:cs="Times New Roman"/>
          <w:i/>
          <w:iCs/>
          <w:lang w:val="en-US"/>
        </w:rPr>
        <w:t>stride</w:t>
      </w:r>
      <w:r w:rsidRPr="00C862D7">
        <w:rPr>
          <w:rFonts w:cs="Times New Roman"/>
          <w:lang w:val="en-US"/>
        </w:rPr>
        <w:t xml:space="preserve"> maka akan semakin detail informasi yang kita dapatkan dari sebuah </w:t>
      </w:r>
      <w:r w:rsidRPr="00C862D7">
        <w:rPr>
          <w:rFonts w:cs="Times New Roman"/>
          <w:i/>
          <w:iCs/>
          <w:lang w:val="en-US"/>
        </w:rPr>
        <w:t>input</w:t>
      </w:r>
      <w:r w:rsidRPr="00C862D7">
        <w:rPr>
          <w:rFonts w:cs="Times New Roman"/>
          <w:lang w:val="en-US"/>
        </w:rPr>
        <w:t xml:space="preserve">, namun membutuhkan komputasi yang lebih jika dibandingkan dengan </w:t>
      </w:r>
      <w:r w:rsidRPr="00C862D7">
        <w:rPr>
          <w:rFonts w:cs="Times New Roman"/>
          <w:i/>
          <w:iCs/>
          <w:lang w:val="en-US"/>
        </w:rPr>
        <w:t>stride</w:t>
      </w:r>
      <w:r w:rsidRPr="00C862D7">
        <w:rPr>
          <w:rFonts w:cs="Times New Roman"/>
          <w:lang w:val="en-US"/>
        </w:rPr>
        <w:t xml:space="preserve"> yang besar. Namun perlu diperhatikan bahwa dengan menggunakan </w:t>
      </w:r>
      <w:r w:rsidRPr="00C862D7">
        <w:rPr>
          <w:rFonts w:cs="Times New Roman"/>
          <w:i/>
          <w:iCs/>
          <w:lang w:val="en-US"/>
        </w:rPr>
        <w:t>stride</w:t>
      </w:r>
      <w:r w:rsidRPr="00C862D7">
        <w:rPr>
          <w:rFonts w:cs="Times New Roman"/>
          <w:lang w:val="en-US"/>
        </w:rPr>
        <w:t xml:space="preserve"> yang kecil kita tidak selalu akan mendapatkan performa yang bagus. </w:t>
      </w:r>
      <w:r w:rsidRPr="00C862D7">
        <w:rPr>
          <w:rFonts w:cs="Times New Roman"/>
          <w:lang w:val="en-US"/>
        </w:rPr>
        <w:fldChar w:fldCharType="begin" w:fldLock="1"/>
      </w:r>
      <w:r w:rsidR="00184B2D" w:rsidRPr="00C862D7">
        <w:rPr>
          <w:rFonts w:cs="Times New Roman"/>
          <w:lang w:val="en-US"/>
        </w:rPr>
        <w:instrText>ADDIN CSL_CITATION {"citationItems":[{"id":"ITEM-1","itemData":{"URL":"https://medium.com/@samuelsena/pengenalan-deep-learning-part-7-convolutional-neural-network-cnn-b003b477dc94","accessed":{"date-parts":[["2023","3","9"]]},"author":[{"dropping-particle":"","family":"Samuel Sena","given":"","non-dropping-particle":"","parse-names":false,"suffix":""}],"id":"ITEM-1","issued":{"date-parts":[["2017","11","13"]]},"title":"Pengenalan Deep Learning Part 7 : Convolutional Neural Network (CNN) | by Samuel Sena | Medium","type":"webpage"},"uris":["http://www.mendeley.com/documents/?uuid=c61afc77-4ab8-30be-9a94-6e15684be3ca"]}],"mendeley":{"formattedCitation":"(Samuel Sena, 2017)","manualFormatting":"(Sena, 2017)","plainTextFormattedCitation":"(Samuel Sena, 2017)","previouslyFormattedCitation":"(Samuel Sena, 2017)"},"properties":{"noteIndex":0},"schema":"https://github.com/citation-style-language/schema/raw/master/csl-citation.json"}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(Sena, 2017)</w:t>
      </w:r>
      <w:r w:rsidRPr="00C862D7">
        <w:rPr>
          <w:rFonts w:cs="Times New Roman"/>
          <w:lang w:val="en-US"/>
        </w:rPr>
        <w:fldChar w:fldCharType="end"/>
      </w:r>
    </w:p>
    <w:p w14:paraId="4EEA082C" w14:textId="77777777" w:rsidR="000E6400" w:rsidRPr="00C862D7" w:rsidRDefault="000E6400">
      <w:pPr>
        <w:pStyle w:val="ListParagraph"/>
        <w:numPr>
          <w:ilvl w:val="0"/>
          <w:numId w:val="13"/>
        </w:numPr>
        <w:ind w:left="851" w:hanging="357"/>
        <w:rPr>
          <w:rFonts w:cs="Times New Roman"/>
          <w:i/>
          <w:iCs/>
          <w:lang w:val="en-US"/>
        </w:rPr>
      </w:pPr>
      <w:r w:rsidRPr="00C862D7">
        <w:rPr>
          <w:rFonts w:cs="Times New Roman"/>
          <w:i/>
          <w:iCs/>
          <w:lang w:val="en-US"/>
        </w:rPr>
        <w:t xml:space="preserve">Padding </w:t>
      </w:r>
    </w:p>
    <w:p w14:paraId="03484F7D" w14:textId="77777777" w:rsidR="000E6400" w:rsidRPr="00C862D7" w:rsidRDefault="000E6400" w:rsidP="000C0CE5">
      <w:pPr>
        <w:pStyle w:val="ListParagraph"/>
        <w:ind w:left="851"/>
        <w:rPr>
          <w:rFonts w:cs="Times New Roman"/>
          <w:lang w:val="en-US"/>
        </w:rPr>
      </w:pPr>
      <w:r w:rsidRPr="00C862D7">
        <w:rPr>
          <w:rFonts w:cs="Times New Roman"/>
          <w:lang w:val="en-US"/>
        </w:rPr>
        <w:t xml:space="preserve">Sedangkan </w:t>
      </w:r>
      <w:r w:rsidRPr="00C862D7">
        <w:rPr>
          <w:rFonts w:cs="Times New Roman"/>
          <w:i/>
          <w:iCs/>
          <w:lang w:val="en-US"/>
        </w:rPr>
        <w:t>Padding</w:t>
      </w:r>
      <w:r w:rsidRPr="00C862D7">
        <w:rPr>
          <w:rFonts w:cs="Times New Roman"/>
          <w:lang w:val="en-US"/>
        </w:rPr>
        <w:t xml:space="preserve"> atau </w:t>
      </w:r>
      <w:r w:rsidRPr="00C862D7">
        <w:rPr>
          <w:rFonts w:cs="Times New Roman"/>
          <w:i/>
          <w:iCs/>
          <w:lang w:val="en-US"/>
        </w:rPr>
        <w:t>Zero Padding</w:t>
      </w:r>
      <w:r w:rsidRPr="00C862D7">
        <w:rPr>
          <w:rFonts w:cs="Times New Roman"/>
          <w:lang w:val="en-US"/>
        </w:rPr>
        <w:t xml:space="preserve"> adalah parameter yang menentukan jumlah pixels (berisi nilai 0) yang akan ditambahkan di setiap sisi dari input. Hal ini digunakan dengan tujuan untuk memanipulasi dimensi </w:t>
      </w:r>
      <w:r w:rsidRPr="00C862D7">
        <w:rPr>
          <w:rFonts w:cs="Times New Roman"/>
          <w:i/>
          <w:iCs/>
          <w:lang w:val="en-US"/>
        </w:rPr>
        <w:t>output</w:t>
      </w:r>
      <w:r w:rsidRPr="00C862D7">
        <w:rPr>
          <w:rFonts w:cs="Times New Roman"/>
          <w:lang w:val="en-US"/>
        </w:rPr>
        <w:t xml:space="preserve"> dari </w:t>
      </w:r>
      <w:r w:rsidRPr="00C862D7">
        <w:rPr>
          <w:rFonts w:cs="Times New Roman"/>
          <w:i/>
          <w:iCs/>
          <w:lang w:val="en-US"/>
        </w:rPr>
        <w:t>convolution layer (Feature Map)</w:t>
      </w:r>
      <w:r w:rsidRPr="00C862D7">
        <w:rPr>
          <w:rFonts w:cs="Times New Roman"/>
          <w:lang w:val="en-US"/>
        </w:rPr>
        <w:t xml:space="preserve">. </w:t>
      </w:r>
    </w:p>
    <w:p w14:paraId="081E172D" w14:textId="77777777" w:rsidR="000E6400" w:rsidRPr="00C862D7" w:rsidRDefault="000E6400" w:rsidP="000C0CE5">
      <w:pPr>
        <w:pStyle w:val="ListParagraph"/>
        <w:ind w:left="851" w:firstLine="0"/>
        <w:rPr>
          <w:rFonts w:cs="Times New Roman"/>
          <w:lang w:val="en-US"/>
        </w:rPr>
      </w:pPr>
      <w:r w:rsidRPr="00C862D7">
        <w:rPr>
          <w:rFonts w:cs="Times New Roman"/>
          <w:lang w:val="en-US"/>
        </w:rPr>
        <w:t xml:space="preserve">Tujuan dari padding adalah : </w:t>
      </w:r>
    </w:p>
    <w:p w14:paraId="056BC5A3" w14:textId="48B5CD38" w:rsidR="000E6400" w:rsidRPr="00C862D7" w:rsidRDefault="000E6400">
      <w:pPr>
        <w:pStyle w:val="ListParagraph"/>
        <w:numPr>
          <w:ilvl w:val="0"/>
          <w:numId w:val="14"/>
        </w:numPr>
        <w:ind w:left="1134" w:hanging="283"/>
        <w:rPr>
          <w:rFonts w:cs="Times New Roman"/>
          <w:lang w:val="en-US"/>
        </w:rPr>
      </w:pPr>
      <w:r w:rsidRPr="00C862D7">
        <w:rPr>
          <w:rFonts w:cs="Times New Roman"/>
          <w:lang w:val="en-US"/>
        </w:rPr>
        <w:t xml:space="preserve">Dimensi </w:t>
      </w:r>
      <w:r w:rsidRPr="00C862D7">
        <w:rPr>
          <w:rFonts w:cs="Times New Roman"/>
          <w:i/>
          <w:iCs/>
          <w:lang w:val="en-US"/>
        </w:rPr>
        <w:t>output</w:t>
      </w:r>
      <w:r w:rsidRPr="00C862D7">
        <w:rPr>
          <w:rFonts w:cs="Times New Roman"/>
          <w:lang w:val="en-US"/>
        </w:rPr>
        <w:t xml:space="preserve"> dari </w:t>
      </w:r>
      <w:r w:rsidRPr="00C862D7">
        <w:rPr>
          <w:rFonts w:cs="Times New Roman"/>
          <w:i/>
          <w:iCs/>
          <w:lang w:val="en-US"/>
        </w:rPr>
        <w:t>convolution layer</w:t>
      </w:r>
      <w:r w:rsidRPr="00C862D7">
        <w:rPr>
          <w:rFonts w:cs="Times New Roman"/>
          <w:lang w:val="en-US"/>
        </w:rPr>
        <w:t xml:space="preserve"> selalu lebih kecil dari </w:t>
      </w:r>
      <w:r w:rsidRPr="00C862D7">
        <w:rPr>
          <w:rFonts w:cs="Times New Roman"/>
          <w:i/>
          <w:iCs/>
          <w:lang w:val="en-US"/>
        </w:rPr>
        <w:t>input</w:t>
      </w:r>
      <w:r w:rsidR="00514F45" w:rsidRPr="00C862D7">
        <w:rPr>
          <w:rFonts w:cs="Times New Roman"/>
          <w:lang w:val="en-US"/>
        </w:rPr>
        <w:t>-</w:t>
      </w:r>
      <w:r w:rsidRPr="00C862D7">
        <w:rPr>
          <w:rFonts w:cs="Times New Roman"/>
          <w:lang w:val="en-US"/>
        </w:rPr>
        <w:t>nya (kecuali penggunaan 1</w:t>
      </w:r>
      <w:r w:rsidR="00491725" w:rsidRPr="00C862D7">
        <w:rPr>
          <w:rFonts w:cs="Times New Roman"/>
          <w:lang w:val="en-US"/>
        </w:rPr>
        <w:t>×</w:t>
      </w:r>
      <w:r w:rsidRPr="00C862D7">
        <w:rPr>
          <w:rFonts w:cs="Times New Roman"/>
          <w:lang w:val="en-US"/>
        </w:rPr>
        <w:t xml:space="preserve">1 </w:t>
      </w:r>
      <w:r w:rsidRPr="00C862D7">
        <w:rPr>
          <w:rFonts w:cs="Times New Roman"/>
          <w:i/>
          <w:iCs/>
          <w:lang w:val="en-US"/>
        </w:rPr>
        <w:t>filter</w:t>
      </w:r>
      <w:r w:rsidRPr="00C862D7">
        <w:rPr>
          <w:rFonts w:cs="Times New Roman"/>
          <w:lang w:val="en-US"/>
        </w:rPr>
        <w:t xml:space="preserve"> dengan </w:t>
      </w:r>
      <w:r w:rsidRPr="00C862D7">
        <w:rPr>
          <w:rFonts w:cs="Times New Roman"/>
          <w:i/>
          <w:iCs/>
          <w:lang w:val="en-US"/>
        </w:rPr>
        <w:t>stride</w:t>
      </w:r>
      <w:r w:rsidRPr="00C862D7">
        <w:rPr>
          <w:rFonts w:cs="Times New Roman"/>
          <w:lang w:val="en-US"/>
        </w:rPr>
        <w:t xml:space="preserve"> 1). </w:t>
      </w:r>
      <w:r w:rsidRPr="00C862D7">
        <w:rPr>
          <w:rFonts w:cs="Times New Roman"/>
          <w:i/>
          <w:iCs/>
          <w:lang w:val="en-US"/>
        </w:rPr>
        <w:t>Output</w:t>
      </w:r>
      <w:r w:rsidRPr="00C862D7">
        <w:rPr>
          <w:rFonts w:cs="Times New Roman"/>
          <w:lang w:val="en-US"/>
        </w:rPr>
        <w:t xml:space="preserve"> ini akan digunakan kembali sebagai </w:t>
      </w:r>
      <w:r w:rsidRPr="00C862D7">
        <w:rPr>
          <w:rFonts w:cs="Times New Roman"/>
          <w:i/>
          <w:iCs/>
          <w:lang w:val="en-US"/>
        </w:rPr>
        <w:t>input</w:t>
      </w:r>
      <w:r w:rsidRPr="00C862D7">
        <w:rPr>
          <w:rFonts w:cs="Times New Roman"/>
          <w:lang w:val="en-US"/>
        </w:rPr>
        <w:t xml:space="preserve"> dari </w:t>
      </w:r>
      <w:r w:rsidRPr="00C862D7">
        <w:rPr>
          <w:rFonts w:cs="Times New Roman"/>
          <w:i/>
          <w:iCs/>
          <w:lang w:val="en-US"/>
        </w:rPr>
        <w:t>convolution layer</w:t>
      </w:r>
      <w:r w:rsidRPr="00C862D7">
        <w:rPr>
          <w:rFonts w:cs="Times New Roman"/>
          <w:lang w:val="en-US"/>
        </w:rPr>
        <w:t xml:space="preserve"> selanjutnya, sehingga makin banyak informasi yang terbuang. Dengan menggunakan </w:t>
      </w:r>
      <w:r w:rsidRPr="00C862D7">
        <w:rPr>
          <w:rFonts w:cs="Times New Roman"/>
          <w:i/>
          <w:iCs/>
          <w:lang w:val="en-US"/>
        </w:rPr>
        <w:t>padding</w:t>
      </w:r>
      <w:r w:rsidRPr="00C862D7">
        <w:rPr>
          <w:rFonts w:cs="Times New Roman"/>
          <w:lang w:val="en-US"/>
        </w:rPr>
        <w:t xml:space="preserve">, kita dapat mengatur dimensi </w:t>
      </w:r>
      <w:r w:rsidRPr="00C862D7">
        <w:rPr>
          <w:rFonts w:cs="Times New Roman"/>
          <w:i/>
          <w:iCs/>
          <w:lang w:val="en-US"/>
        </w:rPr>
        <w:t>output</w:t>
      </w:r>
      <w:r w:rsidRPr="00C862D7">
        <w:rPr>
          <w:rFonts w:cs="Times New Roman"/>
          <w:lang w:val="en-US"/>
        </w:rPr>
        <w:t xml:space="preserve"> agar tetap sama seperti dimensi input atau setidaknya tidak berkurang secara drastis. Sehingga kita bisa menggunakan </w:t>
      </w:r>
      <w:r w:rsidRPr="00C862D7">
        <w:rPr>
          <w:rFonts w:cs="Times New Roman"/>
          <w:i/>
          <w:iCs/>
          <w:lang w:val="en-US"/>
        </w:rPr>
        <w:t>convolution layer</w:t>
      </w:r>
      <w:r w:rsidRPr="00C862D7">
        <w:rPr>
          <w:rFonts w:cs="Times New Roman"/>
          <w:lang w:val="en-US"/>
        </w:rPr>
        <w:t xml:space="preserve"> yang lebih dalam/</w:t>
      </w:r>
      <w:r w:rsidRPr="00C862D7">
        <w:rPr>
          <w:rFonts w:cs="Times New Roman"/>
          <w:i/>
          <w:iCs/>
          <w:lang w:val="en-US"/>
        </w:rPr>
        <w:t>deep</w:t>
      </w:r>
      <w:r w:rsidRPr="00C862D7">
        <w:rPr>
          <w:rFonts w:cs="Times New Roman"/>
          <w:lang w:val="en-US"/>
        </w:rPr>
        <w:t xml:space="preserve"> sehingga lebih banyak </w:t>
      </w:r>
      <w:r w:rsidRPr="00C862D7">
        <w:rPr>
          <w:rFonts w:cs="Times New Roman"/>
          <w:i/>
          <w:iCs/>
          <w:lang w:val="en-US"/>
        </w:rPr>
        <w:t>features</w:t>
      </w:r>
      <w:r w:rsidRPr="00C862D7">
        <w:rPr>
          <w:rFonts w:cs="Times New Roman"/>
          <w:lang w:val="en-US"/>
        </w:rPr>
        <w:t xml:space="preserve"> yang berhasil di-</w:t>
      </w:r>
      <w:r w:rsidRPr="00C862D7">
        <w:rPr>
          <w:rFonts w:cs="Times New Roman"/>
          <w:i/>
          <w:iCs/>
          <w:lang w:val="en-US"/>
        </w:rPr>
        <w:t>extract</w:t>
      </w:r>
      <w:r w:rsidRPr="00C862D7">
        <w:rPr>
          <w:rFonts w:cs="Times New Roman"/>
          <w:lang w:val="en-US"/>
        </w:rPr>
        <w:t>.</w:t>
      </w:r>
    </w:p>
    <w:p w14:paraId="1289AFBC" w14:textId="77777777" w:rsidR="000E6400" w:rsidRPr="00C862D7" w:rsidRDefault="000E6400">
      <w:pPr>
        <w:pStyle w:val="ListParagraph"/>
        <w:numPr>
          <w:ilvl w:val="0"/>
          <w:numId w:val="14"/>
        </w:numPr>
        <w:ind w:left="1134" w:hanging="283"/>
        <w:rPr>
          <w:rFonts w:cs="Times New Roman"/>
          <w:lang w:val="en-US"/>
        </w:rPr>
      </w:pPr>
      <w:r w:rsidRPr="00C862D7">
        <w:rPr>
          <w:rFonts w:cs="Times New Roman"/>
          <w:lang w:val="en-US"/>
        </w:rPr>
        <w:t xml:space="preserve">Meningkatkan performa dari model karena </w:t>
      </w:r>
      <w:r w:rsidRPr="00C862D7">
        <w:rPr>
          <w:rFonts w:cs="Times New Roman"/>
          <w:i/>
          <w:iCs/>
          <w:lang w:val="en-US"/>
        </w:rPr>
        <w:t>convolution filter</w:t>
      </w:r>
      <w:r w:rsidRPr="00C862D7">
        <w:rPr>
          <w:rFonts w:cs="Times New Roman"/>
          <w:lang w:val="en-US"/>
        </w:rPr>
        <w:t xml:space="preserve"> akan fokus pada informasi yang sebenarnya yaitu yang berada diantara </w:t>
      </w:r>
      <w:r w:rsidRPr="00C862D7">
        <w:rPr>
          <w:rFonts w:cs="Times New Roman"/>
          <w:i/>
          <w:iCs/>
          <w:lang w:val="en-US"/>
        </w:rPr>
        <w:t>zero padding</w:t>
      </w:r>
      <w:r w:rsidRPr="00C862D7">
        <w:rPr>
          <w:rFonts w:cs="Times New Roman"/>
          <w:lang w:val="en-US"/>
        </w:rPr>
        <w:t xml:space="preserve"> tersebut.</w:t>
      </w:r>
    </w:p>
    <w:p w14:paraId="47278C5A" w14:textId="77777777" w:rsidR="000E6400" w:rsidRPr="00C862D7" w:rsidRDefault="000E6400" w:rsidP="00B43289">
      <w:pPr>
        <w:pStyle w:val="ListParagraph"/>
        <w:ind w:left="2127" w:firstLine="0"/>
        <w:rPr>
          <w:rFonts w:cs="Times New Roman"/>
          <w:lang w:val="en-US"/>
        </w:rPr>
      </w:pPr>
    </w:p>
    <w:p w14:paraId="53402F76" w14:textId="2B346357" w:rsidR="00D77B16" w:rsidRPr="00C862D7" w:rsidRDefault="000E6400" w:rsidP="000C0CE5">
      <w:pPr>
        <w:pStyle w:val="ListParagraph"/>
        <w:ind w:left="851"/>
        <w:rPr>
          <w:rFonts w:cs="Times New Roman"/>
          <w:lang w:val="en-US"/>
        </w:rPr>
      </w:pPr>
      <w:r w:rsidRPr="00C862D7">
        <w:rPr>
          <w:rFonts w:cs="Times New Roman"/>
          <w:lang w:val="en-US"/>
        </w:rPr>
        <w:t>Pada ilustrasi gambar</w:t>
      </w:r>
      <w:r w:rsidR="00D77B16" w:rsidRPr="00C862D7">
        <w:rPr>
          <w:rFonts w:cs="Times New Roman"/>
          <w:lang w:val="en-US"/>
        </w:rPr>
        <w:t xml:space="preserve"> 2.8</w:t>
      </w:r>
      <w:r w:rsidRPr="00C862D7">
        <w:rPr>
          <w:rFonts w:cs="Times New Roman"/>
          <w:lang w:val="en-US"/>
        </w:rPr>
        <w:t xml:space="preserve">, dimensi dari </w:t>
      </w:r>
      <w:r w:rsidRPr="00C862D7">
        <w:rPr>
          <w:rFonts w:cs="Times New Roman"/>
          <w:i/>
          <w:iCs/>
          <w:lang w:val="en-US"/>
        </w:rPr>
        <w:t>input</w:t>
      </w:r>
      <w:r w:rsidRPr="00C862D7">
        <w:rPr>
          <w:rFonts w:cs="Times New Roman"/>
          <w:lang w:val="en-US"/>
        </w:rPr>
        <w:t xml:space="preserve"> sebenarnya adalah 5</w:t>
      </w:r>
      <w:r w:rsidR="00491725" w:rsidRPr="00C862D7">
        <w:rPr>
          <w:rFonts w:cs="Times New Roman"/>
          <w:lang w:val="en-US"/>
        </w:rPr>
        <w:t>×</w:t>
      </w:r>
      <w:r w:rsidRPr="00C862D7">
        <w:rPr>
          <w:rFonts w:cs="Times New Roman"/>
          <w:lang w:val="en-US"/>
        </w:rPr>
        <w:t xml:space="preserve">5, jika dilakukan </w:t>
      </w:r>
      <w:r w:rsidRPr="00C862D7">
        <w:rPr>
          <w:rFonts w:cs="Times New Roman"/>
          <w:i/>
          <w:iCs/>
          <w:lang w:val="en-US"/>
        </w:rPr>
        <w:t>convolution</w:t>
      </w:r>
      <w:r w:rsidRPr="00C862D7">
        <w:rPr>
          <w:rFonts w:cs="Times New Roman"/>
          <w:lang w:val="en-US"/>
        </w:rPr>
        <w:t xml:space="preserve"> dengan </w:t>
      </w:r>
      <w:r w:rsidRPr="00C862D7">
        <w:rPr>
          <w:rFonts w:cs="Times New Roman"/>
          <w:i/>
          <w:iCs/>
          <w:lang w:val="en-US"/>
        </w:rPr>
        <w:t>filter</w:t>
      </w:r>
      <w:r w:rsidRPr="00C862D7">
        <w:rPr>
          <w:rFonts w:cs="Times New Roman"/>
          <w:lang w:val="en-US"/>
        </w:rPr>
        <w:t xml:space="preserve"> 3</w:t>
      </w:r>
      <w:r w:rsidR="00491725" w:rsidRPr="00C862D7">
        <w:rPr>
          <w:rFonts w:cs="Times New Roman"/>
          <w:lang w:val="en-US"/>
        </w:rPr>
        <w:t>×</w:t>
      </w:r>
      <w:r w:rsidRPr="00C862D7">
        <w:rPr>
          <w:rFonts w:cs="Times New Roman"/>
          <w:lang w:val="en-US"/>
        </w:rPr>
        <w:t xml:space="preserve">3 dan </w:t>
      </w:r>
      <w:r w:rsidRPr="00C862D7">
        <w:rPr>
          <w:rFonts w:cs="Times New Roman"/>
          <w:i/>
          <w:iCs/>
          <w:lang w:val="en-US"/>
        </w:rPr>
        <w:t>stride</w:t>
      </w:r>
      <w:r w:rsidRPr="00C862D7">
        <w:rPr>
          <w:rFonts w:cs="Times New Roman"/>
          <w:lang w:val="en-US"/>
        </w:rPr>
        <w:t xml:space="preserve"> sebesar 2, maka akan didapatkan </w:t>
      </w:r>
      <w:r w:rsidRPr="00C862D7">
        <w:rPr>
          <w:rFonts w:cs="Times New Roman"/>
          <w:i/>
          <w:iCs/>
          <w:lang w:val="en-US"/>
        </w:rPr>
        <w:t>feature map</w:t>
      </w:r>
      <w:r w:rsidRPr="00C862D7">
        <w:rPr>
          <w:rFonts w:cs="Times New Roman"/>
          <w:lang w:val="en-US"/>
        </w:rPr>
        <w:t xml:space="preserve"> dengan ukuran 2</w:t>
      </w:r>
      <w:r w:rsidR="00491725" w:rsidRPr="00C862D7">
        <w:rPr>
          <w:rFonts w:cs="Times New Roman"/>
          <w:lang w:val="en-US"/>
        </w:rPr>
        <w:t>×</w:t>
      </w:r>
      <w:r w:rsidRPr="00C862D7">
        <w:rPr>
          <w:rFonts w:cs="Times New Roman"/>
          <w:lang w:val="en-US"/>
        </w:rPr>
        <w:t xml:space="preserve">2. Namun jika kita tambahkan </w:t>
      </w:r>
      <w:r w:rsidRPr="00C862D7">
        <w:rPr>
          <w:rFonts w:cs="Times New Roman"/>
          <w:i/>
          <w:iCs/>
          <w:lang w:val="en-US"/>
        </w:rPr>
        <w:t>zero padding</w:t>
      </w:r>
      <w:r w:rsidRPr="00C862D7">
        <w:rPr>
          <w:rFonts w:cs="Times New Roman"/>
          <w:lang w:val="en-US"/>
        </w:rPr>
        <w:t xml:space="preserve"> sebanyak 1, maka </w:t>
      </w:r>
      <w:r w:rsidRPr="00C862D7">
        <w:rPr>
          <w:rFonts w:cs="Times New Roman"/>
          <w:i/>
          <w:iCs/>
          <w:lang w:val="en-US"/>
        </w:rPr>
        <w:t>feature map</w:t>
      </w:r>
      <w:r w:rsidRPr="00C862D7">
        <w:rPr>
          <w:rFonts w:cs="Times New Roman"/>
          <w:lang w:val="en-US"/>
        </w:rPr>
        <w:t xml:space="preserve"> yang dihasilkan berukuran 3</w:t>
      </w:r>
      <w:r w:rsidR="00491725" w:rsidRPr="00C862D7">
        <w:rPr>
          <w:rFonts w:cs="Times New Roman"/>
          <w:lang w:val="en-US"/>
        </w:rPr>
        <w:t>×</w:t>
      </w:r>
      <w:r w:rsidRPr="00C862D7">
        <w:rPr>
          <w:rFonts w:cs="Times New Roman"/>
          <w:lang w:val="en-US"/>
        </w:rPr>
        <w:t>3</w:t>
      </w:r>
      <w:r w:rsidR="003A0CCC" w:rsidRPr="00C862D7">
        <w:rPr>
          <w:rFonts w:cs="Times New Roman"/>
          <w:lang w:val="en-US"/>
        </w:rPr>
        <w:t xml:space="preserve">. </w:t>
      </w:r>
      <w:r w:rsidRPr="00C862D7">
        <w:rPr>
          <w:rFonts w:cs="Times New Roman"/>
          <w:lang w:val="en-US"/>
        </w:rPr>
        <w:fldChar w:fldCharType="begin" w:fldLock="1"/>
      </w:r>
      <w:r w:rsidR="00184B2D" w:rsidRPr="00C862D7">
        <w:rPr>
          <w:rFonts w:cs="Times New Roman"/>
          <w:lang w:val="en-US"/>
        </w:rPr>
        <w:instrText>ADDIN CSL_CITATION {"citationItems":[{"id":"ITEM-1","itemData":{"URL":"https://medium.com/@samuelsena/pengenalan-deep-learning-part-7-convolutional-neural-network-cnn-b003b477dc94","accessed":{"date-parts":[["2023","3","9"]]},"author":[{"dropping-particle":"","family":"Samuel Sena","given":"","non-dropping-particle":"","parse-names":false,"suffix":""}],"id":"ITEM-1","issued":{"date-parts":[["2017","11","13"]]},"title":"Pengenalan Deep Learning Part 7 : Convolutional Neural Network (CNN) | by Samuel Sena | Medium","type":"webpage"},"uris":["http://www.mendeley.com/documents/?uuid=c61afc77-4ab8-30be-9a94-6e15684be3ca"]}],"mendeley":{"formattedCitation":"(Samuel Sena, 2017)","manualFormatting":"( Sena, 2017)","plainTextFormattedCitation":"(Samuel Sena, 2017)","previouslyFormattedCitation":"(Samuel Sena, 2017)"},"properties":{"noteIndex":0},"schema":"https://github.com/citation-style-language/schema/raw/master/csl-citation.json"}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 Sena, 2017)</w:t>
      </w:r>
      <w:r w:rsidRPr="00C862D7">
        <w:rPr>
          <w:rFonts w:cs="Times New Roman"/>
          <w:lang w:val="en-US"/>
        </w:rPr>
        <w:fldChar w:fldCharType="end"/>
      </w:r>
    </w:p>
    <w:p w14:paraId="30977B5E" w14:textId="3E64A49C" w:rsidR="003A0CCC" w:rsidRPr="00C862D7" w:rsidRDefault="003A0CCC" w:rsidP="000C0CE5">
      <w:pPr>
        <w:pStyle w:val="ListParagraph"/>
        <w:ind w:left="851"/>
        <w:rPr>
          <w:rFonts w:cs="Times New Roman"/>
          <w:lang w:val="en-US"/>
        </w:rPr>
      </w:pPr>
    </w:p>
    <w:p w14:paraId="360BB7E2" w14:textId="77777777" w:rsidR="003A0CCC" w:rsidRPr="00C862D7" w:rsidRDefault="003A0CCC" w:rsidP="000C0CE5">
      <w:pPr>
        <w:pStyle w:val="ListParagraph"/>
        <w:ind w:left="851"/>
        <w:rPr>
          <w:rFonts w:cs="Times New Roman"/>
          <w:lang w:val="en-US"/>
        </w:rPr>
      </w:pPr>
    </w:p>
    <w:p w14:paraId="6069A8BE" w14:textId="77777777" w:rsidR="000E6400" w:rsidRPr="00C862D7" w:rsidRDefault="000E6400">
      <w:pPr>
        <w:pStyle w:val="ListParagraph"/>
        <w:numPr>
          <w:ilvl w:val="0"/>
          <w:numId w:val="13"/>
        </w:numPr>
        <w:ind w:left="851" w:hanging="357"/>
        <w:rPr>
          <w:rFonts w:cs="Times New Roman"/>
          <w:lang w:val="en-US"/>
        </w:rPr>
      </w:pPr>
      <w:r w:rsidRPr="00C862D7">
        <w:rPr>
          <w:rFonts w:cs="Times New Roman"/>
          <w:i/>
          <w:iCs/>
          <w:lang w:val="en-US"/>
        </w:rPr>
        <w:lastRenderedPageBreak/>
        <w:t>Rectified Linear Unit (ReLU) activation</w:t>
      </w:r>
    </w:p>
    <w:p w14:paraId="507B69EC" w14:textId="21351496" w:rsidR="000E6400" w:rsidRPr="00C862D7" w:rsidRDefault="000E6400" w:rsidP="000C0CE5">
      <w:pPr>
        <w:pStyle w:val="ListParagraph"/>
        <w:ind w:left="851"/>
        <w:rPr>
          <w:rFonts w:cs="Times New Roman"/>
          <w:lang w:val="en-US"/>
        </w:rPr>
      </w:pPr>
      <w:r w:rsidRPr="00C862D7">
        <w:rPr>
          <w:rFonts w:cs="Times New Roman"/>
          <w:i/>
          <w:iCs/>
          <w:lang w:val="en-US"/>
        </w:rPr>
        <w:t>ReLU</w:t>
      </w:r>
      <w:r w:rsidRPr="00C862D7">
        <w:rPr>
          <w:rFonts w:cs="Times New Roman"/>
          <w:lang w:val="en-US"/>
        </w:rPr>
        <w:t xml:space="preserve"> </w:t>
      </w:r>
      <w:r w:rsidRPr="00C862D7">
        <w:rPr>
          <w:rFonts w:cs="Times New Roman"/>
          <w:i/>
          <w:iCs/>
          <w:lang w:val="en-US"/>
        </w:rPr>
        <w:t>layer</w:t>
      </w:r>
      <w:r w:rsidRPr="00C862D7">
        <w:rPr>
          <w:rFonts w:cs="Times New Roman"/>
          <w:lang w:val="en-US"/>
        </w:rPr>
        <w:t xml:space="preserve"> berfungsi untuk menerapkan fungsi aktivasi terhadap nilai </w:t>
      </w:r>
      <w:r w:rsidRPr="00C862D7">
        <w:rPr>
          <w:rFonts w:cs="Times New Roman"/>
          <w:i/>
          <w:iCs/>
          <w:lang w:val="en-US"/>
        </w:rPr>
        <w:t>output</w:t>
      </w:r>
      <w:r w:rsidRPr="00C862D7">
        <w:rPr>
          <w:rFonts w:cs="Times New Roman"/>
          <w:lang w:val="en-US"/>
        </w:rPr>
        <w:t xml:space="preserve"> hasil konvolusi pada </w:t>
      </w:r>
      <w:r w:rsidRPr="00C862D7">
        <w:rPr>
          <w:rFonts w:cs="Times New Roman"/>
          <w:i/>
          <w:iCs/>
          <w:lang w:val="en-US"/>
        </w:rPr>
        <w:t>convolution layer.</w:t>
      </w:r>
      <w:r w:rsidRPr="00C862D7">
        <w:rPr>
          <w:rFonts w:cs="Times New Roman"/>
          <w:lang w:val="en-US"/>
        </w:rPr>
        <w:t xml:space="preserve"> Keluaran dari fungsi aktivasi dinyatakan sebagai 0 (nol) apabila </w:t>
      </w:r>
      <w:r w:rsidRPr="00C862D7">
        <w:rPr>
          <w:rFonts w:cs="Times New Roman"/>
          <w:i/>
          <w:iCs/>
          <w:lang w:val="en-US"/>
        </w:rPr>
        <w:t>input</w:t>
      </w:r>
      <w:r w:rsidRPr="00C862D7">
        <w:rPr>
          <w:rFonts w:cs="Times New Roman"/>
          <w:lang w:val="en-US"/>
        </w:rPr>
        <w:t xml:space="preserve">-nya negatif. Namun jika input-nya positif, maka </w:t>
      </w:r>
      <w:r w:rsidRPr="00C862D7">
        <w:rPr>
          <w:rFonts w:cs="Times New Roman"/>
          <w:i/>
          <w:iCs/>
          <w:lang w:val="en-US"/>
        </w:rPr>
        <w:t>output</w:t>
      </w:r>
      <w:r w:rsidRPr="00C862D7">
        <w:rPr>
          <w:rFonts w:cs="Times New Roman"/>
          <w:lang w:val="en-US"/>
        </w:rPr>
        <w:t xml:space="preserve">-nya akan sama dengan nilai </w:t>
      </w:r>
      <w:r w:rsidRPr="00C862D7">
        <w:rPr>
          <w:rFonts w:cs="Times New Roman"/>
          <w:i/>
          <w:iCs/>
          <w:lang w:val="en-US"/>
        </w:rPr>
        <w:t>input</w:t>
      </w:r>
      <w:r w:rsidRPr="00C862D7">
        <w:rPr>
          <w:rFonts w:cs="Times New Roman"/>
          <w:lang w:val="en-US"/>
        </w:rPr>
        <w:t xml:space="preserve"> fungsi aktivasi itu sendiri </w:t>
      </w:r>
      <w:r w:rsidRPr="00C862D7">
        <w:rPr>
          <w:rFonts w:cs="Times New Roman"/>
          <w:lang w:val="en-US"/>
        </w:rPr>
        <w:fldChar w:fldCharType="begin" w:fldLock="1"/>
      </w:r>
      <w:r w:rsidR="00184B2D" w:rsidRPr="00C862D7">
        <w:rPr>
          <w:rFonts w:cs="Times New Roman"/>
          <w:lang w:val="en-US"/>
        </w:rPr>
        <w:instrText>ADDIN CSL_CITATION {"citationItems":[{"id":"ITEM-1","itemData":{"abstract":"Penelitian ini bertujuan untuk merancang sebuah sistem home automation yang dapat dikendalikan dengan menggunakan perintah suara. Penelitian ini dilakukan dengan mempelajari penelitian lain yang bekaitan dengan topik pada penelitian ini, berdiskusi dengan pihak-pihak yang kompeten, merancang sistem, menguji sistem, dan melakukan analisis berdasarkan pengujian yang telah dilakukan. Pada penelitian ini dirancang sebuah sistem pengenalan suara menggunakan Deep Learning Convolutional Neural Network (DL-CNN). Model CNN yang telah dirancang kemudian akan dilatih untuk mengenali beberapa macam perintah suara. Hasil dari penelitian ini adalah sebuah sistem pengenalan suara yang dapat digunakan untuk mengendalikan beberapa perangkat elektronik yang terhubung ke sistem. Sistem pengenalan suara pada penelitian ini memiliki persentase keberhasilan sebesar 100% pada kondisi ruangan dengan intensitas background noise 24dB (senyap), sebesar 67,67% pada kondisi ruangan dengan intensitas background noise 42dB, dan hanya 51,6 % pada kondisi ruangan dengan intensitas background noise 52dB (bising). Persentase keberhasilan sistem pengenalan suara pada penelitian ini sangat dipengaruhi oleh besarnya intensitas background noise pada suatu ruangan. Oleh karena itu, untuk memperoleh hasil yang optimal, sistem pengenalan suara pada penelitian ini lebih cocok digunakan pada ruangan dengan intensitas background noise yang rendah.","author":[{"dropping-particle":"","family":"Ramba","given":"Lery Sakti","non-dropping-particle":"","parse-names":false,"suffix":""}],"id":"ITEM-1","issued":{"date-parts":[["2020"]]},"publisher-place":"Bandung","title":"Perancangan Sistem Home Automation Dengan Kendali Perintah Suara Menggunakan Deep Learning Convolutional Neural Network (Dl-Cnn)","type":"report"},"uris":["http://www.mendeley.com/documents/?uuid=da4c594f-71de-42e0-8cae-7e55b0cdeddb"]}],"mendeley":{"formattedCitation":"(Ramba, 2020)","plainTextFormattedCitation":"(Ramba, 2020)","previouslyFormattedCitation":"(Ramba, 2020)"},"properties":{"noteIndex":0},"schema":"https://github.com/citation-style-language/schema/raw/master/csl-citation.json"}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(Ramba, 2020)</w:t>
      </w:r>
      <w:r w:rsidRPr="00C862D7">
        <w:rPr>
          <w:rFonts w:cs="Times New Roman"/>
          <w:lang w:val="en-US"/>
        </w:rPr>
        <w:fldChar w:fldCharType="end"/>
      </w:r>
    </w:p>
    <w:p w14:paraId="299B67F7" w14:textId="77777777" w:rsidR="000E6400" w:rsidRPr="00C862D7" w:rsidRDefault="000E6400" w:rsidP="00B43289">
      <w:pPr>
        <w:pStyle w:val="ListParagraph"/>
        <w:ind w:left="1843" w:firstLine="0"/>
        <w:rPr>
          <w:rFonts w:cs="Times New Roman"/>
          <w:lang w:val="en-US"/>
        </w:rPr>
      </w:pPr>
    </w:p>
    <w:p w14:paraId="49F0316B" w14:textId="77777777" w:rsidR="000E6400" w:rsidRPr="00C862D7" w:rsidRDefault="000E6400">
      <w:pPr>
        <w:pStyle w:val="ListParagraph"/>
        <w:numPr>
          <w:ilvl w:val="6"/>
          <w:numId w:val="19"/>
        </w:numPr>
        <w:ind w:left="709" w:hanging="357"/>
        <w:rPr>
          <w:rFonts w:cs="Times New Roman"/>
          <w:lang w:val="en-US"/>
        </w:rPr>
      </w:pPr>
      <w:r w:rsidRPr="00C862D7">
        <w:rPr>
          <w:rFonts w:cs="Times New Roman"/>
          <w:i/>
          <w:iCs/>
          <w:lang w:val="en-US"/>
        </w:rPr>
        <w:t>Pooling Layer</w:t>
      </w:r>
    </w:p>
    <w:p w14:paraId="1EA4A2AD" w14:textId="3EE57D62" w:rsidR="000E6400" w:rsidRPr="00C862D7" w:rsidRDefault="000E6400" w:rsidP="00731B55">
      <w:pPr>
        <w:ind w:left="709"/>
        <w:rPr>
          <w:rFonts w:cs="Times New Roman"/>
          <w:lang w:val="en-US"/>
        </w:rPr>
      </w:pPr>
      <w:r w:rsidRPr="00C862D7">
        <w:rPr>
          <w:rFonts w:cs="Times New Roman"/>
          <w:i/>
          <w:iCs/>
          <w:lang w:val="en-US"/>
        </w:rPr>
        <w:t>Pooling layer</w:t>
      </w:r>
      <w:r w:rsidRPr="00C862D7">
        <w:rPr>
          <w:rFonts w:cs="Times New Roman"/>
          <w:lang w:val="en-US"/>
        </w:rPr>
        <w:t xml:space="preserve"> biasanya berada setelah </w:t>
      </w:r>
      <w:r w:rsidRPr="00C862D7">
        <w:rPr>
          <w:rFonts w:cs="Times New Roman"/>
          <w:i/>
          <w:iCs/>
          <w:lang w:val="en-US"/>
        </w:rPr>
        <w:t>convolution layer</w:t>
      </w:r>
      <w:r w:rsidRPr="00C862D7">
        <w:rPr>
          <w:rFonts w:cs="Times New Roman"/>
          <w:lang w:val="en-US"/>
        </w:rPr>
        <w:t xml:space="preserve">. Pada prinsipnya pooling layer terdiri dari sebuah </w:t>
      </w:r>
      <w:r w:rsidRPr="00C862D7">
        <w:rPr>
          <w:rFonts w:cs="Times New Roman"/>
          <w:i/>
          <w:iCs/>
          <w:lang w:val="en-US"/>
        </w:rPr>
        <w:t>filter</w:t>
      </w:r>
      <w:r w:rsidRPr="00C862D7">
        <w:rPr>
          <w:rFonts w:cs="Times New Roman"/>
          <w:lang w:val="en-US"/>
        </w:rPr>
        <w:t xml:space="preserve"> dengan ukuran dan </w:t>
      </w:r>
      <w:r w:rsidRPr="00C862D7">
        <w:rPr>
          <w:rFonts w:cs="Times New Roman"/>
          <w:i/>
          <w:iCs/>
          <w:lang w:val="en-US"/>
        </w:rPr>
        <w:t>stride</w:t>
      </w:r>
      <w:r w:rsidRPr="00C862D7">
        <w:rPr>
          <w:rFonts w:cs="Times New Roman"/>
          <w:lang w:val="en-US"/>
        </w:rPr>
        <w:t xml:space="preserve"> tertentu yang akan bergeser pada seluruh area </w:t>
      </w:r>
      <w:r w:rsidRPr="00C862D7">
        <w:rPr>
          <w:rFonts w:cs="Times New Roman"/>
          <w:i/>
          <w:iCs/>
          <w:lang w:val="en-US"/>
        </w:rPr>
        <w:t>feature map</w:t>
      </w:r>
      <w:r w:rsidRPr="00C862D7">
        <w:rPr>
          <w:rFonts w:cs="Times New Roman"/>
          <w:lang w:val="en-US"/>
        </w:rPr>
        <w:t xml:space="preserve">. </w:t>
      </w:r>
      <w:r w:rsidRPr="00C862D7">
        <w:rPr>
          <w:rFonts w:cs="Times New Roman"/>
          <w:i/>
          <w:iCs/>
          <w:lang w:val="en-US"/>
        </w:rPr>
        <w:t>Pooling</w:t>
      </w:r>
      <w:r w:rsidRPr="00C862D7">
        <w:rPr>
          <w:rFonts w:cs="Times New Roman"/>
          <w:lang w:val="en-US"/>
        </w:rPr>
        <w:t xml:space="preserve"> yang biasa digunakan adalah </w:t>
      </w:r>
      <w:r w:rsidRPr="00C862D7">
        <w:rPr>
          <w:rFonts w:cs="Times New Roman"/>
          <w:i/>
          <w:iCs/>
          <w:lang w:val="en-US"/>
        </w:rPr>
        <w:t>Max Pooling</w:t>
      </w:r>
      <w:r w:rsidRPr="00C862D7">
        <w:rPr>
          <w:rFonts w:cs="Times New Roman"/>
          <w:lang w:val="en-US"/>
        </w:rPr>
        <w:t xml:space="preserve"> dan </w:t>
      </w:r>
      <w:r w:rsidRPr="00C862D7">
        <w:rPr>
          <w:rFonts w:cs="Times New Roman"/>
          <w:i/>
          <w:iCs/>
          <w:lang w:val="en-US"/>
        </w:rPr>
        <w:t>Average Poolin</w:t>
      </w:r>
      <w:r w:rsidRPr="00C862D7">
        <w:rPr>
          <w:rFonts w:cs="Times New Roman"/>
          <w:lang w:val="en-US"/>
        </w:rPr>
        <w:t xml:space="preserve">g. Sebagai contoh jika kita menggunakan </w:t>
      </w:r>
      <w:r w:rsidRPr="00C862D7">
        <w:rPr>
          <w:rFonts w:cs="Times New Roman"/>
          <w:i/>
          <w:iCs/>
          <w:lang w:val="en-US"/>
        </w:rPr>
        <w:t>Max Pooling</w:t>
      </w:r>
      <w:r w:rsidRPr="00C862D7">
        <w:rPr>
          <w:rFonts w:cs="Times New Roman"/>
          <w:lang w:val="en-US"/>
        </w:rPr>
        <w:t xml:space="preserve"> 2</w:t>
      </w:r>
      <w:r w:rsidR="00BF0F0A" w:rsidRPr="00C862D7">
        <w:rPr>
          <w:rFonts w:cs="Times New Roman"/>
          <w:lang w:val="en-US"/>
        </w:rPr>
        <w:t>×</w:t>
      </w:r>
      <w:r w:rsidRPr="00C862D7">
        <w:rPr>
          <w:rFonts w:cs="Times New Roman"/>
          <w:lang w:val="en-US"/>
        </w:rPr>
        <w:t xml:space="preserve">2 dengan </w:t>
      </w:r>
      <w:r w:rsidRPr="00C862D7">
        <w:rPr>
          <w:rFonts w:cs="Times New Roman"/>
          <w:i/>
          <w:iCs/>
          <w:lang w:val="en-US"/>
        </w:rPr>
        <w:t>stride</w:t>
      </w:r>
      <w:r w:rsidRPr="00C862D7">
        <w:rPr>
          <w:rFonts w:cs="Times New Roman"/>
          <w:lang w:val="en-US"/>
        </w:rPr>
        <w:t xml:space="preserve"> 2, maka pada setiap pergeseran </w:t>
      </w:r>
      <w:r w:rsidRPr="00C862D7">
        <w:rPr>
          <w:rFonts w:cs="Times New Roman"/>
          <w:i/>
          <w:iCs/>
          <w:lang w:val="en-US"/>
        </w:rPr>
        <w:t>filter</w:t>
      </w:r>
      <w:r w:rsidRPr="00C862D7">
        <w:rPr>
          <w:rFonts w:cs="Times New Roman"/>
          <w:lang w:val="en-US"/>
        </w:rPr>
        <w:t>, nilai maksimum pada area 2</w:t>
      </w:r>
      <w:r w:rsidR="00BF0F0A" w:rsidRPr="00C862D7">
        <w:rPr>
          <w:rFonts w:cs="Times New Roman"/>
          <w:lang w:val="en-US"/>
        </w:rPr>
        <w:t>×</w:t>
      </w:r>
      <w:r w:rsidRPr="00C862D7">
        <w:rPr>
          <w:rFonts w:cs="Times New Roman"/>
          <w:lang w:val="en-US"/>
        </w:rPr>
        <w:t xml:space="preserve">2 </w:t>
      </w:r>
      <w:r w:rsidRPr="00C862D7">
        <w:rPr>
          <w:rFonts w:cs="Times New Roman"/>
          <w:i/>
          <w:iCs/>
          <w:lang w:val="en-US"/>
        </w:rPr>
        <w:t>pixel</w:t>
      </w:r>
      <w:r w:rsidRPr="00C862D7">
        <w:rPr>
          <w:rFonts w:cs="Times New Roman"/>
          <w:lang w:val="en-US"/>
        </w:rPr>
        <w:t xml:space="preserve"> tersebut yang akan dipilih, sedangkan </w:t>
      </w:r>
      <w:r w:rsidRPr="00C862D7">
        <w:rPr>
          <w:rFonts w:cs="Times New Roman"/>
          <w:i/>
          <w:iCs/>
          <w:lang w:val="en-US"/>
        </w:rPr>
        <w:t>Average Pooling</w:t>
      </w:r>
      <w:r w:rsidRPr="00C862D7">
        <w:rPr>
          <w:rFonts w:cs="Times New Roman"/>
          <w:lang w:val="en-US"/>
        </w:rPr>
        <w:t xml:space="preserve"> akan memilih nilai rata-ratanya.</w:t>
      </w:r>
      <w:r w:rsidRPr="00C862D7">
        <w:rPr>
          <w:rFonts w:cs="Times New Roman"/>
          <w:lang w:val="en-US"/>
        </w:rPr>
        <w:fldChar w:fldCharType="begin" w:fldLock="1"/>
      </w:r>
      <w:r w:rsidR="00184B2D" w:rsidRPr="00C862D7">
        <w:rPr>
          <w:rFonts w:cs="Times New Roman"/>
          <w:lang w:val="en-US"/>
        </w:rPr>
        <w:instrText>ADDIN CSL_CITATION {"citationItems":[{"id":"ITEM-1","itemData":{"URL":"https://medium.com/@samuelsena/pengenalan-deep-learning-part-7-convolutional-neural-network-cnn-b003b477dc94","accessed":{"date-parts":[["2023","3","9"]]},"author":[{"dropping-particle":"","family":"Samuel Sena","given":"","non-dropping-particle":"","parse-names":false,"suffix":""}],"id":"ITEM-1","issued":{"date-parts":[["2017","11","13"]]},"title":"Pengenalan Deep Learning Part 7 : Convolutional Neural Network (CNN) | by Samuel Sena | Medium","type":"webpage"},"uris":["http://www.mendeley.com/documents/?uuid=c61afc77-4ab8-30be-9a94-6e15684be3ca"]}],"mendeley":{"formattedCitation":"(Samuel Sena, 2017)","manualFormatting":"(Sena, 2017)","plainTextFormattedCitation":"(Samuel Sena, 2017)","previouslyFormattedCitation":"(Samuel Sena, 2017)"},"properties":{"noteIndex":0},"schema":"https://github.com/citation-style-language/schema/raw/master/csl-citation.json"}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(Sena, 2017)</w:t>
      </w:r>
      <w:r w:rsidRPr="00C862D7">
        <w:rPr>
          <w:rFonts w:cs="Times New Roman"/>
          <w:lang w:val="en-US"/>
        </w:rPr>
        <w:fldChar w:fldCharType="end"/>
      </w:r>
    </w:p>
    <w:p w14:paraId="1CDB6FC9" w14:textId="77777777" w:rsidR="00BE5448" w:rsidRPr="00C862D7" w:rsidRDefault="000E6400" w:rsidP="00BE5448">
      <w:pPr>
        <w:keepNext/>
        <w:spacing w:line="240" w:lineRule="auto"/>
        <w:ind w:left="709" w:firstLine="0"/>
        <w:jc w:val="center"/>
        <w:rPr>
          <w:rFonts w:cs="Times New Roman"/>
        </w:rPr>
      </w:pPr>
      <w:r w:rsidRPr="00C862D7">
        <w:rPr>
          <w:rFonts w:cs="Times New Roman"/>
          <w:noProof/>
          <w:lang w:val="en-US"/>
        </w:rPr>
        <w:drawing>
          <wp:inline distT="0" distB="0" distL="0" distR="0" wp14:anchorId="39C89AAF" wp14:editId="27104E4A">
            <wp:extent cx="3933825" cy="116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3933825" cy="1162050"/>
                    </a:xfrm>
                    <a:prstGeom prst="rect">
                      <a:avLst/>
                    </a:prstGeom>
                  </pic:spPr>
                </pic:pic>
              </a:graphicData>
            </a:graphic>
          </wp:inline>
        </w:drawing>
      </w:r>
    </w:p>
    <w:p w14:paraId="41C03143" w14:textId="36CF4365" w:rsidR="00BE5448" w:rsidRPr="00C862D7" w:rsidRDefault="00BE5448" w:rsidP="00BE5448">
      <w:pPr>
        <w:pStyle w:val="Caption"/>
        <w:ind w:left="709"/>
        <w:jc w:val="center"/>
        <w:rPr>
          <w:rFonts w:cs="Times New Roman"/>
          <w:i/>
          <w:iCs w:val="0"/>
          <w:lang w:val="en-US"/>
        </w:rPr>
      </w:pPr>
      <w:bookmarkStart w:id="63" w:name="_Toc138145869"/>
      <w:r w:rsidRPr="00C862D7">
        <w:rPr>
          <w:rFonts w:cs="Times New Roman"/>
        </w:rPr>
        <w:t xml:space="preserve">Gambar 2. </w:t>
      </w:r>
      <w:r w:rsidR="004F5A02" w:rsidRPr="00C862D7">
        <w:rPr>
          <w:rFonts w:cs="Times New Roman"/>
        </w:rPr>
        <w:fldChar w:fldCharType="begin"/>
      </w:r>
      <w:r w:rsidR="004F5A02" w:rsidRPr="00C862D7">
        <w:rPr>
          <w:rFonts w:cs="Times New Roman"/>
        </w:rPr>
        <w:instrText xml:space="preserve"> SEQ Gambar_2. \* ARABIC </w:instrText>
      </w:r>
      <w:r w:rsidR="004F5A02" w:rsidRPr="00C862D7">
        <w:rPr>
          <w:rFonts w:cs="Times New Roman"/>
        </w:rPr>
        <w:fldChar w:fldCharType="separate"/>
      </w:r>
      <w:r w:rsidR="005D093F" w:rsidRPr="00C862D7">
        <w:rPr>
          <w:rFonts w:cs="Times New Roman"/>
          <w:noProof/>
        </w:rPr>
        <w:t>11</w:t>
      </w:r>
      <w:r w:rsidR="004F5A02" w:rsidRPr="00C862D7">
        <w:rPr>
          <w:rFonts w:cs="Times New Roman"/>
          <w:noProof/>
        </w:rPr>
        <w:fldChar w:fldCharType="end"/>
      </w:r>
      <w:r w:rsidRPr="00C862D7">
        <w:rPr>
          <w:rFonts w:cs="Times New Roman"/>
        </w:rPr>
        <w:t xml:space="preserve"> </w:t>
      </w:r>
      <w:r w:rsidRPr="00C862D7">
        <w:rPr>
          <w:rFonts w:cs="Times New Roman"/>
          <w:i/>
          <w:iCs w:val="0"/>
        </w:rPr>
        <w:t xml:space="preserve">Max pooling </w:t>
      </w:r>
      <w:r w:rsidRPr="00C862D7">
        <w:rPr>
          <w:rFonts w:cs="Times New Roman"/>
        </w:rPr>
        <w:t xml:space="preserve">dan </w:t>
      </w:r>
      <w:r w:rsidRPr="00C862D7">
        <w:rPr>
          <w:rFonts w:cs="Times New Roman"/>
          <w:i/>
          <w:iCs w:val="0"/>
        </w:rPr>
        <w:t>average pooling</w:t>
      </w:r>
      <w:r w:rsidRPr="00C862D7">
        <w:rPr>
          <w:rFonts w:cs="Times New Roman"/>
          <w:iCs w:val="0"/>
        </w:rPr>
        <w:t xml:space="preserve"> </w:t>
      </w:r>
      <w:r w:rsidRPr="00C862D7">
        <w:rPr>
          <w:rFonts w:cs="Times New Roman"/>
          <w:i/>
          <w:iCs w:val="0"/>
        </w:rPr>
        <w:fldChar w:fldCharType="begin" w:fldLock="1"/>
      </w:r>
      <w:r w:rsidR="00184B2D" w:rsidRPr="00C862D7">
        <w:rPr>
          <w:rFonts w:cs="Times New Roman"/>
          <w:iCs w:val="0"/>
        </w:rPr>
        <w:instrText>ADDIN CSL_CITATION {"citationItems":[{"id":"ITEM-1","itemData":{"abstract":"Penelitian ini bertujuan untuk merancang sebuah sistem home automation yang dapat dikendalikan dengan menggunakan perintah suara. Penelitian ini dilakukan dengan mempelajari penelitian lain yang bekaitan dengan topik pada penelitian ini, berdiskusi dengan pihak-pihak yang kompeten, merancang sistem, menguji sistem, dan melakukan analisis berdasarkan pengujian yang telah dilakukan. Pada penelitian ini dirancang sebuah sistem pengenalan suara menggunakan Deep Learning Convolutional Neural Network (DL-CNN). Model CNN yang telah dirancang kemudian akan dilatih untuk mengenali beberapa macam perintah suara. Hasil dari penelitian ini adalah sebuah sistem pengenalan suara yang dapat digunakan untuk mengendalikan beberapa perangkat elektronik yang terhubung ke sistem. Sistem pengenalan suara pada penelitian ini memiliki persentase keberhasilan sebesar 100% pada kondisi ruangan dengan intensitas background noise 24dB (senyap), sebesar 67,67% pada kondisi ruangan dengan intensitas background noise 42dB, dan hanya 51,6 % pada kondisi ruangan dengan intensitas background noise 52dB (bising). Persentase keberhasilan sistem pengenalan suara pada penelitian ini sangat dipengaruhi oleh besarnya intensitas background noise pada suatu ruangan. Oleh karena itu, untuk memperoleh hasil yang optimal, sistem pengenalan suara pada penelitian ini lebih cocok digunakan pada ruangan dengan intensitas background noise yang rendah.","author":[{"dropping-particle":"","family":"Ramba","given":"Lery Sakti","non-dropping-particle":"","parse-names":false,"suffix":""}],"id":"ITEM-1","issued":{"date-parts":[["2020"]]},"publisher-place":"Bandung","title":"Perancangan Sistem Home Automation Dengan Kendali Perintah Suara Menggunakan Deep Learning Convolutional Neural Network (Dl-Cnn)","type":"report"},"uris":["http://www.mendeley.com/documents/?uuid=da4c594f-71de-42e0-8cae-7e55b0cdeddb"]}],"mendeley":{"formattedCitation":"(Ramba, 2020)","plainTextFormattedCitation":"(Ramba, 2020)","previouslyFormattedCitation":"(Ramba, 2020)"},"properties":{"noteIndex":0},"schema":"https://github.com/citation-style-language/schema/raw/master/csl-citation.json"}</w:instrText>
      </w:r>
      <w:r w:rsidRPr="00C862D7">
        <w:rPr>
          <w:rFonts w:cs="Times New Roman"/>
          <w:i/>
          <w:iCs w:val="0"/>
        </w:rPr>
        <w:fldChar w:fldCharType="separate"/>
      </w:r>
      <w:bookmarkEnd w:id="63"/>
      <w:r w:rsidR="00EC12DB" w:rsidRPr="00C862D7">
        <w:rPr>
          <w:rFonts w:cs="Times New Roman"/>
          <w:iCs w:val="0"/>
          <w:noProof/>
        </w:rPr>
        <w:t>(Ramba, 2020)</w:t>
      </w:r>
      <w:r w:rsidRPr="00C862D7">
        <w:rPr>
          <w:rFonts w:cs="Times New Roman"/>
          <w:i/>
          <w:iCs w:val="0"/>
        </w:rPr>
        <w:fldChar w:fldCharType="end"/>
      </w:r>
    </w:p>
    <w:p w14:paraId="3A10B618" w14:textId="77777777" w:rsidR="001311D9" w:rsidRPr="00C862D7" w:rsidRDefault="001311D9" w:rsidP="00B43289">
      <w:pPr>
        <w:spacing w:after="0"/>
        <w:ind w:left="709"/>
        <w:rPr>
          <w:rFonts w:cs="Times New Roman"/>
          <w:lang w:val="en-US"/>
        </w:rPr>
      </w:pPr>
    </w:p>
    <w:p w14:paraId="35CE56E0" w14:textId="3EEF1B53" w:rsidR="000E6400" w:rsidRPr="00C862D7" w:rsidRDefault="000E6400" w:rsidP="00B43289">
      <w:pPr>
        <w:ind w:left="709"/>
        <w:rPr>
          <w:rFonts w:cs="Times New Roman"/>
          <w:lang w:val="en-US"/>
        </w:rPr>
      </w:pPr>
      <w:r w:rsidRPr="00C862D7">
        <w:rPr>
          <w:rFonts w:cs="Times New Roman"/>
          <w:lang w:val="en-US"/>
        </w:rPr>
        <w:t xml:space="preserve">Tujuan dari penggunaan </w:t>
      </w:r>
      <w:r w:rsidRPr="00C862D7">
        <w:rPr>
          <w:rFonts w:cs="Times New Roman"/>
          <w:i/>
          <w:iCs/>
          <w:lang w:val="en-US"/>
        </w:rPr>
        <w:t>pooling layer</w:t>
      </w:r>
      <w:r w:rsidRPr="00C862D7">
        <w:rPr>
          <w:rFonts w:cs="Times New Roman"/>
          <w:lang w:val="en-US"/>
        </w:rPr>
        <w:t xml:space="preserve"> adalah mengurangi dimensi dari </w:t>
      </w:r>
      <w:r w:rsidRPr="00C862D7">
        <w:rPr>
          <w:rFonts w:cs="Times New Roman"/>
          <w:i/>
          <w:iCs/>
          <w:lang w:val="en-US"/>
        </w:rPr>
        <w:t>feature map</w:t>
      </w:r>
      <w:r w:rsidRPr="00C862D7">
        <w:rPr>
          <w:rFonts w:cs="Times New Roman"/>
          <w:lang w:val="en-US"/>
        </w:rPr>
        <w:t xml:space="preserve"> (</w:t>
      </w:r>
      <w:r w:rsidRPr="00C862D7">
        <w:rPr>
          <w:rFonts w:cs="Times New Roman"/>
          <w:i/>
          <w:iCs/>
          <w:lang w:val="en-US"/>
        </w:rPr>
        <w:t>downsampling</w:t>
      </w:r>
      <w:r w:rsidRPr="00C862D7">
        <w:rPr>
          <w:rFonts w:cs="Times New Roman"/>
          <w:lang w:val="en-US"/>
        </w:rPr>
        <w:t xml:space="preserve">), sehingga mempercepat komputasi karena parameter yang harus diupdate semakin sedikit dan mengatasi </w:t>
      </w:r>
      <w:r w:rsidRPr="00C862D7">
        <w:rPr>
          <w:rFonts w:cs="Times New Roman"/>
          <w:i/>
          <w:iCs/>
          <w:lang w:val="en-US"/>
        </w:rPr>
        <w:t>overfitting</w:t>
      </w:r>
      <w:r w:rsidRPr="00C862D7">
        <w:rPr>
          <w:rFonts w:cs="Times New Roman"/>
          <w:lang w:val="en-US"/>
        </w:rPr>
        <w:t>.</w:t>
      </w:r>
      <w:r w:rsidRPr="00C862D7">
        <w:rPr>
          <w:rFonts w:cs="Times New Roman"/>
          <w:lang w:val="en-US"/>
        </w:rPr>
        <w:fldChar w:fldCharType="begin" w:fldLock="1"/>
      </w:r>
      <w:r w:rsidR="00184B2D" w:rsidRPr="00C862D7">
        <w:rPr>
          <w:rFonts w:cs="Times New Roman"/>
          <w:lang w:val="en-US"/>
        </w:rPr>
        <w:instrText>ADDIN CSL_CITATION {"citationItems":[{"id":"ITEM-1","itemData":{"URL":"https://medium.com/@samuelsena/pengenalan-deep-learning-part-7-convolutional-neural-network-cnn-b003b477dc94","accessed":{"date-parts":[["2023","3","9"]]},"author":[{"dropping-particle":"","family":"Samuel Sena","given":"","non-dropping-particle":"","parse-names":false,"suffix":""}],"id":"ITEM-1","issued":{"date-parts":[["2017","11","13"]]},"title":"Pengenalan Deep Learning Part 7 : Convolutional Neural Network (CNN) | by Samuel Sena | Medium","type":"webpage"},"uris":["http://www.mendeley.com/documents/?uuid=c61afc77-4ab8-30be-9a94-6e15684be3ca"]}],"mendeley":{"formattedCitation":"(Samuel Sena, 2017)","manualFormatting":"(Sena, 2017)","plainTextFormattedCitation":"(Samuel Sena, 2017)","previouslyFormattedCitation":"(Samuel Sena, 2017)"},"properties":{"noteIndex":0},"schema":"https://github.com/citation-style-language/schema/raw/master/csl-citation.json"}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(Sena, 2017)</w:t>
      </w:r>
      <w:r w:rsidRPr="00C862D7">
        <w:rPr>
          <w:rFonts w:cs="Times New Roman"/>
          <w:lang w:val="en-US"/>
        </w:rPr>
        <w:fldChar w:fldCharType="end"/>
      </w:r>
    </w:p>
    <w:p w14:paraId="47E79A14" w14:textId="77777777" w:rsidR="000E6400" w:rsidRPr="00C862D7" w:rsidRDefault="000E6400" w:rsidP="009F142D">
      <w:pPr>
        <w:pStyle w:val="Heading3"/>
        <w:numPr>
          <w:ilvl w:val="2"/>
          <w:numId w:val="3"/>
        </w:numPr>
        <w:ind w:left="777" w:hanging="567"/>
        <w:rPr>
          <w:rFonts w:cs="Times New Roman"/>
          <w:i/>
          <w:iCs/>
        </w:rPr>
      </w:pPr>
      <w:bookmarkStart w:id="64" w:name="_Toc130992554"/>
      <w:bookmarkStart w:id="65" w:name="_Toc138684977"/>
      <w:r w:rsidRPr="00C862D7">
        <w:rPr>
          <w:rFonts w:cs="Times New Roman"/>
          <w:i/>
          <w:iCs/>
        </w:rPr>
        <w:lastRenderedPageBreak/>
        <w:t>Classification</w:t>
      </w:r>
      <w:bookmarkEnd w:id="64"/>
      <w:bookmarkEnd w:id="65"/>
    </w:p>
    <w:p w14:paraId="56C52DA7" w14:textId="77777777" w:rsidR="00D87D6E" w:rsidRPr="00C862D7" w:rsidRDefault="000E6400" w:rsidP="00D87D6E">
      <w:pPr>
        <w:keepNext/>
        <w:ind w:left="284" w:firstLine="0"/>
        <w:jc w:val="center"/>
        <w:rPr>
          <w:rFonts w:cs="Times New Roman"/>
        </w:rPr>
      </w:pPr>
      <w:r w:rsidRPr="00C862D7">
        <w:rPr>
          <w:rFonts w:cs="Times New Roman"/>
          <w:noProof/>
          <w:lang w:val="en-US"/>
        </w:rPr>
        <w:drawing>
          <wp:inline distT="0" distB="0" distL="0" distR="0" wp14:anchorId="245079CD" wp14:editId="379844C6">
            <wp:extent cx="3265170" cy="23183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cstate="print">
                      <a:extLst>
                        <a:ext uri="{28A0092B-C50C-407E-A947-70E740481C1C}">
                          <a14:useLocalDpi xmlns:a14="http://schemas.microsoft.com/office/drawing/2010/main" val="0"/>
                        </a:ext>
                      </a:extLst>
                    </a:blip>
                    <a:srcRect l="7776" r="9286"/>
                    <a:stretch/>
                  </pic:blipFill>
                  <pic:spPr bwMode="auto">
                    <a:xfrm>
                      <a:off x="0" y="0"/>
                      <a:ext cx="3279101" cy="2328248"/>
                    </a:xfrm>
                    <a:prstGeom prst="rect">
                      <a:avLst/>
                    </a:prstGeom>
                    <a:ln>
                      <a:noFill/>
                    </a:ln>
                    <a:extLst>
                      <a:ext uri="{53640926-AAD7-44D8-BBD7-CCE9431645EC}">
                        <a14:shadowObscured xmlns:a14="http://schemas.microsoft.com/office/drawing/2010/main"/>
                      </a:ext>
                    </a:extLst>
                  </pic:spPr>
                </pic:pic>
              </a:graphicData>
            </a:graphic>
          </wp:inline>
        </w:drawing>
      </w:r>
    </w:p>
    <w:p w14:paraId="1B0ECEC7" w14:textId="0474702C" w:rsidR="00A26A8C" w:rsidRPr="00C862D7" w:rsidRDefault="00D87D6E" w:rsidP="00D87D6E">
      <w:pPr>
        <w:pStyle w:val="Caption"/>
        <w:ind w:left="284"/>
        <w:jc w:val="center"/>
        <w:rPr>
          <w:rFonts w:cs="Times New Roman"/>
        </w:rPr>
      </w:pPr>
      <w:bookmarkStart w:id="66" w:name="_Toc138145870"/>
      <w:r w:rsidRPr="00C862D7">
        <w:rPr>
          <w:rFonts w:cs="Times New Roman"/>
        </w:rPr>
        <w:t>Gambar 2.</w:t>
      </w:r>
      <w:r w:rsidR="004F5A02" w:rsidRPr="00C862D7">
        <w:rPr>
          <w:rFonts w:cs="Times New Roman"/>
        </w:rPr>
        <w:fldChar w:fldCharType="begin"/>
      </w:r>
      <w:r w:rsidR="004F5A02" w:rsidRPr="00C862D7">
        <w:rPr>
          <w:rFonts w:cs="Times New Roman"/>
        </w:rPr>
        <w:instrText xml:space="preserve"> SEQ Gambar_2. \* ARABIC </w:instrText>
      </w:r>
      <w:r w:rsidR="004F5A02" w:rsidRPr="00C862D7">
        <w:rPr>
          <w:rFonts w:cs="Times New Roman"/>
        </w:rPr>
        <w:fldChar w:fldCharType="separate"/>
      </w:r>
      <w:r w:rsidR="005D093F" w:rsidRPr="00C862D7">
        <w:rPr>
          <w:rFonts w:cs="Times New Roman"/>
          <w:noProof/>
        </w:rPr>
        <w:t>12</w:t>
      </w:r>
      <w:r w:rsidR="004F5A02" w:rsidRPr="00C862D7">
        <w:rPr>
          <w:rFonts w:cs="Times New Roman"/>
          <w:noProof/>
        </w:rPr>
        <w:fldChar w:fldCharType="end"/>
      </w:r>
      <w:r w:rsidRPr="00C862D7">
        <w:rPr>
          <w:rFonts w:cs="Times New Roman"/>
        </w:rPr>
        <w:t xml:space="preserve"> </w:t>
      </w:r>
      <w:r w:rsidRPr="00C862D7">
        <w:rPr>
          <w:rFonts w:cs="Times New Roman"/>
          <w:i/>
          <w:iCs w:val="0"/>
        </w:rPr>
        <w:t>Classification</w:t>
      </w:r>
      <w:r w:rsidRPr="00C862D7">
        <w:rPr>
          <w:rFonts w:cs="Times New Roman"/>
        </w:rPr>
        <w:t xml:space="preserve"> </w:t>
      </w:r>
      <w:r w:rsidRPr="00C862D7">
        <w:rPr>
          <w:rFonts w:cs="Times New Roman"/>
        </w:rPr>
        <w:fldChar w:fldCharType="begin" w:fldLock="1"/>
      </w:r>
      <w:r w:rsidR="00184B2D" w:rsidRPr="00C862D7">
        <w:rPr>
          <w:rFonts w:cs="Times New Roman"/>
        </w:rPr>
        <w:instrText>ADDIN CSL_CITATION {"citationItems":[{"id":"ITEM-1","itemData":{"abstract":"Penelitian ini bertujuan untuk merancang sebuah sistem home automation yang dapat dikendalikan dengan menggunakan perintah suara. Penelitian ini dilakukan dengan mempelajari penelitian lain yang bekaitan dengan topik pada penelitian ini, berdiskusi dengan pihak-pihak yang kompeten, merancang sistem, menguji sistem, dan melakukan analisis berdasarkan pengujian yang telah dilakukan. Pada penelitian ini dirancang sebuah sistem pengenalan suara menggunakan Deep Learning Convolutional Neural Network (DL-CNN). Model CNN yang telah dirancang kemudian akan dilatih untuk mengenali beberapa macam perintah suara. Hasil dari penelitian ini adalah sebuah sistem pengenalan suara yang dapat digunakan untuk mengendalikan beberapa perangkat elektronik yang terhubung ke sistem. Sistem pengenalan suara pada penelitian ini memiliki persentase keberhasilan sebesar 100% pada kondisi ruangan dengan intensitas background noise 24dB (senyap), sebesar 67,67% pada kondisi ruangan dengan intensitas background noise 42dB, dan hanya 51,6 % pada kondisi ruangan dengan intensitas background noise 52dB (bising). Persentase keberhasilan sistem pengenalan suara pada penelitian ini sangat dipengaruhi oleh besarnya intensitas background noise pada suatu ruangan. Oleh karena itu, untuk memperoleh hasil yang optimal, sistem pengenalan suara pada penelitian ini lebih cocok digunakan pada ruangan dengan intensitas background noise yang rendah.","author":[{"dropping-particle":"","family":"Ramba","given":"Lery Sakti","non-dropping-particle":"","parse-names":false,"suffix":""}],"id":"ITEM-1","issued":{"date-parts":[["2020"]]},"publisher-place":"Bandung","title":"Perancangan Sistem Home Automation Dengan Kendali Perintah Suara Menggunakan Deep Learning Convolutional Neural Network (Dl-Cnn)","type":"report"},"uris":["http://www.mendeley.com/documents/?uuid=da4c594f-71de-42e0-8cae-7e55b0cdeddb"]}],"mendeley":{"formattedCitation":"(Ramba, 2020)","plainTextFormattedCitation":"(Ramba, 2020)","previouslyFormattedCitation":"(Ramba, 2020)"},"properties":{"noteIndex":0},"schema":"https://github.com/citation-style-language/schema/raw/master/csl-citation.json"}</w:instrText>
      </w:r>
      <w:r w:rsidRPr="00C862D7">
        <w:rPr>
          <w:rFonts w:cs="Times New Roman"/>
        </w:rPr>
        <w:fldChar w:fldCharType="separate"/>
      </w:r>
      <w:bookmarkEnd w:id="66"/>
      <w:r w:rsidR="00EC12DB" w:rsidRPr="00C862D7">
        <w:rPr>
          <w:rFonts w:cs="Times New Roman"/>
          <w:noProof/>
        </w:rPr>
        <w:t>(Ramba, 2020)</w:t>
      </w:r>
      <w:r w:rsidRPr="00C862D7">
        <w:rPr>
          <w:rFonts w:cs="Times New Roman"/>
        </w:rPr>
        <w:fldChar w:fldCharType="end"/>
      </w:r>
    </w:p>
    <w:p w14:paraId="29943384" w14:textId="77777777" w:rsidR="001311D9" w:rsidRPr="00C862D7" w:rsidRDefault="001311D9" w:rsidP="00B43289">
      <w:pPr>
        <w:spacing w:after="0"/>
        <w:ind w:left="284"/>
        <w:rPr>
          <w:rFonts w:cs="Times New Roman"/>
          <w:lang w:val="en-US"/>
        </w:rPr>
      </w:pPr>
    </w:p>
    <w:p w14:paraId="306D792D" w14:textId="5B3AB291" w:rsidR="00C502AD" w:rsidRPr="00C862D7" w:rsidRDefault="000E6400" w:rsidP="00D4388E">
      <w:pPr>
        <w:ind w:left="284"/>
        <w:rPr>
          <w:rFonts w:cs="Times New Roman"/>
          <w:lang w:val="en-US"/>
        </w:rPr>
      </w:pPr>
      <w:r w:rsidRPr="00C862D7">
        <w:rPr>
          <w:rFonts w:cs="Times New Roman"/>
          <w:lang w:val="en-US"/>
        </w:rPr>
        <w:t xml:space="preserve">Proses </w:t>
      </w:r>
      <w:r w:rsidRPr="00C862D7">
        <w:rPr>
          <w:rFonts w:cs="Times New Roman"/>
          <w:i/>
          <w:iCs/>
          <w:lang w:val="en-US"/>
        </w:rPr>
        <w:t>classification</w:t>
      </w:r>
      <w:r w:rsidRPr="00C862D7">
        <w:rPr>
          <w:rFonts w:cs="Times New Roman"/>
          <w:lang w:val="en-US"/>
        </w:rPr>
        <w:t xml:space="preserve"> berfungsi untuk melakukan klasifikasi terhadap setiap </w:t>
      </w:r>
      <w:r w:rsidRPr="00C862D7">
        <w:rPr>
          <w:rFonts w:cs="Times New Roman"/>
          <w:i/>
          <w:iCs/>
          <w:lang w:val="en-US"/>
        </w:rPr>
        <w:t>neuron</w:t>
      </w:r>
      <w:r w:rsidRPr="00C862D7">
        <w:rPr>
          <w:rFonts w:cs="Times New Roman"/>
          <w:lang w:val="en-US"/>
        </w:rPr>
        <w:t xml:space="preserve"> yang telah di ekstraksi pada proses </w:t>
      </w:r>
      <w:r w:rsidRPr="00C862D7">
        <w:rPr>
          <w:rFonts w:cs="Times New Roman"/>
          <w:i/>
          <w:iCs/>
          <w:lang w:val="en-US"/>
        </w:rPr>
        <w:t>feature learning.</w:t>
      </w:r>
      <w:r w:rsidRPr="00C862D7">
        <w:rPr>
          <w:rFonts w:cs="Times New Roman"/>
          <w:lang w:val="en-US"/>
        </w:rPr>
        <w:t xml:space="preserve"> Bagian ini terdiri dari beberapa layer yang saling berkaitan satu sama lain. </w:t>
      </w:r>
      <w:r w:rsidRPr="00C862D7">
        <w:rPr>
          <w:rFonts w:cs="Times New Roman"/>
          <w:lang w:val="en-US"/>
        </w:rPr>
        <w:fldChar w:fldCharType="begin" w:fldLock="1"/>
      </w:r>
      <w:r w:rsidR="00184B2D" w:rsidRPr="00C862D7">
        <w:rPr>
          <w:rFonts w:cs="Times New Roman"/>
          <w:lang w:val="en-US"/>
        </w:rPr>
        <w:instrText>ADDIN CSL_CITATION {"citationItems":[{"id":"ITEM-1","itemData":{"abstract":"Penelitian ini bertujuan untuk merancang sebuah sistem home automation yang dapat dikendalikan dengan menggunakan perintah suara. Penelitian ini dilakukan dengan mempelajari penelitian lain yang bekaitan dengan topik pada penelitian ini, berdiskusi dengan pihak-pihak yang kompeten, merancang sistem, menguji sistem, dan melakukan analisis berdasarkan pengujian yang telah dilakukan. Pada penelitian ini dirancang sebuah sistem pengenalan suara menggunakan Deep Learning Convolutional Neural Network (DL-CNN). Model CNN yang telah dirancang kemudian akan dilatih untuk mengenali beberapa macam perintah suara. Hasil dari penelitian ini adalah sebuah sistem pengenalan suara yang dapat digunakan untuk mengendalikan beberapa perangkat elektronik yang terhubung ke sistem. Sistem pengenalan suara pada penelitian ini memiliki persentase keberhasilan sebesar 100% pada kondisi ruangan dengan intensitas background noise 24dB (senyap), sebesar 67,67% pada kondisi ruangan dengan intensitas background noise 42dB, dan hanya 51,6 % pada kondisi ruangan dengan intensitas background noise 52dB (bising). Persentase keberhasilan sistem pengenalan suara pada penelitian ini sangat dipengaruhi oleh besarnya intensitas background noise pada suatu ruangan. Oleh karena itu, untuk memperoleh hasil yang optimal, sistem pengenalan suara pada penelitian ini lebih cocok digunakan pada ruangan dengan intensitas background noise yang rendah.","author":[{"dropping-particle":"","family":"Ramba","given":"Lery Sakti","non-dropping-particle":"","parse-names":false,"suffix":""}],"id":"ITEM-1","issued":{"date-parts":[["2020"]]},"publisher-place":"Bandung","title":"Perancangan Sistem Home Automation Dengan Kendali Perintah Suara Menggunakan Deep Learning Convolutional Neural Network (Dl-Cnn)","type":"report"},"uris":["http://www.mendeley.com/documents/?uuid=da4c594f-71de-42e0-8cae-7e55b0cdeddb"]}],"mendeley":{"formattedCitation":"(Ramba, 2020)","plainTextFormattedCitation":"(Ramba, 2020)","previouslyFormattedCitation":"(Ramba, 2020)"},"properties":{"noteIndex":0},"schema":"https://github.com/citation-style-language/schema/raw/master/csl-citation.json"}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(Ramba, 2020)</w:t>
      </w:r>
      <w:r w:rsidRPr="00C862D7">
        <w:rPr>
          <w:rFonts w:cs="Times New Roman"/>
          <w:lang w:val="en-US"/>
        </w:rPr>
        <w:fldChar w:fldCharType="end"/>
      </w:r>
      <w:r w:rsidRPr="00C862D7">
        <w:rPr>
          <w:rFonts w:cs="Times New Roman"/>
          <w:lang w:val="en-US"/>
        </w:rPr>
        <w:t xml:space="preserve"> Berikut ini adalah penjelasan setiap fungsi pada bagian </w:t>
      </w:r>
      <w:r w:rsidRPr="00C862D7">
        <w:rPr>
          <w:rFonts w:cs="Times New Roman"/>
          <w:i/>
          <w:iCs/>
          <w:lang w:val="en-US"/>
        </w:rPr>
        <w:t>classification</w:t>
      </w:r>
      <w:r w:rsidRPr="00C862D7">
        <w:rPr>
          <w:rFonts w:cs="Times New Roman"/>
          <w:lang w:val="en-US"/>
        </w:rPr>
        <w:t>.</w:t>
      </w:r>
    </w:p>
    <w:p w14:paraId="3900A510" w14:textId="77777777" w:rsidR="000E6400" w:rsidRPr="00C862D7" w:rsidRDefault="000E6400">
      <w:pPr>
        <w:pStyle w:val="ListParagraph"/>
        <w:numPr>
          <w:ilvl w:val="6"/>
          <w:numId w:val="15"/>
        </w:numPr>
        <w:ind w:left="709"/>
        <w:rPr>
          <w:rFonts w:cs="Times New Roman"/>
          <w:i/>
          <w:iCs/>
          <w:lang w:val="en-US"/>
        </w:rPr>
      </w:pPr>
      <w:r w:rsidRPr="00C862D7">
        <w:rPr>
          <w:rFonts w:cs="Times New Roman"/>
          <w:i/>
          <w:iCs/>
          <w:lang w:val="en-US"/>
        </w:rPr>
        <w:t>Flatten</w:t>
      </w:r>
    </w:p>
    <w:p w14:paraId="68C935D2" w14:textId="2ABA4B2C" w:rsidR="000E6400" w:rsidRPr="00C862D7" w:rsidRDefault="000E6400" w:rsidP="00B43289">
      <w:pPr>
        <w:pStyle w:val="ListParagraph"/>
        <w:ind w:left="709"/>
        <w:rPr>
          <w:rFonts w:cs="Times New Roman"/>
          <w:lang w:val="en-US"/>
        </w:rPr>
      </w:pPr>
      <w:r w:rsidRPr="00C862D7">
        <w:rPr>
          <w:rFonts w:cs="Times New Roman"/>
          <w:i/>
          <w:iCs/>
          <w:lang w:val="en-US"/>
        </w:rPr>
        <w:t>Feature map</w:t>
      </w:r>
      <w:r w:rsidRPr="00C862D7">
        <w:rPr>
          <w:rFonts w:cs="Times New Roman"/>
          <w:lang w:val="en-US"/>
        </w:rPr>
        <w:t xml:space="preserve"> yang dihasilkan pada proses </w:t>
      </w:r>
      <w:r w:rsidRPr="00C862D7">
        <w:rPr>
          <w:rFonts w:cs="Times New Roman"/>
          <w:i/>
          <w:iCs/>
          <w:lang w:val="en-US"/>
        </w:rPr>
        <w:t>feature learning</w:t>
      </w:r>
      <w:r w:rsidRPr="00C862D7">
        <w:rPr>
          <w:rFonts w:cs="Times New Roman"/>
          <w:lang w:val="en-US"/>
        </w:rPr>
        <w:t xml:space="preserve"> adalah dalam bentuk </w:t>
      </w:r>
      <w:r w:rsidRPr="00C862D7">
        <w:rPr>
          <w:rFonts w:cs="Times New Roman"/>
          <w:i/>
          <w:iCs/>
          <w:lang w:val="en-US"/>
        </w:rPr>
        <w:t>multidimensional array</w:t>
      </w:r>
      <w:r w:rsidRPr="00C862D7">
        <w:rPr>
          <w:rFonts w:cs="Times New Roman"/>
          <w:lang w:val="en-US"/>
        </w:rPr>
        <w:t xml:space="preserve">. Sedangkan </w:t>
      </w:r>
      <w:r w:rsidRPr="00C862D7">
        <w:rPr>
          <w:rFonts w:cs="Times New Roman"/>
          <w:i/>
          <w:iCs/>
          <w:lang w:val="en-US"/>
        </w:rPr>
        <w:t>input</w:t>
      </w:r>
      <w:r w:rsidRPr="00C862D7">
        <w:rPr>
          <w:rFonts w:cs="Times New Roman"/>
          <w:lang w:val="en-US"/>
        </w:rPr>
        <w:t xml:space="preserve"> untuk </w:t>
      </w:r>
      <w:r w:rsidRPr="00C862D7">
        <w:rPr>
          <w:rFonts w:cs="Times New Roman"/>
          <w:i/>
          <w:iCs/>
          <w:lang w:val="en-US"/>
        </w:rPr>
        <w:t>fully connected layer</w:t>
      </w:r>
      <w:r w:rsidRPr="00C862D7">
        <w:rPr>
          <w:rFonts w:cs="Times New Roman"/>
          <w:lang w:val="en-US"/>
        </w:rPr>
        <w:t xml:space="preserve"> haruslah data dalam bentuk vektor. Oleh karena itu, dibutuhkan sebuah fungsi yang dapat mengubah data </w:t>
      </w:r>
      <w:r w:rsidRPr="00C862D7">
        <w:rPr>
          <w:rFonts w:cs="Times New Roman"/>
          <w:i/>
          <w:iCs/>
          <w:lang w:val="en-US"/>
        </w:rPr>
        <w:t>multidimensional array</w:t>
      </w:r>
      <w:r w:rsidRPr="00C862D7">
        <w:rPr>
          <w:rFonts w:cs="Times New Roman"/>
          <w:lang w:val="en-US"/>
        </w:rPr>
        <w:t xml:space="preserve"> ke</w:t>
      </w:r>
      <w:r w:rsidR="00BB1054" w:rsidRPr="00C862D7">
        <w:rPr>
          <w:rFonts w:cs="Times New Roman"/>
          <w:lang w:val="en-US"/>
        </w:rPr>
        <w:t xml:space="preserve"> </w:t>
      </w:r>
      <w:r w:rsidRPr="00C862D7">
        <w:rPr>
          <w:rFonts w:cs="Times New Roman"/>
          <w:lang w:val="en-US"/>
        </w:rPr>
        <w:t>dalam bentuk vektor.</w:t>
      </w:r>
    </w:p>
    <w:p w14:paraId="6D4A9573" w14:textId="58D78BCB" w:rsidR="000E6400" w:rsidRPr="00C862D7" w:rsidRDefault="000E6400" w:rsidP="00B43289">
      <w:pPr>
        <w:pStyle w:val="ListParagraph"/>
        <w:ind w:left="709"/>
        <w:rPr>
          <w:rFonts w:cs="Times New Roman"/>
          <w:i/>
          <w:iCs/>
          <w:lang w:val="en-US"/>
        </w:rPr>
      </w:pPr>
      <w:r w:rsidRPr="00C862D7">
        <w:rPr>
          <w:rFonts w:cs="Times New Roman"/>
          <w:i/>
          <w:iCs/>
          <w:lang w:val="en-US"/>
        </w:rPr>
        <w:t>Flatten</w:t>
      </w:r>
      <w:r w:rsidRPr="00C862D7">
        <w:rPr>
          <w:rFonts w:cs="Times New Roman"/>
          <w:lang w:val="en-US"/>
        </w:rPr>
        <w:t xml:space="preserve"> berfungsi untuk membentuk ulang (</w:t>
      </w:r>
      <w:r w:rsidRPr="00C862D7">
        <w:rPr>
          <w:rFonts w:cs="Times New Roman"/>
          <w:i/>
          <w:iCs/>
          <w:lang w:val="en-US"/>
        </w:rPr>
        <w:t>reshape</w:t>
      </w:r>
      <w:r w:rsidRPr="00C862D7">
        <w:rPr>
          <w:rFonts w:cs="Times New Roman"/>
          <w:lang w:val="en-US"/>
        </w:rPr>
        <w:t xml:space="preserve">) </w:t>
      </w:r>
      <w:r w:rsidRPr="00C862D7">
        <w:rPr>
          <w:rFonts w:cs="Times New Roman"/>
          <w:i/>
          <w:iCs/>
          <w:lang w:val="en-US"/>
        </w:rPr>
        <w:t>feature map</w:t>
      </w:r>
      <w:r w:rsidRPr="00C862D7">
        <w:rPr>
          <w:rFonts w:cs="Times New Roman"/>
          <w:lang w:val="en-US"/>
        </w:rPr>
        <w:t xml:space="preserve"> dari </w:t>
      </w:r>
      <w:r w:rsidRPr="00C862D7">
        <w:rPr>
          <w:rFonts w:cs="Times New Roman"/>
          <w:i/>
          <w:iCs/>
          <w:lang w:val="en-US"/>
        </w:rPr>
        <w:t>multidimensional array</w:t>
      </w:r>
      <w:r w:rsidRPr="00C862D7">
        <w:rPr>
          <w:rFonts w:cs="Times New Roman"/>
          <w:lang w:val="en-US"/>
        </w:rPr>
        <w:t xml:space="preserve"> menjadi vektor. Hal ini diperlukan agar nilai-nilai tersebut dapat digunakan sebagai </w:t>
      </w:r>
      <w:r w:rsidRPr="00C862D7">
        <w:rPr>
          <w:rFonts w:cs="Times New Roman"/>
          <w:i/>
          <w:iCs/>
          <w:lang w:val="en-US"/>
        </w:rPr>
        <w:t>input</w:t>
      </w:r>
      <w:r w:rsidRPr="00C862D7">
        <w:rPr>
          <w:rFonts w:cs="Times New Roman"/>
          <w:lang w:val="en-US"/>
        </w:rPr>
        <w:t xml:space="preserve"> pada </w:t>
      </w:r>
      <w:r w:rsidRPr="00C862D7">
        <w:rPr>
          <w:rFonts w:cs="Times New Roman"/>
          <w:i/>
          <w:iCs/>
          <w:lang w:val="en-US"/>
        </w:rPr>
        <w:t xml:space="preserve">fully connected layer. </w:t>
      </w:r>
      <w:r w:rsidRPr="00C862D7">
        <w:rPr>
          <w:rFonts w:cs="Times New Roman"/>
          <w:i/>
          <w:iCs/>
          <w:lang w:val="en-US"/>
        </w:rPr>
        <w:fldChar w:fldCharType="begin" w:fldLock="1"/>
      </w:r>
      <w:r w:rsidR="00184B2D" w:rsidRPr="00C862D7">
        <w:rPr>
          <w:rFonts w:cs="Times New Roman"/>
          <w:i/>
          <w:iCs/>
          <w:lang w:val="en-US"/>
        </w:rPr>
        <w:instrText>ADDIN CSL_CITATION {"citationItems":[{"id":"ITEM-1","itemData":{"abstract":"Penelitian ini bertujuan untuk merancang sebuah sistem home automation yang dapat dikendalikan dengan menggunakan perintah suara. Penelitian ini dilakukan dengan mempelajari penelitian lain yang bekaitan dengan topik pada penelitian ini, berdiskusi dengan pihak-pihak yang kompeten, merancang sistem, menguji sistem, dan melakukan analisis berdasarkan pengujian yang telah dilakukan. Pada penelitian ini dirancang sebuah sistem pengenalan suara menggunakan Deep Learning Convolutional Neural Network (DL-CNN). Model CNN yang telah dirancang kemudian akan dilatih untuk mengenali beberapa macam perintah suara. Hasil dari penelitian ini adalah sebuah sistem pengenalan suara yang dapat digunakan untuk mengendalikan beberapa perangkat elektronik yang terhubung ke sistem. Sistem pengenalan suara pada penelitian ini memiliki persentase keberhasilan sebesar 100% pada kondisi ruangan dengan intensitas background noise 24dB (senyap), sebesar 67,67% pada kondisi ruangan dengan intensitas background noise 42dB, dan hanya 51,6 % pada kondisi ruangan dengan intensitas background noise 52dB (bising). Persentase keberhasilan sistem pengenalan suara pada penelitian ini sangat dipengaruhi oleh besarnya intensitas background noise pada suatu ruangan. Oleh karena itu, untuk memperoleh hasil yang optimal, sistem pengenalan suara pada penelitian ini lebih cocok digunakan pada ruangan dengan intensitas background noise yang rendah.","author":[{"dropping-particle":"","family":"Ramba","given":"Lery Sakti","non-dropping-particle":"","parse-names":false,"suffix":""}],"id":"ITEM-1","issued":{"date-parts":[["2020"]]},"publisher-place":"Bandung","title":"Perancangan Sistem Home Automation Dengan Kendali Perintah Suara Menggunakan Deep Learning Convolutional Neural Network (Dl-Cnn)","type":"report"},"uris":["http://www.mendeley.com/documents/?uuid=da4c594f-71de-42e0-8cae-7e55b0cdeddb"]}],"mendeley":{"formattedCitation":"(Ramba, 2020)","plainTextFormattedCitation":"(Ramba, 2020)","previouslyFormattedCitation":"(Ramba, 2020)"},"properties":{"noteIndex":0},"schema":"https://github.com/citation-style-language/schema/raw/master/csl-citation.json"}</w:instrText>
      </w:r>
      <w:r w:rsidRPr="00C862D7">
        <w:rPr>
          <w:rFonts w:cs="Times New Roman"/>
          <w:i/>
          <w:iCs/>
          <w:lang w:val="en-US"/>
        </w:rPr>
        <w:fldChar w:fldCharType="separate"/>
      </w:r>
      <w:r w:rsidR="00EC12DB" w:rsidRPr="00C862D7">
        <w:rPr>
          <w:rFonts w:cs="Times New Roman"/>
          <w:iCs/>
          <w:noProof/>
          <w:lang w:val="en-US"/>
        </w:rPr>
        <w:t>(Ramba, 2020)</w:t>
      </w:r>
      <w:r w:rsidRPr="00C862D7">
        <w:rPr>
          <w:rFonts w:cs="Times New Roman"/>
          <w:i/>
          <w:iCs/>
          <w:lang w:val="en-US"/>
        </w:rPr>
        <w:fldChar w:fldCharType="end"/>
      </w:r>
    </w:p>
    <w:p w14:paraId="615444DA" w14:textId="77777777" w:rsidR="000E6400" w:rsidRPr="00C862D7" w:rsidRDefault="000E6400">
      <w:pPr>
        <w:pStyle w:val="ListParagraph"/>
        <w:numPr>
          <w:ilvl w:val="6"/>
          <w:numId w:val="15"/>
        </w:numPr>
        <w:ind w:left="709"/>
        <w:rPr>
          <w:rFonts w:cs="Times New Roman"/>
          <w:i/>
          <w:iCs/>
          <w:lang w:val="en-US"/>
        </w:rPr>
      </w:pPr>
      <w:r w:rsidRPr="00C862D7">
        <w:rPr>
          <w:rFonts w:cs="Times New Roman"/>
          <w:i/>
          <w:iCs/>
          <w:lang w:val="en-US"/>
        </w:rPr>
        <w:t>Fully Connected Layer</w:t>
      </w:r>
    </w:p>
    <w:p w14:paraId="78E24492" w14:textId="77777777" w:rsidR="000E6400" w:rsidRPr="00C862D7" w:rsidRDefault="000E6400" w:rsidP="00B43289">
      <w:pPr>
        <w:pStyle w:val="ListParagraph"/>
        <w:ind w:left="709"/>
        <w:rPr>
          <w:rFonts w:cs="Times New Roman"/>
          <w:lang w:val="en-US"/>
        </w:rPr>
      </w:pPr>
      <w:r w:rsidRPr="00C862D7">
        <w:rPr>
          <w:rFonts w:cs="Times New Roman"/>
          <w:lang w:val="en-US"/>
        </w:rPr>
        <w:t xml:space="preserve">Lapisan </w:t>
      </w:r>
      <w:r w:rsidRPr="00C862D7">
        <w:rPr>
          <w:rFonts w:cs="Times New Roman"/>
          <w:i/>
          <w:iCs/>
          <w:lang w:val="en-US"/>
        </w:rPr>
        <w:t>Fully-connected</w:t>
      </w:r>
      <w:r w:rsidRPr="00C862D7">
        <w:rPr>
          <w:rFonts w:cs="Times New Roman"/>
          <w:lang w:val="en-US"/>
        </w:rPr>
        <w:t xml:space="preserve"> adalah lapisan dimana semua neuron aktivitas dari lapisan sebelumnya terhubung semua dengan neuron di lapisan selanjutnya seperti hal nya jaringan syaraf tiruan bisa. Setiap </w:t>
      </w:r>
      <w:r w:rsidRPr="00C862D7">
        <w:rPr>
          <w:rFonts w:cs="Times New Roman"/>
          <w:lang w:val="en-US"/>
        </w:rPr>
        <w:lastRenderedPageBreak/>
        <w:t xml:space="preserve">aktivitas dari lapisan sebelumnya perlu diubah menjadi data satu dimensi sebelum dapat dihubungkan ke semua </w:t>
      </w:r>
      <w:r w:rsidRPr="00C862D7">
        <w:rPr>
          <w:rFonts w:cs="Times New Roman"/>
          <w:i/>
          <w:iCs/>
          <w:lang w:val="en-US"/>
        </w:rPr>
        <w:t>neuron</w:t>
      </w:r>
      <w:r w:rsidRPr="00C862D7">
        <w:rPr>
          <w:rFonts w:cs="Times New Roman"/>
          <w:lang w:val="en-US"/>
        </w:rPr>
        <w:t xml:space="preserve"> di lapisan </w:t>
      </w:r>
      <w:r w:rsidRPr="00C862D7">
        <w:rPr>
          <w:rFonts w:cs="Times New Roman"/>
          <w:i/>
          <w:iCs/>
          <w:lang w:val="en-US"/>
        </w:rPr>
        <w:t>Fully-Connected</w:t>
      </w:r>
      <w:r w:rsidRPr="00C862D7">
        <w:rPr>
          <w:rFonts w:cs="Times New Roman"/>
          <w:lang w:val="en-US"/>
        </w:rPr>
        <w:t>.</w:t>
      </w:r>
    </w:p>
    <w:p w14:paraId="2DBB7311" w14:textId="3D1ABA7F" w:rsidR="001311D9" w:rsidRPr="00C862D7" w:rsidRDefault="000E6400" w:rsidP="00B43289">
      <w:pPr>
        <w:pStyle w:val="ListParagraph"/>
        <w:spacing w:after="0"/>
        <w:ind w:left="709"/>
        <w:rPr>
          <w:rFonts w:cs="Times New Roman"/>
          <w:lang w:val="en-US"/>
        </w:rPr>
      </w:pPr>
      <w:r w:rsidRPr="00C862D7">
        <w:rPr>
          <w:rFonts w:cs="Times New Roman"/>
          <w:lang w:val="en-US"/>
        </w:rPr>
        <w:t xml:space="preserve">Lapisan </w:t>
      </w:r>
      <w:r w:rsidRPr="00C862D7">
        <w:rPr>
          <w:rFonts w:cs="Times New Roman"/>
          <w:i/>
          <w:iCs/>
          <w:lang w:val="en-US"/>
        </w:rPr>
        <w:t>Fully-Connected</w:t>
      </w:r>
      <w:r w:rsidRPr="00C862D7">
        <w:rPr>
          <w:rFonts w:cs="Times New Roman"/>
          <w:lang w:val="en-US"/>
        </w:rPr>
        <w:t xml:space="preserve"> biasanya digunakan pada metode Multi lapisan </w:t>
      </w:r>
      <w:r w:rsidRPr="00C862D7">
        <w:rPr>
          <w:rFonts w:cs="Times New Roman"/>
          <w:i/>
          <w:iCs/>
          <w:lang w:val="en-US"/>
        </w:rPr>
        <w:t>Perceptron</w:t>
      </w:r>
      <w:r w:rsidRPr="00C862D7">
        <w:rPr>
          <w:rFonts w:cs="Times New Roman"/>
          <w:lang w:val="en-US"/>
        </w:rPr>
        <w:t xml:space="preserve"> dan bertujuan untuk mengolah data sehingga bisa diklasifikasikan. Perbedaan antara lapisan </w:t>
      </w:r>
      <w:r w:rsidRPr="00C862D7">
        <w:rPr>
          <w:rFonts w:cs="Times New Roman"/>
          <w:i/>
          <w:iCs/>
          <w:lang w:val="en-US"/>
        </w:rPr>
        <w:t>Fully-Connected</w:t>
      </w:r>
      <w:r w:rsidRPr="00C862D7">
        <w:rPr>
          <w:rFonts w:cs="Times New Roman"/>
          <w:lang w:val="en-US"/>
        </w:rPr>
        <w:t xml:space="preserve"> dan lapisan konvolusi biasa adalah </w:t>
      </w:r>
      <w:r w:rsidRPr="00C862D7">
        <w:rPr>
          <w:rFonts w:cs="Times New Roman"/>
          <w:i/>
          <w:iCs/>
          <w:lang w:val="en-US"/>
        </w:rPr>
        <w:t>neuron</w:t>
      </w:r>
      <w:r w:rsidRPr="00C862D7">
        <w:rPr>
          <w:rFonts w:cs="Times New Roman"/>
          <w:lang w:val="en-US"/>
        </w:rPr>
        <w:t xml:space="preserve"> di lapisan konvolusi terhubung hanya ke daerah tertentu pada </w:t>
      </w:r>
      <w:r w:rsidRPr="00C862D7">
        <w:rPr>
          <w:rFonts w:cs="Times New Roman"/>
          <w:i/>
          <w:iCs/>
          <w:lang w:val="en-US"/>
        </w:rPr>
        <w:t>input</w:t>
      </w:r>
      <w:r w:rsidRPr="00C862D7">
        <w:rPr>
          <w:rFonts w:cs="Times New Roman"/>
          <w:lang w:val="en-US"/>
        </w:rPr>
        <w:t xml:space="preserve">. Sementara lapisan </w:t>
      </w:r>
      <w:r w:rsidRPr="00C862D7">
        <w:rPr>
          <w:rFonts w:cs="Times New Roman"/>
          <w:i/>
          <w:iCs/>
          <w:lang w:val="en-US"/>
        </w:rPr>
        <w:t>Fully-Connected</w:t>
      </w:r>
      <w:r w:rsidRPr="00C862D7">
        <w:rPr>
          <w:rFonts w:cs="Times New Roman"/>
          <w:lang w:val="en-US"/>
        </w:rPr>
        <w:t xml:space="preserve"> memiliki neuron yang secara keseluruhan terhubung. Namun, kedua lapisan tersebut masih mengoperasikan produk </w:t>
      </w:r>
      <w:r w:rsidRPr="00C862D7">
        <w:rPr>
          <w:rFonts w:cs="Times New Roman"/>
          <w:i/>
          <w:iCs/>
          <w:lang w:val="en-US"/>
        </w:rPr>
        <w:t>dot</w:t>
      </w:r>
      <w:r w:rsidRPr="00C862D7">
        <w:rPr>
          <w:rFonts w:cs="Times New Roman"/>
          <w:lang w:val="en-US"/>
        </w:rPr>
        <w:t>, sehingga fungsinya tidak begitu berbeda.</w:t>
      </w:r>
      <w:r w:rsidRPr="00C862D7">
        <w:rPr>
          <w:rFonts w:cs="Times New Roman"/>
          <w:lang w:val="en-US"/>
        </w:rPr>
        <w:fldChar w:fldCharType="begin" w:fldLock="1"/>
      </w:r>
      <w:r w:rsidR="00184B2D" w:rsidRPr="00C862D7">
        <w:rPr>
          <w:rFonts w:cs="Times New Roman"/>
          <w:lang w:val="en-US"/>
        </w:rPr>
        <w:instrText>ADDIN CSL_CITATION {"citationItems":[{"id":"ITEM-1","itemData":{"ISBN":"6103544947","author":[{"dropping-particle":"","family":"Nurhikmat","given":"Triano","non-dropping-particle":"","parse-names":false,"suffix":""}],"container-title":"Journal of Controlled Release","id":"ITEM-1","issue":"2","issued":{"date-parts":[["2018"]]},"page":"430-439","title":"IMPLEMENTASI DEEP LEARNING UNTUK IMAGE CLASSIFICATION MENGGUNAKAN ALGORITMA CONVOLUTIONAL NEURAL NETWORK (CNN) PADA CITRA WAYANG GOLEK","type":"article-journal","volume":"11"},"uris":["http://www.mendeley.com/documents/?uuid=3e089fb3-2cc5-4dae-bc59-b501f163bd8c"]}],"mendeley":{"formattedCitation":"(Nurhikmat, 2018)","plainTextFormattedCitation":"(Nurhikmat, 2018)","previouslyFormattedCitation":"(Nurhikmat, 2018)"},"properties":{"noteIndex":0},"schema":"https://github.com/citation-style-language/schema/raw/master/csl-citation.json"}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(Nurhikmat, 2018)</w:t>
      </w:r>
      <w:r w:rsidRPr="00C862D7">
        <w:rPr>
          <w:rFonts w:cs="Times New Roman"/>
          <w:lang w:val="en-US"/>
        </w:rPr>
        <w:fldChar w:fldCharType="end"/>
      </w:r>
    </w:p>
    <w:p w14:paraId="597AA000" w14:textId="77777777" w:rsidR="000E6400" w:rsidRPr="00C862D7" w:rsidRDefault="000E6400">
      <w:pPr>
        <w:pStyle w:val="ListParagraph"/>
        <w:numPr>
          <w:ilvl w:val="6"/>
          <w:numId w:val="15"/>
        </w:numPr>
        <w:ind w:left="709" w:hanging="357"/>
        <w:rPr>
          <w:rFonts w:cs="Times New Roman"/>
          <w:i/>
          <w:iCs/>
          <w:lang w:val="en-US"/>
        </w:rPr>
      </w:pPr>
      <w:r w:rsidRPr="00C862D7">
        <w:rPr>
          <w:rFonts w:cs="Times New Roman"/>
          <w:i/>
          <w:iCs/>
          <w:lang w:val="en-US"/>
        </w:rPr>
        <w:t>Softmax</w:t>
      </w:r>
    </w:p>
    <w:p w14:paraId="50590CDF" w14:textId="39DF19E1" w:rsidR="00B6699C" w:rsidRPr="00C862D7" w:rsidRDefault="000E6400" w:rsidP="00B43289">
      <w:pPr>
        <w:pStyle w:val="ListParagraph"/>
        <w:ind w:left="709"/>
        <w:rPr>
          <w:rFonts w:cs="Times New Roman"/>
          <w:lang w:val="en-US"/>
        </w:rPr>
      </w:pPr>
      <w:r w:rsidRPr="00C862D7">
        <w:rPr>
          <w:rFonts w:cs="Times New Roman"/>
          <w:lang w:val="en-US"/>
        </w:rPr>
        <w:t xml:space="preserve">Peran utama dari </w:t>
      </w:r>
      <w:r w:rsidRPr="00C862D7">
        <w:rPr>
          <w:rFonts w:cs="Times New Roman"/>
          <w:i/>
          <w:iCs/>
          <w:lang w:val="en-US"/>
        </w:rPr>
        <w:t>softmax</w:t>
      </w:r>
      <w:r w:rsidRPr="00C862D7">
        <w:rPr>
          <w:rFonts w:cs="Times New Roman"/>
          <w:lang w:val="en-US"/>
        </w:rPr>
        <w:t xml:space="preserve"> dalam proses klasifikasi adalah untuk menghitung probabilitas dari setiap kelas target terhadap semua kelas target yang ada. Rentang probabilitas output pada </w:t>
      </w:r>
      <w:r w:rsidRPr="00C862D7">
        <w:rPr>
          <w:rFonts w:cs="Times New Roman"/>
          <w:i/>
          <w:iCs/>
          <w:lang w:val="en-US"/>
        </w:rPr>
        <w:t>softmax</w:t>
      </w:r>
      <w:r w:rsidRPr="00C862D7">
        <w:rPr>
          <w:rFonts w:cs="Times New Roman"/>
          <w:lang w:val="en-US"/>
        </w:rPr>
        <w:t xml:space="preserve"> adalah nilai dari 0 hingga 1, dan apabila semua nilai probabilitas dari kelas target tersebut dijumlahkan, maka nilainya akan sama dengan satu. </w:t>
      </w:r>
      <w:r w:rsidRPr="00C862D7">
        <w:rPr>
          <w:rFonts w:cs="Times New Roman"/>
          <w:i/>
          <w:iCs/>
          <w:lang w:val="en-US"/>
        </w:rPr>
        <w:t>Softmax</w:t>
      </w:r>
      <w:r w:rsidRPr="00C862D7">
        <w:rPr>
          <w:rFonts w:cs="Times New Roman"/>
          <w:lang w:val="en-US"/>
        </w:rPr>
        <w:t xml:space="preserve"> menggunakan eksponensial dari nilai </w:t>
      </w:r>
      <w:r w:rsidRPr="00C862D7">
        <w:rPr>
          <w:rFonts w:cs="Times New Roman"/>
          <w:i/>
          <w:iCs/>
          <w:lang w:val="en-US"/>
        </w:rPr>
        <w:t>input</w:t>
      </w:r>
      <w:r w:rsidRPr="00C862D7">
        <w:rPr>
          <w:rFonts w:cs="Times New Roman"/>
          <w:lang w:val="en-US"/>
        </w:rPr>
        <w:t xml:space="preserve"> yang diberikan dan jumlah nilai eksponensial dari semua nilai dalam </w:t>
      </w:r>
      <w:r w:rsidRPr="00C862D7">
        <w:rPr>
          <w:rFonts w:cs="Times New Roman"/>
          <w:i/>
          <w:iCs/>
          <w:lang w:val="en-US"/>
        </w:rPr>
        <w:t>output</w:t>
      </w:r>
      <w:r w:rsidRPr="00C862D7">
        <w:rPr>
          <w:rFonts w:cs="Times New Roman"/>
          <w:lang w:val="en-US"/>
        </w:rPr>
        <w:t xml:space="preserve">. Rasio </w:t>
      </w:r>
      <w:r w:rsidRPr="00C862D7">
        <w:rPr>
          <w:rFonts w:cs="Times New Roman"/>
          <w:i/>
          <w:iCs/>
          <w:lang w:val="en-US"/>
        </w:rPr>
        <w:t>eksponensial</w:t>
      </w:r>
      <w:r w:rsidRPr="00C862D7">
        <w:rPr>
          <w:rFonts w:cs="Times New Roman"/>
          <w:lang w:val="en-US"/>
        </w:rPr>
        <w:t xml:space="preserve"> dari nilai </w:t>
      </w:r>
      <w:r w:rsidRPr="00C862D7">
        <w:rPr>
          <w:rFonts w:cs="Times New Roman"/>
          <w:i/>
          <w:iCs/>
          <w:lang w:val="en-US"/>
        </w:rPr>
        <w:t>input</w:t>
      </w:r>
      <w:r w:rsidRPr="00C862D7">
        <w:rPr>
          <w:rFonts w:cs="Times New Roman"/>
          <w:lang w:val="en-US"/>
        </w:rPr>
        <w:t xml:space="preserve"> dan jumlah nilai </w:t>
      </w:r>
      <w:r w:rsidRPr="00C862D7">
        <w:rPr>
          <w:rFonts w:cs="Times New Roman"/>
          <w:i/>
          <w:iCs/>
          <w:lang w:val="en-US"/>
        </w:rPr>
        <w:t>eksponensial</w:t>
      </w:r>
      <w:r w:rsidRPr="00C862D7">
        <w:rPr>
          <w:rFonts w:cs="Times New Roman"/>
          <w:lang w:val="en-US"/>
        </w:rPr>
        <w:t xml:space="preserve"> adalah </w:t>
      </w:r>
      <w:r w:rsidRPr="00C862D7">
        <w:rPr>
          <w:rFonts w:cs="Times New Roman"/>
          <w:i/>
          <w:iCs/>
          <w:lang w:val="en-US"/>
        </w:rPr>
        <w:t>output</w:t>
      </w:r>
      <w:r w:rsidRPr="00C862D7">
        <w:rPr>
          <w:rFonts w:cs="Times New Roman"/>
          <w:lang w:val="en-US"/>
        </w:rPr>
        <w:t xml:space="preserve"> dari fungsi </w:t>
      </w:r>
      <w:r w:rsidRPr="00C862D7">
        <w:rPr>
          <w:rFonts w:cs="Times New Roman"/>
          <w:i/>
          <w:iCs/>
          <w:lang w:val="en-US"/>
        </w:rPr>
        <w:t>softmax</w:t>
      </w:r>
      <w:r w:rsidRPr="00C862D7">
        <w:rPr>
          <w:rFonts w:cs="Times New Roman"/>
          <w:lang w:val="en-US"/>
        </w:rPr>
        <w:t>.</w:t>
      </w:r>
      <w:r w:rsidRPr="00C862D7">
        <w:rPr>
          <w:rFonts w:cs="Times New Roman"/>
          <w:lang w:val="en-US"/>
        </w:rPr>
        <w:fldChar w:fldCharType="begin" w:fldLock="1"/>
      </w:r>
      <w:r w:rsidR="00184B2D" w:rsidRPr="00C862D7">
        <w:rPr>
          <w:rFonts w:cs="Times New Roman"/>
          <w:lang w:val="en-US"/>
        </w:rPr>
        <w:instrText>ADDIN CSL_CITATION {"citationItems":[{"id":"ITEM-1","itemData":{"abstract":"Penelitian ini bertujuan untuk merancang sebuah sistem home automation yang dapat dikendalikan dengan menggunakan perintah suara. Penelitian ini dilakukan dengan mempelajari penelitian lain yang bekaitan dengan topik pada penelitian ini, berdiskusi dengan pihak-pihak yang kompeten, merancang sistem, menguji sistem, dan melakukan analisis berdasarkan pengujian yang telah dilakukan. Pada penelitian ini dirancang sebuah sistem pengenalan suara menggunakan Deep Learning Convolutional Neural Network (DL-CNN). Model CNN yang telah dirancang kemudian akan dilatih untuk mengenali beberapa macam perintah suara. Hasil dari penelitian ini adalah sebuah sistem pengenalan suara yang dapat digunakan untuk mengendalikan beberapa perangkat elektronik yang terhubung ke sistem. Sistem pengenalan suara pada penelitian ini memiliki persentase keberhasilan sebesar 100% pada kondisi ruangan dengan intensitas background noise 24dB (senyap), sebesar 67,67% pada kondisi ruangan dengan intensitas background noise 42dB, dan hanya 51,6 % pada kondisi ruangan dengan intensitas background noise 52dB (bising). Persentase keberhasilan sistem pengenalan suara pada penelitian ini sangat dipengaruhi oleh besarnya intensitas background noise pada suatu ruangan. Oleh karena itu, untuk memperoleh hasil yang optimal, sistem pengenalan suara pada penelitian ini lebih cocok digunakan pada ruangan dengan intensitas background noise yang rendah.","author":[{"dropping-particle":"","family":"Ramba","given":"Lery Sakti","non-dropping-particle":"","parse-names":false,"suffix":""}],"id":"ITEM-1","issued":{"date-parts":[["2020"]]},"publisher-place":"Bandung","title":"Perancangan Sistem Home Automation Dengan Kendali Perintah Suara Menggunakan Deep Learning Convolutional Neural Network (Dl-Cnn)","type":"report"},"uris":["http://www.mendeley.com/documents/?uuid=da4c594f-71de-42e0-8cae-7e55b0cdeddb"]}],"mendeley":{"formattedCitation":"(Ramba, 2020)","plainTextFormattedCitation":"(Ramba, 2020)","previouslyFormattedCitation":"(Ramba, 2020)"},"properties":{"noteIndex":0},"schema":"https://github.com/citation-style-language/schema/raw/master/csl-citation.json"}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(Ramba, 2020)</w:t>
      </w:r>
      <w:r w:rsidRPr="00C862D7">
        <w:rPr>
          <w:rFonts w:cs="Times New Roman"/>
          <w:lang w:val="en-US"/>
        </w:rPr>
        <w:fldChar w:fldCharType="end"/>
      </w:r>
    </w:p>
    <w:p w14:paraId="32A962E1" w14:textId="77777777" w:rsidR="001311D9" w:rsidRPr="00C862D7" w:rsidRDefault="001311D9" w:rsidP="00B43289">
      <w:pPr>
        <w:pStyle w:val="ListParagraph"/>
        <w:spacing w:after="0"/>
        <w:ind w:left="709"/>
        <w:rPr>
          <w:rFonts w:cs="Times New Roman"/>
          <w:lang w:val="en-US"/>
        </w:rPr>
      </w:pPr>
    </w:p>
    <w:p w14:paraId="034F9DEF" w14:textId="77777777" w:rsidR="000E6400" w:rsidRPr="00C862D7" w:rsidRDefault="000E6400" w:rsidP="00BB42F2">
      <w:pPr>
        <w:pStyle w:val="Heading2"/>
        <w:numPr>
          <w:ilvl w:val="1"/>
          <w:numId w:val="3"/>
        </w:numPr>
        <w:ind w:left="426" w:hanging="426"/>
        <w:rPr>
          <w:rFonts w:cs="Times New Roman"/>
          <w:i/>
          <w:iCs/>
          <w:lang w:val="en-US"/>
        </w:rPr>
      </w:pPr>
      <w:bookmarkStart w:id="67" w:name="_Toc130992555"/>
      <w:bookmarkStart w:id="68" w:name="_Toc138684978"/>
      <w:r w:rsidRPr="00C862D7">
        <w:rPr>
          <w:rFonts w:cs="Times New Roman"/>
          <w:i/>
          <w:iCs/>
          <w:lang w:val="en-US"/>
        </w:rPr>
        <w:t>MobileNet</w:t>
      </w:r>
      <w:bookmarkEnd w:id="67"/>
      <w:bookmarkEnd w:id="68"/>
    </w:p>
    <w:p w14:paraId="206A81EA" w14:textId="62612E09" w:rsidR="000E6400" w:rsidRPr="00C862D7" w:rsidRDefault="000E6400" w:rsidP="00BB42F2">
      <w:pPr>
        <w:rPr>
          <w:rFonts w:cs="Times New Roman"/>
          <w:lang w:val="en-US"/>
        </w:rPr>
      </w:pPr>
      <w:r w:rsidRPr="00C862D7">
        <w:rPr>
          <w:rFonts w:cs="Times New Roman"/>
          <w:i/>
          <w:iCs/>
          <w:lang w:val="en-US"/>
        </w:rPr>
        <w:t>MobileNet</w:t>
      </w:r>
      <w:r w:rsidRPr="00C862D7">
        <w:rPr>
          <w:rFonts w:cs="Times New Roman"/>
          <w:lang w:val="en-US"/>
        </w:rPr>
        <w:t xml:space="preserve">, merupakan salah satu arsitektur </w:t>
      </w:r>
      <w:r w:rsidRPr="00C862D7">
        <w:rPr>
          <w:rFonts w:cs="Times New Roman"/>
          <w:i/>
          <w:iCs/>
          <w:lang w:val="en-US"/>
        </w:rPr>
        <w:t>convolutional neural network</w:t>
      </w:r>
      <w:r w:rsidRPr="00C862D7">
        <w:rPr>
          <w:rFonts w:cs="Times New Roman"/>
          <w:lang w:val="en-US"/>
        </w:rPr>
        <w:t xml:space="preserve"> (CNN) yang dapat digunakan untuk mengatasi kebutuhan akan </w:t>
      </w:r>
      <w:r w:rsidRPr="00C862D7">
        <w:rPr>
          <w:rFonts w:cs="Times New Roman"/>
          <w:i/>
          <w:iCs/>
          <w:lang w:val="en-US"/>
        </w:rPr>
        <w:t>computing resource</w:t>
      </w:r>
      <w:r w:rsidRPr="00C862D7">
        <w:rPr>
          <w:rFonts w:cs="Times New Roman"/>
          <w:lang w:val="en-US"/>
        </w:rPr>
        <w:t xml:space="preserve"> berlebih. Seperti namanya, </w:t>
      </w:r>
      <w:r w:rsidRPr="00C862D7">
        <w:rPr>
          <w:rFonts w:cs="Times New Roman"/>
          <w:i/>
          <w:iCs/>
          <w:lang w:val="en-US"/>
        </w:rPr>
        <w:t>Mobile</w:t>
      </w:r>
      <w:r w:rsidRPr="00C862D7">
        <w:rPr>
          <w:rFonts w:cs="Times New Roman"/>
          <w:lang w:val="en-US"/>
        </w:rPr>
        <w:t xml:space="preserve">, para peneliti dari </w:t>
      </w:r>
      <w:r w:rsidRPr="00C862D7">
        <w:rPr>
          <w:rFonts w:cs="Times New Roman"/>
          <w:i/>
          <w:iCs/>
          <w:lang w:val="en-US"/>
        </w:rPr>
        <w:t>Google</w:t>
      </w:r>
      <w:r w:rsidRPr="00C862D7">
        <w:rPr>
          <w:rFonts w:cs="Times New Roman"/>
          <w:lang w:val="en-US"/>
        </w:rPr>
        <w:t xml:space="preserve"> membuat arsitektur CNN yang dapat digunakan untuk ponsel. Perbedaan mendasar antara arsitektur </w:t>
      </w:r>
      <w:r w:rsidRPr="00C862D7">
        <w:rPr>
          <w:rFonts w:cs="Times New Roman"/>
          <w:i/>
          <w:iCs/>
          <w:lang w:val="en-US"/>
        </w:rPr>
        <w:t>MobileNet</w:t>
      </w:r>
      <w:r w:rsidRPr="00C862D7">
        <w:rPr>
          <w:rFonts w:cs="Times New Roman"/>
          <w:lang w:val="en-US"/>
        </w:rPr>
        <w:t xml:space="preserve"> dan arsitektur CNN pada umumnya adalah penggunaan lapisan atau layer konvolusi dengan ketebalan </w:t>
      </w:r>
      <w:r w:rsidRPr="00C862D7">
        <w:rPr>
          <w:rFonts w:cs="Times New Roman"/>
          <w:i/>
          <w:iCs/>
          <w:lang w:val="en-US"/>
        </w:rPr>
        <w:t>filter</w:t>
      </w:r>
      <w:r w:rsidRPr="00C862D7">
        <w:rPr>
          <w:rFonts w:cs="Times New Roman"/>
          <w:lang w:val="en-US"/>
        </w:rPr>
        <w:t xml:space="preserve"> yang sesuai dengan ketebalan dari input image.</w:t>
      </w:r>
      <w:r w:rsidRPr="00C862D7">
        <w:rPr>
          <w:rFonts w:cs="Times New Roman"/>
        </w:rPr>
        <w:t xml:space="preserve"> </w:t>
      </w:r>
      <w:r w:rsidRPr="00C862D7">
        <w:rPr>
          <w:rFonts w:cs="Times New Roman"/>
          <w:i/>
          <w:iCs/>
          <w:lang w:val="en-US"/>
        </w:rPr>
        <w:t>MobileNet</w:t>
      </w:r>
      <w:r w:rsidRPr="00C862D7">
        <w:rPr>
          <w:rFonts w:cs="Times New Roman"/>
          <w:lang w:val="en-US"/>
        </w:rPr>
        <w:t xml:space="preserve"> membagi konvolusi menjadi </w:t>
      </w:r>
      <w:r w:rsidRPr="00C862D7">
        <w:rPr>
          <w:rFonts w:cs="Times New Roman"/>
          <w:i/>
          <w:iCs/>
          <w:lang w:val="en-US"/>
        </w:rPr>
        <w:t xml:space="preserve">depthwise convolution </w:t>
      </w:r>
      <w:r w:rsidRPr="00C862D7">
        <w:rPr>
          <w:rFonts w:cs="Times New Roman"/>
          <w:lang w:val="en-US"/>
        </w:rPr>
        <w:t>dan</w:t>
      </w:r>
      <w:r w:rsidRPr="00C862D7">
        <w:rPr>
          <w:rFonts w:cs="Times New Roman"/>
          <w:i/>
          <w:iCs/>
          <w:lang w:val="en-US"/>
        </w:rPr>
        <w:t xml:space="preserve"> pointwise convolution</w:t>
      </w:r>
      <w:r w:rsidRPr="00C862D7">
        <w:rPr>
          <w:rFonts w:cs="Times New Roman"/>
          <w:lang w:val="en-US"/>
        </w:rPr>
        <w:t>.</w:t>
      </w:r>
      <w:r w:rsidRPr="00C862D7">
        <w:rPr>
          <w:rFonts w:cs="Times New Roman"/>
          <w:lang w:val="en-US"/>
        </w:rPr>
        <w:fldChar w:fldCharType="begin" w:fldLock="1"/>
      </w:r>
      <w:r w:rsidR="00184B2D" w:rsidRPr="00C862D7">
        <w:rPr>
          <w:rFonts w:cs="Times New Roman"/>
          <w:lang w:val="en-US"/>
        </w:rPr>
        <w:instrText>ADDIN CSL_CITATION {"citationItems":[{"id":"ITEM-1","itemData":{"URL":"https://medium.com/nodeflux/mobilenet-deteksi-objek-pada-platform-mobile-bbbf3806e4b3","accessed":{"date-parts":[["2023","3","10"]]},"author":[{"dropping-particle":"","family":"Rizqi Okta Ekoputris","given":"","non-dropping-particle":"","parse-names":false,"suffix":""}],"id":"ITEM-1","issued":{"date-parts":[["2018","5","9"]]},"title":"MobileNet: Deteksi Objek pada Platform Mobile | by Rizqi Okta Ekoputris | Nodeflux | Medium","type":"webpage"},"uris":["http://www.mendeley.com/documents/?uuid=a2e48730-ad1e-37fb-b202-50a7ed7ebab0"]}],"mendeley":{"formattedCitation":"(Rizqi Okta Ekoputris, 2018)","manualFormatting":"(Ekoputris, 2018)","plainTextFormattedCitation":"(Rizqi Okta Ekoputris, 2018)","previouslyFormattedCitation":"(Rizqi Okta Ekoputris, 2018)"},"properties":{"noteIndex":0},"schema":"https://github.com/citation-style-language/schema/raw/master/csl-citation.json"}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(Ekoputris, 2018)</w:t>
      </w:r>
      <w:r w:rsidRPr="00C862D7">
        <w:rPr>
          <w:rFonts w:cs="Times New Roman"/>
          <w:lang w:val="en-US"/>
        </w:rPr>
        <w:fldChar w:fldCharType="end"/>
      </w:r>
    </w:p>
    <w:p w14:paraId="142EE2C5" w14:textId="77777777" w:rsidR="00DE7858" w:rsidRPr="00C862D7" w:rsidRDefault="00DE7858" w:rsidP="00DE7858">
      <w:pPr>
        <w:keepNext/>
        <w:spacing w:line="240" w:lineRule="auto"/>
        <w:ind w:firstLine="0"/>
        <w:jc w:val="center"/>
        <w:rPr>
          <w:rFonts w:cs="Times New Roman"/>
        </w:rPr>
      </w:pPr>
      <w:r w:rsidRPr="00C862D7">
        <w:rPr>
          <w:rFonts w:cs="Times New Roman"/>
          <w:noProof/>
          <w:lang w:val="en-US"/>
        </w:rPr>
        <w:lastRenderedPageBreak/>
        <w:drawing>
          <wp:inline distT="0" distB="0" distL="0" distR="0" wp14:anchorId="0ECDBC91" wp14:editId="67933C3D">
            <wp:extent cx="3372928" cy="23967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97112" cy="2413973"/>
                    </a:xfrm>
                    <a:prstGeom prst="rect">
                      <a:avLst/>
                    </a:prstGeom>
                  </pic:spPr>
                </pic:pic>
              </a:graphicData>
            </a:graphic>
          </wp:inline>
        </w:drawing>
      </w:r>
    </w:p>
    <w:p w14:paraId="1847E2DE" w14:textId="31A3CE7C" w:rsidR="00DE7858" w:rsidRPr="00C862D7" w:rsidRDefault="00DE7858" w:rsidP="00DE7858">
      <w:pPr>
        <w:pStyle w:val="Caption"/>
        <w:spacing w:after="0"/>
        <w:jc w:val="center"/>
        <w:rPr>
          <w:rFonts w:cs="Times New Roman"/>
        </w:rPr>
      </w:pPr>
      <w:bookmarkStart w:id="69" w:name="_Toc138145871"/>
      <w:r w:rsidRPr="00C862D7">
        <w:rPr>
          <w:rFonts w:cs="Times New Roman"/>
        </w:rPr>
        <w:t>Gambar 2.</w:t>
      </w:r>
      <w:r w:rsidR="004F5A02" w:rsidRPr="00C862D7">
        <w:rPr>
          <w:rFonts w:cs="Times New Roman"/>
        </w:rPr>
        <w:fldChar w:fldCharType="begin"/>
      </w:r>
      <w:r w:rsidR="004F5A02" w:rsidRPr="00C862D7">
        <w:rPr>
          <w:rFonts w:cs="Times New Roman"/>
        </w:rPr>
        <w:instrText xml:space="preserve"> SEQ Gambar_2. \* ARABIC </w:instrText>
      </w:r>
      <w:r w:rsidR="004F5A02" w:rsidRPr="00C862D7">
        <w:rPr>
          <w:rFonts w:cs="Times New Roman"/>
        </w:rPr>
        <w:fldChar w:fldCharType="separate"/>
      </w:r>
      <w:r w:rsidR="005D093F" w:rsidRPr="00C862D7">
        <w:rPr>
          <w:rFonts w:cs="Times New Roman"/>
          <w:noProof/>
        </w:rPr>
        <w:t>13</w:t>
      </w:r>
      <w:r w:rsidR="004F5A02" w:rsidRPr="00C862D7">
        <w:rPr>
          <w:rFonts w:cs="Times New Roman"/>
          <w:noProof/>
        </w:rPr>
        <w:fldChar w:fldCharType="end"/>
      </w:r>
      <w:r w:rsidRPr="00C862D7">
        <w:rPr>
          <w:rFonts w:cs="Times New Roman"/>
        </w:rPr>
        <w:t xml:space="preserve"> </w:t>
      </w:r>
      <w:r w:rsidRPr="00C862D7">
        <w:rPr>
          <w:rFonts w:cs="Times New Roman"/>
          <w:iCs w:val="0"/>
        </w:rPr>
        <w:t xml:space="preserve">Arsitektur </w:t>
      </w:r>
      <w:r w:rsidRPr="00C862D7">
        <w:rPr>
          <w:rFonts w:cs="Times New Roman"/>
          <w:i/>
          <w:iCs w:val="0"/>
        </w:rPr>
        <w:t>MobileNet</w:t>
      </w:r>
      <w:r w:rsidRPr="00C862D7">
        <w:rPr>
          <w:rFonts w:cs="Times New Roman"/>
        </w:rPr>
        <w:t xml:space="preserve"> </w:t>
      </w:r>
      <w:r w:rsidRPr="00C862D7">
        <w:rPr>
          <w:rFonts w:cs="Times New Roman"/>
        </w:rPr>
        <w:fldChar w:fldCharType="begin" w:fldLock="1"/>
      </w:r>
      <w:r w:rsidR="006B2FBE">
        <w:rPr>
          <w:rFonts w:cs="Times New Roman"/>
        </w:rPr>
        <w:instrText>ADDIN CSL_CITATION {"citationItems":[{"id":"ITEM-1","itemData":{"URL":"https://towardsdatascience.com/review-xception-with-depthwise-separable-convolution-better-than-inception-v3-image-dc967dd42568","accessed":{"date-parts":[["2023","3","28"]]},"author":[{"dropping-particle":"","family":"Tsang","given":"Sik-Ho","non-dropping-particle":"","parse-names":false,"suffix":""}],"id":"ITEM-1","issued":{"date-parts":[["2018"]]},"title":"Review: Xception — With Depthwise Separable Convolution, Better Than Inception-v3 (Image Classification) | by Sik-Ho Tsang | Towards Data Science","type":"webpage"},"uris":["http://www.mendeley.com/documents/?uuid=1f162b92-d598-374c-8224-50e1cdcb0317"]}],"mendeley":{"formattedCitation":"(Tsang, 2018)","manualFormatting":"(Tsang, 2018)","plainTextFormattedCitation":"(Tsang, 2018)","previouslyFormattedCitation":"(Tsang, 2018)"},"properties":{"noteIndex":0},"schema":"https://github.com/citation-style-language/schema/raw/master/csl-citation.json"}</w:instrText>
      </w:r>
      <w:r w:rsidRPr="00C862D7">
        <w:rPr>
          <w:rFonts w:cs="Times New Roman"/>
        </w:rPr>
        <w:fldChar w:fldCharType="separate"/>
      </w:r>
      <w:bookmarkEnd w:id="69"/>
      <w:r w:rsidR="00EC12DB" w:rsidRPr="00C862D7">
        <w:rPr>
          <w:rFonts w:cs="Times New Roman"/>
          <w:noProof/>
        </w:rPr>
        <w:t xml:space="preserve">(Tsang, </w:t>
      </w:r>
      <w:r w:rsidR="00B469F2" w:rsidRPr="00C862D7">
        <w:rPr>
          <w:rFonts w:cs="Times New Roman"/>
          <w:noProof/>
        </w:rPr>
        <w:t>2018</w:t>
      </w:r>
      <w:r w:rsidR="00EC12DB" w:rsidRPr="00C862D7">
        <w:rPr>
          <w:rFonts w:cs="Times New Roman"/>
          <w:noProof/>
        </w:rPr>
        <w:t>)</w:t>
      </w:r>
      <w:r w:rsidRPr="00C862D7">
        <w:rPr>
          <w:rFonts w:cs="Times New Roman"/>
        </w:rPr>
        <w:fldChar w:fldCharType="end"/>
      </w:r>
    </w:p>
    <w:p w14:paraId="200CD035" w14:textId="77777777" w:rsidR="00DE7858" w:rsidRPr="00C862D7" w:rsidRDefault="00DE7858" w:rsidP="00DE7858">
      <w:pPr>
        <w:spacing w:after="0"/>
        <w:rPr>
          <w:rFonts w:cs="Times New Roman"/>
        </w:rPr>
      </w:pPr>
    </w:p>
    <w:p w14:paraId="4D3CC1E8" w14:textId="6B14E662" w:rsidR="000E6400" w:rsidRPr="00C862D7" w:rsidRDefault="000E6400" w:rsidP="006A4A42">
      <w:pPr>
        <w:rPr>
          <w:rFonts w:cs="Times New Roman"/>
          <w:lang w:val="en-US"/>
        </w:rPr>
      </w:pPr>
      <w:r w:rsidRPr="00C862D7">
        <w:rPr>
          <w:rFonts w:cs="Times New Roman"/>
          <w:lang w:val="en-US"/>
        </w:rPr>
        <w:t xml:space="preserve">Menurut </w:t>
      </w:r>
      <w:r w:rsidRPr="00C862D7">
        <w:rPr>
          <w:rFonts w:cs="Times New Roman"/>
          <w:lang w:val="en-US"/>
        </w:rPr>
        <w:fldChar w:fldCharType="begin" w:fldLock="1"/>
      </w:r>
      <w:r w:rsidR="00184B2D" w:rsidRPr="00C862D7">
        <w:rPr>
          <w:rFonts w:cs="Times New Roman"/>
          <w:lang w:val="en-US"/>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id":"ITEM-1","issued":{"date-parts":[["2017"]]},"title":"MobileNets: Efficient Convolutional Neural Networks for Mobile Vision Applications","type":"article-journal"},"uris":["http://www.mendeley.com/documents/?uuid=96104818-b938-43fa-b15b-67c91d120016"]}],"mendeley":{"formattedCitation":"(Howard et al., 2017)","manualFormatting":"Howard, dkk., 2017","plainTextFormattedCitation":"(Howard et al., 2017)","previouslyFormattedCitation":"(Howard et al., 2017)"},"properties":{"noteIndex":0},"schema":"https://github.com/citation-style-language/schema/raw/master/csl-citation.json"}</w:instrText>
      </w:r>
      <w:r w:rsidRPr="00C862D7">
        <w:rPr>
          <w:rFonts w:cs="Times New Roman"/>
          <w:lang w:val="en-US"/>
        </w:rPr>
        <w:fldChar w:fldCharType="separate"/>
      </w:r>
      <w:r w:rsidRPr="00C862D7">
        <w:rPr>
          <w:rFonts w:cs="Times New Roman"/>
          <w:noProof/>
          <w:lang w:val="en-US"/>
        </w:rPr>
        <w:t>Howar</w:t>
      </w:r>
      <w:r w:rsidR="00A4034E" w:rsidRPr="00C862D7">
        <w:rPr>
          <w:rFonts w:cs="Times New Roman"/>
          <w:noProof/>
          <w:lang w:val="en-US"/>
        </w:rPr>
        <w:t>d, dkk</w:t>
      </w:r>
      <w:r w:rsidRPr="00C862D7">
        <w:rPr>
          <w:rFonts w:cs="Times New Roman"/>
          <w:noProof/>
          <w:lang w:val="en-US"/>
        </w:rPr>
        <w:t>., 2017</w:t>
      </w:r>
      <w:r w:rsidRPr="00C862D7">
        <w:rPr>
          <w:rFonts w:cs="Times New Roman"/>
          <w:lang w:val="en-US"/>
        </w:rPr>
        <w:fldChar w:fldCharType="end"/>
      </w:r>
      <w:r w:rsidRPr="00C862D7">
        <w:rPr>
          <w:rFonts w:cs="Times New Roman"/>
          <w:lang w:val="en-US"/>
        </w:rPr>
        <w:t xml:space="preserve"> </w:t>
      </w:r>
      <w:r w:rsidRPr="00C862D7">
        <w:rPr>
          <w:rFonts w:cs="Times New Roman"/>
          <w:lang w:val="en-US"/>
        </w:rPr>
        <w:fldChar w:fldCharType="begin" w:fldLock="1"/>
      </w:r>
      <w:r w:rsidR="00184B2D" w:rsidRPr="00C862D7">
        <w:rPr>
          <w:rFonts w:cs="Times New Roman"/>
          <w:lang w:val="en-US"/>
        </w:rPr>
        <w:instrText>ADDIN CSL_CITATION {"citationItems":[{"id":"ITEM-1","itemData":{"abstract":"that can be used in the process of classifying rice types based on their image. Classification can be easier to use if the CNN architecture can be applied to commonly used Android devices. The architectural model used in this classification process is the MobileNet architecture with the Feature Extraction method. The architecture is used in the training and testing process at Google Collaboratory. The training results are saved in .tflite format to be imported as Assets in Android Studio so that they can be implemented in Android programs. The results of training and testing on Google Collaboratory have a dataset that has a size of 224x224 pixels. The training results from the MobileNet architecture on the dataset are both 1.0 and the validation accuracy value is around 0.9333. Meanwhile, in the bad dataset, the training accuracy is 1.0 and the validation accuracy value decreases to 0.6889. Then the results of the training on Android devices for each rice in 5 tests in 3 different light conditions are Basmathi Rice, Black Rice and Red Rice achieving 100% accuracy in all light conditions. Rice IR 64 has an accuracy of 80% for white light, 60% for yellow light, and 100% for a mixture of white and yellow light. Glutinous Rice has an accuracy of 80% for white light, 100% for yellow light, and 80% for a mixture of white and yellow light. Factors that can affect the difference in test results on Android devices are object distance, light conditions, and image quality.","author":[{"dropping-particle":"","family":"Jauhari","given":"A. Fuad","non-dropping-particle":"","parse-names":false,"suffix":""}],"id":"ITEM-1","issue":"8.5.2017","issued":{"date-parts":[["2022"]]},"number-of-pages":"2003-2005","publisher-place":"Malang","title":"KLASIFIKASI JENIS BERAS MENGGUNAKAN METODE CONVOLUTIONAL NEURAL NETWORK PADA ARSITEKTUR MOBILENET","type":"report","volume":"2"},"uris":["http://www.mendeley.com/documents/?uuid=1235593e-1bb7-4dc8-88f6-2ff4fbc67c97"]}],"mendeley":{"formattedCitation":"(Jauhari, 2022)","manualFormatting":"(dalam Jauhari, 2022)","plainTextFormattedCitation":"(Jauhari, 2022)","previouslyFormattedCitation":"(Jauhari, 2022)"},"properties":{"noteIndex":0},"schema":"https://github.com/citation-style-language/schema/raw/master/csl-citation.json"}</w:instrText>
      </w:r>
      <w:r w:rsidRPr="00C862D7">
        <w:rPr>
          <w:rFonts w:cs="Times New Roman"/>
          <w:lang w:val="en-US"/>
        </w:rPr>
        <w:fldChar w:fldCharType="separate"/>
      </w:r>
      <w:r w:rsidRPr="00C862D7">
        <w:rPr>
          <w:rFonts w:cs="Times New Roman"/>
          <w:noProof/>
          <w:lang w:val="en-US"/>
        </w:rPr>
        <w:t>(dalam Jauhari, 2022)</w:t>
      </w:r>
      <w:r w:rsidRPr="00C862D7">
        <w:rPr>
          <w:rFonts w:cs="Times New Roman"/>
          <w:lang w:val="en-US"/>
        </w:rPr>
        <w:fldChar w:fldCharType="end"/>
      </w:r>
      <w:r w:rsidRPr="00C862D7">
        <w:rPr>
          <w:rFonts w:cs="Times New Roman"/>
          <w:lang w:val="en-US"/>
        </w:rPr>
        <w:t xml:space="preserve"> Model pada arsitektur </w:t>
      </w:r>
      <w:r w:rsidRPr="00C862D7">
        <w:rPr>
          <w:rFonts w:cs="Times New Roman"/>
          <w:i/>
          <w:iCs/>
          <w:lang w:val="en-US"/>
        </w:rPr>
        <w:t>MobileNet</w:t>
      </w:r>
      <w:r w:rsidRPr="00C862D7">
        <w:rPr>
          <w:rFonts w:cs="Times New Roman"/>
          <w:lang w:val="en-US"/>
        </w:rPr>
        <w:t xml:space="preserve"> yang didasarkan pada konvolusi yang mendalam dapat dipisah-pisah (</w:t>
      </w:r>
      <w:r w:rsidRPr="00C862D7">
        <w:rPr>
          <w:rFonts w:cs="Times New Roman"/>
          <w:i/>
          <w:iCs/>
          <w:lang w:val="en-US"/>
        </w:rPr>
        <w:t>depthwise separable convolution</w:t>
      </w:r>
      <w:r w:rsidRPr="00C862D7">
        <w:rPr>
          <w:rFonts w:cs="Times New Roman"/>
          <w:lang w:val="en-US"/>
        </w:rPr>
        <w:t>) menjadi bentuk konvolusi yang menguraikan konvolusi standar (</w:t>
      </w:r>
      <w:r w:rsidRPr="00C862D7">
        <w:rPr>
          <w:rFonts w:cs="Times New Roman"/>
          <w:i/>
          <w:iCs/>
          <w:lang w:val="en-US"/>
        </w:rPr>
        <w:t>standard convolution</w:t>
      </w:r>
      <w:r w:rsidRPr="00C862D7">
        <w:rPr>
          <w:rFonts w:cs="Times New Roman"/>
          <w:lang w:val="en-US"/>
        </w:rPr>
        <w:t>) menjadi konvolusi mendalam (</w:t>
      </w:r>
      <w:r w:rsidRPr="00C862D7">
        <w:rPr>
          <w:rFonts w:cs="Times New Roman"/>
          <w:i/>
          <w:iCs/>
          <w:lang w:val="en-US"/>
        </w:rPr>
        <w:t>depthwise convolution</w:t>
      </w:r>
      <w:r w:rsidRPr="00C862D7">
        <w:rPr>
          <w:rFonts w:cs="Times New Roman"/>
          <w:lang w:val="en-US"/>
        </w:rPr>
        <w:t>) dan konvolusi 1</w:t>
      </w:r>
      <w:r w:rsidR="00BF0F0A" w:rsidRPr="00C862D7">
        <w:rPr>
          <w:rFonts w:cs="Times New Roman"/>
          <w:lang w:val="en-US"/>
        </w:rPr>
        <w:t>×</w:t>
      </w:r>
      <w:r w:rsidRPr="00C862D7">
        <w:rPr>
          <w:rFonts w:cs="Times New Roman"/>
          <w:lang w:val="en-US"/>
        </w:rPr>
        <w:t>1 atau konvolusi 20 searah (</w:t>
      </w:r>
      <w:r w:rsidRPr="00C862D7">
        <w:rPr>
          <w:rFonts w:cs="Times New Roman"/>
          <w:i/>
          <w:iCs/>
          <w:lang w:val="en-US"/>
        </w:rPr>
        <w:t>pointwise convolution</w:t>
      </w:r>
      <w:r w:rsidRPr="00C862D7">
        <w:rPr>
          <w:rFonts w:cs="Times New Roman"/>
          <w:lang w:val="en-US"/>
        </w:rPr>
        <w:t xml:space="preserve">). </w:t>
      </w:r>
      <w:r w:rsidRPr="00C862D7">
        <w:rPr>
          <w:rFonts w:cs="Times New Roman"/>
          <w:i/>
          <w:iCs/>
          <w:lang w:val="en-US"/>
        </w:rPr>
        <w:t>Depthwise convolution</w:t>
      </w:r>
      <w:r w:rsidRPr="00C862D7">
        <w:rPr>
          <w:rFonts w:cs="Times New Roman"/>
          <w:lang w:val="en-US"/>
        </w:rPr>
        <w:t xml:space="preserve"> memiliki penerapan satu filter pada setiap saluran masukan, kemudian </w:t>
      </w:r>
      <w:r w:rsidRPr="00C862D7">
        <w:rPr>
          <w:rFonts w:cs="Times New Roman"/>
          <w:i/>
          <w:iCs/>
          <w:lang w:val="en-US"/>
        </w:rPr>
        <w:t>pointwise convolution</w:t>
      </w:r>
      <w:r w:rsidRPr="00C862D7">
        <w:rPr>
          <w:rFonts w:cs="Times New Roman"/>
          <w:lang w:val="en-US"/>
        </w:rPr>
        <w:t xml:space="preserve"> menggunakan konvolusi 1</w:t>
      </w:r>
      <w:r w:rsidR="00BF0F0A" w:rsidRPr="00C862D7">
        <w:rPr>
          <w:rFonts w:cs="Times New Roman"/>
          <w:lang w:val="en-US"/>
        </w:rPr>
        <w:t>×</w:t>
      </w:r>
      <w:r w:rsidRPr="00C862D7">
        <w:rPr>
          <w:rFonts w:cs="Times New Roman"/>
          <w:lang w:val="en-US"/>
        </w:rPr>
        <w:t xml:space="preserve">1 untuk menggabungkan hasil keluaran dari </w:t>
      </w:r>
      <w:r w:rsidRPr="00C862D7">
        <w:rPr>
          <w:rFonts w:cs="Times New Roman"/>
          <w:i/>
          <w:iCs/>
          <w:lang w:val="en-US"/>
        </w:rPr>
        <w:t>depthwise convolution.</w:t>
      </w:r>
      <w:r w:rsidRPr="00C862D7">
        <w:rPr>
          <w:rFonts w:cs="Times New Roman"/>
          <w:lang w:val="en-US"/>
        </w:rPr>
        <w:t xml:space="preserve"> Sedangkan </w:t>
      </w:r>
      <w:r w:rsidRPr="00C862D7">
        <w:rPr>
          <w:rFonts w:cs="Times New Roman"/>
          <w:i/>
          <w:iCs/>
          <w:lang w:val="en-US"/>
        </w:rPr>
        <w:t>standard</w:t>
      </w:r>
      <w:r w:rsidRPr="00C862D7">
        <w:rPr>
          <w:rFonts w:cs="Times New Roman"/>
          <w:lang w:val="en-US"/>
        </w:rPr>
        <w:t xml:space="preserve"> </w:t>
      </w:r>
      <w:r w:rsidRPr="00C862D7">
        <w:rPr>
          <w:rFonts w:cs="Times New Roman"/>
          <w:i/>
          <w:iCs/>
          <w:lang w:val="en-US"/>
        </w:rPr>
        <w:t>convolution</w:t>
      </w:r>
      <w:r w:rsidRPr="00C862D7">
        <w:rPr>
          <w:rFonts w:cs="Times New Roman"/>
          <w:lang w:val="en-US"/>
        </w:rPr>
        <w:t xml:space="preserve"> mem-filter dan melakukan penggabungan masukan pada sebuah set keluaran yang baru. </w:t>
      </w:r>
      <w:r w:rsidRPr="00C862D7">
        <w:rPr>
          <w:rFonts w:cs="Times New Roman"/>
          <w:i/>
          <w:iCs/>
          <w:lang w:val="en-US"/>
        </w:rPr>
        <w:t>Deptwise separable convolution</w:t>
      </w:r>
      <w:r w:rsidRPr="00C862D7">
        <w:rPr>
          <w:rFonts w:cs="Times New Roman"/>
          <w:lang w:val="en-US"/>
        </w:rPr>
        <w:t xml:space="preserve"> membagi lapisan menjadi dua bagian berdasarkan fungsinya, yaitu lapisan untuk </w:t>
      </w:r>
      <w:r w:rsidRPr="00C862D7">
        <w:rPr>
          <w:rFonts w:cs="Times New Roman"/>
          <w:i/>
          <w:iCs/>
          <w:lang w:val="en-US"/>
        </w:rPr>
        <w:t>filter</w:t>
      </w:r>
      <w:r w:rsidRPr="00C862D7">
        <w:rPr>
          <w:rFonts w:cs="Times New Roman"/>
          <w:lang w:val="en-US"/>
        </w:rPr>
        <w:t xml:space="preserve"> dan lapisan untuk penggabung. Pembagian lapisan ini dapat mengurangi komputasi dan ukuran model.</w:t>
      </w:r>
    </w:p>
    <w:p w14:paraId="2EE7C5C3" w14:textId="77777777" w:rsidR="000E6400" w:rsidRPr="00C862D7" w:rsidRDefault="000E6400" w:rsidP="00BB42F2">
      <w:pPr>
        <w:pStyle w:val="Heading2"/>
        <w:numPr>
          <w:ilvl w:val="1"/>
          <w:numId w:val="3"/>
        </w:numPr>
        <w:ind w:left="426" w:hanging="426"/>
        <w:rPr>
          <w:rFonts w:cs="Times New Roman"/>
          <w:i/>
          <w:iCs/>
          <w:lang w:val="en-US"/>
        </w:rPr>
      </w:pPr>
      <w:bookmarkStart w:id="70" w:name="_Toc130992556"/>
      <w:bookmarkStart w:id="71" w:name="_Toc138684979"/>
      <w:r w:rsidRPr="00C862D7">
        <w:rPr>
          <w:rFonts w:cs="Times New Roman"/>
          <w:i/>
          <w:iCs/>
          <w:lang w:val="en-US"/>
        </w:rPr>
        <w:t>Tensorflow</w:t>
      </w:r>
      <w:bookmarkEnd w:id="70"/>
      <w:bookmarkEnd w:id="71"/>
    </w:p>
    <w:p w14:paraId="0C9A9393" w14:textId="495F76CB" w:rsidR="000E6400" w:rsidRPr="00C862D7" w:rsidRDefault="000E6400" w:rsidP="00BB42F2">
      <w:pPr>
        <w:rPr>
          <w:rFonts w:cs="Times New Roman"/>
          <w:lang w:val="en-US"/>
        </w:rPr>
      </w:pPr>
      <w:r w:rsidRPr="00C862D7">
        <w:rPr>
          <w:rFonts w:cs="Times New Roman"/>
          <w:i/>
          <w:iCs/>
          <w:lang w:val="en-US"/>
        </w:rPr>
        <w:t>Tensorflow</w:t>
      </w:r>
      <w:r w:rsidRPr="00C862D7">
        <w:rPr>
          <w:rFonts w:cs="Times New Roman"/>
          <w:lang w:val="en-US"/>
        </w:rPr>
        <w:t xml:space="preserve"> adalah kerangka kerja </w:t>
      </w:r>
      <w:r w:rsidRPr="00C862D7">
        <w:rPr>
          <w:rFonts w:cs="Times New Roman"/>
          <w:i/>
          <w:iCs/>
          <w:lang w:val="en-US"/>
        </w:rPr>
        <w:t>opensource</w:t>
      </w:r>
      <w:r w:rsidRPr="00C862D7">
        <w:rPr>
          <w:rFonts w:cs="Times New Roman"/>
          <w:lang w:val="en-US"/>
        </w:rPr>
        <w:t xml:space="preserve"> yang dikembangkan oleh peneliti Google untuk menjalankan </w:t>
      </w:r>
      <w:r w:rsidRPr="00C862D7">
        <w:rPr>
          <w:rFonts w:cs="Times New Roman"/>
          <w:i/>
          <w:iCs/>
          <w:lang w:val="en-US"/>
        </w:rPr>
        <w:t>machine learning</w:t>
      </w:r>
      <w:r w:rsidRPr="00C862D7">
        <w:rPr>
          <w:rFonts w:cs="Times New Roman"/>
          <w:lang w:val="en-US"/>
        </w:rPr>
        <w:t xml:space="preserve">, </w:t>
      </w:r>
      <w:r w:rsidRPr="00C862D7">
        <w:rPr>
          <w:rFonts w:cs="Times New Roman"/>
          <w:i/>
          <w:iCs/>
          <w:lang w:val="en-US"/>
        </w:rPr>
        <w:t>deep learning</w:t>
      </w:r>
      <w:r w:rsidRPr="00C862D7">
        <w:rPr>
          <w:rFonts w:cs="Times New Roman"/>
          <w:lang w:val="en-US"/>
        </w:rPr>
        <w:t xml:space="preserve">, dan beban kerja analitik statistik dan prediktif lainnya. Seperti platform serupa, ini dirancang untuk merampingkan proses pengembangan dan pelaksanaan aplikasi analitik canggih untuk pengguna seperti </w:t>
      </w:r>
      <w:r w:rsidRPr="00C862D7">
        <w:rPr>
          <w:rFonts w:cs="Times New Roman"/>
          <w:i/>
          <w:iCs/>
          <w:lang w:val="en-US"/>
        </w:rPr>
        <w:t>data scientists</w:t>
      </w:r>
      <w:r w:rsidRPr="00C862D7">
        <w:rPr>
          <w:rFonts w:cs="Times New Roman"/>
          <w:lang w:val="en-US"/>
        </w:rPr>
        <w:t xml:space="preserve">, ahli statistik, dan pemodel prediktif. </w:t>
      </w:r>
      <w:r w:rsidRPr="00C862D7">
        <w:rPr>
          <w:rFonts w:cs="Times New Roman"/>
          <w:lang w:val="en-US"/>
        </w:rPr>
        <w:fldChar w:fldCharType="begin" w:fldLock="1"/>
      </w:r>
      <w:r w:rsidR="006B2FBE">
        <w:rPr>
          <w:rFonts w:cs="Times New Roman"/>
          <w:lang w:val="en-US"/>
        </w:rPr>
        <w:instrText>ADDIN CSL_CITATION {"citationItems":[{"id":"ITEM-1","itemData":{"URL":"https://www.techtarget.com/searchdatamanagement/definition/TensorFlow","accessed":{"date-parts":[["2022","12","7"]]},"author":[{"dropping-particle":"","family":"Vaughan","given":"Jack","non-dropping-particle":"","parse-names":false,"suffix":""}],"id":"ITEM-1","issued":{"date-parts":[["2018"]]},"title":"What is TensorFlow? | Definition from TechTarget","type":"webpage"},"uris":["http://www.mendeley.com/documents/?uuid=66c30c0f-a50f-3440-bb36-f3d19b09b39b"]}],"mendeley":{"formattedCitation":"(Vaughan, 2018)","manualFormatting":"(Vaughan, 2018)","plainTextFormattedCitation":"(Vaughan, 2018)","previouslyFormattedCitation":"(Vaughan, 2018)"},"properties":{"noteIndex":0},"schema":"https://github.com/citation-style-language/schema/raw/master/csl-citation.json"}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 xml:space="preserve">(Vaughan, </w:t>
      </w:r>
      <w:r w:rsidR="00FF4FCB" w:rsidRPr="00C862D7">
        <w:rPr>
          <w:rFonts w:cs="Times New Roman"/>
          <w:noProof/>
          <w:lang w:val="en-US"/>
        </w:rPr>
        <w:t>2018</w:t>
      </w:r>
      <w:r w:rsidR="00EC12DB" w:rsidRPr="00C862D7">
        <w:rPr>
          <w:rFonts w:cs="Times New Roman"/>
          <w:noProof/>
          <w:lang w:val="en-US"/>
        </w:rPr>
        <w:t>)</w:t>
      </w:r>
      <w:r w:rsidRPr="00C862D7">
        <w:rPr>
          <w:rFonts w:cs="Times New Roman"/>
          <w:lang w:val="en-US"/>
        </w:rPr>
        <w:fldChar w:fldCharType="end"/>
      </w:r>
    </w:p>
    <w:p w14:paraId="211C17B1" w14:textId="77777777" w:rsidR="000E6400" w:rsidRPr="00C862D7" w:rsidRDefault="000E6400" w:rsidP="00BB42F2">
      <w:pPr>
        <w:pStyle w:val="Heading2"/>
        <w:numPr>
          <w:ilvl w:val="1"/>
          <w:numId w:val="3"/>
        </w:numPr>
        <w:ind w:left="426" w:hanging="426"/>
        <w:rPr>
          <w:rFonts w:cs="Times New Roman"/>
          <w:i/>
          <w:iCs/>
          <w:lang w:val="en-US"/>
        </w:rPr>
      </w:pPr>
      <w:bookmarkStart w:id="72" w:name="_Toc130992557"/>
      <w:bookmarkStart w:id="73" w:name="_Toc138684980"/>
      <w:r w:rsidRPr="00C862D7">
        <w:rPr>
          <w:rFonts w:cs="Times New Roman"/>
          <w:i/>
          <w:iCs/>
          <w:lang w:val="en-US"/>
        </w:rPr>
        <w:lastRenderedPageBreak/>
        <w:t>Tensorflow Lite</w:t>
      </w:r>
      <w:bookmarkEnd w:id="72"/>
      <w:bookmarkEnd w:id="73"/>
    </w:p>
    <w:p w14:paraId="4DC597FF" w14:textId="1FD4283B" w:rsidR="000E6400" w:rsidRPr="00C862D7" w:rsidRDefault="000E6400" w:rsidP="00BB42F2">
      <w:pPr>
        <w:rPr>
          <w:rFonts w:cs="Times New Roman"/>
          <w:lang w:val="en-US"/>
        </w:rPr>
      </w:pPr>
      <w:r w:rsidRPr="00C862D7">
        <w:rPr>
          <w:rFonts w:cs="Times New Roman"/>
          <w:lang w:val="en-US"/>
        </w:rPr>
        <w:t xml:space="preserve">Dikutip dari situs resmi </w:t>
      </w:r>
      <w:r w:rsidRPr="00C862D7">
        <w:rPr>
          <w:rFonts w:cs="Times New Roman"/>
          <w:i/>
          <w:iCs/>
          <w:lang w:val="en-US"/>
        </w:rPr>
        <w:t xml:space="preserve">Tensorflow </w:t>
      </w:r>
      <w:r w:rsidRPr="00C862D7">
        <w:rPr>
          <w:rFonts w:cs="Times New Roman"/>
          <w:i/>
          <w:iCs/>
          <w:lang w:val="en-US"/>
        </w:rPr>
        <w:fldChar w:fldCharType="begin" w:fldLock="1"/>
      </w:r>
      <w:r w:rsidR="006B2FBE">
        <w:rPr>
          <w:rFonts w:cs="Times New Roman"/>
          <w:i/>
          <w:iCs/>
          <w:lang w:val="en-US"/>
        </w:rPr>
        <w:instrText>ADDIN CSL_CITATION {"citationItems":[{"id":"ITEM-1","itemData":{"URL":"https://www.tensorflow.org/lite/guide","accessed":{"date-parts":[["2023","3","10"]]},"author":[{"dropping-particle":"","family":"Tensorflow","given":"","non-dropping-particle":"","parse-names":false,"suffix":""}],"id":"ITEM-1","issued":{"date-parts":[["2022"]]},"title":"TensorFlow Lite","type":"webpage"},"uris":["http://www.mendeley.com/documents/?uuid=1815201a-2fff-38fc-8994-f6c329375a9f"]}],"mendeley":{"formattedCitation":"(Tensorflow, 2022)","manualFormatting":"(Tensorflow, 2022)","plainTextFormattedCitation":"(Tensorflow, 2022)","previouslyFormattedCitation":"(Tensorflow, 2022)"},"properties":{"noteIndex":0},"schema":"https://github.com/citation-style-language/schema/raw/master/csl-citation.json"}</w:instrText>
      </w:r>
      <w:r w:rsidRPr="00C862D7">
        <w:rPr>
          <w:rFonts w:cs="Times New Roman"/>
          <w:i/>
          <w:iCs/>
          <w:lang w:val="en-US"/>
        </w:rPr>
        <w:fldChar w:fldCharType="separate"/>
      </w:r>
      <w:r w:rsidR="00EC12DB" w:rsidRPr="00C862D7">
        <w:rPr>
          <w:rFonts w:cs="Times New Roman"/>
          <w:iCs/>
          <w:noProof/>
          <w:lang w:val="en-US"/>
        </w:rPr>
        <w:t>(</w:t>
      </w:r>
      <w:r w:rsidR="002D3910" w:rsidRPr="00C862D7">
        <w:rPr>
          <w:rFonts w:cs="Times New Roman"/>
          <w:iCs/>
          <w:noProof/>
          <w:lang w:val="en-US"/>
        </w:rPr>
        <w:t>Tensorflow</w:t>
      </w:r>
      <w:r w:rsidR="00EC12DB" w:rsidRPr="00C862D7">
        <w:rPr>
          <w:rFonts w:cs="Times New Roman"/>
          <w:iCs/>
          <w:noProof/>
          <w:lang w:val="en-US"/>
        </w:rPr>
        <w:t>,</w:t>
      </w:r>
      <w:r w:rsidR="004A58C5" w:rsidRPr="00C862D7">
        <w:rPr>
          <w:rFonts w:cs="Times New Roman"/>
          <w:iCs/>
          <w:noProof/>
          <w:lang w:val="en-US"/>
        </w:rPr>
        <w:t xml:space="preserve"> </w:t>
      </w:r>
      <w:r w:rsidR="002D3910" w:rsidRPr="00C862D7">
        <w:rPr>
          <w:rFonts w:cs="Times New Roman"/>
          <w:iCs/>
          <w:noProof/>
          <w:lang w:val="en-US"/>
        </w:rPr>
        <w:t>2022</w:t>
      </w:r>
      <w:r w:rsidR="00EC12DB" w:rsidRPr="00C862D7">
        <w:rPr>
          <w:rFonts w:cs="Times New Roman"/>
          <w:iCs/>
          <w:noProof/>
          <w:lang w:val="en-US"/>
        </w:rPr>
        <w:t>)</w:t>
      </w:r>
      <w:r w:rsidRPr="00C862D7">
        <w:rPr>
          <w:rFonts w:cs="Times New Roman"/>
          <w:i/>
          <w:iCs/>
          <w:lang w:val="en-US"/>
        </w:rPr>
        <w:fldChar w:fldCharType="end"/>
      </w:r>
      <w:r w:rsidRPr="00C862D7">
        <w:rPr>
          <w:rFonts w:cs="Times New Roman"/>
          <w:i/>
          <w:iCs/>
          <w:lang w:val="en-US"/>
        </w:rPr>
        <w:t xml:space="preserve"> TensorFlow Lite</w:t>
      </w:r>
      <w:r w:rsidRPr="00C862D7">
        <w:rPr>
          <w:rFonts w:cs="Times New Roman"/>
          <w:lang w:val="en-US"/>
        </w:rPr>
        <w:t xml:space="preserve"> adalah seperangkat alat yang memungkinkan pembelajaran mesin di perangkat dengan membantu pengembang menjalankan model di perangkat seluler, dan IOT.</w:t>
      </w:r>
      <w:r w:rsidR="008A349E" w:rsidRPr="00C862D7">
        <w:rPr>
          <w:rFonts w:cs="Times New Roman"/>
          <w:lang w:val="en-US"/>
        </w:rPr>
        <w:t xml:space="preserve"> </w:t>
      </w:r>
      <w:r w:rsidRPr="00C862D7">
        <w:rPr>
          <w:rFonts w:cs="Times New Roman"/>
          <w:lang w:val="en-US"/>
        </w:rPr>
        <w:t xml:space="preserve">Fitur </w:t>
      </w:r>
      <w:r w:rsidRPr="00C862D7">
        <w:rPr>
          <w:rFonts w:cs="Times New Roman"/>
          <w:i/>
          <w:iCs/>
          <w:lang w:val="en-US"/>
        </w:rPr>
        <w:t>Tensorflow Lite:</w:t>
      </w:r>
    </w:p>
    <w:p w14:paraId="30650268" w14:textId="77777777" w:rsidR="000E6400" w:rsidRPr="00C862D7" w:rsidRDefault="000E6400" w:rsidP="00EB2745">
      <w:pPr>
        <w:pStyle w:val="ListParagraph"/>
        <w:numPr>
          <w:ilvl w:val="0"/>
          <w:numId w:val="16"/>
        </w:numPr>
        <w:ind w:left="426"/>
        <w:rPr>
          <w:rFonts w:cs="Times New Roman"/>
          <w:lang w:val="en-US"/>
        </w:rPr>
      </w:pPr>
      <w:r w:rsidRPr="00C862D7">
        <w:rPr>
          <w:rFonts w:cs="Times New Roman"/>
          <w:lang w:val="en-US"/>
        </w:rPr>
        <w:t>Dioptimalkan untuk pembelajaran mesin di perangkat, dengan mengatasi 5 kendala utama: latensi (tidak ada perjalanan pulang pergi ke server), privasi (tidak ada data pribadi yang keluar dari perangkat), konektivitas (konektivitas internet tidak diperlukan), ukuran (model yang diperkecil dan ukuran biner), dan konsumsi daya (kesimpulan yang efisien dan kurangnya koneksi jaringan).</w:t>
      </w:r>
    </w:p>
    <w:p w14:paraId="2E1A116B" w14:textId="33677B97" w:rsidR="000E6400" w:rsidRPr="00C862D7" w:rsidRDefault="000E6400" w:rsidP="00EB2745">
      <w:pPr>
        <w:pStyle w:val="ListParagraph"/>
        <w:numPr>
          <w:ilvl w:val="0"/>
          <w:numId w:val="16"/>
        </w:numPr>
        <w:ind w:left="426"/>
        <w:rPr>
          <w:rFonts w:cs="Times New Roman"/>
          <w:lang w:val="en-US"/>
        </w:rPr>
      </w:pPr>
      <w:r w:rsidRPr="00C862D7">
        <w:rPr>
          <w:rFonts w:cs="Times New Roman"/>
          <w:lang w:val="en-US"/>
        </w:rPr>
        <w:t xml:space="preserve">Dukungan berbagai platform, mencakup perangkat Android dan iOS, </w:t>
      </w:r>
      <w:r w:rsidRPr="00C862D7">
        <w:rPr>
          <w:rFonts w:cs="Times New Roman"/>
          <w:i/>
          <w:iCs/>
          <w:lang w:val="en-US"/>
        </w:rPr>
        <w:t>embedded Linux</w:t>
      </w:r>
      <w:r w:rsidRPr="00C862D7">
        <w:rPr>
          <w:rFonts w:cs="Times New Roman"/>
          <w:lang w:val="en-US"/>
        </w:rPr>
        <w:t xml:space="preserve">, dan </w:t>
      </w:r>
      <w:r w:rsidRPr="00C862D7">
        <w:rPr>
          <w:rFonts w:cs="Times New Roman"/>
          <w:i/>
          <w:iCs/>
          <w:lang w:val="en-US"/>
        </w:rPr>
        <w:t>mi</w:t>
      </w:r>
      <w:r w:rsidR="00014878" w:rsidRPr="00C862D7">
        <w:rPr>
          <w:rFonts w:cs="Times New Roman"/>
          <w:i/>
          <w:iCs/>
          <w:lang w:val="en-US"/>
        </w:rPr>
        <w:t>c</w:t>
      </w:r>
      <w:r w:rsidRPr="00C862D7">
        <w:rPr>
          <w:rFonts w:cs="Times New Roman"/>
          <w:i/>
          <w:iCs/>
          <w:lang w:val="en-US"/>
        </w:rPr>
        <w:t>ro</w:t>
      </w:r>
      <w:r w:rsidR="00014878" w:rsidRPr="00C862D7">
        <w:rPr>
          <w:rFonts w:cs="Times New Roman"/>
          <w:i/>
          <w:iCs/>
          <w:lang w:val="en-US"/>
        </w:rPr>
        <w:t>c</w:t>
      </w:r>
      <w:r w:rsidRPr="00C862D7">
        <w:rPr>
          <w:rFonts w:cs="Times New Roman"/>
          <w:i/>
          <w:iCs/>
          <w:lang w:val="en-US"/>
        </w:rPr>
        <w:t>ontro</w:t>
      </w:r>
      <w:r w:rsidR="00014878" w:rsidRPr="00C862D7">
        <w:rPr>
          <w:rFonts w:cs="Times New Roman"/>
          <w:i/>
          <w:iCs/>
          <w:lang w:val="en-US"/>
        </w:rPr>
        <w:t>l</w:t>
      </w:r>
      <w:r w:rsidRPr="00C862D7">
        <w:rPr>
          <w:rFonts w:cs="Times New Roman"/>
          <w:i/>
          <w:iCs/>
          <w:lang w:val="en-US"/>
        </w:rPr>
        <w:t>ler</w:t>
      </w:r>
      <w:r w:rsidRPr="00C862D7">
        <w:rPr>
          <w:rFonts w:cs="Times New Roman"/>
          <w:lang w:val="en-US"/>
        </w:rPr>
        <w:t>.</w:t>
      </w:r>
    </w:p>
    <w:p w14:paraId="391B1435" w14:textId="77777777" w:rsidR="000E6400" w:rsidRPr="00C862D7" w:rsidRDefault="000E6400" w:rsidP="00EB2745">
      <w:pPr>
        <w:pStyle w:val="ListParagraph"/>
        <w:numPr>
          <w:ilvl w:val="0"/>
          <w:numId w:val="16"/>
        </w:numPr>
        <w:ind w:left="426"/>
        <w:rPr>
          <w:rFonts w:cs="Times New Roman"/>
          <w:lang w:val="en-US"/>
        </w:rPr>
      </w:pPr>
      <w:r w:rsidRPr="00C862D7">
        <w:rPr>
          <w:rFonts w:cs="Times New Roman"/>
          <w:lang w:val="en-US"/>
        </w:rPr>
        <w:t xml:space="preserve">Dukungan bahasa yang beragam, yang mencakup </w:t>
      </w:r>
      <w:r w:rsidRPr="00C862D7">
        <w:rPr>
          <w:rFonts w:cs="Times New Roman"/>
          <w:i/>
          <w:iCs/>
          <w:lang w:val="en-US"/>
        </w:rPr>
        <w:t xml:space="preserve">Java, Swift, Objective-C, C++, </w:t>
      </w:r>
      <w:r w:rsidRPr="00C862D7">
        <w:rPr>
          <w:rFonts w:cs="Times New Roman"/>
          <w:lang w:val="en-US"/>
        </w:rPr>
        <w:t>dan</w:t>
      </w:r>
      <w:r w:rsidRPr="00C862D7">
        <w:rPr>
          <w:rFonts w:cs="Times New Roman"/>
          <w:i/>
          <w:iCs/>
          <w:lang w:val="en-US"/>
        </w:rPr>
        <w:t xml:space="preserve"> Python.</w:t>
      </w:r>
    </w:p>
    <w:p w14:paraId="5EE30307" w14:textId="77777777" w:rsidR="000E6400" w:rsidRPr="00C862D7" w:rsidRDefault="000E6400" w:rsidP="00EB2745">
      <w:pPr>
        <w:pStyle w:val="ListParagraph"/>
        <w:numPr>
          <w:ilvl w:val="0"/>
          <w:numId w:val="16"/>
        </w:numPr>
        <w:ind w:left="426"/>
        <w:rPr>
          <w:rFonts w:cs="Times New Roman"/>
          <w:lang w:val="en-US"/>
        </w:rPr>
      </w:pPr>
      <w:r w:rsidRPr="00C862D7">
        <w:rPr>
          <w:rFonts w:cs="Times New Roman"/>
          <w:lang w:val="en-US"/>
        </w:rPr>
        <w:t>Performa tinggi, dengan akselerasi perangkat keras dan optimalisasi model.</w:t>
      </w:r>
    </w:p>
    <w:p w14:paraId="45F81236" w14:textId="77777777" w:rsidR="000E6400" w:rsidRPr="00C862D7" w:rsidRDefault="000E6400" w:rsidP="00EB2745">
      <w:pPr>
        <w:pStyle w:val="ListParagraph"/>
        <w:numPr>
          <w:ilvl w:val="0"/>
          <w:numId w:val="16"/>
        </w:numPr>
        <w:ind w:left="426"/>
        <w:rPr>
          <w:rFonts w:cs="Times New Roman"/>
          <w:lang w:val="en-US"/>
        </w:rPr>
      </w:pPr>
      <w:r w:rsidRPr="00C862D7">
        <w:rPr>
          <w:rFonts w:cs="Times New Roman"/>
          <w:lang w:val="en-US"/>
        </w:rPr>
        <w:t xml:space="preserve">Contoh, untuk tugas-tugas </w:t>
      </w:r>
      <w:r w:rsidRPr="00C862D7">
        <w:rPr>
          <w:rFonts w:cs="Times New Roman"/>
          <w:i/>
          <w:iCs/>
          <w:lang w:val="en-US"/>
        </w:rPr>
        <w:t>machine learning</w:t>
      </w:r>
      <w:r w:rsidRPr="00C862D7">
        <w:rPr>
          <w:rFonts w:cs="Times New Roman"/>
          <w:lang w:val="en-US"/>
        </w:rPr>
        <w:t xml:space="preserve"> yang umum seperti klasifikasi gambar, deteksi objek, estimasi pose, menjawab pertanyaan, klasifikasi teks, dan lain-lain di berbagai platform.</w:t>
      </w:r>
    </w:p>
    <w:p w14:paraId="58DF8652" w14:textId="77777777" w:rsidR="000E6400" w:rsidRPr="00C862D7" w:rsidRDefault="000E6400" w:rsidP="00D02C99">
      <w:pPr>
        <w:pStyle w:val="Heading2"/>
        <w:numPr>
          <w:ilvl w:val="1"/>
          <w:numId w:val="3"/>
        </w:numPr>
        <w:ind w:left="426" w:hanging="426"/>
        <w:rPr>
          <w:rFonts w:cs="Times New Roman"/>
          <w:i/>
          <w:iCs/>
          <w:lang w:val="en-US"/>
        </w:rPr>
      </w:pPr>
      <w:bookmarkStart w:id="74" w:name="_Toc130992558"/>
      <w:bookmarkStart w:id="75" w:name="_Toc138684981"/>
      <w:r w:rsidRPr="00C862D7">
        <w:rPr>
          <w:rFonts w:cs="Times New Roman"/>
          <w:i/>
          <w:iCs/>
          <w:lang w:val="en-US"/>
        </w:rPr>
        <w:t>Android</w:t>
      </w:r>
      <w:bookmarkEnd w:id="74"/>
      <w:bookmarkEnd w:id="75"/>
    </w:p>
    <w:p w14:paraId="1230D66D" w14:textId="2926DBC0" w:rsidR="000E6400" w:rsidRPr="00C862D7" w:rsidRDefault="000E6400" w:rsidP="00D02C99">
      <w:pPr>
        <w:rPr>
          <w:rFonts w:cs="Times New Roman"/>
          <w:lang w:val="en-US"/>
        </w:rPr>
      </w:pPr>
      <w:r w:rsidRPr="00C862D7">
        <w:rPr>
          <w:rFonts w:cs="Times New Roman"/>
          <w:lang w:val="en-US"/>
        </w:rPr>
        <w:t xml:space="preserve">Menurut Yosef Murya </w:t>
      </w:r>
      <w:r w:rsidRPr="00C862D7">
        <w:rPr>
          <w:rFonts w:cs="Times New Roman"/>
          <w:lang w:val="en-US"/>
        </w:rPr>
        <w:fldChar w:fldCharType="begin" w:fldLock="1"/>
      </w:r>
      <w:r w:rsidR="00184B2D" w:rsidRPr="00C862D7">
        <w:rPr>
          <w:rFonts w:cs="Times New Roman"/>
          <w:lang w:val="en-US"/>
        </w:rPr>
        <w:instrText>ADDIN CSL_CITATION {"citationItems":[{"id":"ITEM-1","itemData":{"author":[{"dropping-particle":"","family":"Murya","given":"Yosef","non-dropping-particle":"","parse-names":false,"suffix":""}],"id":"ITEM-1","issued":{"date-parts":[["2014"]]},"number-of-pages":"3","publisher":"Jasakom","publisher-place":"Yogyakarta","title":"Pemrograman Android Black Box","type":"book"},"uris":["http://www.mendeley.com/documents/?uuid=83682a98-dca0-47ee-8289-6ac5bddd5bd7"]}],"mendeley":{"formattedCitation":"(Murya, 2014)","plainTextFormattedCitation":"(Murya, 2014)","previouslyFormattedCitation":"(Murya, 2014)"},"properties":{"noteIndex":0},"schema":"https://github.com/citation-style-language/schema/raw/master/csl-citation.json"}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(Murya, 2014)</w:t>
      </w:r>
      <w:r w:rsidRPr="00C862D7">
        <w:rPr>
          <w:rFonts w:cs="Times New Roman"/>
          <w:lang w:val="en-US"/>
        </w:rPr>
        <w:fldChar w:fldCharType="end"/>
      </w:r>
      <w:r w:rsidRPr="00C862D7">
        <w:rPr>
          <w:rFonts w:cs="Times New Roman"/>
          <w:lang w:val="en-US"/>
        </w:rPr>
        <w:t xml:space="preserve"> android adalah “sistem operasi berbasis linux yang di gunakan untuk telepon seluler (</w:t>
      </w:r>
      <w:r w:rsidRPr="00C862D7">
        <w:rPr>
          <w:rFonts w:cs="Times New Roman"/>
          <w:i/>
          <w:iCs/>
          <w:lang w:val="en-US"/>
        </w:rPr>
        <w:t>mobile</w:t>
      </w:r>
      <w:r w:rsidRPr="00C862D7">
        <w:rPr>
          <w:rFonts w:cs="Times New Roman"/>
          <w:lang w:val="en-US"/>
        </w:rPr>
        <w:t>) seperti telepon pintar (</w:t>
      </w:r>
      <w:r w:rsidRPr="00C862D7">
        <w:rPr>
          <w:rFonts w:cs="Times New Roman"/>
          <w:i/>
          <w:iCs/>
          <w:lang w:val="en-US"/>
        </w:rPr>
        <w:t>smartphone</w:t>
      </w:r>
      <w:r w:rsidRPr="00C862D7">
        <w:rPr>
          <w:rFonts w:cs="Times New Roman"/>
          <w:lang w:val="en-US"/>
        </w:rPr>
        <w:t>) dan komputer tablet (PDA).”</w:t>
      </w:r>
    </w:p>
    <w:p w14:paraId="769ED6E1" w14:textId="77777777" w:rsidR="000E6400" w:rsidRPr="00C862D7" w:rsidRDefault="000E6400" w:rsidP="00D02C99">
      <w:pPr>
        <w:pStyle w:val="Heading2"/>
        <w:numPr>
          <w:ilvl w:val="1"/>
          <w:numId w:val="3"/>
        </w:numPr>
        <w:ind w:left="426" w:hanging="426"/>
        <w:rPr>
          <w:rFonts w:cs="Times New Roman"/>
          <w:i/>
          <w:iCs/>
          <w:lang w:val="en-US"/>
        </w:rPr>
      </w:pPr>
      <w:bookmarkStart w:id="76" w:name="_Toc130992559"/>
      <w:bookmarkStart w:id="77" w:name="_Toc138684982"/>
      <w:r w:rsidRPr="00C862D7">
        <w:rPr>
          <w:rFonts w:cs="Times New Roman"/>
          <w:i/>
          <w:iCs/>
          <w:lang w:val="en-US"/>
        </w:rPr>
        <w:t>Android Studio</w:t>
      </w:r>
      <w:bookmarkEnd w:id="76"/>
      <w:bookmarkEnd w:id="77"/>
    </w:p>
    <w:p w14:paraId="46A67A49" w14:textId="710EF358" w:rsidR="000E6400" w:rsidRPr="00C862D7" w:rsidRDefault="000E6400" w:rsidP="00D02C99">
      <w:pPr>
        <w:rPr>
          <w:rFonts w:cs="Times New Roman"/>
          <w:lang w:val="en-US"/>
        </w:rPr>
      </w:pPr>
      <w:r w:rsidRPr="00C862D7">
        <w:rPr>
          <w:rFonts w:cs="Times New Roman"/>
          <w:i/>
          <w:iCs/>
          <w:lang w:val="en-US"/>
        </w:rPr>
        <w:t>Android Studio</w:t>
      </w:r>
      <w:r w:rsidRPr="00C862D7">
        <w:rPr>
          <w:rFonts w:cs="Times New Roman"/>
          <w:lang w:val="en-US"/>
        </w:rPr>
        <w:t xml:space="preserve"> adalah </w:t>
      </w:r>
      <w:r w:rsidRPr="00C862D7">
        <w:rPr>
          <w:rFonts w:cs="Times New Roman"/>
          <w:i/>
          <w:iCs/>
          <w:lang w:val="en-US"/>
        </w:rPr>
        <w:t>Integrated Development Environment</w:t>
      </w:r>
      <w:r w:rsidRPr="00C862D7">
        <w:rPr>
          <w:rFonts w:cs="Times New Roman"/>
          <w:lang w:val="en-US"/>
        </w:rPr>
        <w:t xml:space="preserve"> (IDE) resmi untuk pengembangan aplikasi </w:t>
      </w:r>
      <w:r w:rsidRPr="00C862D7">
        <w:rPr>
          <w:rFonts w:cs="Times New Roman"/>
          <w:i/>
          <w:iCs/>
          <w:lang w:val="en-US"/>
        </w:rPr>
        <w:t>Android</w:t>
      </w:r>
      <w:r w:rsidRPr="00C862D7">
        <w:rPr>
          <w:rFonts w:cs="Times New Roman"/>
          <w:lang w:val="en-US"/>
        </w:rPr>
        <w:t xml:space="preserve">. </w:t>
      </w:r>
      <w:r w:rsidRPr="00C862D7">
        <w:rPr>
          <w:rFonts w:cs="Times New Roman"/>
          <w:i/>
          <w:iCs/>
          <w:lang w:val="en-US"/>
        </w:rPr>
        <w:t>Android Studio</w:t>
      </w:r>
      <w:r w:rsidRPr="00C862D7">
        <w:rPr>
          <w:rFonts w:cs="Times New Roman"/>
          <w:lang w:val="en-US"/>
        </w:rPr>
        <w:t xml:space="preserve"> menawarkan lebih banyak fitur yang meningkatkan produktivitas saat membuat aplikasi </w:t>
      </w:r>
      <w:r w:rsidRPr="00C862D7">
        <w:rPr>
          <w:rFonts w:cs="Times New Roman"/>
          <w:i/>
          <w:iCs/>
          <w:lang w:val="en-US"/>
        </w:rPr>
        <w:t>Android</w:t>
      </w:r>
      <w:r w:rsidRPr="00C862D7">
        <w:rPr>
          <w:rFonts w:cs="Times New Roman"/>
          <w:lang w:val="en-US"/>
        </w:rPr>
        <w:t xml:space="preserve">. </w:t>
      </w:r>
      <w:r w:rsidRPr="00C862D7">
        <w:rPr>
          <w:rFonts w:cs="Times New Roman"/>
          <w:lang w:val="en-US"/>
        </w:rPr>
        <w:fldChar w:fldCharType="begin" w:fldLock="1"/>
      </w:r>
      <w:r w:rsidR="00184B2D" w:rsidRPr="00C862D7">
        <w:rPr>
          <w:rFonts w:cs="Times New Roman"/>
          <w:lang w:val="en-US"/>
        </w:rPr>
        <w:instrText>ADDIN CSL_CITATION {"citationItems":[{"id":"ITEM-1","itemData":{"URL":"https://developer.android.com/studio/intro","accessed":{"date-parts":[["2022","12","7"]]},"id":"ITEM-1","issued":{"date-parts":[["0"]]},"title":"Meet Android Studio  |  Android Developers","type":"webpage"},"uris":["http://www.mendeley.com/documents/?uuid=e72f892d-3046-3980-b1f8-18733212ed3c"]}],"mendeley":{"formattedCitation":"(&lt;i&gt;Meet Android Studio  |  Android Developers&lt;/i&gt;, n.d.)","manualFormatting":"(Android Developers, tanpa tahun)","plainTextFormattedCitation":"(Meet Android Studio  |  Android Developers, n.d.)","previouslyFormattedCitation":"(&lt;i&gt;Meet Android Studio  |  Android Developers&lt;/i&gt;, n.d.)"},"properties":{"noteIndex":0},"schema":"https://github.com/citation-style-language/schema/raw/master/csl-citation.json"}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w:t>
      </w:r>
      <w:r w:rsidR="00EC12DB" w:rsidRPr="00C862D7">
        <w:rPr>
          <w:rFonts w:cs="Times New Roman"/>
          <w:i/>
          <w:noProof/>
          <w:lang w:val="en-US"/>
        </w:rPr>
        <w:t>Android Developers</w:t>
      </w:r>
      <w:r w:rsidR="00EC12DB" w:rsidRPr="00C862D7">
        <w:rPr>
          <w:rFonts w:cs="Times New Roman"/>
          <w:noProof/>
          <w:lang w:val="en-US"/>
        </w:rPr>
        <w:t xml:space="preserve">, </w:t>
      </w:r>
      <w:r w:rsidR="00A0455F" w:rsidRPr="00C862D7">
        <w:rPr>
          <w:rFonts w:cs="Times New Roman"/>
          <w:noProof/>
          <w:lang w:val="en-US"/>
        </w:rPr>
        <w:t>tanpa tahun</w:t>
      </w:r>
      <w:r w:rsidR="00EC12DB" w:rsidRPr="00C862D7">
        <w:rPr>
          <w:rFonts w:cs="Times New Roman"/>
          <w:noProof/>
          <w:lang w:val="en-US"/>
        </w:rPr>
        <w:t>)</w:t>
      </w:r>
      <w:r w:rsidRPr="00C862D7">
        <w:rPr>
          <w:rFonts w:cs="Times New Roman"/>
          <w:lang w:val="en-US"/>
        </w:rPr>
        <w:fldChar w:fldCharType="end"/>
      </w:r>
    </w:p>
    <w:p w14:paraId="7BAE28CB" w14:textId="77777777" w:rsidR="000E6400" w:rsidRPr="00C862D7" w:rsidRDefault="000E6400" w:rsidP="00D02C99">
      <w:pPr>
        <w:pStyle w:val="Heading2"/>
        <w:numPr>
          <w:ilvl w:val="1"/>
          <w:numId w:val="3"/>
        </w:numPr>
        <w:ind w:left="426" w:hanging="426"/>
        <w:rPr>
          <w:rFonts w:cs="Times New Roman"/>
          <w:lang w:val="en-US"/>
        </w:rPr>
      </w:pPr>
      <w:bookmarkStart w:id="78" w:name="_Toc130992560"/>
      <w:bookmarkStart w:id="79" w:name="_Toc138684983"/>
      <w:r w:rsidRPr="00C862D7">
        <w:rPr>
          <w:rFonts w:cs="Times New Roman"/>
          <w:i/>
          <w:iCs/>
          <w:lang w:val="en-US"/>
        </w:rPr>
        <w:t>Integrated Development Environment</w:t>
      </w:r>
      <w:r w:rsidRPr="00C862D7">
        <w:rPr>
          <w:rFonts w:cs="Times New Roman"/>
          <w:lang w:val="en-US"/>
        </w:rPr>
        <w:t xml:space="preserve"> (IDE)</w:t>
      </w:r>
      <w:bookmarkEnd w:id="78"/>
      <w:bookmarkEnd w:id="79"/>
    </w:p>
    <w:p w14:paraId="635FF1A0" w14:textId="52D0EEF3" w:rsidR="000E6400" w:rsidRPr="00C862D7" w:rsidRDefault="000E6400" w:rsidP="00D02C99">
      <w:pPr>
        <w:rPr>
          <w:rFonts w:cs="Times New Roman"/>
          <w:lang w:val="en-US"/>
        </w:rPr>
      </w:pPr>
      <w:r w:rsidRPr="00C862D7">
        <w:rPr>
          <w:rFonts w:cs="Times New Roman"/>
          <w:i/>
          <w:iCs/>
          <w:lang w:val="en-US"/>
        </w:rPr>
        <w:t>Integrated Development Environment</w:t>
      </w:r>
      <w:r w:rsidRPr="00C862D7">
        <w:rPr>
          <w:rFonts w:cs="Times New Roman"/>
          <w:lang w:val="en-US"/>
        </w:rPr>
        <w:t xml:space="preserve"> (IDE) adalah aplikasi perangkat lunak yang membantu para pemrogram mengembangkan kode perangkat lunak </w:t>
      </w:r>
      <w:r w:rsidRPr="00C862D7">
        <w:rPr>
          <w:rFonts w:cs="Times New Roman"/>
          <w:lang w:val="en-US"/>
        </w:rPr>
        <w:lastRenderedPageBreak/>
        <w:t xml:space="preserve">secara efisien. Aplikasi ini meningkatkan produktivitas developer dengan menggabungkan kemampuan seperti pengeditan, pembangunan, pengujian, dan pengemasan perangkat lunak dalam aplikasi yang mudah digunakan. Layaknya para penulis yang menggunakan editor teks dan para akuntan yang menggunakan spreadsheet, developer perangkat lunak menggunakan IDE untuk memudahkan pekerjaan mereka. </w:t>
      </w:r>
      <w:r w:rsidRPr="00C862D7">
        <w:rPr>
          <w:rFonts w:cs="Times New Roman"/>
          <w:lang w:val="en-US"/>
        </w:rPr>
        <w:fldChar w:fldCharType="begin" w:fldLock="1"/>
      </w:r>
      <w:r w:rsidR="006B2FBE">
        <w:rPr>
          <w:rFonts w:cs="Times New Roman"/>
          <w:lang w:val="en-US"/>
        </w:rPr>
        <w:instrText>ADDIN CSL_CITATION {"citationItems":[{"id":"ITEM-1","itemData":{"URL":"https://aws.amazon.com/id/what-is/ide/","accessed":{"date-parts":[["2022","12","7"]]},"author":[{"dropping-particle":"","family":"AWS Amazon","given":"","non-dropping-particle":"","parse-names":false,"suffix":""}],"id":"ITEM-1","issued":{"date-parts":[["0"]]},"title":"Apa itu IDE? Penjelasan IDE - AWS","type":"webpage"},"uris":["http://www.mendeley.com/documents/?uuid=956db8a3-f3e9-3697-aab0-4121a97a2d72"]}],"mendeley":{"formattedCitation":"(AWS Amazon, n.d.)","manualFormatting":"(AWS Amazon, tanpa tahun)","plainTextFormattedCitation":"(AWS Amazon, n.d.)","previouslyFormattedCitation":"(AWS Amazon, n.d.)"},"properties":{"noteIndex":0},"schema":"https://github.com/citation-style-language/schema/raw/master/csl-citation.json"}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w:t>
      </w:r>
      <w:r w:rsidR="005C1272" w:rsidRPr="00C862D7">
        <w:rPr>
          <w:rFonts w:cs="Times New Roman"/>
          <w:iCs/>
          <w:noProof/>
          <w:lang w:val="en-US"/>
        </w:rPr>
        <w:t>AWS Amazon</w:t>
      </w:r>
      <w:r w:rsidR="00EC12DB" w:rsidRPr="00C862D7">
        <w:rPr>
          <w:rFonts w:cs="Times New Roman"/>
          <w:noProof/>
          <w:lang w:val="en-US"/>
        </w:rPr>
        <w:t>,</w:t>
      </w:r>
      <w:r w:rsidR="005C1272" w:rsidRPr="00C862D7">
        <w:rPr>
          <w:rFonts w:cs="Times New Roman"/>
          <w:noProof/>
          <w:lang w:val="en-US"/>
        </w:rPr>
        <w:t xml:space="preserve"> tanpa tahun</w:t>
      </w:r>
      <w:r w:rsidR="00EC12DB" w:rsidRPr="00C862D7">
        <w:rPr>
          <w:rFonts w:cs="Times New Roman"/>
          <w:noProof/>
          <w:lang w:val="en-US"/>
        </w:rPr>
        <w:t>)</w:t>
      </w:r>
      <w:r w:rsidRPr="00C862D7">
        <w:rPr>
          <w:rFonts w:cs="Times New Roman"/>
          <w:lang w:val="en-US"/>
        </w:rPr>
        <w:fldChar w:fldCharType="end"/>
      </w:r>
    </w:p>
    <w:p w14:paraId="72C566F5" w14:textId="77777777" w:rsidR="000E6400" w:rsidRPr="00C862D7" w:rsidRDefault="000E6400" w:rsidP="00D02C99">
      <w:pPr>
        <w:pStyle w:val="Heading2"/>
        <w:numPr>
          <w:ilvl w:val="1"/>
          <w:numId w:val="3"/>
        </w:numPr>
        <w:ind w:left="426" w:hanging="426"/>
        <w:rPr>
          <w:rFonts w:cs="Times New Roman"/>
          <w:i/>
          <w:iCs/>
          <w:lang w:val="en-US"/>
        </w:rPr>
      </w:pPr>
      <w:bookmarkStart w:id="80" w:name="_Toc130992561"/>
      <w:bookmarkStart w:id="81" w:name="_Toc138684984"/>
      <w:r w:rsidRPr="00C862D7">
        <w:rPr>
          <w:rFonts w:cs="Times New Roman"/>
          <w:i/>
          <w:iCs/>
          <w:lang w:val="en-US"/>
        </w:rPr>
        <w:t>Kotlin</w:t>
      </w:r>
      <w:bookmarkEnd w:id="80"/>
      <w:bookmarkEnd w:id="81"/>
    </w:p>
    <w:p w14:paraId="002705DD" w14:textId="7C1E3B80" w:rsidR="00CB7983" w:rsidRPr="00C862D7" w:rsidRDefault="000E6400" w:rsidP="005B4ED7">
      <w:pPr>
        <w:rPr>
          <w:rFonts w:cs="Times New Roman"/>
          <w:lang w:val="en-US"/>
        </w:rPr>
      </w:pPr>
      <w:r w:rsidRPr="00C862D7">
        <w:rPr>
          <w:rFonts w:cs="Times New Roman"/>
          <w:i/>
          <w:iCs/>
          <w:lang w:val="en-US"/>
        </w:rPr>
        <w:t>Kotlin</w:t>
      </w:r>
      <w:r w:rsidRPr="00C862D7">
        <w:rPr>
          <w:rFonts w:cs="Times New Roman"/>
          <w:lang w:val="en-US"/>
        </w:rPr>
        <w:t xml:space="preserve"> adalah bahasa pemrograman </w:t>
      </w:r>
      <w:r w:rsidRPr="00C862D7">
        <w:rPr>
          <w:rFonts w:cs="Times New Roman"/>
          <w:i/>
          <w:iCs/>
          <w:lang w:val="en-US"/>
        </w:rPr>
        <w:t>general-purpose</w:t>
      </w:r>
      <w:r w:rsidRPr="00C862D7">
        <w:rPr>
          <w:rFonts w:cs="Times New Roman"/>
          <w:lang w:val="en-US"/>
        </w:rPr>
        <w:t xml:space="preserve"> yang dikembangkan oleh </w:t>
      </w:r>
      <w:r w:rsidRPr="00C862D7">
        <w:rPr>
          <w:rFonts w:cs="Times New Roman"/>
          <w:i/>
          <w:iCs/>
          <w:lang w:val="en-US"/>
        </w:rPr>
        <w:t>JetBrains</w:t>
      </w:r>
      <w:r w:rsidRPr="00C862D7">
        <w:rPr>
          <w:rFonts w:cs="Times New Roman"/>
          <w:lang w:val="en-US"/>
        </w:rPr>
        <w:t xml:space="preserve">, yang telah membangun </w:t>
      </w:r>
      <w:r w:rsidRPr="00C862D7">
        <w:rPr>
          <w:rFonts w:cs="Times New Roman"/>
          <w:i/>
          <w:iCs/>
          <w:lang w:val="en-US"/>
        </w:rPr>
        <w:t>Integrated Development Environment</w:t>
      </w:r>
      <w:r w:rsidRPr="00C862D7">
        <w:rPr>
          <w:rFonts w:cs="Times New Roman"/>
          <w:lang w:val="en-US"/>
        </w:rPr>
        <w:t xml:space="preserve"> (IDE) kelas dunia seperti </w:t>
      </w:r>
      <w:r w:rsidRPr="00C862D7">
        <w:rPr>
          <w:rFonts w:cs="Times New Roman"/>
          <w:i/>
          <w:iCs/>
          <w:lang w:val="en-US"/>
        </w:rPr>
        <w:t>IntelliJ IDEA, PhpStorm, Appcode</w:t>
      </w:r>
      <w:r w:rsidRPr="00C862D7">
        <w:rPr>
          <w:rFonts w:cs="Times New Roman"/>
          <w:lang w:val="en-US"/>
        </w:rPr>
        <w:t>, d</w:t>
      </w:r>
      <w:r w:rsidR="005C1272" w:rsidRPr="00C862D7">
        <w:rPr>
          <w:rFonts w:cs="Times New Roman"/>
          <w:lang w:val="en-US"/>
        </w:rPr>
        <w:t>an lain-lain</w:t>
      </w:r>
      <w:r w:rsidRPr="00C862D7">
        <w:rPr>
          <w:rFonts w:cs="Times New Roman"/>
          <w:lang w:val="en-US"/>
        </w:rPr>
        <w:t xml:space="preserve">. Ini pertama kali diperkenalkan oleh </w:t>
      </w:r>
      <w:r w:rsidRPr="00C862D7">
        <w:rPr>
          <w:rFonts w:cs="Times New Roman"/>
          <w:i/>
          <w:iCs/>
          <w:lang w:val="en-US"/>
        </w:rPr>
        <w:t>JetBrains</w:t>
      </w:r>
      <w:r w:rsidRPr="00C862D7">
        <w:rPr>
          <w:rFonts w:cs="Times New Roman"/>
          <w:lang w:val="en-US"/>
        </w:rPr>
        <w:t xml:space="preserve"> pada tahun 2011 dan merupakan bahasa baru untuk JVM. </w:t>
      </w:r>
      <w:r w:rsidRPr="00C862D7">
        <w:rPr>
          <w:rFonts w:cs="Times New Roman"/>
          <w:i/>
          <w:iCs/>
          <w:lang w:val="en-US"/>
        </w:rPr>
        <w:t>Kotlin</w:t>
      </w:r>
      <w:r w:rsidRPr="00C862D7">
        <w:rPr>
          <w:rFonts w:cs="Times New Roman"/>
          <w:lang w:val="en-US"/>
        </w:rPr>
        <w:t xml:space="preserve"> adalah bahasa berorientasi objek, dan "bahasa yang lebih baik" daripada </w:t>
      </w:r>
      <w:r w:rsidRPr="00C862D7">
        <w:rPr>
          <w:rFonts w:cs="Times New Roman"/>
          <w:i/>
          <w:iCs/>
          <w:lang w:val="en-US"/>
        </w:rPr>
        <w:t>Java</w:t>
      </w:r>
      <w:r w:rsidRPr="00C862D7">
        <w:rPr>
          <w:rFonts w:cs="Times New Roman"/>
          <w:lang w:val="en-US"/>
        </w:rPr>
        <w:t xml:space="preserve">, tetapi masih sepenuhnya dapat dioperasikan dengan kode </w:t>
      </w:r>
      <w:r w:rsidRPr="00C862D7">
        <w:rPr>
          <w:rFonts w:cs="Times New Roman"/>
          <w:i/>
          <w:iCs/>
          <w:lang w:val="en-US"/>
        </w:rPr>
        <w:t>Java</w:t>
      </w:r>
      <w:r w:rsidRPr="00C862D7">
        <w:rPr>
          <w:rFonts w:cs="Times New Roman"/>
          <w:lang w:val="en-US"/>
        </w:rPr>
        <w:t xml:space="preserve">. </w:t>
      </w:r>
      <w:r w:rsidRPr="00C862D7">
        <w:rPr>
          <w:rFonts w:cs="Times New Roman"/>
          <w:i/>
          <w:iCs/>
          <w:lang w:val="en-US"/>
        </w:rPr>
        <w:t>Kotlin</w:t>
      </w:r>
      <w:r w:rsidRPr="00C862D7">
        <w:rPr>
          <w:rFonts w:cs="Times New Roman"/>
          <w:lang w:val="en-US"/>
        </w:rPr>
        <w:t xml:space="preserve"> disponsori oleh </w:t>
      </w:r>
      <w:r w:rsidRPr="00C862D7">
        <w:rPr>
          <w:rFonts w:cs="Times New Roman"/>
          <w:i/>
          <w:iCs/>
          <w:lang w:val="en-US"/>
        </w:rPr>
        <w:t>Google</w:t>
      </w:r>
      <w:r w:rsidRPr="00C862D7">
        <w:rPr>
          <w:rFonts w:cs="Times New Roman"/>
          <w:lang w:val="en-US"/>
        </w:rPr>
        <w:t xml:space="preserve">, diumumkan sebagai salah satu bahasa resmi untuk Pengembangan </w:t>
      </w:r>
      <w:r w:rsidRPr="00C862D7">
        <w:rPr>
          <w:rFonts w:cs="Times New Roman"/>
          <w:i/>
          <w:iCs/>
          <w:lang w:val="en-US"/>
        </w:rPr>
        <w:t>Android</w:t>
      </w:r>
      <w:r w:rsidRPr="00C862D7">
        <w:rPr>
          <w:rFonts w:cs="Times New Roman"/>
          <w:lang w:val="en-US"/>
        </w:rPr>
        <w:t xml:space="preserve"> pada tahun 2017. </w:t>
      </w:r>
      <w:r w:rsidRPr="00C862D7">
        <w:rPr>
          <w:rFonts w:cs="Times New Roman"/>
          <w:lang w:val="en-US"/>
        </w:rPr>
        <w:fldChar w:fldCharType="begin" w:fldLock="1"/>
      </w:r>
      <w:r w:rsidR="006B2FBE">
        <w:rPr>
          <w:rFonts w:cs="Times New Roman"/>
          <w:lang w:val="en-US"/>
        </w:rPr>
        <w:instrText>ADDIN CSL_CITATION {"citationItems":[{"id":"ITEM-1","itemData":{"URL":"https://www.geeksforgeeks.org/kotlin-programming-language/","accessed":{"date-parts":[["2022","12","7"]]},"author":[{"dropping-particle":"","family":"Geeksforgeeks","given":"","non-dropping-particle":"","parse-names":false,"suffix":""}],"id":"ITEM-1","issued":{"date-parts":[["2023"]]},"title":"Kotlin Programming Language - GeeksforGeeks","type":"webpage"},"uris":["http://www.mendeley.com/documents/?uuid=18d4f9a8-9ceb-3ff0-8c9b-f7adddcb99f6"]}],"mendeley":{"formattedCitation":"(Geeksforgeeks, 2023)","manualFormatting":"(GeeksforGeeks, 2023)","plainTextFormattedCitation":"(Geeksforgeeks, 2023)","previouslyFormattedCitation":"(Geeksforgeeks, 2023)"},"properties":{"noteIndex":0},"schema":"https://github.com/citation-style-language/schema/raw/master/csl-citation.json"}</w:instrText>
      </w:r>
      <w:r w:rsidRPr="00C862D7">
        <w:rPr>
          <w:rFonts w:cs="Times New Roman"/>
          <w:lang w:val="en-US"/>
        </w:rPr>
        <w:fldChar w:fldCharType="separate"/>
      </w:r>
      <w:r w:rsidR="00EC12DB" w:rsidRPr="00C862D7">
        <w:rPr>
          <w:rFonts w:cs="Times New Roman"/>
          <w:noProof/>
          <w:lang w:val="en-US"/>
        </w:rPr>
        <w:t>(</w:t>
      </w:r>
      <w:r w:rsidR="00EC12DB" w:rsidRPr="00C862D7">
        <w:rPr>
          <w:rFonts w:cs="Times New Roman"/>
          <w:i/>
          <w:noProof/>
          <w:lang w:val="en-US"/>
        </w:rPr>
        <w:t>GeeksforGeeks</w:t>
      </w:r>
      <w:r w:rsidR="00EC12DB" w:rsidRPr="00C862D7">
        <w:rPr>
          <w:rFonts w:cs="Times New Roman"/>
          <w:noProof/>
          <w:lang w:val="en-US"/>
        </w:rPr>
        <w:t xml:space="preserve">, </w:t>
      </w:r>
      <w:r w:rsidR="005B4ED7" w:rsidRPr="00C862D7">
        <w:rPr>
          <w:rFonts w:cs="Times New Roman"/>
          <w:noProof/>
          <w:lang w:val="en-US"/>
        </w:rPr>
        <w:t>2023</w:t>
      </w:r>
      <w:r w:rsidR="00EC12DB" w:rsidRPr="00C862D7">
        <w:rPr>
          <w:rFonts w:cs="Times New Roman"/>
          <w:noProof/>
          <w:lang w:val="en-US"/>
        </w:rPr>
        <w:t>)</w:t>
      </w:r>
      <w:r w:rsidRPr="00C862D7">
        <w:rPr>
          <w:rFonts w:cs="Times New Roman"/>
          <w:lang w:val="en-US"/>
        </w:rPr>
        <w:fldChar w:fldCharType="end"/>
      </w:r>
    </w:p>
    <w:p w14:paraId="31E5EF74" w14:textId="73270650" w:rsidR="000F1C1F" w:rsidRPr="00C862D7" w:rsidRDefault="00A67926" w:rsidP="00D02C99">
      <w:pPr>
        <w:pStyle w:val="Heading2"/>
        <w:numPr>
          <w:ilvl w:val="1"/>
          <w:numId w:val="3"/>
        </w:numPr>
        <w:ind w:left="426" w:hanging="426"/>
        <w:rPr>
          <w:rFonts w:cs="Times New Roman"/>
          <w:lang w:val="en-US"/>
        </w:rPr>
      </w:pPr>
      <w:bookmarkStart w:id="82" w:name="_Toc138684985"/>
      <w:r w:rsidRPr="00C862D7">
        <w:rPr>
          <w:rFonts w:cs="Times New Roman"/>
          <w:lang w:val="en-US"/>
        </w:rPr>
        <w:t>Penelitian Terdahulu</w:t>
      </w:r>
      <w:bookmarkEnd w:id="82"/>
    </w:p>
    <w:p w14:paraId="3B2A1B9B" w14:textId="24BA56EC" w:rsidR="00CB7983" w:rsidRPr="00C862D7" w:rsidRDefault="00CB7983" w:rsidP="00CB7983">
      <w:pPr>
        <w:rPr>
          <w:rFonts w:cs="Times New Roman"/>
          <w:lang w:val="en-US"/>
        </w:rPr>
      </w:pPr>
      <w:r w:rsidRPr="00C862D7">
        <w:rPr>
          <w:rFonts w:cs="Times New Roman"/>
          <w:lang w:val="en-US"/>
        </w:rPr>
        <w:t xml:space="preserve">Berikut ini </w:t>
      </w:r>
      <w:r w:rsidR="000F033B" w:rsidRPr="00C862D7">
        <w:rPr>
          <w:rFonts w:cs="Times New Roman"/>
          <w:lang w:val="en-US"/>
        </w:rPr>
        <w:t>adalah acuan penelitian terdahulu.</w:t>
      </w:r>
    </w:p>
    <w:p w14:paraId="16F1F5D9" w14:textId="382B4F0C" w:rsidR="0001597E" w:rsidRPr="00C862D7" w:rsidRDefault="0001597E" w:rsidP="0001597E">
      <w:pPr>
        <w:pStyle w:val="Caption"/>
        <w:keepNext/>
        <w:jc w:val="center"/>
        <w:rPr>
          <w:rFonts w:cs="Times New Roman"/>
        </w:rPr>
      </w:pPr>
      <w:bookmarkStart w:id="83" w:name="_Toc138128994"/>
      <w:bookmarkStart w:id="84" w:name="_Toc138683996"/>
      <w:r w:rsidRPr="00C862D7">
        <w:rPr>
          <w:rFonts w:cs="Times New Roman"/>
        </w:rPr>
        <w:t>Tabel 2.</w:t>
      </w:r>
      <w:r w:rsidR="004F5A02" w:rsidRPr="00C862D7">
        <w:rPr>
          <w:rFonts w:cs="Times New Roman"/>
        </w:rPr>
        <w:fldChar w:fldCharType="begin"/>
      </w:r>
      <w:r w:rsidR="004F5A02" w:rsidRPr="00C862D7">
        <w:rPr>
          <w:rFonts w:cs="Times New Roman"/>
        </w:rPr>
        <w:instrText xml:space="preserve"> SEQ Tabel_2. \* ARABIC </w:instrText>
      </w:r>
      <w:r w:rsidR="004F5A02" w:rsidRPr="00C862D7">
        <w:rPr>
          <w:rFonts w:cs="Times New Roman"/>
        </w:rPr>
        <w:fldChar w:fldCharType="separate"/>
      </w:r>
      <w:r w:rsidR="005D093F" w:rsidRPr="00C862D7">
        <w:rPr>
          <w:rFonts w:cs="Times New Roman"/>
          <w:noProof/>
        </w:rPr>
        <w:t>1</w:t>
      </w:r>
      <w:r w:rsidR="004F5A02" w:rsidRPr="00C862D7">
        <w:rPr>
          <w:rFonts w:cs="Times New Roman"/>
          <w:noProof/>
        </w:rPr>
        <w:fldChar w:fldCharType="end"/>
      </w:r>
      <w:r w:rsidRPr="00C862D7">
        <w:rPr>
          <w:rFonts w:cs="Times New Roman"/>
        </w:rPr>
        <w:t xml:space="preserve"> Penelitian terdahulu</w:t>
      </w:r>
      <w:bookmarkEnd w:id="83"/>
      <w:bookmarkEnd w:id="84"/>
    </w:p>
    <w:tbl>
      <w:tblPr>
        <w:tblStyle w:val="TableGrid"/>
        <w:tblW w:w="8153" w:type="dxa"/>
        <w:tblInd w:w="108" w:type="dxa"/>
        <w:tblLook w:val="04A0" w:firstRow="1" w:lastRow="0" w:firstColumn="1" w:lastColumn="0" w:noHBand="0" w:noVBand="1"/>
      </w:tblPr>
      <w:tblGrid>
        <w:gridCol w:w="1663"/>
        <w:gridCol w:w="1692"/>
        <w:gridCol w:w="1936"/>
        <w:gridCol w:w="2862"/>
      </w:tblGrid>
      <w:tr w:rsidR="005F6BBA" w:rsidRPr="00C862D7" w14:paraId="364138D7" w14:textId="77777777" w:rsidTr="00765DA8">
        <w:tc>
          <w:tcPr>
            <w:tcW w:w="1663" w:type="dxa"/>
            <w:shd w:val="clear" w:color="auto" w:fill="C5E0B3" w:themeFill="accent6" w:themeFillTint="66"/>
            <w:vAlign w:val="center"/>
          </w:tcPr>
          <w:p w14:paraId="5D99BEEF" w14:textId="34A5CFD0" w:rsidR="005F6BBA" w:rsidRPr="00C862D7" w:rsidRDefault="005F6BBA" w:rsidP="005F6BBA">
            <w:pPr>
              <w:ind w:firstLine="0"/>
              <w:jc w:val="center"/>
              <w:rPr>
                <w:rFonts w:cs="Times New Roman"/>
                <w:b/>
                <w:bCs/>
                <w:sz w:val="24"/>
                <w:szCs w:val="24"/>
                <w:lang w:val="en-US"/>
              </w:rPr>
            </w:pPr>
            <w:r w:rsidRPr="00C862D7">
              <w:rPr>
                <w:rFonts w:cs="Times New Roman"/>
                <w:b/>
                <w:bCs/>
                <w:sz w:val="24"/>
                <w:szCs w:val="24"/>
                <w:lang w:val="en-US"/>
              </w:rPr>
              <w:t>Penulis</w:t>
            </w:r>
          </w:p>
        </w:tc>
        <w:tc>
          <w:tcPr>
            <w:tcW w:w="1692" w:type="dxa"/>
            <w:shd w:val="clear" w:color="auto" w:fill="C5E0B3" w:themeFill="accent6" w:themeFillTint="66"/>
          </w:tcPr>
          <w:p w14:paraId="6E3EC02C" w14:textId="30E0157E" w:rsidR="005F6BBA" w:rsidRPr="00C862D7" w:rsidRDefault="005F6BBA" w:rsidP="005F6BBA">
            <w:pPr>
              <w:ind w:firstLine="0"/>
              <w:jc w:val="center"/>
              <w:rPr>
                <w:rFonts w:cs="Times New Roman"/>
                <w:b/>
                <w:bCs/>
                <w:sz w:val="24"/>
                <w:szCs w:val="24"/>
                <w:lang w:val="en-US"/>
              </w:rPr>
            </w:pPr>
            <w:r w:rsidRPr="00C862D7">
              <w:rPr>
                <w:rFonts w:cs="Times New Roman"/>
                <w:b/>
                <w:bCs/>
                <w:sz w:val="24"/>
                <w:szCs w:val="24"/>
                <w:lang w:val="en-US"/>
              </w:rPr>
              <w:t>Judul</w:t>
            </w:r>
          </w:p>
        </w:tc>
        <w:tc>
          <w:tcPr>
            <w:tcW w:w="1936" w:type="dxa"/>
            <w:shd w:val="clear" w:color="auto" w:fill="C5E0B3" w:themeFill="accent6" w:themeFillTint="66"/>
          </w:tcPr>
          <w:p w14:paraId="785F40A8" w14:textId="474B477B" w:rsidR="005F6BBA" w:rsidRPr="00C862D7" w:rsidRDefault="005F6BBA" w:rsidP="005F6BBA">
            <w:pPr>
              <w:ind w:firstLine="0"/>
              <w:jc w:val="center"/>
              <w:rPr>
                <w:rFonts w:cs="Times New Roman"/>
                <w:b/>
                <w:bCs/>
                <w:sz w:val="24"/>
                <w:szCs w:val="24"/>
                <w:lang w:val="en-US"/>
              </w:rPr>
            </w:pPr>
            <w:r w:rsidRPr="00C862D7">
              <w:rPr>
                <w:rFonts w:cs="Times New Roman"/>
                <w:b/>
                <w:bCs/>
                <w:sz w:val="24"/>
                <w:szCs w:val="24"/>
                <w:lang w:val="en-US"/>
              </w:rPr>
              <w:t>Metode</w:t>
            </w:r>
          </w:p>
        </w:tc>
        <w:tc>
          <w:tcPr>
            <w:tcW w:w="2862" w:type="dxa"/>
            <w:shd w:val="clear" w:color="auto" w:fill="C5E0B3" w:themeFill="accent6" w:themeFillTint="66"/>
          </w:tcPr>
          <w:p w14:paraId="794063CA" w14:textId="0BC939FF" w:rsidR="005F6BBA" w:rsidRPr="00C862D7" w:rsidRDefault="005F6BBA" w:rsidP="005F6BBA">
            <w:pPr>
              <w:ind w:firstLine="0"/>
              <w:jc w:val="center"/>
              <w:rPr>
                <w:rFonts w:cs="Times New Roman"/>
                <w:b/>
                <w:bCs/>
                <w:sz w:val="24"/>
                <w:szCs w:val="24"/>
                <w:lang w:val="en-US"/>
              </w:rPr>
            </w:pPr>
            <w:r w:rsidRPr="00C862D7">
              <w:rPr>
                <w:rFonts w:cs="Times New Roman"/>
                <w:b/>
                <w:bCs/>
                <w:sz w:val="24"/>
                <w:szCs w:val="24"/>
                <w:lang w:val="en-US"/>
              </w:rPr>
              <w:t>Hasil Penelitian</w:t>
            </w:r>
          </w:p>
        </w:tc>
      </w:tr>
      <w:tr w:rsidR="005F6BBA" w:rsidRPr="00C862D7" w14:paraId="26DAF9EC" w14:textId="77777777" w:rsidTr="00765DA8">
        <w:tc>
          <w:tcPr>
            <w:tcW w:w="1663" w:type="dxa"/>
          </w:tcPr>
          <w:p w14:paraId="7F2E5EB4" w14:textId="2B95E76E" w:rsidR="005F6BBA" w:rsidRPr="00C862D7" w:rsidRDefault="009802C6" w:rsidP="006A4BBC">
            <w:pPr>
              <w:ind w:firstLine="0"/>
              <w:jc w:val="left"/>
              <w:rPr>
                <w:rFonts w:cs="Times New Roman"/>
                <w:sz w:val="24"/>
                <w:szCs w:val="24"/>
                <w:lang w:val="en-US"/>
              </w:rPr>
            </w:pPr>
            <w:r w:rsidRPr="00C862D7">
              <w:rPr>
                <w:rFonts w:cs="Times New Roman"/>
                <w:sz w:val="24"/>
                <w:szCs w:val="24"/>
                <w:lang w:val="en-US"/>
              </w:rPr>
              <w:t>Ari Kurniawan Sudiarto, Khoirida Aelani, Fresa Dwi Juniar (2020)</w:t>
            </w:r>
          </w:p>
        </w:tc>
        <w:tc>
          <w:tcPr>
            <w:tcW w:w="1692" w:type="dxa"/>
          </w:tcPr>
          <w:p w14:paraId="1B630999" w14:textId="77777777" w:rsidR="009802C6" w:rsidRPr="00C862D7" w:rsidRDefault="009802C6" w:rsidP="006A4BBC">
            <w:pPr>
              <w:ind w:firstLine="0"/>
              <w:jc w:val="left"/>
              <w:rPr>
                <w:rFonts w:cs="Times New Roman"/>
                <w:i/>
                <w:iCs/>
                <w:sz w:val="24"/>
                <w:szCs w:val="24"/>
                <w:lang w:val="en-US"/>
              </w:rPr>
            </w:pPr>
            <w:r w:rsidRPr="00C862D7">
              <w:rPr>
                <w:rFonts w:cs="Times New Roman"/>
                <w:sz w:val="24"/>
                <w:szCs w:val="24"/>
                <w:lang w:val="en-US"/>
              </w:rPr>
              <w:t xml:space="preserve">Identifikasi Penyakit pada Daun Jambu Kristal Berbasis </w:t>
            </w:r>
            <w:r w:rsidRPr="00C862D7">
              <w:rPr>
                <w:rFonts w:cs="Times New Roman"/>
                <w:i/>
                <w:iCs/>
                <w:sz w:val="24"/>
                <w:szCs w:val="24"/>
                <w:lang w:val="en-US"/>
              </w:rPr>
              <w:t>Android</w:t>
            </w:r>
            <w:r w:rsidRPr="00C862D7">
              <w:rPr>
                <w:rFonts w:cs="Times New Roman"/>
                <w:sz w:val="24"/>
                <w:szCs w:val="24"/>
                <w:lang w:val="en-US"/>
              </w:rPr>
              <w:t xml:space="preserve"> dengan Metode </w:t>
            </w:r>
            <w:r w:rsidRPr="00C862D7">
              <w:rPr>
                <w:rFonts w:cs="Times New Roman"/>
                <w:i/>
                <w:iCs/>
                <w:sz w:val="24"/>
                <w:szCs w:val="24"/>
                <w:lang w:val="en-US"/>
              </w:rPr>
              <w:t>Enterprise</w:t>
            </w:r>
          </w:p>
          <w:p w14:paraId="30F40DFC" w14:textId="4174060D" w:rsidR="009802C6" w:rsidRPr="00C862D7" w:rsidRDefault="009802C6" w:rsidP="006A4BBC">
            <w:pPr>
              <w:ind w:firstLine="0"/>
              <w:jc w:val="left"/>
              <w:rPr>
                <w:rFonts w:cs="Times New Roman"/>
                <w:sz w:val="24"/>
                <w:szCs w:val="24"/>
                <w:lang w:val="en-US"/>
              </w:rPr>
            </w:pPr>
            <w:r w:rsidRPr="00C862D7">
              <w:rPr>
                <w:rFonts w:cs="Times New Roman"/>
                <w:i/>
                <w:iCs/>
                <w:sz w:val="24"/>
                <w:szCs w:val="24"/>
                <w:lang w:val="en-US"/>
              </w:rPr>
              <w:t>Unified Process</w:t>
            </w:r>
          </w:p>
        </w:tc>
        <w:tc>
          <w:tcPr>
            <w:tcW w:w="1936" w:type="dxa"/>
          </w:tcPr>
          <w:p w14:paraId="1DC95A49" w14:textId="72254DA7" w:rsidR="005F6BBA" w:rsidRPr="00C862D7" w:rsidRDefault="006A4BBC" w:rsidP="006A4BBC">
            <w:pPr>
              <w:ind w:firstLine="0"/>
              <w:jc w:val="left"/>
              <w:rPr>
                <w:rFonts w:cs="Times New Roman"/>
                <w:sz w:val="24"/>
                <w:szCs w:val="24"/>
                <w:lang w:val="en-US"/>
              </w:rPr>
            </w:pPr>
            <w:r w:rsidRPr="00C862D7">
              <w:rPr>
                <w:rFonts w:cs="Times New Roman"/>
                <w:sz w:val="24"/>
                <w:szCs w:val="24"/>
                <w:lang w:val="en-US"/>
              </w:rPr>
              <w:t xml:space="preserve">Metode penelitian yang digunakan adalah metode pengembangan perangkat lunak </w:t>
            </w:r>
            <w:r w:rsidRPr="00C862D7">
              <w:rPr>
                <w:rFonts w:cs="Times New Roman"/>
                <w:i/>
                <w:iCs/>
                <w:sz w:val="24"/>
                <w:szCs w:val="24"/>
                <w:lang w:val="en-US"/>
              </w:rPr>
              <w:t>(Enterprise Unified Process)</w:t>
            </w:r>
            <w:r w:rsidRPr="00C862D7">
              <w:rPr>
                <w:rFonts w:cs="Times New Roman"/>
                <w:sz w:val="24"/>
                <w:szCs w:val="24"/>
                <w:lang w:val="en-US"/>
              </w:rPr>
              <w:t xml:space="preserve"> yang tahapannya meliputi </w:t>
            </w:r>
            <w:r w:rsidRPr="00C862D7">
              <w:rPr>
                <w:rFonts w:cs="Times New Roman"/>
                <w:i/>
                <w:iCs/>
                <w:sz w:val="24"/>
                <w:szCs w:val="24"/>
                <w:lang w:val="en-US"/>
              </w:rPr>
              <w:t xml:space="preserve">Contruction, </w:t>
            </w:r>
            <w:r w:rsidRPr="00C862D7">
              <w:rPr>
                <w:rFonts w:cs="Times New Roman"/>
                <w:i/>
                <w:iCs/>
                <w:sz w:val="24"/>
                <w:szCs w:val="24"/>
                <w:lang w:val="en-US"/>
              </w:rPr>
              <w:lastRenderedPageBreak/>
              <w:t>Transition, dan Production.</w:t>
            </w:r>
          </w:p>
        </w:tc>
        <w:tc>
          <w:tcPr>
            <w:tcW w:w="2862" w:type="dxa"/>
          </w:tcPr>
          <w:p w14:paraId="50995EE9" w14:textId="12E02BBB" w:rsidR="005F6BBA" w:rsidRPr="00C862D7" w:rsidRDefault="006A4BBC" w:rsidP="006A4BBC">
            <w:pPr>
              <w:ind w:firstLine="0"/>
              <w:jc w:val="left"/>
              <w:rPr>
                <w:rFonts w:cs="Times New Roman"/>
                <w:sz w:val="24"/>
                <w:szCs w:val="24"/>
                <w:lang w:val="en-US"/>
              </w:rPr>
            </w:pPr>
            <w:r w:rsidRPr="00C862D7">
              <w:rPr>
                <w:rFonts w:cs="Times New Roman"/>
                <w:sz w:val="24"/>
                <w:szCs w:val="24"/>
                <w:lang w:val="en-US"/>
              </w:rPr>
              <w:lastRenderedPageBreak/>
              <w:t xml:space="preserve">Sample daun yang berpenyakit dan sehat akan di proses menggunakan aplikasi MATLAB untuk mengetahui nilai matriks RGB </w:t>
            </w:r>
            <w:r w:rsidRPr="00C862D7">
              <w:rPr>
                <w:rFonts w:cs="Times New Roman"/>
                <w:i/>
                <w:iCs/>
                <w:sz w:val="24"/>
                <w:szCs w:val="24"/>
                <w:lang w:val="en-US"/>
              </w:rPr>
              <w:t>(Red, Green, Blue)</w:t>
            </w:r>
            <w:r w:rsidRPr="00C862D7">
              <w:rPr>
                <w:rFonts w:cs="Times New Roman"/>
                <w:sz w:val="24"/>
                <w:szCs w:val="24"/>
                <w:lang w:val="en-US"/>
              </w:rPr>
              <w:t xml:space="preserve"> dari samp</w:t>
            </w:r>
            <w:r w:rsidR="007C3331" w:rsidRPr="00C862D7">
              <w:rPr>
                <w:rFonts w:cs="Times New Roman"/>
                <w:sz w:val="24"/>
                <w:szCs w:val="24"/>
                <w:lang w:val="en-US"/>
              </w:rPr>
              <w:t>el</w:t>
            </w:r>
            <w:r w:rsidRPr="00C862D7">
              <w:rPr>
                <w:rFonts w:cs="Times New Roman"/>
                <w:sz w:val="24"/>
                <w:szCs w:val="24"/>
                <w:lang w:val="en-US"/>
              </w:rPr>
              <w:t xml:space="preserve"> daun yang di proses. Kemudian nilai </w:t>
            </w:r>
            <w:r w:rsidRPr="00C862D7">
              <w:rPr>
                <w:rFonts w:cs="Times New Roman"/>
                <w:i/>
                <w:iCs/>
                <w:sz w:val="24"/>
                <w:szCs w:val="24"/>
                <w:lang w:val="en-US"/>
              </w:rPr>
              <w:t>matriks</w:t>
            </w:r>
            <w:r w:rsidRPr="00C862D7">
              <w:rPr>
                <w:rFonts w:cs="Times New Roman"/>
                <w:sz w:val="24"/>
                <w:szCs w:val="24"/>
                <w:lang w:val="en-US"/>
              </w:rPr>
              <w:t xml:space="preserve"> tersebut menjadi acuan untuk aplikasi </w:t>
            </w:r>
            <w:r w:rsidRPr="00C862D7">
              <w:rPr>
                <w:rFonts w:cs="Times New Roman"/>
                <w:i/>
                <w:iCs/>
                <w:sz w:val="24"/>
                <w:szCs w:val="24"/>
                <w:lang w:val="en-US"/>
              </w:rPr>
              <w:t>android</w:t>
            </w:r>
            <w:r w:rsidRPr="00C862D7">
              <w:rPr>
                <w:rFonts w:cs="Times New Roman"/>
                <w:sz w:val="24"/>
                <w:szCs w:val="24"/>
                <w:lang w:val="en-US"/>
              </w:rPr>
              <w:t xml:space="preserve"> yang akan </w:t>
            </w:r>
            <w:r w:rsidRPr="00C862D7">
              <w:rPr>
                <w:rFonts w:cs="Times New Roman"/>
                <w:sz w:val="24"/>
                <w:szCs w:val="24"/>
                <w:lang w:val="en-US"/>
              </w:rPr>
              <w:lastRenderedPageBreak/>
              <w:t xml:space="preserve">menggunakan bahasa pemrograman </w:t>
            </w:r>
            <w:r w:rsidRPr="00C862D7">
              <w:rPr>
                <w:rFonts w:cs="Times New Roman"/>
                <w:i/>
                <w:iCs/>
                <w:sz w:val="24"/>
                <w:szCs w:val="24"/>
                <w:lang w:val="en-US"/>
              </w:rPr>
              <w:t>JAVA</w:t>
            </w:r>
            <w:r w:rsidRPr="00C862D7">
              <w:rPr>
                <w:rFonts w:cs="Times New Roman"/>
                <w:sz w:val="24"/>
                <w:szCs w:val="24"/>
                <w:lang w:val="en-US"/>
              </w:rPr>
              <w:t xml:space="preserve">. Aplikasi </w:t>
            </w:r>
            <w:r w:rsidRPr="00C862D7">
              <w:rPr>
                <w:rFonts w:cs="Times New Roman"/>
                <w:i/>
                <w:iCs/>
                <w:sz w:val="24"/>
                <w:szCs w:val="24"/>
                <w:lang w:val="en-US"/>
              </w:rPr>
              <w:t>android</w:t>
            </w:r>
            <w:r w:rsidRPr="00C862D7">
              <w:rPr>
                <w:rFonts w:cs="Times New Roman"/>
                <w:sz w:val="24"/>
                <w:szCs w:val="24"/>
                <w:lang w:val="en-US"/>
              </w:rPr>
              <w:t xml:space="preserve"> akan merubah foto yang diambil menjadi nilai </w:t>
            </w:r>
            <w:r w:rsidRPr="00C862D7">
              <w:rPr>
                <w:rFonts w:cs="Times New Roman"/>
                <w:i/>
                <w:iCs/>
                <w:sz w:val="24"/>
                <w:szCs w:val="24"/>
                <w:lang w:val="en-US"/>
              </w:rPr>
              <w:t>matriks</w:t>
            </w:r>
            <w:r w:rsidRPr="00C862D7">
              <w:rPr>
                <w:rFonts w:cs="Times New Roman"/>
                <w:sz w:val="24"/>
                <w:szCs w:val="24"/>
                <w:lang w:val="en-US"/>
              </w:rPr>
              <w:t xml:space="preserve"> kemudian nilai </w:t>
            </w:r>
            <w:r w:rsidRPr="00C862D7">
              <w:rPr>
                <w:rFonts w:cs="Times New Roman"/>
                <w:i/>
                <w:iCs/>
                <w:sz w:val="24"/>
                <w:szCs w:val="24"/>
                <w:lang w:val="en-US"/>
              </w:rPr>
              <w:t>matriks</w:t>
            </w:r>
            <w:r w:rsidRPr="00C862D7">
              <w:rPr>
                <w:rFonts w:cs="Times New Roman"/>
                <w:sz w:val="24"/>
                <w:szCs w:val="24"/>
                <w:lang w:val="en-US"/>
              </w:rPr>
              <w:t xml:space="preserve"> tersebut akan disandingkan dengan nilai </w:t>
            </w:r>
            <w:r w:rsidRPr="00C862D7">
              <w:rPr>
                <w:rFonts w:cs="Times New Roman"/>
                <w:i/>
                <w:iCs/>
                <w:sz w:val="24"/>
                <w:szCs w:val="24"/>
                <w:lang w:val="en-US"/>
              </w:rPr>
              <w:t>matriks</w:t>
            </w:r>
            <w:r w:rsidRPr="00C862D7">
              <w:rPr>
                <w:rFonts w:cs="Times New Roman"/>
                <w:sz w:val="24"/>
                <w:szCs w:val="24"/>
                <w:lang w:val="en-US"/>
              </w:rPr>
              <w:t xml:space="preserve"> daun berpenyakit dan daun sehat dan akan memberikan output berupa jenis penyakit dan cara penanganannya</w:t>
            </w:r>
            <w:r w:rsidR="00994049" w:rsidRPr="00C862D7">
              <w:rPr>
                <w:rFonts w:cs="Times New Roman"/>
                <w:sz w:val="24"/>
                <w:szCs w:val="24"/>
                <w:lang w:val="en-US"/>
              </w:rPr>
              <w:t>.</w:t>
            </w:r>
          </w:p>
        </w:tc>
      </w:tr>
      <w:tr w:rsidR="005F6BBA" w:rsidRPr="00C862D7" w14:paraId="38CBF087" w14:textId="77777777" w:rsidTr="00765DA8">
        <w:tc>
          <w:tcPr>
            <w:tcW w:w="1663" w:type="dxa"/>
          </w:tcPr>
          <w:p w14:paraId="39B28E14" w14:textId="67C4BF7A" w:rsidR="005F6BBA" w:rsidRPr="00C862D7" w:rsidRDefault="00BC6624" w:rsidP="006A4BBC">
            <w:pPr>
              <w:ind w:firstLine="0"/>
              <w:jc w:val="left"/>
              <w:rPr>
                <w:rFonts w:cs="Times New Roman"/>
                <w:sz w:val="24"/>
                <w:szCs w:val="24"/>
                <w:lang w:val="en-US"/>
              </w:rPr>
            </w:pPr>
            <w:r w:rsidRPr="00C862D7">
              <w:rPr>
                <w:rFonts w:cs="Times New Roman"/>
                <w:sz w:val="24"/>
                <w:szCs w:val="24"/>
                <w:lang w:val="en-US"/>
              </w:rPr>
              <w:lastRenderedPageBreak/>
              <w:t>Umar Ghoni, Emmie Fatkhunnajah, Helmi Saputra, Anisatun Cahyani (2021)</w:t>
            </w:r>
          </w:p>
        </w:tc>
        <w:tc>
          <w:tcPr>
            <w:tcW w:w="1692" w:type="dxa"/>
          </w:tcPr>
          <w:p w14:paraId="542CB68D" w14:textId="101C1BE7" w:rsidR="005F6BBA" w:rsidRPr="00C862D7" w:rsidRDefault="00BC6624" w:rsidP="006A4BBC">
            <w:pPr>
              <w:ind w:firstLine="0"/>
              <w:jc w:val="left"/>
              <w:rPr>
                <w:rFonts w:cs="Times New Roman"/>
                <w:sz w:val="24"/>
                <w:szCs w:val="24"/>
                <w:lang w:val="en-US"/>
              </w:rPr>
            </w:pPr>
            <w:r w:rsidRPr="00C862D7">
              <w:rPr>
                <w:rFonts w:cs="Times New Roman"/>
                <w:sz w:val="24"/>
                <w:szCs w:val="24"/>
                <w:lang w:val="en-US"/>
              </w:rPr>
              <w:t>Deteksi Penyakit Daun Pada Citra Daun Jambu Biji Menggunakan Segmentasi Warna</w:t>
            </w:r>
          </w:p>
          <w:p w14:paraId="66B7B140" w14:textId="77777777" w:rsidR="00BC6624" w:rsidRPr="00C862D7" w:rsidRDefault="00BC6624" w:rsidP="00BC6624">
            <w:pPr>
              <w:rPr>
                <w:rFonts w:cs="Times New Roman"/>
                <w:sz w:val="24"/>
                <w:szCs w:val="24"/>
                <w:lang w:val="en-US"/>
              </w:rPr>
            </w:pPr>
          </w:p>
          <w:p w14:paraId="1D5F61F0" w14:textId="77777777" w:rsidR="00BC6624" w:rsidRPr="00C862D7" w:rsidRDefault="00BC6624" w:rsidP="00BC6624">
            <w:pPr>
              <w:rPr>
                <w:rFonts w:cs="Times New Roman"/>
                <w:sz w:val="24"/>
                <w:szCs w:val="24"/>
                <w:lang w:val="en-US"/>
              </w:rPr>
            </w:pPr>
          </w:p>
          <w:p w14:paraId="120169B7" w14:textId="3017D551" w:rsidR="00BC6624" w:rsidRPr="00C862D7" w:rsidRDefault="00BC6624" w:rsidP="00BC6624">
            <w:pPr>
              <w:rPr>
                <w:rFonts w:cs="Times New Roman"/>
                <w:sz w:val="24"/>
                <w:szCs w:val="24"/>
                <w:lang w:val="en-US"/>
              </w:rPr>
            </w:pPr>
          </w:p>
        </w:tc>
        <w:tc>
          <w:tcPr>
            <w:tcW w:w="1936" w:type="dxa"/>
          </w:tcPr>
          <w:p w14:paraId="5B4139CA" w14:textId="3E29D7A5" w:rsidR="005F6BBA" w:rsidRPr="00C862D7" w:rsidRDefault="00DD6A36" w:rsidP="006A4BBC">
            <w:pPr>
              <w:ind w:firstLine="0"/>
              <w:jc w:val="left"/>
              <w:rPr>
                <w:rFonts w:cs="Times New Roman"/>
                <w:sz w:val="24"/>
                <w:szCs w:val="24"/>
                <w:lang w:val="en-US"/>
              </w:rPr>
            </w:pPr>
            <w:r w:rsidRPr="00C862D7">
              <w:rPr>
                <w:rFonts w:cs="Times New Roman"/>
                <w:sz w:val="24"/>
                <w:szCs w:val="24"/>
                <w:lang w:val="en-US"/>
              </w:rPr>
              <w:t xml:space="preserve">Metode yang digunakan pada penelitian ini adalah algoritma </w:t>
            </w:r>
            <w:r w:rsidRPr="00C862D7">
              <w:rPr>
                <w:rFonts w:cs="Times New Roman"/>
                <w:i/>
                <w:iCs/>
                <w:sz w:val="24"/>
                <w:szCs w:val="24"/>
                <w:lang w:val="en-US"/>
              </w:rPr>
              <w:t>kmeans</w:t>
            </w:r>
            <w:r w:rsidRPr="00C862D7">
              <w:rPr>
                <w:rFonts w:cs="Times New Roman"/>
                <w:sz w:val="24"/>
                <w:szCs w:val="24"/>
                <w:lang w:val="en-US"/>
              </w:rPr>
              <w:t xml:space="preserve">. </w:t>
            </w:r>
            <w:r w:rsidRPr="00C862D7">
              <w:rPr>
                <w:rFonts w:cs="Times New Roman"/>
                <w:i/>
                <w:iCs/>
                <w:sz w:val="24"/>
                <w:szCs w:val="24"/>
                <w:lang w:val="en-US"/>
              </w:rPr>
              <w:t>Kmeans</w:t>
            </w:r>
            <w:r w:rsidRPr="00C862D7">
              <w:rPr>
                <w:rFonts w:cs="Times New Roman"/>
                <w:sz w:val="24"/>
                <w:szCs w:val="24"/>
                <w:lang w:val="en-US"/>
              </w:rPr>
              <w:t xml:space="preserve"> digunakan untuk mengelompokkan citra daun jambu biji menjadi dua daerah yaitu daerah yang sehat, dan daerah yang sakit.</w:t>
            </w:r>
          </w:p>
        </w:tc>
        <w:tc>
          <w:tcPr>
            <w:tcW w:w="2862" w:type="dxa"/>
          </w:tcPr>
          <w:p w14:paraId="7052EFF1" w14:textId="639851CD" w:rsidR="005F6BBA" w:rsidRPr="00C862D7" w:rsidRDefault="00DD6A36" w:rsidP="006A4BBC">
            <w:pPr>
              <w:ind w:firstLine="0"/>
              <w:jc w:val="left"/>
              <w:rPr>
                <w:rFonts w:cs="Times New Roman"/>
                <w:sz w:val="24"/>
                <w:szCs w:val="24"/>
                <w:lang w:val="en-US"/>
              </w:rPr>
            </w:pPr>
            <w:r w:rsidRPr="00C862D7">
              <w:rPr>
                <w:rFonts w:cs="Times New Roman"/>
                <w:sz w:val="24"/>
                <w:szCs w:val="24"/>
                <w:lang w:val="en-US"/>
              </w:rPr>
              <w:t xml:space="preserve">Sample daun berpenyakit dilakukan proses </w:t>
            </w:r>
            <w:r w:rsidRPr="00C862D7">
              <w:rPr>
                <w:rFonts w:cs="Times New Roman"/>
                <w:i/>
                <w:iCs/>
                <w:sz w:val="24"/>
                <w:szCs w:val="24"/>
                <w:lang w:val="en-US"/>
              </w:rPr>
              <w:t>preprocessing</w:t>
            </w:r>
            <w:r w:rsidRPr="00C862D7">
              <w:rPr>
                <w:rFonts w:cs="Times New Roman"/>
                <w:sz w:val="24"/>
                <w:szCs w:val="24"/>
                <w:lang w:val="en-US"/>
              </w:rPr>
              <w:t xml:space="preserve"> untuk mengambil nilai a dan nilai b menggunakan </w:t>
            </w:r>
            <w:r w:rsidRPr="00C862D7">
              <w:rPr>
                <w:rFonts w:cs="Times New Roman"/>
                <w:i/>
                <w:iCs/>
                <w:sz w:val="24"/>
                <w:szCs w:val="24"/>
                <w:lang w:val="en-US"/>
              </w:rPr>
              <w:t>cielab</w:t>
            </w:r>
            <w:r w:rsidRPr="00C862D7">
              <w:rPr>
                <w:rFonts w:cs="Times New Roman"/>
                <w:sz w:val="24"/>
                <w:szCs w:val="24"/>
                <w:lang w:val="en-US"/>
              </w:rPr>
              <w:t xml:space="preserve">, kemudian hasil dari nilai tersebut dimasukan ke algoritma </w:t>
            </w:r>
            <w:r w:rsidRPr="00C862D7">
              <w:rPr>
                <w:rFonts w:cs="Times New Roman"/>
                <w:i/>
                <w:iCs/>
                <w:sz w:val="24"/>
                <w:szCs w:val="24"/>
                <w:lang w:val="en-US"/>
              </w:rPr>
              <w:t>k</w:t>
            </w:r>
            <w:r w:rsidR="00B621AB" w:rsidRPr="00C862D7">
              <w:rPr>
                <w:rFonts w:cs="Times New Roman"/>
                <w:i/>
                <w:iCs/>
                <w:sz w:val="24"/>
                <w:szCs w:val="24"/>
                <w:lang w:val="en-US"/>
              </w:rPr>
              <w:t>-</w:t>
            </w:r>
            <w:r w:rsidRPr="00C862D7">
              <w:rPr>
                <w:rFonts w:cs="Times New Roman"/>
                <w:i/>
                <w:iCs/>
                <w:sz w:val="24"/>
                <w:szCs w:val="24"/>
                <w:lang w:val="en-US"/>
              </w:rPr>
              <w:t>means</w:t>
            </w:r>
            <w:r w:rsidRPr="00C862D7">
              <w:rPr>
                <w:rFonts w:cs="Times New Roman"/>
                <w:sz w:val="24"/>
                <w:szCs w:val="24"/>
                <w:lang w:val="en-US"/>
              </w:rPr>
              <w:t xml:space="preserve"> untuk mengelompo</w:t>
            </w:r>
            <w:r w:rsidR="00B621AB" w:rsidRPr="00C862D7">
              <w:rPr>
                <w:rFonts w:cs="Times New Roman"/>
                <w:sz w:val="24"/>
                <w:szCs w:val="24"/>
                <w:lang w:val="en-US"/>
              </w:rPr>
              <w:t>k</w:t>
            </w:r>
            <w:r w:rsidRPr="00C862D7">
              <w:rPr>
                <w:rFonts w:cs="Times New Roman"/>
                <w:sz w:val="24"/>
                <w:szCs w:val="24"/>
                <w:lang w:val="en-US"/>
              </w:rPr>
              <w:t>kan citra daun yang sehat dan berpenyakit</w:t>
            </w:r>
            <w:r w:rsidR="00994049" w:rsidRPr="00C862D7">
              <w:rPr>
                <w:rFonts w:cs="Times New Roman"/>
                <w:sz w:val="24"/>
                <w:szCs w:val="24"/>
                <w:lang w:val="en-US"/>
              </w:rPr>
              <w:t>.</w:t>
            </w:r>
          </w:p>
        </w:tc>
      </w:tr>
      <w:tr w:rsidR="005F6BBA" w:rsidRPr="00C862D7" w14:paraId="05654343" w14:textId="77777777" w:rsidTr="00765DA8">
        <w:tc>
          <w:tcPr>
            <w:tcW w:w="1663" w:type="dxa"/>
          </w:tcPr>
          <w:p w14:paraId="02D74E2D" w14:textId="642BB77F" w:rsidR="005F6BBA" w:rsidRPr="00C862D7" w:rsidRDefault="006637FE" w:rsidP="006A4BBC">
            <w:pPr>
              <w:ind w:firstLine="0"/>
              <w:jc w:val="left"/>
              <w:rPr>
                <w:rFonts w:cs="Times New Roman"/>
                <w:sz w:val="24"/>
                <w:szCs w:val="24"/>
                <w:lang w:val="en-US"/>
              </w:rPr>
            </w:pPr>
            <w:r w:rsidRPr="00C862D7">
              <w:rPr>
                <w:rFonts w:cs="Times New Roman"/>
                <w:sz w:val="24"/>
                <w:szCs w:val="24"/>
                <w:lang w:val="en-US"/>
              </w:rPr>
              <w:t>Putri Teresia Ompusunggu (2022)</w:t>
            </w:r>
          </w:p>
        </w:tc>
        <w:tc>
          <w:tcPr>
            <w:tcW w:w="1692" w:type="dxa"/>
          </w:tcPr>
          <w:p w14:paraId="18DED3BD" w14:textId="5185D1CD" w:rsidR="005F6BBA" w:rsidRPr="00C862D7" w:rsidRDefault="006637FE" w:rsidP="006A4BBC">
            <w:pPr>
              <w:ind w:firstLine="0"/>
              <w:jc w:val="left"/>
              <w:rPr>
                <w:rFonts w:cs="Times New Roman"/>
                <w:sz w:val="24"/>
                <w:szCs w:val="24"/>
                <w:lang w:val="en-US"/>
              </w:rPr>
            </w:pPr>
            <w:r w:rsidRPr="00C862D7">
              <w:rPr>
                <w:rFonts w:cs="Times New Roman"/>
                <w:sz w:val="24"/>
                <w:szCs w:val="24"/>
                <w:lang w:val="en-US"/>
              </w:rPr>
              <w:t xml:space="preserve">Klasifikasi Penyakit Tanaman Pada Daun Kentang Dengan Metode </w:t>
            </w:r>
            <w:r w:rsidRPr="00C862D7">
              <w:rPr>
                <w:rFonts w:cs="Times New Roman"/>
                <w:sz w:val="24"/>
                <w:szCs w:val="24"/>
                <w:lang w:val="en-US"/>
              </w:rPr>
              <w:lastRenderedPageBreak/>
              <w:t xml:space="preserve">Convolutional Neural Network Arsitektur </w:t>
            </w:r>
            <w:r w:rsidRPr="0041227F">
              <w:rPr>
                <w:rFonts w:cs="Times New Roman"/>
                <w:i/>
                <w:iCs/>
                <w:sz w:val="24"/>
                <w:szCs w:val="24"/>
                <w:lang w:val="en-US"/>
              </w:rPr>
              <w:t>Mobilenet</w:t>
            </w:r>
          </w:p>
        </w:tc>
        <w:tc>
          <w:tcPr>
            <w:tcW w:w="1936" w:type="dxa"/>
          </w:tcPr>
          <w:p w14:paraId="376DC6C4" w14:textId="1CBA55E2" w:rsidR="005F6BBA" w:rsidRPr="00C862D7" w:rsidRDefault="00D06775" w:rsidP="006A4BBC">
            <w:pPr>
              <w:ind w:firstLine="0"/>
              <w:jc w:val="left"/>
              <w:rPr>
                <w:rFonts w:cs="Times New Roman"/>
                <w:sz w:val="24"/>
                <w:szCs w:val="24"/>
                <w:lang w:val="en-US"/>
              </w:rPr>
            </w:pPr>
            <w:r w:rsidRPr="00C862D7">
              <w:rPr>
                <w:rFonts w:cs="Times New Roman"/>
                <w:sz w:val="24"/>
                <w:szCs w:val="24"/>
                <w:lang w:val="en-US"/>
              </w:rPr>
              <w:lastRenderedPageBreak/>
              <w:t xml:space="preserve">Metode yang digunakan adalah Convolutional Neural Network dengan arsitektuk </w:t>
            </w:r>
            <w:r w:rsidRPr="00C862D7">
              <w:rPr>
                <w:rFonts w:cs="Times New Roman"/>
                <w:i/>
                <w:iCs/>
                <w:sz w:val="24"/>
                <w:szCs w:val="24"/>
                <w:lang w:val="en-US"/>
              </w:rPr>
              <w:t>MobileNet</w:t>
            </w:r>
          </w:p>
        </w:tc>
        <w:tc>
          <w:tcPr>
            <w:tcW w:w="2862" w:type="dxa"/>
          </w:tcPr>
          <w:p w14:paraId="096F142A" w14:textId="5F011F93" w:rsidR="005F6BBA" w:rsidRPr="00C862D7" w:rsidRDefault="00D06775" w:rsidP="006A4BBC">
            <w:pPr>
              <w:ind w:firstLine="0"/>
              <w:jc w:val="left"/>
              <w:rPr>
                <w:rFonts w:cs="Times New Roman"/>
                <w:sz w:val="24"/>
                <w:szCs w:val="24"/>
                <w:lang w:val="en-US"/>
              </w:rPr>
            </w:pPr>
            <w:r w:rsidRPr="00C862D7">
              <w:rPr>
                <w:rFonts w:cs="Times New Roman"/>
                <w:sz w:val="24"/>
                <w:szCs w:val="24"/>
                <w:lang w:val="en-US"/>
              </w:rPr>
              <w:t xml:space="preserve">Dataset dibagi menjadi train, validasi, dan test. Kemudian akan dilakukan train model menggunakan algoritma Convolutional neural network dan </w:t>
            </w:r>
            <w:r w:rsidRPr="00C862D7">
              <w:rPr>
                <w:rFonts w:cs="Times New Roman"/>
                <w:sz w:val="24"/>
                <w:szCs w:val="24"/>
                <w:lang w:val="en-US"/>
              </w:rPr>
              <w:lastRenderedPageBreak/>
              <w:t xml:space="preserve">arsitektur </w:t>
            </w:r>
            <w:r w:rsidRPr="00C862D7">
              <w:rPr>
                <w:rFonts w:cs="Times New Roman"/>
                <w:i/>
                <w:iCs/>
                <w:sz w:val="24"/>
                <w:szCs w:val="24"/>
                <w:lang w:val="en-US"/>
              </w:rPr>
              <w:t>MobileNet</w:t>
            </w:r>
            <w:r w:rsidRPr="00C862D7">
              <w:rPr>
                <w:rFonts w:cs="Times New Roman"/>
                <w:sz w:val="24"/>
                <w:szCs w:val="24"/>
                <w:lang w:val="en-US"/>
              </w:rPr>
              <w:t xml:space="preserve">. Dan akan diukur performanya dengan confusion matrix dengan melihat nilai akurasi, </w:t>
            </w:r>
            <w:r w:rsidRPr="00C862D7">
              <w:rPr>
                <w:rFonts w:cs="Times New Roman"/>
                <w:i/>
                <w:iCs/>
                <w:sz w:val="24"/>
                <w:szCs w:val="24"/>
                <w:lang w:val="en-US"/>
              </w:rPr>
              <w:t>loss, recall</w:t>
            </w:r>
            <w:r w:rsidRPr="00C862D7">
              <w:rPr>
                <w:rFonts w:cs="Times New Roman"/>
                <w:sz w:val="24"/>
                <w:szCs w:val="24"/>
                <w:lang w:val="en-US"/>
              </w:rPr>
              <w:t xml:space="preserve">, dan </w:t>
            </w:r>
            <w:r w:rsidRPr="00C862D7">
              <w:rPr>
                <w:rFonts w:cs="Times New Roman"/>
                <w:i/>
                <w:iCs/>
                <w:sz w:val="24"/>
                <w:szCs w:val="24"/>
                <w:lang w:val="en-US"/>
              </w:rPr>
              <w:t>f1-score</w:t>
            </w:r>
            <w:r w:rsidR="009149CF" w:rsidRPr="00C862D7">
              <w:rPr>
                <w:rFonts w:cs="Times New Roman"/>
                <w:i/>
                <w:iCs/>
                <w:sz w:val="24"/>
                <w:szCs w:val="24"/>
                <w:lang w:val="en-US"/>
              </w:rPr>
              <w:t>.</w:t>
            </w:r>
          </w:p>
        </w:tc>
      </w:tr>
      <w:tr w:rsidR="005F6BBA" w:rsidRPr="00C862D7" w14:paraId="4BB0A18C" w14:textId="77777777" w:rsidTr="00765DA8">
        <w:tc>
          <w:tcPr>
            <w:tcW w:w="1663" w:type="dxa"/>
          </w:tcPr>
          <w:p w14:paraId="18D21711" w14:textId="7668A23C" w:rsidR="005F6BBA" w:rsidRPr="00C862D7" w:rsidRDefault="00C974FD" w:rsidP="006A4BBC">
            <w:pPr>
              <w:ind w:firstLine="0"/>
              <w:jc w:val="left"/>
              <w:rPr>
                <w:rFonts w:cs="Times New Roman"/>
                <w:sz w:val="24"/>
                <w:szCs w:val="24"/>
                <w:lang w:val="en-US"/>
              </w:rPr>
            </w:pPr>
            <w:r w:rsidRPr="00C862D7">
              <w:rPr>
                <w:rFonts w:cs="Times New Roman"/>
                <w:sz w:val="24"/>
                <w:szCs w:val="24"/>
                <w:lang w:val="en-US"/>
              </w:rPr>
              <w:lastRenderedPageBreak/>
              <w:t>Mirza Faturrachman, Indra Yustiana, Somantri (2022)</w:t>
            </w:r>
          </w:p>
        </w:tc>
        <w:tc>
          <w:tcPr>
            <w:tcW w:w="1692" w:type="dxa"/>
          </w:tcPr>
          <w:p w14:paraId="4ECBA3B8" w14:textId="0E4EE052" w:rsidR="005F6BBA" w:rsidRPr="00C862D7" w:rsidRDefault="00C974FD" w:rsidP="006A4BBC">
            <w:pPr>
              <w:ind w:firstLine="0"/>
              <w:jc w:val="left"/>
              <w:rPr>
                <w:rFonts w:cs="Times New Roman"/>
                <w:sz w:val="24"/>
                <w:szCs w:val="24"/>
                <w:lang w:val="en-US"/>
              </w:rPr>
            </w:pPr>
            <w:r w:rsidRPr="00C862D7">
              <w:rPr>
                <w:rFonts w:cs="Times New Roman"/>
                <w:sz w:val="24"/>
                <w:szCs w:val="24"/>
                <w:lang w:val="en-US"/>
              </w:rPr>
              <w:t xml:space="preserve">Sistem Pendeteksi Penyakit Pada Daun Tanaman Singkong Menggunakan </w:t>
            </w:r>
            <w:r w:rsidRPr="00C862D7">
              <w:rPr>
                <w:rFonts w:cs="Times New Roman"/>
                <w:i/>
                <w:iCs/>
                <w:sz w:val="24"/>
                <w:szCs w:val="24"/>
                <w:lang w:val="en-US"/>
              </w:rPr>
              <w:t>Deep Learning</w:t>
            </w:r>
            <w:r w:rsidRPr="00C862D7">
              <w:rPr>
                <w:rFonts w:cs="Times New Roman"/>
                <w:sz w:val="24"/>
                <w:szCs w:val="24"/>
                <w:lang w:val="en-US"/>
              </w:rPr>
              <w:t xml:space="preserve"> Dan </w:t>
            </w:r>
            <w:r w:rsidRPr="00C862D7">
              <w:rPr>
                <w:rFonts w:cs="Times New Roman"/>
                <w:i/>
                <w:iCs/>
                <w:sz w:val="24"/>
                <w:szCs w:val="24"/>
                <w:lang w:val="en-US"/>
              </w:rPr>
              <w:t>Tensorflow</w:t>
            </w:r>
            <w:r w:rsidRPr="00C862D7">
              <w:rPr>
                <w:rFonts w:cs="Times New Roman"/>
                <w:sz w:val="24"/>
                <w:szCs w:val="24"/>
                <w:lang w:val="en-US"/>
              </w:rPr>
              <w:t xml:space="preserve"> Berbasis </w:t>
            </w:r>
            <w:r w:rsidRPr="00C862D7">
              <w:rPr>
                <w:rFonts w:cs="Times New Roman"/>
                <w:i/>
                <w:iCs/>
                <w:sz w:val="24"/>
                <w:szCs w:val="24"/>
                <w:lang w:val="en-US"/>
              </w:rPr>
              <w:t>Android</w:t>
            </w:r>
          </w:p>
        </w:tc>
        <w:tc>
          <w:tcPr>
            <w:tcW w:w="1936" w:type="dxa"/>
          </w:tcPr>
          <w:p w14:paraId="0C7AC434" w14:textId="3D5AC9EB" w:rsidR="00C974FD" w:rsidRPr="00C862D7" w:rsidRDefault="00C974FD" w:rsidP="00C974FD">
            <w:pPr>
              <w:ind w:firstLine="0"/>
              <w:jc w:val="left"/>
              <w:rPr>
                <w:rFonts w:cs="Times New Roman"/>
                <w:sz w:val="24"/>
                <w:szCs w:val="24"/>
                <w:lang w:val="en-US"/>
              </w:rPr>
            </w:pPr>
            <w:r w:rsidRPr="00C862D7">
              <w:rPr>
                <w:rFonts w:cs="Times New Roman"/>
                <w:sz w:val="24"/>
                <w:szCs w:val="24"/>
                <w:lang w:val="en-US"/>
              </w:rPr>
              <w:t xml:space="preserve">metode </w:t>
            </w:r>
            <w:r w:rsidRPr="00C862D7">
              <w:rPr>
                <w:rFonts w:cs="Times New Roman"/>
                <w:i/>
                <w:iCs/>
                <w:sz w:val="24"/>
                <w:szCs w:val="24"/>
                <w:lang w:val="en-US"/>
              </w:rPr>
              <w:t>Convolutional Neural Network</w:t>
            </w:r>
            <w:r w:rsidRPr="00C862D7">
              <w:rPr>
                <w:rFonts w:cs="Times New Roman"/>
                <w:sz w:val="24"/>
                <w:szCs w:val="24"/>
                <w:lang w:val="en-US"/>
              </w:rPr>
              <w:t xml:space="preserve"> (CNN) dan dengan bantuan </w:t>
            </w:r>
            <w:r w:rsidRPr="00C862D7">
              <w:rPr>
                <w:rFonts w:cs="Times New Roman"/>
                <w:i/>
                <w:iCs/>
                <w:sz w:val="24"/>
                <w:szCs w:val="24"/>
                <w:lang w:val="en-US"/>
              </w:rPr>
              <w:t>Framework Tensorflow</w:t>
            </w:r>
            <w:r w:rsidRPr="00C862D7">
              <w:rPr>
                <w:rFonts w:cs="Times New Roman"/>
                <w:sz w:val="24"/>
                <w:szCs w:val="24"/>
                <w:lang w:val="en-US"/>
              </w:rPr>
              <w:t xml:space="preserve"> yang berbasis </w:t>
            </w:r>
            <w:r w:rsidRPr="00C862D7">
              <w:rPr>
                <w:rFonts w:cs="Times New Roman"/>
                <w:i/>
                <w:iCs/>
                <w:sz w:val="24"/>
                <w:szCs w:val="24"/>
                <w:lang w:val="en-US"/>
              </w:rPr>
              <w:t>Android</w:t>
            </w:r>
            <w:r w:rsidR="009149CF" w:rsidRPr="00C862D7">
              <w:rPr>
                <w:rFonts w:cs="Times New Roman"/>
                <w:sz w:val="24"/>
                <w:szCs w:val="24"/>
                <w:lang w:val="en-US"/>
              </w:rPr>
              <w:t xml:space="preserve">. </w:t>
            </w:r>
            <w:r w:rsidRPr="00C862D7">
              <w:rPr>
                <w:rFonts w:cs="Times New Roman"/>
                <w:sz w:val="24"/>
                <w:szCs w:val="24"/>
                <w:lang w:val="en-US"/>
              </w:rPr>
              <w:t xml:space="preserve">Metode pengembangan sistem yang digunakan adalah </w:t>
            </w:r>
            <w:r w:rsidRPr="00C862D7">
              <w:rPr>
                <w:rFonts w:cs="Times New Roman"/>
                <w:i/>
                <w:iCs/>
                <w:sz w:val="24"/>
                <w:szCs w:val="24"/>
                <w:lang w:val="en-US"/>
              </w:rPr>
              <w:t>Prototyping</w:t>
            </w:r>
            <w:r w:rsidR="009149CF" w:rsidRPr="00C862D7">
              <w:rPr>
                <w:rFonts w:cs="Times New Roman"/>
                <w:i/>
                <w:iCs/>
                <w:sz w:val="24"/>
                <w:szCs w:val="24"/>
                <w:lang w:val="en-US"/>
              </w:rPr>
              <w:t>.</w:t>
            </w:r>
          </w:p>
          <w:p w14:paraId="29BFB625" w14:textId="77777777" w:rsidR="00C974FD" w:rsidRPr="00C862D7" w:rsidRDefault="00C974FD" w:rsidP="00C974FD">
            <w:pPr>
              <w:rPr>
                <w:rFonts w:cs="Times New Roman"/>
                <w:sz w:val="24"/>
                <w:szCs w:val="24"/>
                <w:lang w:val="en-US"/>
              </w:rPr>
            </w:pPr>
          </w:p>
          <w:p w14:paraId="46A832D4" w14:textId="77777777" w:rsidR="00C974FD" w:rsidRPr="00C862D7" w:rsidRDefault="00C974FD" w:rsidP="00C974FD">
            <w:pPr>
              <w:rPr>
                <w:rFonts w:cs="Times New Roman"/>
                <w:sz w:val="24"/>
                <w:szCs w:val="24"/>
                <w:lang w:val="en-US"/>
              </w:rPr>
            </w:pPr>
          </w:p>
          <w:p w14:paraId="0EBF0C02" w14:textId="77777777" w:rsidR="00C974FD" w:rsidRPr="00C862D7" w:rsidRDefault="00C974FD" w:rsidP="00C974FD">
            <w:pPr>
              <w:rPr>
                <w:rFonts w:cs="Times New Roman"/>
                <w:sz w:val="24"/>
                <w:szCs w:val="24"/>
                <w:lang w:val="en-US"/>
              </w:rPr>
            </w:pPr>
          </w:p>
          <w:p w14:paraId="75549AB0" w14:textId="3DB2C868" w:rsidR="00C974FD" w:rsidRPr="00C862D7" w:rsidRDefault="00C974FD" w:rsidP="00C974FD">
            <w:pPr>
              <w:rPr>
                <w:rFonts w:cs="Times New Roman"/>
                <w:sz w:val="24"/>
                <w:szCs w:val="24"/>
                <w:lang w:val="en-US"/>
              </w:rPr>
            </w:pPr>
          </w:p>
        </w:tc>
        <w:tc>
          <w:tcPr>
            <w:tcW w:w="2862" w:type="dxa"/>
          </w:tcPr>
          <w:p w14:paraId="49BF51C4" w14:textId="3F9FFA7D" w:rsidR="005F6BBA" w:rsidRPr="00C862D7" w:rsidRDefault="00220ADE" w:rsidP="006A4BBC">
            <w:pPr>
              <w:ind w:firstLine="0"/>
              <w:jc w:val="left"/>
              <w:rPr>
                <w:rFonts w:cs="Times New Roman"/>
                <w:sz w:val="24"/>
                <w:szCs w:val="24"/>
                <w:lang w:val="en-US"/>
              </w:rPr>
            </w:pPr>
            <w:r w:rsidRPr="00C862D7">
              <w:rPr>
                <w:rFonts w:cs="Times New Roman"/>
                <w:i/>
                <w:iCs/>
                <w:sz w:val="24"/>
                <w:szCs w:val="24"/>
                <w:lang w:val="en-US"/>
              </w:rPr>
              <w:t>Dataset</w:t>
            </w:r>
            <w:r w:rsidRPr="00C862D7">
              <w:rPr>
                <w:rFonts w:cs="Times New Roman"/>
                <w:sz w:val="24"/>
                <w:szCs w:val="24"/>
                <w:lang w:val="en-US"/>
              </w:rPr>
              <w:t xml:space="preserve"> akan dilakukan proses augmentasi terlebih dahulu dan akan dibagi sebanyak 90% untuk data </w:t>
            </w:r>
            <w:r w:rsidRPr="00C862D7">
              <w:rPr>
                <w:rFonts w:cs="Times New Roman"/>
                <w:i/>
                <w:iCs/>
                <w:sz w:val="24"/>
                <w:szCs w:val="24"/>
                <w:lang w:val="en-US"/>
              </w:rPr>
              <w:t>train</w:t>
            </w:r>
            <w:r w:rsidRPr="00C862D7">
              <w:rPr>
                <w:rFonts w:cs="Times New Roman"/>
                <w:sz w:val="24"/>
                <w:szCs w:val="24"/>
                <w:lang w:val="en-US"/>
              </w:rPr>
              <w:t xml:space="preserve"> dan 10% untuk </w:t>
            </w:r>
            <w:r w:rsidRPr="00C862D7">
              <w:rPr>
                <w:rFonts w:cs="Times New Roman"/>
                <w:i/>
                <w:iCs/>
                <w:sz w:val="24"/>
                <w:szCs w:val="24"/>
                <w:lang w:val="en-US"/>
              </w:rPr>
              <w:t>testing</w:t>
            </w:r>
            <w:r w:rsidRPr="00C862D7">
              <w:rPr>
                <w:rFonts w:cs="Times New Roman"/>
                <w:sz w:val="24"/>
                <w:szCs w:val="24"/>
                <w:lang w:val="en-US"/>
              </w:rPr>
              <w:t xml:space="preserve">. Kemudian akan dilakukan proses </w:t>
            </w:r>
            <w:r w:rsidRPr="00C862D7">
              <w:rPr>
                <w:rFonts w:cs="Times New Roman"/>
                <w:i/>
                <w:iCs/>
                <w:sz w:val="24"/>
                <w:szCs w:val="24"/>
                <w:lang w:val="en-US"/>
              </w:rPr>
              <w:t>train</w:t>
            </w:r>
            <w:r w:rsidRPr="00C862D7">
              <w:rPr>
                <w:rFonts w:cs="Times New Roman"/>
                <w:sz w:val="24"/>
                <w:szCs w:val="24"/>
                <w:lang w:val="en-US"/>
              </w:rPr>
              <w:t xml:space="preserve"> model menggunakan metode </w:t>
            </w:r>
            <w:r w:rsidRPr="00C862D7">
              <w:rPr>
                <w:rFonts w:cs="Times New Roman"/>
                <w:i/>
                <w:iCs/>
                <w:sz w:val="24"/>
                <w:szCs w:val="24"/>
                <w:lang w:val="en-US"/>
              </w:rPr>
              <w:t>k-fold cross validation</w:t>
            </w:r>
            <w:r w:rsidRPr="00C862D7">
              <w:rPr>
                <w:rFonts w:cs="Times New Roman"/>
                <w:sz w:val="24"/>
                <w:szCs w:val="24"/>
                <w:lang w:val="en-US"/>
              </w:rPr>
              <w:t>. Selanjutnya model akan di konversi menadi file</w:t>
            </w:r>
            <w:r w:rsidR="004F2139" w:rsidRPr="00C862D7">
              <w:rPr>
                <w:rFonts w:cs="Times New Roman"/>
                <w:sz w:val="24"/>
                <w:szCs w:val="24"/>
                <w:lang w:val="en-US"/>
              </w:rPr>
              <w:t xml:space="preserve"> </w:t>
            </w:r>
            <w:r w:rsidR="004F2139" w:rsidRPr="00C862D7">
              <w:rPr>
                <w:rFonts w:cs="Times New Roman"/>
                <w:i/>
                <w:iCs/>
                <w:sz w:val="24"/>
                <w:szCs w:val="24"/>
                <w:lang w:val="en-US"/>
              </w:rPr>
              <w:t>tensorflow lite</w:t>
            </w:r>
            <w:r w:rsidRPr="00C862D7">
              <w:rPr>
                <w:rFonts w:cs="Times New Roman"/>
                <w:sz w:val="24"/>
                <w:szCs w:val="24"/>
                <w:lang w:val="en-US"/>
              </w:rPr>
              <w:t xml:space="preserve">. file </w:t>
            </w:r>
            <w:r w:rsidRPr="00C862D7">
              <w:rPr>
                <w:rFonts w:cs="Times New Roman"/>
                <w:i/>
                <w:iCs/>
                <w:sz w:val="24"/>
                <w:szCs w:val="24"/>
                <w:lang w:val="en-US"/>
              </w:rPr>
              <w:t>tensorflow lite</w:t>
            </w:r>
            <w:r w:rsidRPr="00C862D7">
              <w:rPr>
                <w:rFonts w:cs="Times New Roman"/>
                <w:sz w:val="24"/>
                <w:szCs w:val="24"/>
                <w:lang w:val="en-US"/>
              </w:rPr>
              <w:t xml:space="preserve"> akan di </w:t>
            </w:r>
            <w:r w:rsidRPr="00C862D7">
              <w:rPr>
                <w:rFonts w:cs="Times New Roman"/>
                <w:i/>
                <w:iCs/>
                <w:sz w:val="24"/>
                <w:szCs w:val="24"/>
                <w:lang w:val="en-US"/>
              </w:rPr>
              <w:t>deploy</w:t>
            </w:r>
            <w:r w:rsidRPr="00C862D7">
              <w:rPr>
                <w:rFonts w:cs="Times New Roman"/>
                <w:sz w:val="24"/>
                <w:szCs w:val="24"/>
                <w:lang w:val="en-US"/>
              </w:rPr>
              <w:t xml:space="preserve"> menjadi aplikasi </w:t>
            </w:r>
            <w:r w:rsidRPr="00C862D7">
              <w:rPr>
                <w:rFonts w:cs="Times New Roman"/>
                <w:i/>
                <w:iCs/>
                <w:sz w:val="24"/>
                <w:szCs w:val="24"/>
                <w:lang w:val="en-US"/>
              </w:rPr>
              <w:t>android</w:t>
            </w:r>
            <w:r w:rsidRPr="00C862D7">
              <w:rPr>
                <w:rFonts w:cs="Times New Roman"/>
                <w:sz w:val="24"/>
                <w:szCs w:val="24"/>
                <w:lang w:val="en-US"/>
              </w:rPr>
              <w:t xml:space="preserve"> dengan bahasa pemrograman kotlin, proses klasifikasinya dengan mengambil gambar dari galeri ataupun kamera dan akan memberikan </w:t>
            </w:r>
            <w:r w:rsidRPr="00C862D7">
              <w:rPr>
                <w:rFonts w:cs="Times New Roman"/>
                <w:i/>
                <w:iCs/>
                <w:sz w:val="24"/>
                <w:szCs w:val="24"/>
                <w:lang w:val="en-US"/>
              </w:rPr>
              <w:t>output</w:t>
            </w:r>
            <w:r w:rsidRPr="00C862D7">
              <w:rPr>
                <w:rFonts w:cs="Times New Roman"/>
                <w:sz w:val="24"/>
                <w:szCs w:val="24"/>
                <w:lang w:val="en-US"/>
              </w:rPr>
              <w:t xml:space="preserve"> jenis penyakitnya.</w:t>
            </w:r>
          </w:p>
        </w:tc>
      </w:tr>
    </w:tbl>
    <w:p w14:paraId="4F3CE863" w14:textId="335C6D80" w:rsidR="00D26DE4" w:rsidRPr="00C862D7" w:rsidRDefault="00D26DE4" w:rsidP="00B43A62">
      <w:pPr>
        <w:ind w:firstLine="0"/>
        <w:rPr>
          <w:rFonts w:cs="Times New Roman"/>
          <w:lang w:val="en-US"/>
        </w:rPr>
      </w:pPr>
      <w:r w:rsidRPr="00C862D7">
        <w:rPr>
          <w:rFonts w:cs="Times New Roman"/>
          <w:lang w:val="en-US"/>
        </w:rPr>
        <w:br w:type="page"/>
      </w:r>
    </w:p>
    <w:p w14:paraId="1D0128EA" w14:textId="77777777" w:rsidR="006534D3" w:rsidRPr="00C862D7" w:rsidRDefault="006534D3" w:rsidP="00B43289">
      <w:pPr>
        <w:pStyle w:val="Heading1"/>
        <w:numPr>
          <w:ilvl w:val="0"/>
          <w:numId w:val="0"/>
        </w:numPr>
        <w:rPr>
          <w:rFonts w:cs="Times New Roman"/>
          <w:lang w:val="en-US"/>
        </w:rPr>
        <w:sectPr w:rsidR="006534D3" w:rsidRPr="00C862D7" w:rsidSect="00732FD1">
          <w:headerReference w:type="default" r:id="rId36"/>
          <w:footerReference w:type="default" r:id="rId37"/>
          <w:type w:val="continuous"/>
          <w:pgSz w:w="11906" w:h="16838" w:code="9"/>
          <w:pgMar w:top="1701" w:right="1701" w:bottom="1701" w:left="2268" w:header="709" w:footer="709" w:gutter="0"/>
          <w:pgNumType w:start="7"/>
          <w:cols w:space="708"/>
          <w:docGrid w:linePitch="360"/>
        </w:sectPr>
      </w:pPr>
      <w:bookmarkStart w:id="85" w:name="_Toc130992562"/>
    </w:p>
    <w:p w14:paraId="6EABFAA6" w14:textId="77777777" w:rsidR="00461C8C" w:rsidRPr="00C862D7" w:rsidRDefault="00D26DE4" w:rsidP="00B43289">
      <w:pPr>
        <w:pStyle w:val="Heading1"/>
        <w:numPr>
          <w:ilvl w:val="0"/>
          <w:numId w:val="0"/>
        </w:numPr>
        <w:spacing w:before="120"/>
        <w:rPr>
          <w:rFonts w:cs="Times New Roman"/>
          <w:lang w:val="en-US"/>
        </w:rPr>
      </w:pPr>
      <w:bookmarkStart w:id="86" w:name="_Toc138684986"/>
      <w:r w:rsidRPr="00C862D7">
        <w:rPr>
          <w:rFonts w:cs="Times New Roman"/>
          <w:lang w:val="en-US"/>
        </w:rPr>
        <w:lastRenderedPageBreak/>
        <w:t>BAB III</w:t>
      </w:r>
      <w:bookmarkEnd w:id="85"/>
      <w:bookmarkEnd w:id="86"/>
      <w:r w:rsidRPr="00C862D7">
        <w:rPr>
          <w:rFonts w:cs="Times New Roman"/>
          <w:lang w:val="en-US"/>
        </w:rPr>
        <w:t xml:space="preserve"> </w:t>
      </w:r>
    </w:p>
    <w:p w14:paraId="56BBA698" w14:textId="77777777" w:rsidR="00D26DE4" w:rsidRPr="00C862D7" w:rsidRDefault="00D26DE4" w:rsidP="00B43289">
      <w:pPr>
        <w:spacing w:after="0"/>
        <w:ind w:firstLine="0"/>
        <w:jc w:val="center"/>
        <w:rPr>
          <w:rFonts w:cs="Times New Roman"/>
          <w:b/>
          <w:bCs/>
          <w:lang w:val="en-US"/>
        </w:rPr>
      </w:pPr>
      <w:r w:rsidRPr="00C862D7">
        <w:rPr>
          <w:rFonts w:cs="Times New Roman"/>
          <w:b/>
          <w:bCs/>
          <w:lang w:val="en-US"/>
        </w:rPr>
        <w:t>METODOLOGI PENELITIAN</w:t>
      </w:r>
    </w:p>
    <w:p w14:paraId="77F2EB75" w14:textId="77777777" w:rsidR="00D26DE4" w:rsidRPr="00C862D7" w:rsidRDefault="00D26DE4" w:rsidP="00B43289">
      <w:pPr>
        <w:spacing w:after="0"/>
        <w:ind w:firstLine="0"/>
        <w:rPr>
          <w:rFonts w:cs="Times New Roman"/>
          <w:lang w:val="en-US"/>
        </w:rPr>
      </w:pPr>
    </w:p>
    <w:p w14:paraId="3D3FEA54" w14:textId="77777777" w:rsidR="0026680E" w:rsidRPr="00C862D7" w:rsidRDefault="00B87EAA">
      <w:pPr>
        <w:pStyle w:val="Heading2"/>
        <w:numPr>
          <w:ilvl w:val="1"/>
          <w:numId w:val="20"/>
        </w:numPr>
        <w:ind w:left="426" w:hanging="426"/>
        <w:rPr>
          <w:rFonts w:cs="Times New Roman"/>
          <w:lang w:val="en-US"/>
        </w:rPr>
      </w:pPr>
      <w:bookmarkStart w:id="87" w:name="_Toc130992563"/>
      <w:bookmarkStart w:id="88" w:name="_Toc138684987"/>
      <w:r w:rsidRPr="00C862D7">
        <w:rPr>
          <w:rFonts w:cs="Times New Roman"/>
          <w:lang w:val="en-US"/>
        </w:rPr>
        <w:t>Kerangka Berpikir</w:t>
      </w:r>
      <w:bookmarkEnd w:id="87"/>
      <w:bookmarkEnd w:id="88"/>
    </w:p>
    <w:p w14:paraId="17C354E8" w14:textId="05B97D5B" w:rsidR="00B87EAA" w:rsidRPr="00C862D7" w:rsidRDefault="00963B97" w:rsidP="00B43289">
      <w:pPr>
        <w:rPr>
          <w:rFonts w:cs="Times New Roman"/>
          <w:lang w:val="en-US"/>
        </w:rPr>
      </w:pPr>
      <w:r w:rsidRPr="00C862D7">
        <w:rPr>
          <w:rFonts w:cs="Times New Roman"/>
          <w:lang w:val="en-US"/>
        </w:rPr>
        <w:t>Berikut gambar 3.1 kerangka berpikir dari penelitian ini.</w:t>
      </w:r>
    </w:p>
    <w:p w14:paraId="096A2E15" w14:textId="77777777" w:rsidR="00E46A03" w:rsidRPr="00C862D7" w:rsidRDefault="00AB2B8C" w:rsidP="00E46A03">
      <w:pPr>
        <w:keepNext/>
        <w:ind w:firstLine="0"/>
        <w:jc w:val="center"/>
        <w:rPr>
          <w:rFonts w:cs="Times New Roman"/>
        </w:rPr>
      </w:pPr>
      <w:r w:rsidRPr="00C862D7">
        <w:rPr>
          <w:rFonts w:cs="Times New Roman"/>
          <w:noProof/>
        </w:rPr>
        <w:drawing>
          <wp:inline distT="0" distB="0" distL="0" distR="0" wp14:anchorId="15D97E9E" wp14:editId="167AE7F9">
            <wp:extent cx="2748032" cy="658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8032" cy="6588000"/>
                    </a:xfrm>
                    <a:prstGeom prst="rect">
                      <a:avLst/>
                    </a:prstGeom>
                    <a:noFill/>
                    <a:ln>
                      <a:noFill/>
                    </a:ln>
                  </pic:spPr>
                </pic:pic>
              </a:graphicData>
            </a:graphic>
          </wp:inline>
        </w:drawing>
      </w:r>
    </w:p>
    <w:p w14:paraId="3B9CF504" w14:textId="53C5A286" w:rsidR="00E47359" w:rsidRPr="00C862D7" w:rsidRDefault="00E46A03" w:rsidP="00E46A03">
      <w:pPr>
        <w:pStyle w:val="Caption"/>
        <w:jc w:val="center"/>
        <w:rPr>
          <w:rFonts w:cs="Times New Roman"/>
        </w:rPr>
      </w:pPr>
      <w:bookmarkStart w:id="89" w:name="_Toc136814042"/>
      <w:bookmarkStart w:id="90" w:name="_Toc138102124"/>
      <w:r w:rsidRPr="00C862D7">
        <w:rPr>
          <w:rFonts w:cs="Times New Roman"/>
        </w:rPr>
        <w:t>Gambar 3.</w:t>
      </w:r>
      <w:r w:rsidR="004F5A02" w:rsidRPr="00C862D7">
        <w:rPr>
          <w:rFonts w:cs="Times New Roman"/>
        </w:rPr>
        <w:fldChar w:fldCharType="begin"/>
      </w:r>
      <w:r w:rsidR="004F5A02" w:rsidRPr="00C862D7">
        <w:rPr>
          <w:rFonts w:cs="Times New Roman"/>
        </w:rPr>
        <w:instrText xml:space="preserve"> SEQ Gambar_3. \* ARABIC </w:instrText>
      </w:r>
      <w:r w:rsidR="004F5A02" w:rsidRPr="00C862D7">
        <w:rPr>
          <w:rFonts w:cs="Times New Roman"/>
        </w:rPr>
        <w:fldChar w:fldCharType="separate"/>
      </w:r>
      <w:r w:rsidR="005D093F" w:rsidRPr="00C862D7">
        <w:rPr>
          <w:rFonts w:cs="Times New Roman"/>
          <w:noProof/>
        </w:rPr>
        <w:t>1</w:t>
      </w:r>
      <w:r w:rsidR="004F5A02" w:rsidRPr="00C862D7">
        <w:rPr>
          <w:rFonts w:cs="Times New Roman"/>
          <w:noProof/>
        </w:rPr>
        <w:fldChar w:fldCharType="end"/>
      </w:r>
      <w:r w:rsidRPr="00C862D7">
        <w:rPr>
          <w:rFonts w:cs="Times New Roman"/>
        </w:rPr>
        <w:t xml:space="preserve"> Kerangka ber</w:t>
      </w:r>
      <w:r w:rsidR="00C85DEE" w:rsidRPr="00C862D7">
        <w:rPr>
          <w:rFonts w:cs="Times New Roman"/>
        </w:rPr>
        <w:t>p</w:t>
      </w:r>
      <w:r w:rsidRPr="00C862D7">
        <w:rPr>
          <w:rFonts w:cs="Times New Roman"/>
        </w:rPr>
        <w:t>ikir</w:t>
      </w:r>
      <w:bookmarkEnd w:id="89"/>
      <w:bookmarkEnd w:id="90"/>
    </w:p>
    <w:p w14:paraId="161C5453" w14:textId="77777777" w:rsidR="0081591C" w:rsidRPr="00C862D7" w:rsidRDefault="0081591C">
      <w:pPr>
        <w:pStyle w:val="Heading2"/>
        <w:numPr>
          <w:ilvl w:val="0"/>
          <w:numId w:val="20"/>
        </w:numPr>
        <w:rPr>
          <w:rFonts w:cs="Times New Roman"/>
          <w:i/>
          <w:iCs/>
          <w:lang w:val="en-US"/>
        </w:rPr>
        <w:sectPr w:rsidR="0081591C" w:rsidRPr="00C862D7" w:rsidSect="00575C87">
          <w:headerReference w:type="default" r:id="rId39"/>
          <w:footerReference w:type="default" r:id="rId40"/>
          <w:type w:val="continuous"/>
          <w:pgSz w:w="11906" w:h="16838" w:code="9"/>
          <w:pgMar w:top="1701" w:right="1701" w:bottom="1701" w:left="2268" w:header="709" w:footer="709" w:gutter="0"/>
          <w:pgNumType w:start="29"/>
          <w:cols w:space="708"/>
          <w:docGrid w:linePitch="360"/>
        </w:sectPr>
      </w:pPr>
      <w:bookmarkStart w:id="91" w:name="_Toc130992564"/>
    </w:p>
    <w:p w14:paraId="5ADA6CE2" w14:textId="77777777" w:rsidR="00340143" w:rsidRDefault="00340143" w:rsidP="00340143">
      <w:pPr>
        <w:spacing w:line="276" w:lineRule="auto"/>
        <w:rPr>
          <w:rFonts w:cs="Times New Roman"/>
          <w:lang w:val="en-US"/>
        </w:rPr>
        <w:sectPr w:rsidR="00340143" w:rsidSect="005312C9">
          <w:headerReference w:type="default" r:id="rId41"/>
          <w:footerReference w:type="default" r:id="rId42"/>
          <w:pgSz w:w="11906" w:h="16838" w:code="9"/>
          <w:pgMar w:top="1701" w:right="1701" w:bottom="1701" w:left="2268" w:header="709" w:footer="709" w:gutter="0"/>
          <w:cols w:space="708"/>
          <w:docGrid w:linePitch="360"/>
        </w:sectPr>
      </w:pPr>
    </w:p>
    <w:p w14:paraId="45007EB7" w14:textId="11BB55E2" w:rsidR="00A7083B" w:rsidRPr="00C862D7" w:rsidRDefault="00DC2E8B" w:rsidP="000D748E">
      <w:pPr>
        <w:rPr>
          <w:rFonts w:cs="Times New Roman"/>
          <w:i/>
          <w:iCs/>
          <w:lang w:val="en-US"/>
        </w:rPr>
      </w:pPr>
      <w:r w:rsidRPr="00C862D7">
        <w:rPr>
          <w:rFonts w:cs="Times New Roman"/>
          <w:lang w:val="en-US"/>
        </w:rPr>
        <w:t xml:space="preserve">Perancangan </w:t>
      </w:r>
      <w:r w:rsidRPr="00C862D7">
        <w:rPr>
          <w:rFonts w:cs="Times New Roman"/>
          <w:i/>
          <w:iCs/>
          <w:lang w:val="en-US"/>
        </w:rPr>
        <w:t>model deep learning</w:t>
      </w:r>
      <w:r w:rsidRPr="00C862D7">
        <w:rPr>
          <w:rFonts w:cs="Times New Roman"/>
          <w:lang w:val="en-US"/>
        </w:rPr>
        <w:t xml:space="preserve"> pada penelitian ini menggunakan metode </w:t>
      </w:r>
      <w:r w:rsidR="000D748E" w:rsidRPr="00C862D7">
        <w:rPr>
          <w:rFonts w:cs="Times New Roman"/>
          <w:i/>
          <w:iCs/>
          <w:lang w:val="en-US"/>
        </w:rPr>
        <w:t xml:space="preserve">Cross Industry Standard Process for Data Mining </w:t>
      </w:r>
      <w:r w:rsidR="000D748E" w:rsidRPr="00C862D7">
        <w:rPr>
          <w:rFonts w:cs="Times New Roman"/>
          <w:lang w:val="en-US"/>
        </w:rPr>
        <w:t>(CRISP-DM), yang terdiri dari</w:t>
      </w:r>
      <w:r w:rsidR="0057709F" w:rsidRPr="00C862D7">
        <w:rPr>
          <w:rFonts w:cs="Times New Roman"/>
          <w:lang w:val="en-US"/>
        </w:rPr>
        <w:t xml:space="preserve"> </w:t>
      </w:r>
      <w:r w:rsidR="000D748E" w:rsidRPr="00C862D7">
        <w:rPr>
          <w:rFonts w:cs="Times New Roman"/>
          <w:lang w:val="en-US"/>
        </w:rPr>
        <w:t xml:space="preserve">enam tahapan, tahapan pertama </w:t>
      </w:r>
      <w:r w:rsidR="000D748E" w:rsidRPr="00C862D7">
        <w:rPr>
          <w:rFonts w:cs="Times New Roman"/>
          <w:i/>
          <w:iCs/>
          <w:lang w:val="en-US"/>
        </w:rPr>
        <w:t xml:space="preserve">Business Understanding, </w:t>
      </w:r>
      <w:r w:rsidR="000D748E" w:rsidRPr="00C862D7">
        <w:rPr>
          <w:rFonts w:cs="Times New Roman"/>
          <w:lang w:val="en-US"/>
        </w:rPr>
        <w:t xml:space="preserve">kemudian </w:t>
      </w:r>
      <w:r w:rsidR="000D748E" w:rsidRPr="00C862D7">
        <w:rPr>
          <w:rFonts w:cs="Times New Roman"/>
          <w:i/>
          <w:iCs/>
          <w:lang w:val="en-US"/>
        </w:rPr>
        <w:t xml:space="preserve">Data Understanding, Data Preparation, Modeling, Evaluation, </w:t>
      </w:r>
      <w:r w:rsidR="000D748E" w:rsidRPr="00C862D7">
        <w:rPr>
          <w:rFonts w:cs="Times New Roman"/>
          <w:lang w:val="en-US"/>
        </w:rPr>
        <w:t xml:space="preserve">dan </w:t>
      </w:r>
      <w:r w:rsidR="000D748E" w:rsidRPr="00C862D7">
        <w:rPr>
          <w:rFonts w:cs="Times New Roman"/>
          <w:i/>
          <w:iCs/>
          <w:lang w:val="en-US"/>
        </w:rPr>
        <w:t>Deployment.</w:t>
      </w:r>
    </w:p>
    <w:p w14:paraId="64F13808" w14:textId="69B7A34C" w:rsidR="00E052B1" w:rsidRPr="00C862D7" w:rsidRDefault="00DF5A84">
      <w:pPr>
        <w:pStyle w:val="Heading2"/>
        <w:numPr>
          <w:ilvl w:val="1"/>
          <w:numId w:val="20"/>
        </w:numPr>
        <w:ind w:left="426" w:hanging="426"/>
        <w:rPr>
          <w:rFonts w:cs="Times New Roman"/>
          <w:i/>
          <w:iCs/>
          <w:lang w:val="en-US"/>
        </w:rPr>
      </w:pPr>
      <w:bookmarkStart w:id="92" w:name="_Toc138684988"/>
      <w:r w:rsidRPr="00C862D7">
        <w:rPr>
          <w:rFonts w:cs="Times New Roman"/>
          <w:i/>
          <w:iCs/>
          <w:lang w:val="en-US"/>
        </w:rPr>
        <w:t>Business Understanding</w:t>
      </w:r>
      <w:bookmarkEnd w:id="91"/>
      <w:bookmarkEnd w:id="92"/>
    </w:p>
    <w:p w14:paraId="14FF8425" w14:textId="36BC2D31" w:rsidR="00FA060B" w:rsidRPr="00C862D7" w:rsidRDefault="00FA060B" w:rsidP="00B43289">
      <w:pPr>
        <w:rPr>
          <w:rFonts w:cs="Times New Roman"/>
          <w:i/>
          <w:iCs/>
          <w:lang w:val="en-US"/>
        </w:rPr>
      </w:pPr>
      <w:r w:rsidRPr="00C862D7">
        <w:rPr>
          <w:rFonts w:cs="Times New Roman"/>
          <w:lang w:val="en-US"/>
        </w:rPr>
        <w:t xml:space="preserve">Penelitian ini bertujuan untuk membuat sebuah aplikasi </w:t>
      </w:r>
      <w:r w:rsidRPr="00C862D7">
        <w:rPr>
          <w:rFonts w:cs="Times New Roman"/>
          <w:i/>
          <w:iCs/>
          <w:lang w:val="en-US"/>
        </w:rPr>
        <w:t xml:space="preserve">mobile </w:t>
      </w:r>
      <w:r w:rsidRPr="00C862D7">
        <w:rPr>
          <w:rFonts w:cs="Times New Roman"/>
          <w:lang w:val="en-US"/>
        </w:rPr>
        <w:t>yang dapat melakukan klasifikasi penyakit pada daun dan buah jambu</w:t>
      </w:r>
      <w:r w:rsidR="007C633E" w:rsidRPr="00C862D7">
        <w:rPr>
          <w:rFonts w:cs="Times New Roman"/>
          <w:lang w:val="en-US"/>
        </w:rPr>
        <w:t xml:space="preserve"> dengan </w:t>
      </w:r>
      <w:r w:rsidR="00EA15EA">
        <w:rPr>
          <w:rFonts w:cs="Times New Roman"/>
          <w:lang w:val="en-US"/>
        </w:rPr>
        <w:t xml:space="preserve">metode </w:t>
      </w:r>
      <w:r w:rsidR="00EA15EA" w:rsidRPr="00EA15EA">
        <w:rPr>
          <w:rFonts w:cs="Times New Roman"/>
          <w:i/>
          <w:iCs/>
          <w:lang w:val="en-US"/>
        </w:rPr>
        <w:t xml:space="preserve">supervised learning </w:t>
      </w:r>
      <w:r w:rsidR="009079AD">
        <w:rPr>
          <w:rFonts w:cs="Times New Roman"/>
          <w:lang w:val="en-US"/>
        </w:rPr>
        <w:t xml:space="preserve">yang menggunakan </w:t>
      </w:r>
      <w:r w:rsidR="00266F77" w:rsidRPr="00C862D7">
        <w:rPr>
          <w:rFonts w:cs="Times New Roman"/>
          <w:lang w:val="en-US"/>
        </w:rPr>
        <w:t>algoritma</w:t>
      </w:r>
      <w:r w:rsidR="007C633E" w:rsidRPr="00C862D7">
        <w:rPr>
          <w:rFonts w:cs="Times New Roman"/>
          <w:lang w:val="en-US"/>
        </w:rPr>
        <w:t xml:space="preserve"> </w:t>
      </w:r>
      <w:r w:rsidR="007C633E" w:rsidRPr="00C862D7">
        <w:rPr>
          <w:rFonts w:cs="Times New Roman"/>
          <w:i/>
          <w:iCs/>
          <w:lang w:val="en-US"/>
        </w:rPr>
        <w:t xml:space="preserve">Convolutional Neural Network </w:t>
      </w:r>
      <w:r w:rsidR="007C633E" w:rsidRPr="00C862D7">
        <w:rPr>
          <w:rFonts w:cs="Times New Roman"/>
          <w:lang w:val="en-US"/>
        </w:rPr>
        <w:t xml:space="preserve">dan arsitektur </w:t>
      </w:r>
      <w:r w:rsidR="007C633E" w:rsidRPr="00C862D7">
        <w:rPr>
          <w:rFonts w:cs="Times New Roman"/>
          <w:i/>
          <w:iCs/>
          <w:lang w:val="en-US"/>
        </w:rPr>
        <w:t xml:space="preserve">MobileNetV2. </w:t>
      </w:r>
      <w:r w:rsidR="007C633E" w:rsidRPr="00C862D7">
        <w:rPr>
          <w:rFonts w:cs="Times New Roman"/>
          <w:lang w:val="en-US"/>
        </w:rPr>
        <w:t xml:space="preserve">Aplikasi akan melakukan pengenalan penyakit pada daun dan buah jambu dengan cara mengambil gambar dengan menggunakan kamera </w:t>
      </w:r>
      <w:r w:rsidR="007C633E" w:rsidRPr="00C862D7">
        <w:rPr>
          <w:rFonts w:cs="Times New Roman"/>
          <w:i/>
          <w:iCs/>
          <w:lang w:val="en-US"/>
        </w:rPr>
        <w:t>handphone</w:t>
      </w:r>
      <w:r w:rsidR="00CD64AE" w:rsidRPr="00C862D7">
        <w:rPr>
          <w:rFonts w:cs="Times New Roman"/>
          <w:lang w:val="en-US"/>
        </w:rPr>
        <w:t xml:space="preserve"> kemudian akan menghasilkan </w:t>
      </w:r>
      <w:r w:rsidR="00CD64AE" w:rsidRPr="00C862D7">
        <w:rPr>
          <w:rFonts w:cs="Times New Roman"/>
          <w:i/>
          <w:iCs/>
          <w:lang w:val="en-US"/>
        </w:rPr>
        <w:t xml:space="preserve">output </w:t>
      </w:r>
      <w:r w:rsidR="00CD64AE" w:rsidRPr="00C862D7">
        <w:rPr>
          <w:rFonts w:cs="Times New Roman"/>
          <w:lang w:val="en-US"/>
        </w:rPr>
        <w:t>jenis penyakit dari gambar yang telah diambil.</w:t>
      </w:r>
      <w:r w:rsidR="007C633E" w:rsidRPr="00C862D7">
        <w:rPr>
          <w:rFonts w:cs="Times New Roman"/>
          <w:i/>
          <w:iCs/>
          <w:lang w:val="en-US"/>
        </w:rPr>
        <w:t xml:space="preserve"> </w:t>
      </w:r>
    </w:p>
    <w:p w14:paraId="297D2EDF" w14:textId="77777777" w:rsidR="00E82B01" w:rsidRPr="00C862D7" w:rsidRDefault="00DF5A84">
      <w:pPr>
        <w:pStyle w:val="Heading2"/>
        <w:numPr>
          <w:ilvl w:val="1"/>
          <w:numId w:val="20"/>
        </w:numPr>
        <w:ind w:left="426" w:hanging="426"/>
        <w:rPr>
          <w:rFonts w:cs="Times New Roman"/>
          <w:i/>
          <w:iCs/>
          <w:lang w:val="en-US"/>
        </w:rPr>
      </w:pPr>
      <w:bookmarkStart w:id="93" w:name="_Toc130992565"/>
      <w:bookmarkStart w:id="94" w:name="_Toc138684989"/>
      <w:r w:rsidRPr="00C862D7">
        <w:rPr>
          <w:rFonts w:cs="Times New Roman"/>
          <w:i/>
          <w:iCs/>
          <w:lang w:val="en-US"/>
        </w:rPr>
        <w:t>Data Understanding</w:t>
      </w:r>
      <w:bookmarkEnd w:id="93"/>
      <w:bookmarkEnd w:id="94"/>
      <w:r w:rsidR="00E82B01" w:rsidRPr="00C862D7">
        <w:rPr>
          <w:rFonts w:cs="Times New Roman"/>
          <w:i/>
          <w:iCs/>
          <w:lang w:val="en-US"/>
        </w:rPr>
        <w:tab/>
      </w:r>
    </w:p>
    <w:p w14:paraId="423C355F" w14:textId="3011261E" w:rsidR="00B011AE" w:rsidRPr="00C862D7" w:rsidRDefault="007449EC" w:rsidP="000D5496">
      <w:pPr>
        <w:rPr>
          <w:rFonts w:cs="Times New Roman"/>
          <w:lang w:val="en-US"/>
        </w:rPr>
      </w:pPr>
      <w:r w:rsidRPr="00C862D7">
        <w:rPr>
          <w:rFonts w:cs="Times New Roman"/>
          <w:lang w:val="en-US"/>
        </w:rPr>
        <w:t>Data yang digunakan berupa gambar penyakit pada daun dan buah jambu</w:t>
      </w:r>
      <w:r w:rsidR="0014693A" w:rsidRPr="00C862D7">
        <w:rPr>
          <w:rFonts w:cs="Times New Roman"/>
          <w:lang w:val="en-US"/>
        </w:rPr>
        <w:t xml:space="preserve"> yang</w:t>
      </w:r>
      <w:r w:rsidRPr="00C862D7">
        <w:rPr>
          <w:rFonts w:cs="Times New Roman"/>
          <w:lang w:val="en-US"/>
        </w:rPr>
        <w:t xml:space="preserve"> didapatkan dari </w:t>
      </w:r>
      <w:r w:rsidRPr="00C862D7">
        <w:rPr>
          <w:rFonts w:cs="Times New Roman"/>
          <w:i/>
          <w:iCs/>
          <w:lang w:val="en-US"/>
        </w:rPr>
        <w:t>website Kaggle</w:t>
      </w:r>
      <w:r w:rsidR="00086D4E" w:rsidRPr="00C862D7">
        <w:rPr>
          <w:rFonts w:cs="Times New Roman"/>
          <w:i/>
          <w:iCs/>
          <w:lang w:val="en-US"/>
        </w:rPr>
        <w:t>.</w:t>
      </w:r>
      <w:r w:rsidR="00864029" w:rsidRPr="00C862D7">
        <w:rPr>
          <w:rFonts w:cs="Times New Roman"/>
          <w:i/>
          <w:iCs/>
          <w:lang w:val="en-US"/>
        </w:rPr>
        <w:t xml:space="preserve"> </w:t>
      </w:r>
      <w:r w:rsidR="00864029" w:rsidRPr="00C862D7">
        <w:rPr>
          <w:rFonts w:cs="Times New Roman"/>
          <w:lang w:val="en-US"/>
        </w:rPr>
        <w:t>Gambar di dataset ini memiliki ukuran piksel yang beragam</w:t>
      </w:r>
      <w:r w:rsidR="00C41B28" w:rsidRPr="00C862D7">
        <w:rPr>
          <w:rFonts w:cs="Times New Roman"/>
          <w:lang w:val="en-US"/>
        </w:rPr>
        <w:t>,</w:t>
      </w:r>
      <w:r w:rsidR="00C036D6" w:rsidRPr="00C862D7">
        <w:rPr>
          <w:rFonts w:cs="Times New Roman"/>
          <w:i/>
          <w:iCs/>
          <w:lang w:val="en-US"/>
        </w:rPr>
        <w:t xml:space="preserve"> </w:t>
      </w:r>
      <w:r w:rsidR="00C41B28" w:rsidRPr="00C862D7">
        <w:rPr>
          <w:rFonts w:cs="Times New Roman"/>
          <w:i/>
          <w:iCs/>
          <w:lang w:val="en-US"/>
        </w:rPr>
        <w:t>d</w:t>
      </w:r>
      <w:r w:rsidR="00C036D6" w:rsidRPr="00C862D7">
        <w:rPr>
          <w:rFonts w:cs="Times New Roman"/>
          <w:i/>
          <w:iCs/>
          <w:lang w:val="en-US"/>
        </w:rPr>
        <w:t>ataset</w:t>
      </w:r>
      <w:r w:rsidR="00C036D6" w:rsidRPr="00C862D7">
        <w:rPr>
          <w:rFonts w:cs="Times New Roman"/>
          <w:lang w:val="en-US"/>
        </w:rPr>
        <w:t xml:space="preserve"> ini memiliki 6 buah </w:t>
      </w:r>
      <w:r w:rsidR="00C036D6" w:rsidRPr="00C862D7">
        <w:rPr>
          <w:rFonts w:cs="Times New Roman"/>
          <w:i/>
          <w:iCs/>
          <w:lang w:val="en-US"/>
        </w:rPr>
        <w:t>class</w:t>
      </w:r>
      <w:r w:rsidR="00C036D6" w:rsidRPr="00C862D7">
        <w:rPr>
          <w:rFonts w:cs="Times New Roman"/>
          <w:lang w:val="en-US"/>
        </w:rPr>
        <w:t xml:space="preserve">/label. Berikut ini </w:t>
      </w:r>
      <w:r w:rsidR="00C036D6" w:rsidRPr="00C862D7">
        <w:rPr>
          <w:rFonts w:cs="Times New Roman"/>
          <w:i/>
          <w:iCs/>
          <w:lang w:val="en-US"/>
        </w:rPr>
        <w:t xml:space="preserve">class </w:t>
      </w:r>
      <w:r w:rsidR="00C036D6" w:rsidRPr="00C862D7">
        <w:rPr>
          <w:rFonts w:cs="Times New Roman"/>
          <w:lang w:val="en-US"/>
        </w:rPr>
        <w:t>tersebut:</w:t>
      </w:r>
      <w:r w:rsidR="00086D4E" w:rsidRPr="00C862D7">
        <w:rPr>
          <w:rFonts w:cs="Times New Roman"/>
          <w:lang w:val="en-US"/>
        </w:rPr>
        <w:t xml:space="preserve"> </w:t>
      </w:r>
    </w:p>
    <w:p w14:paraId="45AB3894" w14:textId="3F9B252B" w:rsidR="000D5496" w:rsidRPr="00C862D7" w:rsidRDefault="000D5496" w:rsidP="000D5496">
      <w:pPr>
        <w:pStyle w:val="Caption"/>
        <w:keepNext/>
        <w:jc w:val="center"/>
        <w:rPr>
          <w:rFonts w:cs="Times New Roman"/>
          <w:i/>
          <w:iCs w:val="0"/>
        </w:rPr>
      </w:pPr>
      <w:bookmarkStart w:id="95" w:name="_Toc138129074"/>
      <w:bookmarkStart w:id="96" w:name="_Toc138684047"/>
      <w:r w:rsidRPr="00C862D7">
        <w:rPr>
          <w:rFonts w:cs="Times New Roman"/>
        </w:rPr>
        <w:t>Tabel 3.</w:t>
      </w:r>
      <w:r w:rsidR="004F5A02" w:rsidRPr="00C862D7">
        <w:rPr>
          <w:rFonts w:cs="Times New Roman"/>
        </w:rPr>
        <w:fldChar w:fldCharType="begin"/>
      </w:r>
      <w:r w:rsidR="004F5A02" w:rsidRPr="00C862D7">
        <w:rPr>
          <w:rFonts w:cs="Times New Roman"/>
        </w:rPr>
        <w:instrText xml:space="preserve"> SEQ Tabel_3. \* ARABIC </w:instrText>
      </w:r>
      <w:r w:rsidR="004F5A02" w:rsidRPr="00C862D7">
        <w:rPr>
          <w:rFonts w:cs="Times New Roman"/>
        </w:rPr>
        <w:fldChar w:fldCharType="separate"/>
      </w:r>
      <w:r w:rsidR="005D093F" w:rsidRPr="00C862D7">
        <w:rPr>
          <w:rFonts w:cs="Times New Roman"/>
          <w:noProof/>
        </w:rPr>
        <w:t>1</w:t>
      </w:r>
      <w:r w:rsidR="004F5A02" w:rsidRPr="00C862D7">
        <w:rPr>
          <w:rFonts w:cs="Times New Roman"/>
          <w:noProof/>
        </w:rPr>
        <w:fldChar w:fldCharType="end"/>
      </w:r>
      <w:r w:rsidRPr="00C862D7">
        <w:rPr>
          <w:rFonts w:cs="Times New Roman"/>
        </w:rPr>
        <w:t xml:space="preserve"> </w:t>
      </w:r>
      <w:r w:rsidRPr="00C862D7">
        <w:rPr>
          <w:rFonts w:cs="Times New Roman"/>
          <w:i/>
          <w:iCs w:val="0"/>
        </w:rPr>
        <w:t>Class dataset</w:t>
      </w:r>
      <w:bookmarkEnd w:id="95"/>
      <w:bookmarkEnd w:id="96"/>
    </w:p>
    <w:tbl>
      <w:tblPr>
        <w:tblStyle w:val="TableGrid"/>
        <w:tblW w:w="0" w:type="auto"/>
        <w:tblInd w:w="250" w:type="dxa"/>
        <w:tblLayout w:type="fixed"/>
        <w:tblLook w:val="04A0" w:firstRow="1" w:lastRow="0" w:firstColumn="1" w:lastColumn="0" w:noHBand="0" w:noVBand="1"/>
      </w:tblPr>
      <w:tblGrid>
        <w:gridCol w:w="2126"/>
        <w:gridCol w:w="4111"/>
        <w:gridCol w:w="1666"/>
      </w:tblGrid>
      <w:tr w:rsidR="00881285" w:rsidRPr="00C862D7" w14:paraId="38D08F9E" w14:textId="62785FBA" w:rsidTr="007D5E31">
        <w:tc>
          <w:tcPr>
            <w:tcW w:w="2126" w:type="dxa"/>
            <w:vAlign w:val="center"/>
          </w:tcPr>
          <w:p w14:paraId="3EFEE73E" w14:textId="77777777" w:rsidR="00086D4E" w:rsidRPr="00C862D7" w:rsidRDefault="00086D4E" w:rsidP="00B43289">
            <w:pPr>
              <w:ind w:firstLine="0"/>
              <w:jc w:val="center"/>
              <w:rPr>
                <w:rFonts w:cs="Times New Roman"/>
                <w:b/>
                <w:bCs/>
                <w:i/>
                <w:iCs/>
                <w:lang w:val="en-US"/>
              </w:rPr>
            </w:pPr>
            <w:r w:rsidRPr="00C862D7">
              <w:rPr>
                <w:rFonts w:cs="Times New Roman"/>
                <w:b/>
                <w:bCs/>
                <w:i/>
                <w:iCs/>
                <w:lang w:val="en-US"/>
              </w:rPr>
              <w:t>Class</w:t>
            </w:r>
          </w:p>
        </w:tc>
        <w:tc>
          <w:tcPr>
            <w:tcW w:w="4111" w:type="dxa"/>
            <w:vAlign w:val="center"/>
          </w:tcPr>
          <w:p w14:paraId="53F9FFA0" w14:textId="77777777" w:rsidR="00086D4E" w:rsidRPr="00C862D7" w:rsidRDefault="00086D4E" w:rsidP="00B43289">
            <w:pPr>
              <w:ind w:firstLine="0"/>
              <w:jc w:val="center"/>
              <w:rPr>
                <w:rFonts w:cs="Times New Roman"/>
                <w:b/>
                <w:bCs/>
                <w:lang w:val="en-US"/>
              </w:rPr>
            </w:pPr>
            <w:r w:rsidRPr="00C862D7">
              <w:rPr>
                <w:rFonts w:cs="Times New Roman"/>
                <w:b/>
                <w:bCs/>
                <w:lang w:val="en-US"/>
              </w:rPr>
              <w:t>Definisi</w:t>
            </w:r>
          </w:p>
        </w:tc>
        <w:tc>
          <w:tcPr>
            <w:tcW w:w="1666" w:type="dxa"/>
          </w:tcPr>
          <w:p w14:paraId="3EFD44CD" w14:textId="360997CA" w:rsidR="00086D4E" w:rsidRPr="00C862D7" w:rsidRDefault="00086D4E" w:rsidP="00B43289">
            <w:pPr>
              <w:ind w:firstLine="0"/>
              <w:jc w:val="center"/>
              <w:rPr>
                <w:rFonts w:cs="Times New Roman"/>
                <w:b/>
                <w:bCs/>
                <w:lang w:val="en-US"/>
              </w:rPr>
            </w:pPr>
            <w:r w:rsidRPr="00C862D7">
              <w:rPr>
                <w:rFonts w:cs="Times New Roman"/>
                <w:b/>
                <w:bCs/>
                <w:lang w:val="en-US"/>
              </w:rPr>
              <w:t>Sumber</w:t>
            </w:r>
          </w:p>
        </w:tc>
      </w:tr>
      <w:tr w:rsidR="00881285" w:rsidRPr="00C862D7" w14:paraId="2DD89923" w14:textId="15454B56" w:rsidTr="007D5E31">
        <w:trPr>
          <w:trHeight w:val="1078"/>
        </w:trPr>
        <w:tc>
          <w:tcPr>
            <w:tcW w:w="2126" w:type="dxa"/>
            <w:vAlign w:val="center"/>
          </w:tcPr>
          <w:p w14:paraId="342268DB" w14:textId="431C86BE" w:rsidR="00086D4E" w:rsidRPr="007D5E31" w:rsidRDefault="00086D4E" w:rsidP="00B43289">
            <w:pPr>
              <w:ind w:firstLine="0"/>
              <w:jc w:val="left"/>
              <w:rPr>
                <w:rFonts w:cs="Times New Roman"/>
                <w:sz w:val="24"/>
                <w:szCs w:val="24"/>
                <w:lang w:val="en-US"/>
              </w:rPr>
            </w:pPr>
            <w:r w:rsidRPr="007D5E31">
              <w:rPr>
                <w:rFonts w:cs="Times New Roman"/>
                <w:sz w:val="24"/>
                <w:szCs w:val="24"/>
                <w:lang w:val="en-US"/>
              </w:rPr>
              <w:t>Jambu (</w:t>
            </w:r>
            <w:r w:rsidR="00752A55" w:rsidRPr="007D5E31">
              <w:rPr>
                <w:rFonts w:cs="Times New Roman"/>
                <w:sz w:val="24"/>
                <w:szCs w:val="24"/>
                <w:lang w:val="en-US"/>
              </w:rPr>
              <w:t>sehat</w:t>
            </w:r>
            <w:r w:rsidRPr="007D5E31">
              <w:rPr>
                <w:rFonts w:cs="Times New Roman"/>
                <w:sz w:val="24"/>
                <w:szCs w:val="24"/>
                <w:lang w:val="en-US"/>
              </w:rPr>
              <w:t>)</w:t>
            </w:r>
          </w:p>
        </w:tc>
        <w:tc>
          <w:tcPr>
            <w:tcW w:w="4111" w:type="dxa"/>
            <w:vAlign w:val="center"/>
          </w:tcPr>
          <w:p w14:paraId="271D65D6" w14:textId="77777777" w:rsidR="00086D4E" w:rsidRPr="007D5E31" w:rsidRDefault="00086D4E" w:rsidP="00B43289">
            <w:pPr>
              <w:ind w:firstLine="0"/>
              <w:jc w:val="left"/>
              <w:rPr>
                <w:rFonts w:cs="Times New Roman"/>
                <w:sz w:val="24"/>
                <w:szCs w:val="24"/>
                <w:lang w:val="en-US"/>
              </w:rPr>
            </w:pPr>
            <w:r w:rsidRPr="007D5E31">
              <w:rPr>
                <w:rFonts w:cs="Times New Roman"/>
                <w:sz w:val="24"/>
                <w:szCs w:val="24"/>
                <w:lang w:val="en-US"/>
              </w:rPr>
              <w:t>Gambar buah jambu yang sehat</w:t>
            </w:r>
          </w:p>
        </w:tc>
        <w:tc>
          <w:tcPr>
            <w:tcW w:w="1666" w:type="dxa"/>
            <w:vAlign w:val="center"/>
          </w:tcPr>
          <w:p w14:paraId="6E7350C8" w14:textId="729E54DA" w:rsidR="00881285" w:rsidRPr="007D5E31" w:rsidRDefault="00881285" w:rsidP="00B43289">
            <w:pPr>
              <w:ind w:firstLine="0"/>
              <w:jc w:val="center"/>
              <w:rPr>
                <w:rFonts w:cs="Times New Roman"/>
                <w:sz w:val="24"/>
                <w:szCs w:val="24"/>
                <w:lang w:val="en-US"/>
              </w:rPr>
            </w:pPr>
            <w:r w:rsidRPr="007D5E31">
              <w:rPr>
                <w:rFonts w:cs="Times New Roman"/>
                <w:sz w:val="24"/>
                <w:szCs w:val="24"/>
                <w:lang w:val="en-US"/>
              </w:rPr>
              <w:t>https://www.kaggle.com/datasets/aelchimminut/fruits262</w:t>
            </w:r>
          </w:p>
          <w:p w14:paraId="1E67D412" w14:textId="5668496D" w:rsidR="00086D4E" w:rsidRPr="007D5E31" w:rsidRDefault="00086D4E" w:rsidP="00B43289">
            <w:pPr>
              <w:ind w:firstLine="0"/>
              <w:jc w:val="center"/>
              <w:rPr>
                <w:rFonts w:cs="Times New Roman"/>
                <w:sz w:val="24"/>
                <w:szCs w:val="24"/>
                <w:lang w:val="en-US"/>
              </w:rPr>
            </w:pPr>
            <w:r w:rsidRPr="007D5E31">
              <w:rPr>
                <w:rFonts w:cs="Times New Roman"/>
                <w:szCs w:val="24"/>
                <w:lang w:val="en-US"/>
              </w:rPr>
              <w:fldChar w:fldCharType="begin" w:fldLock="1"/>
            </w:r>
            <w:r w:rsidR="00184B2D" w:rsidRPr="007D5E31">
              <w:rPr>
                <w:rFonts w:cs="Times New Roman"/>
                <w:sz w:val="24"/>
                <w:szCs w:val="24"/>
                <w:lang w:val="en-US"/>
              </w:rPr>
              <w:instrText>ADDIN CSL_CITATION {"citationItems":[{"id":"ITEM-1","itemData":{"URL":"https://www.kaggle.com/datasets/aelchimminut/fruits262","accessed":{"date-parts":[["2023","3","30"]]},"author":[{"dropping-particle":"","family":"Minut","given":"Mihai","non-dropping-particle":"","parse-names":false,"suffix":""}],"id":"ITEM-1","issued":{"date-parts":[["2021"]]},"title":"Fruits-262 | Kaggle","type":"webpage"},"uris":["http://www.mendeley.com/documents/?uuid=bc89db57-2786-3c74-b18f-15f6d148c492"]}],"mendeley":{"formattedCitation":"(Minut, 2021)","plainTextFormattedCitation":"(Minut, 2021)","previouslyFormattedCitation":"(Minut, 2021)"},"properties":{"noteIndex":0},"schema":"https://github.com/citation-style-language/schema/raw/master/csl-citation.json"}</w:instrText>
            </w:r>
            <w:r w:rsidRPr="007D5E31">
              <w:rPr>
                <w:rFonts w:cs="Times New Roman"/>
                <w:szCs w:val="24"/>
                <w:lang w:val="en-US"/>
              </w:rPr>
              <w:fldChar w:fldCharType="separate"/>
            </w:r>
            <w:r w:rsidR="00EC12DB" w:rsidRPr="007D5E31">
              <w:rPr>
                <w:rFonts w:cs="Times New Roman"/>
                <w:noProof/>
                <w:sz w:val="24"/>
                <w:szCs w:val="24"/>
                <w:lang w:val="en-US"/>
              </w:rPr>
              <w:t>(Minut, 2021)</w:t>
            </w:r>
            <w:r w:rsidRPr="007D5E31">
              <w:rPr>
                <w:rFonts w:cs="Times New Roman"/>
                <w:szCs w:val="24"/>
                <w:lang w:val="en-US"/>
              </w:rPr>
              <w:fldChar w:fldCharType="end"/>
            </w:r>
          </w:p>
        </w:tc>
      </w:tr>
      <w:tr w:rsidR="00881285" w:rsidRPr="00C862D7" w14:paraId="68D5492E" w14:textId="103F885D" w:rsidTr="007D5E31">
        <w:tc>
          <w:tcPr>
            <w:tcW w:w="2126" w:type="dxa"/>
            <w:vAlign w:val="center"/>
          </w:tcPr>
          <w:p w14:paraId="697797BF" w14:textId="53F1092D" w:rsidR="00086D4E" w:rsidRPr="007D5E31" w:rsidRDefault="00086D4E" w:rsidP="00B43289">
            <w:pPr>
              <w:ind w:firstLine="0"/>
              <w:jc w:val="left"/>
              <w:rPr>
                <w:rFonts w:cs="Times New Roman"/>
                <w:sz w:val="24"/>
                <w:szCs w:val="24"/>
                <w:lang w:val="en-US"/>
              </w:rPr>
            </w:pPr>
            <w:r w:rsidRPr="007D5E31">
              <w:rPr>
                <w:rFonts w:cs="Times New Roman"/>
                <w:sz w:val="24"/>
                <w:szCs w:val="24"/>
                <w:lang w:val="en-US"/>
              </w:rPr>
              <w:t>Daun jambu (</w:t>
            </w:r>
            <w:r w:rsidR="00752A55" w:rsidRPr="007D5E31">
              <w:rPr>
                <w:rFonts w:cs="Times New Roman"/>
                <w:sz w:val="24"/>
                <w:szCs w:val="24"/>
                <w:lang w:val="en-US"/>
              </w:rPr>
              <w:t>sehat</w:t>
            </w:r>
            <w:r w:rsidRPr="007D5E31">
              <w:rPr>
                <w:rFonts w:cs="Times New Roman"/>
                <w:sz w:val="24"/>
                <w:szCs w:val="24"/>
                <w:lang w:val="en-US"/>
              </w:rPr>
              <w:t>)</w:t>
            </w:r>
          </w:p>
        </w:tc>
        <w:tc>
          <w:tcPr>
            <w:tcW w:w="4111" w:type="dxa"/>
            <w:vAlign w:val="center"/>
          </w:tcPr>
          <w:p w14:paraId="2C0577E5" w14:textId="77777777" w:rsidR="00086D4E" w:rsidRPr="007D5E31" w:rsidRDefault="00086D4E" w:rsidP="00B43289">
            <w:pPr>
              <w:ind w:firstLine="0"/>
              <w:jc w:val="left"/>
              <w:rPr>
                <w:rFonts w:cs="Times New Roman"/>
                <w:sz w:val="24"/>
                <w:szCs w:val="24"/>
                <w:lang w:val="en-US"/>
              </w:rPr>
            </w:pPr>
            <w:r w:rsidRPr="007D5E31">
              <w:rPr>
                <w:rFonts w:cs="Times New Roman"/>
                <w:sz w:val="24"/>
                <w:szCs w:val="24"/>
                <w:lang w:val="en-US"/>
              </w:rPr>
              <w:t>Gambar daun jambu yang sehat</w:t>
            </w:r>
          </w:p>
        </w:tc>
        <w:tc>
          <w:tcPr>
            <w:tcW w:w="1666" w:type="dxa"/>
            <w:vMerge w:val="restart"/>
            <w:vAlign w:val="center"/>
          </w:tcPr>
          <w:p w14:paraId="1845F662" w14:textId="4AD70060" w:rsidR="00881285" w:rsidRPr="007D5E31" w:rsidRDefault="00881285" w:rsidP="00B43289">
            <w:pPr>
              <w:ind w:firstLine="0"/>
              <w:jc w:val="center"/>
              <w:rPr>
                <w:rFonts w:cs="Times New Roman"/>
                <w:sz w:val="24"/>
                <w:szCs w:val="24"/>
                <w:lang w:val="en-US"/>
              </w:rPr>
            </w:pPr>
            <w:r w:rsidRPr="007D5E31">
              <w:rPr>
                <w:rFonts w:cs="Times New Roman"/>
                <w:sz w:val="24"/>
                <w:szCs w:val="24"/>
                <w:lang w:val="en-US"/>
              </w:rPr>
              <w:t>https://www.kaggle.com/datasets/mhantor/guava-disease</w:t>
            </w:r>
          </w:p>
          <w:p w14:paraId="705F18BF" w14:textId="287EFB2A" w:rsidR="00086D4E" w:rsidRPr="007D5E31" w:rsidRDefault="00086D4E" w:rsidP="00B43289">
            <w:pPr>
              <w:ind w:firstLine="0"/>
              <w:jc w:val="center"/>
              <w:rPr>
                <w:rFonts w:cs="Times New Roman"/>
                <w:sz w:val="24"/>
                <w:szCs w:val="24"/>
                <w:lang w:val="en-US"/>
              </w:rPr>
            </w:pPr>
            <w:r w:rsidRPr="007D5E31">
              <w:rPr>
                <w:rFonts w:cs="Times New Roman"/>
                <w:szCs w:val="24"/>
                <w:lang w:val="en-US"/>
              </w:rPr>
              <w:lastRenderedPageBreak/>
              <w:fldChar w:fldCharType="begin" w:fldLock="1"/>
            </w:r>
            <w:r w:rsidR="00184B2D" w:rsidRPr="007D5E31">
              <w:rPr>
                <w:rFonts w:cs="Times New Roman"/>
                <w:sz w:val="24"/>
                <w:szCs w:val="24"/>
                <w:lang w:val="en-US"/>
              </w:rPr>
              <w:instrText>ADDIN CSL_CITATION {"citationItems":[{"id":"ITEM-1","itemData":{"URL":"https://www.kaggle.com/datasets/noamaanabdulazeem/guava-dataset","accessed":{"date-parts":[["2023","3","28"]]},"author":[{"dropping-particle":"","family":"Noamaan Abdul Azeem","given":"","non-dropping-particle":"","parse-names":false,"suffix":""}],"id":"ITEM-1","issued":{"date-parts":[["2022"]]},"title":"Guava Dataset | Kaggle","type":"webpage"},"uris":["http://www.mendeley.com/documents/?uuid=3dbd5a30-5f31-36d1-bc0b-48813c605fb7"]}],"mendeley":{"formattedCitation":"(Noamaan Abdul Azeem, 2022)","manualFormatting":"(Azeem, 2022)","plainTextFormattedCitation":"(Noamaan Abdul Azeem, 2022)","previouslyFormattedCitation":"(Noamaan Abdul Azeem, 2022)"},"properties":{"noteIndex":0},"schema":"https://github.com/citation-style-language/schema/raw/master/csl-citation.json"}</w:instrText>
            </w:r>
            <w:r w:rsidRPr="007D5E31">
              <w:rPr>
                <w:rFonts w:cs="Times New Roman"/>
                <w:szCs w:val="24"/>
                <w:lang w:val="en-US"/>
              </w:rPr>
              <w:fldChar w:fldCharType="separate"/>
            </w:r>
            <w:r w:rsidR="00EC12DB" w:rsidRPr="007D5E31">
              <w:rPr>
                <w:rFonts w:cs="Times New Roman"/>
                <w:noProof/>
                <w:sz w:val="24"/>
                <w:szCs w:val="24"/>
                <w:lang w:val="en-US"/>
              </w:rPr>
              <w:t>(Azeem, 2022)</w:t>
            </w:r>
            <w:r w:rsidRPr="007D5E31">
              <w:rPr>
                <w:rFonts w:cs="Times New Roman"/>
                <w:szCs w:val="24"/>
                <w:lang w:val="en-US"/>
              </w:rPr>
              <w:fldChar w:fldCharType="end"/>
            </w:r>
          </w:p>
        </w:tc>
      </w:tr>
      <w:tr w:rsidR="00881285" w:rsidRPr="00C862D7" w14:paraId="1CE1DBB2" w14:textId="0B4543BD" w:rsidTr="007D5E31">
        <w:tc>
          <w:tcPr>
            <w:tcW w:w="2126" w:type="dxa"/>
            <w:vAlign w:val="center"/>
          </w:tcPr>
          <w:p w14:paraId="5965645E" w14:textId="77777777" w:rsidR="00086D4E" w:rsidRPr="007D5E31" w:rsidRDefault="00086D4E" w:rsidP="00B43289">
            <w:pPr>
              <w:ind w:firstLine="0"/>
              <w:jc w:val="left"/>
              <w:rPr>
                <w:rFonts w:cs="Times New Roman"/>
                <w:i/>
                <w:iCs/>
                <w:sz w:val="24"/>
                <w:szCs w:val="24"/>
                <w:lang w:val="en-US"/>
              </w:rPr>
            </w:pPr>
            <w:r w:rsidRPr="007D5E31">
              <w:rPr>
                <w:rFonts w:cs="Times New Roman"/>
                <w:i/>
                <w:iCs/>
                <w:sz w:val="24"/>
                <w:szCs w:val="24"/>
                <w:lang w:val="en-US"/>
              </w:rPr>
              <w:t>Phytopthora</w:t>
            </w:r>
          </w:p>
        </w:tc>
        <w:tc>
          <w:tcPr>
            <w:tcW w:w="4111" w:type="dxa"/>
            <w:vAlign w:val="center"/>
          </w:tcPr>
          <w:p w14:paraId="21C85140" w14:textId="77777777" w:rsidR="00086D4E" w:rsidRPr="007D5E31" w:rsidRDefault="00086D4E" w:rsidP="00B43289">
            <w:pPr>
              <w:ind w:firstLine="0"/>
              <w:jc w:val="left"/>
              <w:rPr>
                <w:rFonts w:cs="Times New Roman"/>
                <w:sz w:val="24"/>
                <w:szCs w:val="24"/>
                <w:lang w:val="en-US"/>
              </w:rPr>
            </w:pPr>
            <w:r w:rsidRPr="007D5E31">
              <w:rPr>
                <w:rFonts w:cs="Times New Roman"/>
                <w:sz w:val="24"/>
                <w:szCs w:val="24"/>
                <w:lang w:val="en-US"/>
              </w:rPr>
              <w:t xml:space="preserve">Gambar penyakit </w:t>
            </w:r>
            <w:r w:rsidRPr="007D5E31">
              <w:rPr>
                <w:rFonts w:cs="Times New Roman"/>
                <w:i/>
                <w:iCs/>
                <w:sz w:val="24"/>
                <w:szCs w:val="24"/>
                <w:lang w:val="en-US"/>
              </w:rPr>
              <w:t>Phytopthora</w:t>
            </w:r>
            <w:r w:rsidRPr="007D5E31">
              <w:rPr>
                <w:rFonts w:cs="Times New Roman"/>
                <w:sz w:val="24"/>
                <w:szCs w:val="24"/>
                <w:lang w:val="en-US"/>
              </w:rPr>
              <w:t xml:space="preserve"> / busuk pada buah jambu</w:t>
            </w:r>
          </w:p>
        </w:tc>
        <w:tc>
          <w:tcPr>
            <w:tcW w:w="1666" w:type="dxa"/>
            <w:vMerge/>
          </w:tcPr>
          <w:p w14:paraId="7B444FF2" w14:textId="77777777" w:rsidR="00086D4E" w:rsidRPr="00C862D7" w:rsidRDefault="00086D4E" w:rsidP="00B43289">
            <w:pPr>
              <w:ind w:firstLine="0"/>
              <w:jc w:val="left"/>
              <w:rPr>
                <w:rFonts w:cs="Times New Roman"/>
                <w:lang w:val="en-US"/>
              </w:rPr>
            </w:pPr>
          </w:p>
        </w:tc>
      </w:tr>
      <w:tr w:rsidR="00881285" w:rsidRPr="00C862D7" w14:paraId="13838390" w14:textId="06BBF027" w:rsidTr="007D5E31">
        <w:trPr>
          <w:trHeight w:val="223"/>
        </w:trPr>
        <w:tc>
          <w:tcPr>
            <w:tcW w:w="2126" w:type="dxa"/>
            <w:vAlign w:val="center"/>
          </w:tcPr>
          <w:p w14:paraId="1FB5EE2B" w14:textId="77777777" w:rsidR="00086D4E" w:rsidRPr="007D5E31" w:rsidRDefault="00086D4E" w:rsidP="00B43289">
            <w:pPr>
              <w:ind w:firstLine="0"/>
              <w:jc w:val="left"/>
              <w:rPr>
                <w:rFonts w:cs="Times New Roman"/>
                <w:i/>
                <w:iCs/>
                <w:sz w:val="24"/>
                <w:szCs w:val="24"/>
                <w:lang w:val="en-US"/>
              </w:rPr>
            </w:pPr>
            <w:r w:rsidRPr="007D5E31">
              <w:rPr>
                <w:rFonts w:cs="Times New Roman"/>
                <w:i/>
                <w:iCs/>
                <w:sz w:val="24"/>
                <w:szCs w:val="24"/>
                <w:lang w:val="en-US"/>
              </w:rPr>
              <w:t>Red rust</w:t>
            </w:r>
          </w:p>
        </w:tc>
        <w:tc>
          <w:tcPr>
            <w:tcW w:w="4111" w:type="dxa"/>
            <w:vAlign w:val="center"/>
          </w:tcPr>
          <w:p w14:paraId="217EAB6F" w14:textId="77777777" w:rsidR="00086D4E" w:rsidRPr="007D5E31" w:rsidRDefault="00086D4E" w:rsidP="00B43289">
            <w:pPr>
              <w:ind w:firstLine="0"/>
              <w:jc w:val="left"/>
              <w:rPr>
                <w:rFonts w:cs="Times New Roman"/>
                <w:sz w:val="24"/>
                <w:szCs w:val="24"/>
                <w:lang w:val="en-US"/>
              </w:rPr>
            </w:pPr>
            <w:r w:rsidRPr="007D5E31">
              <w:rPr>
                <w:rFonts w:cs="Times New Roman"/>
                <w:sz w:val="24"/>
                <w:szCs w:val="24"/>
                <w:lang w:val="en-US"/>
              </w:rPr>
              <w:t xml:space="preserve">Gambar penyakit </w:t>
            </w:r>
            <w:r w:rsidRPr="007D5E31">
              <w:rPr>
                <w:rFonts w:cs="Times New Roman"/>
                <w:i/>
                <w:iCs/>
                <w:sz w:val="24"/>
                <w:szCs w:val="24"/>
                <w:lang w:val="en-US"/>
              </w:rPr>
              <w:t xml:space="preserve">red rust </w:t>
            </w:r>
            <w:r w:rsidRPr="007D5E31">
              <w:rPr>
                <w:rFonts w:cs="Times New Roman"/>
                <w:sz w:val="24"/>
                <w:szCs w:val="24"/>
                <w:lang w:val="en-US"/>
              </w:rPr>
              <w:t xml:space="preserve">/ karat merah </w:t>
            </w:r>
            <w:r w:rsidRPr="007D5E31">
              <w:rPr>
                <w:rFonts w:cs="Times New Roman"/>
                <w:sz w:val="24"/>
                <w:szCs w:val="24"/>
                <w:lang w:val="en-US"/>
              </w:rPr>
              <w:lastRenderedPageBreak/>
              <w:t>pada daun jambu</w:t>
            </w:r>
          </w:p>
        </w:tc>
        <w:tc>
          <w:tcPr>
            <w:tcW w:w="1666" w:type="dxa"/>
            <w:vMerge/>
          </w:tcPr>
          <w:p w14:paraId="72F8B7BF" w14:textId="77777777" w:rsidR="00086D4E" w:rsidRPr="00C862D7" w:rsidRDefault="00086D4E" w:rsidP="00B43289">
            <w:pPr>
              <w:ind w:firstLine="0"/>
              <w:jc w:val="left"/>
              <w:rPr>
                <w:rFonts w:cs="Times New Roman"/>
                <w:lang w:val="en-US"/>
              </w:rPr>
            </w:pPr>
          </w:p>
        </w:tc>
      </w:tr>
      <w:tr w:rsidR="00881285" w:rsidRPr="00C862D7" w14:paraId="55AF638C" w14:textId="4AAE0156" w:rsidTr="007D5E31">
        <w:trPr>
          <w:trHeight w:val="447"/>
        </w:trPr>
        <w:tc>
          <w:tcPr>
            <w:tcW w:w="2126" w:type="dxa"/>
            <w:vAlign w:val="center"/>
          </w:tcPr>
          <w:p w14:paraId="375AF4AB" w14:textId="77777777" w:rsidR="00086D4E" w:rsidRPr="007D5E31" w:rsidRDefault="00086D4E" w:rsidP="00B43289">
            <w:pPr>
              <w:ind w:firstLine="0"/>
              <w:jc w:val="left"/>
              <w:rPr>
                <w:rFonts w:cs="Times New Roman"/>
                <w:i/>
                <w:iCs/>
                <w:sz w:val="24"/>
                <w:szCs w:val="24"/>
                <w:lang w:val="en-US"/>
              </w:rPr>
            </w:pPr>
            <w:r w:rsidRPr="007D5E31">
              <w:rPr>
                <w:rFonts w:cs="Times New Roman"/>
                <w:i/>
                <w:iCs/>
                <w:sz w:val="24"/>
                <w:szCs w:val="24"/>
                <w:lang w:val="en-US"/>
              </w:rPr>
              <w:t>Scab</w:t>
            </w:r>
          </w:p>
        </w:tc>
        <w:tc>
          <w:tcPr>
            <w:tcW w:w="4111" w:type="dxa"/>
            <w:vAlign w:val="center"/>
          </w:tcPr>
          <w:p w14:paraId="3769174B" w14:textId="77777777" w:rsidR="00086D4E" w:rsidRPr="007D5E31" w:rsidRDefault="00086D4E" w:rsidP="00B43289">
            <w:pPr>
              <w:ind w:firstLine="0"/>
              <w:jc w:val="left"/>
              <w:rPr>
                <w:rFonts w:cs="Times New Roman"/>
                <w:sz w:val="24"/>
                <w:szCs w:val="24"/>
                <w:lang w:val="en-US"/>
              </w:rPr>
            </w:pPr>
            <w:r w:rsidRPr="007D5E31">
              <w:rPr>
                <w:rFonts w:cs="Times New Roman"/>
                <w:sz w:val="24"/>
                <w:szCs w:val="24"/>
                <w:lang w:val="en-US"/>
              </w:rPr>
              <w:t xml:space="preserve">Gambar penyakit </w:t>
            </w:r>
            <w:r w:rsidRPr="007D5E31">
              <w:rPr>
                <w:rFonts w:cs="Times New Roman"/>
                <w:i/>
                <w:iCs/>
                <w:sz w:val="24"/>
                <w:szCs w:val="24"/>
                <w:lang w:val="en-US"/>
              </w:rPr>
              <w:t xml:space="preserve">scab </w:t>
            </w:r>
            <w:r w:rsidRPr="007D5E31">
              <w:rPr>
                <w:rFonts w:cs="Times New Roman"/>
                <w:sz w:val="24"/>
                <w:szCs w:val="24"/>
                <w:lang w:val="en-US"/>
              </w:rPr>
              <w:t>/</w:t>
            </w:r>
            <w:r w:rsidRPr="007D5E31">
              <w:rPr>
                <w:rFonts w:cs="Times New Roman"/>
                <w:i/>
                <w:iCs/>
                <w:sz w:val="24"/>
                <w:szCs w:val="24"/>
                <w:lang w:val="en-US"/>
              </w:rPr>
              <w:t xml:space="preserve"> </w:t>
            </w:r>
            <w:r w:rsidRPr="007D5E31">
              <w:rPr>
                <w:rFonts w:cs="Times New Roman"/>
                <w:sz w:val="24"/>
                <w:szCs w:val="24"/>
                <w:lang w:val="en-US"/>
              </w:rPr>
              <w:t>kudis pada buah jambu</w:t>
            </w:r>
          </w:p>
        </w:tc>
        <w:tc>
          <w:tcPr>
            <w:tcW w:w="1666" w:type="dxa"/>
            <w:vMerge/>
          </w:tcPr>
          <w:p w14:paraId="10763043" w14:textId="77777777" w:rsidR="00086D4E" w:rsidRPr="00C862D7" w:rsidRDefault="00086D4E" w:rsidP="00B43289">
            <w:pPr>
              <w:ind w:firstLine="0"/>
              <w:jc w:val="left"/>
              <w:rPr>
                <w:rFonts w:cs="Times New Roman"/>
                <w:lang w:val="en-US"/>
              </w:rPr>
            </w:pPr>
          </w:p>
        </w:tc>
      </w:tr>
      <w:tr w:rsidR="00881285" w:rsidRPr="00C862D7" w14:paraId="2408DEB2" w14:textId="21264306" w:rsidTr="007D5E31">
        <w:tc>
          <w:tcPr>
            <w:tcW w:w="2126" w:type="dxa"/>
            <w:vAlign w:val="center"/>
          </w:tcPr>
          <w:p w14:paraId="448AE0C1" w14:textId="788795D1" w:rsidR="00086D4E" w:rsidRPr="007D5E31" w:rsidRDefault="00086D4E" w:rsidP="00B43289">
            <w:pPr>
              <w:ind w:firstLine="0"/>
              <w:jc w:val="left"/>
              <w:rPr>
                <w:rFonts w:cs="Times New Roman"/>
                <w:i/>
                <w:iCs/>
                <w:sz w:val="24"/>
                <w:szCs w:val="24"/>
                <w:lang w:val="en-US"/>
              </w:rPr>
            </w:pPr>
            <w:r w:rsidRPr="007D5E31">
              <w:rPr>
                <w:rFonts w:cs="Times New Roman"/>
                <w:i/>
                <w:iCs/>
                <w:sz w:val="24"/>
                <w:szCs w:val="24"/>
                <w:lang w:val="en-US"/>
              </w:rPr>
              <w:t>Styl</w:t>
            </w:r>
            <w:r w:rsidR="004F7CB6" w:rsidRPr="007D5E31">
              <w:rPr>
                <w:rFonts w:cs="Times New Roman"/>
                <w:i/>
                <w:iCs/>
                <w:sz w:val="24"/>
                <w:szCs w:val="24"/>
                <w:lang w:val="en-US"/>
              </w:rPr>
              <w:t>a</w:t>
            </w:r>
            <w:r w:rsidRPr="007D5E31">
              <w:rPr>
                <w:rFonts w:cs="Times New Roman"/>
                <w:i/>
                <w:iCs/>
                <w:sz w:val="24"/>
                <w:szCs w:val="24"/>
                <w:lang w:val="en-US"/>
              </w:rPr>
              <w:t xml:space="preserve">r </w:t>
            </w:r>
            <w:r w:rsidR="004F7CB6" w:rsidRPr="007D5E31">
              <w:rPr>
                <w:rFonts w:cs="Times New Roman"/>
                <w:i/>
                <w:iCs/>
                <w:sz w:val="24"/>
                <w:szCs w:val="24"/>
                <w:lang w:val="en-US"/>
              </w:rPr>
              <w:t>e</w:t>
            </w:r>
            <w:r w:rsidRPr="007D5E31">
              <w:rPr>
                <w:rFonts w:cs="Times New Roman"/>
                <w:i/>
                <w:iCs/>
                <w:sz w:val="24"/>
                <w:szCs w:val="24"/>
                <w:lang w:val="en-US"/>
              </w:rPr>
              <w:t>nd rot</w:t>
            </w:r>
          </w:p>
        </w:tc>
        <w:tc>
          <w:tcPr>
            <w:tcW w:w="4111" w:type="dxa"/>
            <w:vAlign w:val="center"/>
          </w:tcPr>
          <w:p w14:paraId="1EDD1F5C" w14:textId="4ACB7B4C" w:rsidR="00086D4E" w:rsidRPr="007D5E31" w:rsidRDefault="00086D4E" w:rsidP="00B43289">
            <w:pPr>
              <w:ind w:firstLine="0"/>
              <w:jc w:val="left"/>
              <w:rPr>
                <w:rFonts w:cs="Times New Roman"/>
                <w:sz w:val="24"/>
                <w:szCs w:val="24"/>
                <w:lang w:val="en-US"/>
              </w:rPr>
            </w:pPr>
            <w:r w:rsidRPr="007D5E31">
              <w:rPr>
                <w:rFonts w:cs="Times New Roman"/>
                <w:sz w:val="24"/>
                <w:szCs w:val="24"/>
                <w:lang w:val="en-US"/>
              </w:rPr>
              <w:t xml:space="preserve">Gambar penyakit </w:t>
            </w:r>
            <w:r w:rsidRPr="007D5E31">
              <w:rPr>
                <w:rFonts w:cs="Times New Roman"/>
                <w:i/>
                <w:iCs/>
                <w:sz w:val="24"/>
                <w:szCs w:val="24"/>
                <w:lang w:val="en-US"/>
              </w:rPr>
              <w:t>styl</w:t>
            </w:r>
            <w:r w:rsidR="004F7CB6" w:rsidRPr="007D5E31">
              <w:rPr>
                <w:rFonts w:cs="Times New Roman"/>
                <w:i/>
                <w:iCs/>
                <w:sz w:val="24"/>
                <w:szCs w:val="24"/>
                <w:lang w:val="en-US"/>
              </w:rPr>
              <w:t>a</w:t>
            </w:r>
            <w:r w:rsidRPr="007D5E31">
              <w:rPr>
                <w:rFonts w:cs="Times New Roman"/>
                <w:i/>
                <w:iCs/>
                <w:sz w:val="24"/>
                <w:szCs w:val="24"/>
                <w:lang w:val="en-US"/>
              </w:rPr>
              <w:t xml:space="preserve">r </w:t>
            </w:r>
            <w:r w:rsidR="004F7CB6" w:rsidRPr="007D5E31">
              <w:rPr>
                <w:rFonts w:cs="Times New Roman"/>
                <w:i/>
                <w:iCs/>
                <w:sz w:val="24"/>
                <w:szCs w:val="24"/>
                <w:lang w:val="en-US"/>
              </w:rPr>
              <w:t>e</w:t>
            </w:r>
            <w:r w:rsidRPr="007D5E31">
              <w:rPr>
                <w:rFonts w:cs="Times New Roman"/>
                <w:i/>
                <w:iCs/>
                <w:sz w:val="24"/>
                <w:szCs w:val="24"/>
                <w:lang w:val="en-US"/>
              </w:rPr>
              <w:t xml:space="preserve">nd rot </w:t>
            </w:r>
            <w:r w:rsidRPr="007D5E31">
              <w:rPr>
                <w:rFonts w:cs="Times New Roman"/>
                <w:sz w:val="24"/>
                <w:szCs w:val="24"/>
                <w:lang w:val="en-US"/>
              </w:rPr>
              <w:t>/</w:t>
            </w:r>
            <w:r w:rsidRPr="007D5E31">
              <w:rPr>
                <w:rFonts w:cs="Times New Roman"/>
                <w:i/>
                <w:iCs/>
                <w:sz w:val="24"/>
                <w:szCs w:val="24"/>
                <w:lang w:val="en-US"/>
              </w:rPr>
              <w:t xml:space="preserve"> </w:t>
            </w:r>
            <w:r w:rsidRPr="007D5E31">
              <w:rPr>
                <w:rFonts w:cs="Times New Roman"/>
                <w:sz w:val="24"/>
                <w:szCs w:val="24"/>
                <w:lang w:val="en-US"/>
              </w:rPr>
              <w:t>busuk pangkal buah pada buah jambu</w:t>
            </w:r>
          </w:p>
        </w:tc>
        <w:tc>
          <w:tcPr>
            <w:tcW w:w="1666" w:type="dxa"/>
            <w:vMerge/>
          </w:tcPr>
          <w:p w14:paraId="53E5F7FF" w14:textId="77777777" w:rsidR="00086D4E" w:rsidRPr="007D5E31" w:rsidRDefault="00086D4E" w:rsidP="00B43289">
            <w:pPr>
              <w:ind w:firstLine="0"/>
              <w:jc w:val="left"/>
              <w:rPr>
                <w:rFonts w:cs="Times New Roman"/>
                <w:sz w:val="24"/>
                <w:szCs w:val="24"/>
                <w:lang w:val="en-US"/>
              </w:rPr>
            </w:pPr>
          </w:p>
        </w:tc>
      </w:tr>
      <w:tr w:rsidR="00C71212" w:rsidRPr="00C862D7" w14:paraId="55E2D1C0" w14:textId="77777777" w:rsidTr="007D5E31">
        <w:trPr>
          <w:trHeight w:val="1975"/>
        </w:trPr>
        <w:tc>
          <w:tcPr>
            <w:tcW w:w="2126" w:type="dxa"/>
            <w:vAlign w:val="center"/>
          </w:tcPr>
          <w:p w14:paraId="1487C950" w14:textId="22EB5416" w:rsidR="00C71212" w:rsidRPr="007D5E31" w:rsidRDefault="00C71212" w:rsidP="00B43289">
            <w:pPr>
              <w:ind w:firstLine="0"/>
              <w:jc w:val="left"/>
              <w:rPr>
                <w:rFonts w:cs="Times New Roman"/>
                <w:sz w:val="24"/>
                <w:szCs w:val="24"/>
                <w:lang w:val="en-US"/>
              </w:rPr>
            </w:pPr>
            <w:r w:rsidRPr="007D5E31">
              <w:rPr>
                <w:rFonts w:cs="Times New Roman"/>
                <w:i/>
                <w:iCs/>
                <w:sz w:val="24"/>
                <w:szCs w:val="24"/>
                <w:lang w:val="en-US"/>
              </w:rPr>
              <w:t>Dot</w:t>
            </w:r>
          </w:p>
        </w:tc>
        <w:tc>
          <w:tcPr>
            <w:tcW w:w="4111" w:type="dxa"/>
            <w:vAlign w:val="center"/>
          </w:tcPr>
          <w:p w14:paraId="3842CBCB" w14:textId="5B668CAB" w:rsidR="00C71212" w:rsidRPr="007D5E31" w:rsidRDefault="00C71212" w:rsidP="00B43289">
            <w:pPr>
              <w:ind w:firstLine="0"/>
              <w:jc w:val="left"/>
              <w:rPr>
                <w:rFonts w:cs="Times New Roman"/>
                <w:sz w:val="24"/>
                <w:szCs w:val="24"/>
                <w:lang w:val="en-US"/>
              </w:rPr>
            </w:pPr>
            <w:r w:rsidRPr="007D5E31">
              <w:rPr>
                <w:rFonts w:cs="Times New Roman"/>
                <w:sz w:val="24"/>
                <w:szCs w:val="24"/>
                <w:lang w:val="en-US"/>
              </w:rPr>
              <w:t xml:space="preserve">Gambar penyakit </w:t>
            </w:r>
            <w:r w:rsidRPr="007D5E31">
              <w:rPr>
                <w:rFonts w:cs="Times New Roman"/>
                <w:i/>
                <w:iCs/>
                <w:sz w:val="24"/>
                <w:szCs w:val="24"/>
                <w:lang w:val="en-US"/>
              </w:rPr>
              <w:t xml:space="preserve">dot </w:t>
            </w:r>
            <w:r w:rsidRPr="007D5E31">
              <w:rPr>
                <w:rFonts w:cs="Times New Roman"/>
                <w:sz w:val="24"/>
                <w:szCs w:val="24"/>
                <w:lang w:val="en-US"/>
              </w:rPr>
              <w:t xml:space="preserve">/ daun jambu berlubang </w:t>
            </w:r>
          </w:p>
        </w:tc>
        <w:tc>
          <w:tcPr>
            <w:tcW w:w="1666" w:type="dxa"/>
          </w:tcPr>
          <w:p w14:paraId="4F80B705" w14:textId="795BF502" w:rsidR="00C71212" w:rsidRPr="007D5E31" w:rsidRDefault="003D6838" w:rsidP="00452DF3">
            <w:pPr>
              <w:ind w:firstLine="0"/>
              <w:jc w:val="center"/>
              <w:rPr>
                <w:rFonts w:cs="Times New Roman"/>
                <w:color w:val="000000" w:themeColor="text1"/>
                <w:sz w:val="24"/>
                <w:szCs w:val="24"/>
                <w:lang w:val="en-US"/>
              </w:rPr>
            </w:pPr>
            <w:hyperlink r:id="rId43" w:history="1">
              <w:r w:rsidR="00452DF3" w:rsidRPr="007D5E31">
                <w:rPr>
                  <w:rStyle w:val="Hyperlink"/>
                  <w:rFonts w:cs="Times New Roman"/>
                  <w:color w:val="000000" w:themeColor="text1"/>
                  <w:sz w:val="24"/>
                  <w:szCs w:val="24"/>
                  <w:u w:val="none"/>
                  <w:lang w:val="en-US"/>
                </w:rPr>
                <w:t>https://www.kaggle.com/datasets/omkarmanohardalvi/guava-disease-dataset-4-types</w:t>
              </w:r>
            </w:hyperlink>
          </w:p>
          <w:p w14:paraId="7590FA64" w14:textId="21EB3192" w:rsidR="00452DF3" w:rsidRPr="007D5E31" w:rsidRDefault="00D4127A" w:rsidP="00452DF3">
            <w:pPr>
              <w:ind w:firstLine="0"/>
              <w:jc w:val="center"/>
              <w:rPr>
                <w:rFonts w:cs="Times New Roman"/>
                <w:color w:val="000000" w:themeColor="text1"/>
                <w:sz w:val="24"/>
                <w:szCs w:val="24"/>
                <w:lang w:val="en-US"/>
              </w:rPr>
            </w:pPr>
            <w:r w:rsidRPr="007D5E31">
              <w:rPr>
                <w:rFonts w:cs="Times New Roman"/>
                <w:color w:val="000000" w:themeColor="text1"/>
                <w:szCs w:val="24"/>
                <w:lang w:val="en-US"/>
              </w:rPr>
              <w:fldChar w:fldCharType="begin" w:fldLock="1"/>
            </w:r>
            <w:r w:rsidR="00184B2D" w:rsidRPr="007D5E31">
              <w:rPr>
                <w:rFonts w:cs="Times New Roman"/>
                <w:color w:val="000000" w:themeColor="text1"/>
                <w:sz w:val="24"/>
                <w:szCs w:val="24"/>
                <w:lang w:val="en-US"/>
              </w:rPr>
              <w:instrText>ADDIN CSL_CITATION {"citationItems":[{"id":"ITEM-1","itemData":{"URL":"https://www.kaggle.com/datasets/omkarmanohardalvi/guava-disease-dataset-4-types","accessed":{"date-parts":[["2023","5","25"]]},"author":[{"dropping-particle":"","family":"Omkar Manohar Dalvi","given":"","non-dropping-particle":"","parse-names":false,"suffix":""}],"id":"ITEM-1","issued":{"date-parts":[["0"]]},"title":"Guava Disease Dataset (4 types) | Kaggle","type":"webpage"},"uris":["http://www.mendeley.com/documents/?uuid=50edc359-1abc-37a9-9033-33319c689909"]}],"mendeley":{"formattedCitation":"(Omkar Manohar Dalvi, n.d.)","manualFormatting":"(Dalvi, 2022)","plainTextFormattedCitation":"(Omkar Manohar Dalvi, n.d.)","previouslyFormattedCitation":"(Omkar Manohar Dalvi, n.d.)"},"properties":{"noteIndex":0},"schema":"https://github.com/citation-style-language/schema/raw/master/csl-citation.json"}</w:instrText>
            </w:r>
            <w:r w:rsidRPr="007D5E31">
              <w:rPr>
                <w:rFonts w:cs="Times New Roman"/>
                <w:color w:val="000000" w:themeColor="text1"/>
                <w:szCs w:val="24"/>
                <w:lang w:val="en-US"/>
              </w:rPr>
              <w:fldChar w:fldCharType="separate"/>
            </w:r>
            <w:r w:rsidR="00EC12DB" w:rsidRPr="007D5E31">
              <w:rPr>
                <w:rFonts w:cs="Times New Roman"/>
                <w:noProof/>
                <w:color w:val="000000" w:themeColor="text1"/>
                <w:sz w:val="24"/>
                <w:szCs w:val="24"/>
                <w:lang w:val="en-US"/>
              </w:rPr>
              <w:t xml:space="preserve">(Dalvi, </w:t>
            </w:r>
            <w:r w:rsidR="007B6EA9" w:rsidRPr="007D5E31">
              <w:rPr>
                <w:rFonts w:cs="Times New Roman"/>
                <w:noProof/>
                <w:color w:val="000000" w:themeColor="text1"/>
                <w:sz w:val="24"/>
                <w:szCs w:val="24"/>
                <w:lang w:val="en-US"/>
              </w:rPr>
              <w:t>2022</w:t>
            </w:r>
            <w:r w:rsidR="00EC12DB" w:rsidRPr="007D5E31">
              <w:rPr>
                <w:rFonts w:cs="Times New Roman"/>
                <w:noProof/>
                <w:color w:val="000000" w:themeColor="text1"/>
                <w:sz w:val="24"/>
                <w:szCs w:val="24"/>
                <w:lang w:val="en-US"/>
              </w:rPr>
              <w:t>)</w:t>
            </w:r>
            <w:r w:rsidRPr="007D5E31">
              <w:rPr>
                <w:rFonts w:cs="Times New Roman"/>
                <w:color w:val="000000" w:themeColor="text1"/>
                <w:szCs w:val="24"/>
                <w:lang w:val="en-US"/>
              </w:rPr>
              <w:fldChar w:fldCharType="end"/>
            </w:r>
          </w:p>
        </w:tc>
      </w:tr>
    </w:tbl>
    <w:p w14:paraId="395709B5" w14:textId="77777777" w:rsidR="00EE13A2" w:rsidRPr="007D5E31" w:rsidRDefault="00EE13A2" w:rsidP="007D5E31">
      <w:pPr>
        <w:spacing w:after="0"/>
        <w:ind w:firstLine="0"/>
        <w:rPr>
          <w:rFonts w:cs="Times New Roman"/>
          <w:szCs w:val="24"/>
          <w:lang w:val="en-US"/>
        </w:rPr>
      </w:pPr>
      <w:bookmarkStart w:id="97" w:name="_Toc130992566"/>
    </w:p>
    <w:p w14:paraId="4C060786" w14:textId="170F19A2" w:rsidR="00D26DE4" w:rsidRPr="00C862D7" w:rsidRDefault="00481D48">
      <w:pPr>
        <w:pStyle w:val="Heading2"/>
        <w:numPr>
          <w:ilvl w:val="1"/>
          <w:numId w:val="20"/>
        </w:numPr>
        <w:ind w:left="426" w:hanging="426"/>
        <w:rPr>
          <w:rFonts w:cs="Times New Roman"/>
          <w:i/>
          <w:lang w:val="en-US"/>
        </w:rPr>
      </w:pPr>
      <w:bookmarkStart w:id="98" w:name="_Toc138684990"/>
      <w:r w:rsidRPr="00C862D7">
        <w:rPr>
          <w:rFonts w:cs="Times New Roman"/>
          <w:i/>
          <w:lang w:val="en-US"/>
        </w:rPr>
        <w:t>Data Preparation</w:t>
      </w:r>
      <w:bookmarkEnd w:id="97"/>
      <w:bookmarkEnd w:id="98"/>
    </w:p>
    <w:p w14:paraId="34A85F22" w14:textId="438D5579" w:rsidR="00D55309" w:rsidRPr="00C862D7" w:rsidRDefault="00A50087" w:rsidP="0089525C">
      <w:pPr>
        <w:pStyle w:val="ListParagraph"/>
        <w:spacing w:after="0"/>
        <w:ind w:left="0"/>
        <w:rPr>
          <w:rFonts w:cs="Times New Roman"/>
          <w:i/>
          <w:iCs/>
          <w:lang w:val="en-US"/>
        </w:rPr>
      </w:pPr>
      <w:r w:rsidRPr="00C862D7">
        <w:rPr>
          <w:rFonts w:cs="Times New Roman"/>
          <w:lang w:val="en-US"/>
        </w:rPr>
        <w:t>Sebelum</w:t>
      </w:r>
      <w:r w:rsidR="00E00845" w:rsidRPr="00C862D7">
        <w:rPr>
          <w:rFonts w:cs="Times New Roman"/>
          <w:lang w:val="en-US"/>
        </w:rPr>
        <w:t xml:space="preserve"> </w:t>
      </w:r>
      <w:r w:rsidR="003A29C7" w:rsidRPr="00C862D7">
        <w:rPr>
          <w:rFonts w:cs="Times New Roman"/>
          <w:lang w:val="en-US"/>
        </w:rPr>
        <w:t xml:space="preserve">dilakukan </w:t>
      </w:r>
      <w:r w:rsidR="003A29C7" w:rsidRPr="00C862D7">
        <w:rPr>
          <w:rFonts w:cs="Times New Roman"/>
          <w:i/>
          <w:iCs/>
          <w:lang w:val="en-US"/>
        </w:rPr>
        <w:t>training</w:t>
      </w:r>
      <w:r w:rsidR="003A29C7" w:rsidRPr="00C862D7">
        <w:rPr>
          <w:rFonts w:cs="Times New Roman"/>
          <w:lang w:val="en-US"/>
        </w:rPr>
        <w:t xml:space="preserve"> model </w:t>
      </w:r>
      <w:r w:rsidR="003A29C7" w:rsidRPr="00C862D7">
        <w:rPr>
          <w:rFonts w:cs="Times New Roman"/>
          <w:i/>
          <w:iCs/>
          <w:lang w:val="en-US"/>
        </w:rPr>
        <w:t>dataset</w:t>
      </w:r>
      <w:r w:rsidR="003A29C7" w:rsidRPr="00C862D7">
        <w:rPr>
          <w:rFonts w:cs="Times New Roman"/>
          <w:lang w:val="en-US"/>
        </w:rPr>
        <w:t xml:space="preserve"> perlu</w:t>
      </w:r>
      <w:r w:rsidRPr="00C862D7">
        <w:rPr>
          <w:rFonts w:cs="Times New Roman"/>
          <w:lang w:val="en-US"/>
        </w:rPr>
        <w:t xml:space="preserve"> untuk dilakukan </w:t>
      </w:r>
      <w:r w:rsidR="00E00845" w:rsidRPr="00C862D7">
        <w:rPr>
          <w:rFonts w:cs="Times New Roman"/>
          <w:i/>
          <w:iCs/>
          <w:lang w:val="en-US"/>
        </w:rPr>
        <w:t>data augmentation</w:t>
      </w:r>
      <w:r w:rsidR="003A29C7" w:rsidRPr="00C862D7">
        <w:rPr>
          <w:rFonts w:cs="Times New Roman"/>
          <w:lang w:val="en-US"/>
        </w:rPr>
        <w:t xml:space="preserve">, </w:t>
      </w:r>
      <w:r w:rsidR="00A90136" w:rsidRPr="00C862D7">
        <w:rPr>
          <w:rFonts w:cs="Times New Roman"/>
          <w:lang w:val="en-US"/>
        </w:rPr>
        <w:t>menurut D.</w:t>
      </w:r>
      <w:r w:rsidR="00D55309" w:rsidRPr="00C862D7">
        <w:rPr>
          <w:rFonts w:cs="Times New Roman"/>
          <w:lang w:val="en-US"/>
        </w:rPr>
        <w:t xml:space="preserve"> </w:t>
      </w:r>
      <w:r w:rsidR="00A90136" w:rsidRPr="00C862D7">
        <w:rPr>
          <w:rFonts w:cs="Times New Roman"/>
          <w:lang w:val="en-US"/>
        </w:rPr>
        <w:t>Seita</w:t>
      </w:r>
      <w:r w:rsidR="00D55309" w:rsidRPr="00C862D7">
        <w:rPr>
          <w:rFonts w:cs="Times New Roman"/>
          <w:lang w:val="en-US"/>
        </w:rPr>
        <w:t xml:space="preserve"> </w:t>
      </w:r>
      <w:r w:rsidR="00D55309" w:rsidRPr="00C862D7">
        <w:rPr>
          <w:rFonts w:cs="Times New Roman"/>
          <w:lang w:val="en-US"/>
        </w:rPr>
        <w:fldChar w:fldCharType="begin" w:fldLock="1"/>
      </w:r>
      <w:r w:rsidR="00184B2D" w:rsidRPr="00C862D7">
        <w:rPr>
          <w:rFonts w:cs="Times New Roman"/>
          <w:lang w:val="en-US"/>
        </w:rPr>
        <w:instrText>ADDIN CSL_CITATION {"citationItems":[{"id":"ITEM-1","itemData":{"DOI":"10.28932/jutisi.v6i2.2688","ISSN":"2443-2210","abstract":"Deep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author":[{"dropping-particle":"","family":"Sanjaya","given":"Joseph","non-dropping-particle":"","parse-names":false,"suffix":""},{"dropping-particle":"","family":"Ayub","given":"Mewati","non-dropping-particle":"","parse-names":false,"suffix":""}],"container-title":"Jurnal Teknik Informatika dan Sistem Informasi","id":"ITEM-1","issue":"2","issued":{"date-parts":[["2020"]]},"page":"311-323","title":"Augmentasi Data Pengenalan Citra Mobil Menggunakan Pendekatan Random Crop, Rotate, dan Mixup","type":"article-journal","volume":"6"},"uris":["http://www.mendeley.com/documents/?uuid=3c262bb3-f71d-49c3-8431-152ce78569c8"]}],"mendeley":{"formattedCitation":"(Sanjaya &amp; Ayub, 2020)","manualFormatting":"(dalam Sanjaya &amp; Ayub, 2020)","plainTextFormattedCitation":"(Sanjaya &amp; Ayub, 2020)","previouslyFormattedCitation":"(Sanjaya &amp; Ayub, 2020)"},"properties":{"noteIndex":0},"schema":"https://github.com/citation-style-language/schema/raw/master/csl-citation.json"}</w:instrText>
      </w:r>
      <w:r w:rsidR="00D55309" w:rsidRPr="00C862D7">
        <w:rPr>
          <w:rFonts w:cs="Times New Roman"/>
          <w:lang w:val="en-US"/>
        </w:rPr>
        <w:fldChar w:fldCharType="separate"/>
      </w:r>
      <w:r w:rsidR="00D55309" w:rsidRPr="00C862D7">
        <w:rPr>
          <w:rFonts w:cs="Times New Roman"/>
          <w:noProof/>
          <w:lang w:val="en-US"/>
        </w:rPr>
        <w:t>(dalam Sanjaya &amp; Ayub, 2020)</w:t>
      </w:r>
      <w:r w:rsidR="00D55309" w:rsidRPr="00C862D7">
        <w:rPr>
          <w:rFonts w:cs="Times New Roman"/>
          <w:lang w:val="en-US"/>
        </w:rPr>
        <w:fldChar w:fldCharType="end"/>
      </w:r>
      <w:r w:rsidR="00A90136" w:rsidRPr="00C862D7">
        <w:rPr>
          <w:rFonts w:cs="Times New Roman"/>
          <w:lang w:val="en-US"/>
        </w:rPr>
        <w:t xml:space="preserve"> Augmentasi data adalah strategi yang memungkinkan praktisi untuk secara signifikan meningkatkan keragaman data yang tersedia untuk model pelatihan, tanpa benar-benar mengumpulkan data baru. Teknik augmentasi data seperti </w:t>
      </w:r>
      <w:r w:rsidR="00A90136" w:rsidRPr="00C862D7">
        <w:rPr>
          <w:rFonts w:cs="Times New Roman"/>
          <w:i/>
          <w:iCs/>
          <w:lang w:val="en-US"/>
        </w:rPr>
        <w:t>cropping, padding, dan flipping horizontal</w:t>
      </w:r>
      <w:r w:rsidR="00741F0E" w:rsidRPr="00C862D7">
        <w:rPr>
          <w:rFonts w:cs="Times New Roman"/>
          <w:i/>
          <w:iCs/>
          <w:lang w:val="en-US"/>
        </w:rPr>
        <w:t>.</w:t>
      </w:r>
      <w:r w:rsidR="0089525C" w:rsidRPr="00C862D7">
        <w:rPr>
          <w:rFonts w:cs="Times New Roman"/>
          <w:i/>
          <w:iCs/>
          <w:lang w:val="en-US"/>
        </w:rPr>
        <w:t xml:space="preserve"> </w:t>
      </w:r>
      <w:r w:rsidR="00D55309" w:rsidRPr="00C862D7">
        <w:rPr>
          <w:rFonts w:cs="Times New Roman"/>
          <w:lang w:val="en-US"/>
        </w:rPr>
        <w:t xml:space="preserve">Berikut ini </w:t>
      </w:r>
      <w:r w:rsidR="00D55309" w:rsidRPr="00C862D7">
        <w:rPr>
          <w:rFonts w:cs="Times New Roman"/>
          <w:i/>
          <w:iCs/>
          <w:lang w:val="en-US"/>
        </w:rPr>
        <w:t xml:space="preserve">data augmentation </w:t>
      </w:r>
      <w:r w:rsidR="00D55309" w:rsidRPr="00C862D7">
        <w:rPr>
          <w:rFonts w:cs="Times New Roman"/>
          <w:lang w:val="en-US"/>
        </w:rPr>
        <w:t>yang diterapkan pada penelitian ini:</w:t>
      </w:r>
    </w:p>
    <w:p w14:paraId="3A5667C7" w14:textId="77777777" w:rsidR="00DB4845" w:rsidRPr="00C862D7" w:rsidRDefault="00DB4845">
      <w:pPr>
        <w:pStyle w:val="ListParagraph"/>
        <w:numPr>
          <w:ilvl w:val="6"/>
          <w:numId w:val="20"/>
        </w:numPr>
        <w:ind w:left="426"/>
        <w:rPr>
          <w:rFonts w:cs="Times New Roman"/>
          <w:i/>
          <w:iCs/>
          <w:lang w:val="en-US"/>
        </w:rPr>
      </w:pPr>
      <w:r w:rsidRPr="00C862D7">
        <w:rPr>
          <w:rFonts w:cs="Times New Roman"/>
          <w:i/>
          <w:iCs/>
          <w:lang w:val="en-US"/>
        </w:rPr>
        <w:t xml:space="preserve">Rescale </w:t>
      </w:r>
    </w:p>
    <w:p w14:paraId="1FD821A0" w14:textId="71801A6E" w:rsidR="00DB4845" w:rsidRPr="00C862D7" w:rsidRDefault="005D5772" w:rsidP="00861DF5">
      <w:pPr>
        <w:pStyle w:val="ListParagraph"/>
        <w:ind w:left="426" w:firstLine="0"/>
        <w:rPr>
          <w:rFonts w:cs="Times New Roman"/>
          <w:lang w:val="en-US"/>
        </w:rPr>
      </w:pPr>
      <w:r w:rsidRPr="00C862D7">
        <w:rPr>
          <w:rFonts w:cs="Times New Roman"/>
          <w:lang w:val="en-US"/>
        </w:rPr>
        <w:t xml:space="preserve">Dilakukan untuk merubah skala dari citra </w:t>
      </w:r>
      <w:r w:rsidRPr="00C862D7">
        <w:rPr>
          <w:rFonts w:cs="Times New Roman"/>
          <w:i/>
          <w:iCs/>
          <w:lang w:val="en-US"/>
        </w:rPr>
        <w:t>dataset</w:t>
      </w:r>
      <w:r w:rsidRPr="00C862D7">
        <w:rPr>
          <w:rFonts w:cs="Times New Roman"/>
          <w:lang w:val="en-US"/>
        </w:rPr>
        <w:t>, agar semua gambar memiliki skala yang sama</w:t>
      </w:r>
      <w:r w:rsidR="009F0C0A" w:rsidRPr="00C862D7">
        <w:rPr>
          <w:rFonts w:cs="Times New Roman"/>
          <w:lang w:val="en-US"/>
        </w:rPr>
        <w:t xml:space="preserve"> </w:t>
      </w:r>
      <w:r w:rsidR="00893338" w:rsidRPr="00C862D7">
        <w:rPr>
          <w:rFonts w:cs="Times New Roman"/>
          <w:lang w:val="en-US"/>
        </w:rPr>
        <w:t xml:space="preserve">dan akan meringankan </w:t>
      </w:r>
      <w:r w:rsidR="004A34BE" w:rsidRPr="00C862D7">
        <w:rPr>
          <w:rFonts w:cs="Times New Roman"/>
          <w:lang w:val="en-US"/>
        </w:rPr>
        <w:t xml:space="preserve">komputasi </w:t>
      </w:r>
      <w:r w:rsidR="00893338" w:rsidRPr="00C862D7">
        <w:rPr>
          <w:rFonts w:cs="Times New Roman"/>
          <w:lang w:val="en-US"/>
        </w:rPr>
        <w:t xml:space="preserve">ketika proses </w:t>
      </w:r>
      <w:r w:rsidR="00893338" w:rsidRPr="00C862D7">
        <w:rPr>
          <w:rFonts w:cs="Times New Roman"/>
          <w:i/>
          <w:iCs/>
          <w:lang w:val="en-US"/>
        </w:rPr>
        <w:t xml:space="preserve">train model </w:t>
      </w:r>
      <w:r w:rsidR="00893338" w:rsidRPr="00C862D7">
        <w:rPr>
          <w:rFonts w:cs="Times New Roman"/>
          <w:lang w:val="en-US"/>
        </w:rPr>
        <w:t>dilakukan</w:t>
      </w:r>
      <w:r w:rsidR="0068278C" w:rsidRPr="00C862D7">
        <w:rPr>
          <w:rFonts w:cs="Times New Roman"/>
          <w:lang w:val="en-US"/>
        </w:rPr>
        <w:t>.</w:t>
      </w:r>
      <w:r w:rsidR="00B07D31" w:rsidRPr="00C862D7">
        <w:rPr>
          <w:rFonts w:cs="Times New Roman"/>
          <w:lang w:val="en-US"/>
        </w:rPr>
        <w:t xml:space="preserve"> Pada penelitian ini dilakukan </w:t>
      </w:r>
      <w:r w:rsidR="00B07D31" w:rsidRPr="00C862D7">
        <w:rPr>
          <w:rFonts w:cs="Times New Roman"/>
          <w:i/>
          <w:iCs/>
          <w:lang w:val="en-US"/>
        </w:rPr>
        <w:t xml:space="preserve">rescale </w:t>
      </w:r>
      <w:r w:rsidR="00B07D31" w:rsidRPr="00C862D7">
        <w:rPr>
          <w:rFonts w:cs="Times New Roman"/>
          <w:lang w:val="en-US"/>
        </w:rPr>
        <w:t xml:space="preserve">sebesar </w:t>
      </w:r>
      <w:r w:rsidR="00644ABA" w:rsidRPr="00C862D7">
        <w:rPr>
          <w:rFonts w:cs="Times New Roman"/>
          <w:lang w:val="en-US"/>
        </w:rPr>
        <w:t>224</w:t>
      </w:r>
      <w:r w:rsidR="00B07D31" w:rsidRPr="00C862D7">
        <w:rPr>
          <w:rFonts w:cs="Times New Roman"/>
          <w:lang w:val="en-US"/>
        </w:rPr>
        <w:t xml:space="preserve"> piksel.</w:t>
      </w:r>
    </w:p>
    <w:p w14:paraId="418EB2EB" w14:textId="6A78DA01" w:rsidR="005A5475" w:rsidRPr="00C862D7" w:rsidRDefault="00C843BD">
      <w:pPr>
        <w:pStyle w:val="ListParagraph"/>
        <w:numPr>
          <w:ilvl w:val="6"/>
          <w:numId w:val="20"/>
        </w:numPr>
        <w:ind w:left="426"/>
        <w:rPr>
          <w:rFonts w:cs="Times New Roman"/>
          <w:i/>
          <w:iCs/>
          <w:lang w:val="en-US"/>
        </w:rPr>
      </w:pPr>
      <w:r w:rsidRPr="00C862D7">
        <w:rPr>
          <w:rFonts w:cs="Times New Roman"/>
          <w:i/>
          <w:iCs/>
          <w:lang w:val="en-US"/>
        </w:rPr>
        <w:t>Split dataset</w:t>
      </w:r>
    </w:p>
    <w:p w14:paraId="1A72B944" w14:textId="3269ABCF" w:rsidR="00C843BD" w:rsidRDefault="00C843BD" w:rsidP="00861DF5">
      <w:pPr>
        <w:pStyle w:val="ListParagraph"/>
        <w:ind w:left="426" w:firstLine="0"/>
        <w:rPr>
          <w:rFonts w:cs="Times New Roman"/>
          <w:lang w:val="en-US"/>
        </w:rPr>
      </w:pPr>
      <w:r w:rsidRPr="00C862D7">
        <w:rPr>
          <w:rFonts w:cs="Times New Roman"/>
          <w:lang w:val="en-US"/>
        </w:rPr>
        <w:t xml:space="preserve">Dilakukan untuk membagi dataset untuk keperluan </w:t>
      </w:r>
      <w:r w:rsidRPr="00C862D7">
        <w:rPr>
          <w:rFonts w:cs="Times New Roman"/>
          <w:i/>
          <w:iCs/>
          <w:lang w:val="en-US"/>
        </w:rPr>
        <w:t xml:space="preserve">train </w:t>
      </w:r>
      <w:r w:rsidRPr="00C862D7">
        <w:rPr>
          <w:rFonts w:cs="Times New Roman"/>
          <w:lang w:val="en-US"/>
        </w:rPr>
        <w:t>dan validasi</w:t>
      </w:r>
      <w:r w:rsidR="00741F0E" w:rsidRPr="00C862D7">
        <w:rPr>
          <w:rFonts w:cs="Times New Roman"/>
          <w:lang w:val="en-US"/>
        </w:rPr>
        <w:t>.</w:t>
      </w:r>
      <w:r w:rsidR="009F0C0A" w:rsidRPr="00C862D7">
        <w:rPr>
          <w:rFonts w:cs="Times New Roman"/>
          <w:lang w:val="en-US"/>
        </w:rPr>
        <w:t xml:space="preserve"> Pada penelitian ini dataset dibagi 80% untuk kebutuhan </w:t>
      </w:r>
      <w:r w:rsidR="009F0C0A" w:rsidRPr="00C862D7">
        <w:rPr>
          <w:rFonts w:cs="Times New Roman"/>
          <w:i/>
          <w:iCs/>
          <w:lang w:val="en-US"/>
        </w:rPr>
        <w:t xml:space="preserve">train </w:t>
      </w:r>
      <w:r w:rsidR="009F0C0A" w:rsidRPr="00C862D7">
        <w:rPr>
          <w:rFonts w:cs="Times New Roman"/>
          <w:lang w:val="en-US"/>
        </w:rPr>
        <w:t>dan 20% untuk kebutuhan validasi.</w:t>
      </w:r>
    </w:p>
    <w:p w14:paraId="1AF0FC8B" w14:textId="3BA1BDBE" w:rsidR="007D5E31" w:rsidRDefault="007D5E31" w:rsidP="00861DF5">
      <w:pPr>
        <w:pStyle w:val="ListParagraph"/>
        <w:ind w:left="426" w:firstLine="0"/>
        <w:rPr>
          <w:rFonts w:cs="Times New Roman"/>
          <w:lang w:val="en-US"/>
        </w:rPr>
      </w:pPr>
    </w:p>
    <w:p w14:paraId="46F8E77B" w14:textId="77777777" w:rsidR="007D5E31" w:rsidRPr="00C862D7" w:rsidRDefault="007D5E31" w:rsidP="00861DF5">
      <w:pPr>
        <w:pStyle w:val="ListParagraph"/>
        <w:ind w:left="426" w:firstLine="0"/>
        <w:rPr>
          <w:rFonts w:cs="Times New Roman"/>
          <w:lang w:val="en-US"/>
        </w:rPr>
      </w:pPr>
    </w:p>
    <w:p w14:paraId="181367C3" w14:textId="2E18CBB6" w:rsidR="007D5E31" w:rsidRDefault="009E703E" w:rsidP="00752A55">
      <w:pPr>
        <w:pStyle w:val="ListParagraph"/>
        <w:numPr>
          <w:ilvl w:val="6"/>
          <w:numId w:val="20"/>
        </w:numPr>
        <w:spacing w:after="0"/>
        <w:ind w:left="426"/>
        <w:rPr>
          <w:rFonts w:cs="Times New Roman"/>
          <w:i/>
          <w:iCs/>
          <w:lang w:val="en-US"/>
        </w:rPr>
      </w:pPr>
      <w:r w:rsidRPr="00C862D7">
        <w:rPr>
          <w:rFonts w:cs="Times New Roman"/>
          <w:i/>
          <w:iCs/>
          <w:lang w:val="en-US"/>
        </w:rPr>
        <w:t>Rotation</w:t>
      </w:r>
    </w:p>
    <w:p w14:paraId="5643A71D" w14:textId="4CC835B5" w:rsidR="00BE2A4A" w:rsidRPr="00752A55" w:rsidRDefault="00937679" w:rsidP="007D5E31">
      <w:pPr>
        <w:pStyle w:val="ListParagraph"/>
        <w:spacing w:after="0"/>
        <w:ind w:left="426" w:firstLine="0"/>
        <w:rPr>
          <w:rFonts w:cs="Times New Roman"/>
          <w:i/>
          <w:iCs/>
          <w:lang w:val="en-US"/>
        </w:rPr>
      </w:pPr>
      <w:r w:rsidRPr="00C862D7">
        <w:rPr>
          <w:noProof/>
          <w:lang w:val="en-US"/>
        </w:rPr>
        <w:drawing>
          <wp:anchor distT="0" distB="0" distL="114300" distR="114300" simplePos="0" relativeHeight="251658752" behindDoc="0" locked="0" layoutInCell="1" allowOverlap="1" wp14:anchorId="674CF92A" wp14:editId="3D04FABB">
            <wp:simplePos x="0" y="0"/>
            <wp:positionH relativeFrom="margin">
              <wp:posOffset>955040</wp:posOffset>
            </wp:positionH>
            <wp:positionV relativeFrom="margin">
              <wp:posOffset>1084742</wp:posOffset>
            </wp:positionV>
            <wp:extent cx="1752600" cy="13322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t="67763" r="65191"/>
                    <a:stretch/>
                  </pic:blipFill>
                  <pic:spPr bwMode="auto">
                    <a:xfrm>
                      <a:off x="0" y="0"/>
                      <a:ext cx="1752600" cy="1332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862D7">
        <w:rPr>
          <w:noProof/>
          <w:lang w:val="en-US"/>
        </w:rPr>
        <w:drawing>
          <wp:anchor distT="0" distB="0" distL="114300" distR="114300" simplePos="0" relativeHeight="251671040" behindDoc="0" locked="0" layoutInCell="1" allowOverlap="1" wp14:anchorId="4EBED191" wp14:editId="0313B6B9">
            <wp:simplePos x="0" y="0"/>
            <wp:positionH relativeFrom="column">
              <wp:posOffset>2669540</wp:posOffset>
            </wp:positionH>
            <wp:positionV relativeFrom="paragraph">
              <wp:posOffset>530063</wp:posOffset>
            </wp:positionV>
            <wp:extent cx="1695450" cy="13906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66352" t="66359"/>
                    <a:stretch/>
                  </pic:blipFill>
                  <pic:spPr bwMode="auto">
                    <a:xfrm>
                      <a:off x="0" y="0"/>
                      <a:ext cx="1695450" cy="1390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8E3" w:rsidRPr="00752A55">
        <w:rPr>
          <w:rFonts w:cs="Times New Roman"/>
          <w:lang w:val="en-US"/>
        </w:rPr>
        <w:t>Berfungsi untuk melakukan rotasi pada sebuah citra. Penelitian ini dilakukan rotasi sebesar 20 derajat</w:t>
      </w:r>
      <w:r w:rsidR="003F3F83" w:rsidRPr="00752A55">
        <w:rPr>
          <w:rFonts w:cs="Times New Roman"/>
          <w:lang w:val="en-US"/>
        </w:rPr>
        <w:t>.</w:t>
      </w:r>
    </w:p>
    <w:p w14:paraId="23C9E6F5" w14:textId="5075A395" w:rsidR="008F157C" w:rsidRPr="00C862D7" w:rsidRDefault="00861DF5" w:rsidP="00B41BCC">
      <w:pPr>
        <w:pStyle w:val="Caption"/>
        <w:jc w:val="center"/>
        <w:rPr>
          <w:rFonts w:cs="Times New Roman"/>
        </w:rPr>
      </w:pPr>
      <w:bookmarkStart w:id="99" w:name="_Toc131057819"/>
      <w:bookmarkStart w:id="100" w:name="_Toc136814043"/>
      <w:bookmarkStart w:id="101" w:name="_Toc138102125"/>
      <w:r w:rsidRPr="00C862D7">
        <w:rPr>
          <w:rFonts w:cs="Times New Roman"/>
        </w:rPr>
        <w:t>Gambar 3.</w:t>
      </w:r>
      <w:r w:rsidR="004F5A02" w:rsidRPr="00C862D7">
        <w:rPr>
          <w:rFonts w:cs="Times New Roman"/>
        </w:rPr>
        <w:fldChar w:fldCharType="begin"/>
      </w:r>
      <w:r w:rsidR="004F5A02" w:rsidRPr="00C862D7">
        <w:rPr>
          <w:rFonts w:cs="Times New Roman"/>
        </w:rPr>
        <w:instrText xml:space="preserve"> SEQ Gambar_3. \* ARABIC </w:instrText>
      </w:r>
      <w:r w:rsidR="004F5A02" w:rsidRPr="00C862D7">
        <w:rPr>
          <w:rFonts w:cs="Times New Roman"/>
        </w:rPr>
        <w:fldChar w:fldCharType="separate"/>
      </w:r>
      <w:r w:rsidR="005D093F" w:rsidRPr="00C862D7">
        <w:rPr>
          <w:rFonts w:cs="Times New Roman"/>
          <w:noProof/>
        </w:rPr>
        <w:t>2</w:t>
      </w:r>
      <w:r w:rsidR="004F5A02" w:rsidRPr="00C862D7">
        <w:rPr>
          <w:rFonts w:cs="Times New Roman"/>
          <w:noProof/>
        </w:rPr>
        <w:fldChar w:fldCharType="end"/>
      </w:r>
      <w:r w:rsidRPr="00C862D7">
        <w:rPr>
          <w:rFonts w:cs="Times New Roman"/>
        </w:rPr>
        <w:t xml:space="preserve"> </w:t>
      </w:r>
      <w:r w:rsidR="00237B3F" w:rsidRPr="00C862D7">
        <w:rPr>
          <w:rFonts w:cs="Times New Roman"/>
          <w:iCs w:val="0"/>
        </w:rPr>
        <w:t xml:space="preserve">Contoh gambar setelah proses </w:t>
      </w:r>
      <w:r w:rsidR="001665E1" w:rsidRPr="00C862D7">
        <w:rPr>
          <w:rFonts w:cs="Times New Roman"/>
          <w:iCs w:val="0"/>
        </w:rPr>
        <w:t>rotasi</w:t>
      </w:r>
      <w:r w:rsidR="00237B3F" w:rsidRPr="00C862D7">
        <w:rPr>
          <w:rFonts w:cs="Times New Roman"/>
        </w:rPr>
        <w:t xml:space="preserve"> </w:t>
      </w:r>
      <w:r w:rsidR="00F06A1A" w:rsidRPr="00C862D7">
        <w:rPr>
          <w:rFonts w:cs="Times New Roman"/>
        </w:rPr>
        <w:fldChar w:fldCharType="begin" w:fldLock="1"/>
      </w:r>
      <w:r w:rsidR="00184B2D" w:rsidRPr="00C862D7">
        <w:rPr>
          <w:rFonts w:cs="Times New Roman"/>
        </w:rPr>
        <w:instrText>ADDIN CSL_CITATION {"citationItems":[{"id":"ITEM-1","itemData":{"URL":"https://medium.com/data-folks-indonesia/augmentasi-data-pada-computer-vision-45c5ebe10e8f","accessed":{"date-parts":[["2023","3","30"]]},"author":[{"dropping-particle":"","family":"Setiawan","given":"Adhi","non-dropping-particle":"","parse-names":false,"suffix":""}],"id":"ITEM-1","issued":{"date-parts":[["2021"]]},"title":"Augmentasi Data Pada Computer Vision | by Adhi Setiawan | Data Folks Indonesia | Medium","type":"webpage"},"uris":["http://www.mendeley.com/documents/?uuid=d55e39dc-27c7-3f97-8080-e329f2a7543f"]}],"mendeley":{"formattedCitation":"(Setiawan, 2021)","plainTextFormattedCitation":"(Setiawan, 2021)","previouslyFormattedCitation":"(Setiawan, 2021)"},"properties":{"noteIndex":0},"schema":"https://github.com/citation-style-language/schema/raw/master/csl-citation.json"}</w:instrText>
      </w:r>
      <w:r w:rsidR="00F06A1A" w:rsidRPr="00C862D7">
        <w:rPr>
          <w:rFonts w:cs="Times New Roman"/>
        </w:rPr>
        <w:fldChar w:fldCharType="separate"/>
      </w:r>
      <w:bookmarkEnd w:id="99"/>
      <w:bookmarkEnd w:id="100"/>
      <w:bookmarkEnd w:id="101"/>
      <w:r w:rsidR="00EC12DB" w:rsidRPr="00C862D7">
        <w:rPr>
          <w:rFonts w:cs="Times New Roman"/>
          <w:noProof/>
        </w:rPr>
        <w:t>(Setiawan, 2021)</w:t>
      </w:r>
      <w:r w:rsidR="00F06A1A" w:rsidRPr="00C862D7">
        <w:rPr>
          <w:rFonts w:cs="Times New Roman"/>
        </w:rPr>
        <w:fldChar w:fldCharType="end"/>
      </w:r>
    </w:p>
    <w:p w14:paraId="7C6EEE61" w14:textId="65B87988" w:rsidR="009E703E" w:rsidRPr="00C862D7" w:rsidRDefault="007D5E31">
      <w:pPr>
        <w:pStyle w:val="ListParagraph"/>
        <w:numPr>
          <w:ilvl w:val="6"/>
          <w:numId w:val="20"/>
        </w:numPr>
        <w:ind w:left="426"/>
        <w:rPr>
          <w:rFonts w:cs="Times New Roman"/>
          <w:i/>
          <w:iCs/>
          <w:lang w:val="en-US"/>
        </w:rPr>
      </w:pPr>
      <w:r>
        <w:rPr>
          <w:rFonts w:cs="Times New Roman"/>
          <w:i/>
          <w:iCs/>
          <w:lang w:val="en-US"/>
        </w:rPr>
        <w:t>H</w:t>
      </w:r>
      <w:r w:rsidR="009E703E" w:rsidRPr="00C862D7">
        <w:rPr>
          <w:rFonts w:cs="Times New Roman"/>
          <w:i/>
          <w:iCs/>
          <w:lang w:val="en-US"/>
        </w:rPr>
        <w:t>orizonta</w:t>
      </w:r>
      <w:r w:rsidR="00741F0E" w:rsidRPr="00C862D7">
        <w:rPr>
          <w:rFonts w:cs="Times New Roman"/>
          <w:i/>
          <w:iCs/>
          <w:lang w:val="en-US"/>
        </w:rPr>
        <w:t>l</w:t>
      </w:r>
      <w:r w:rsidR="009E703E" w:rsidRPr="00C862D7">
        <w:rPr>
          <w:rFonts w:cs="Times New Roman"/>
          <w:i/>
          <w:iCs/>
          <w:lang w:val="en-US"/>
        </w:rPr>
        <w:t xml:space="preserve"> &amp; vertical flip</w:t>
      </w:r>
    </w:p>
    <w:p w14:paraId="46BC0031" w14:textId="16CFA0F8" w:rsidR="00BE2A4A" w:rsidRPr="00C862D7" w:rsidRDefault="00A1627D" w:rsidP="00B41BCC">
      <w:pPr>
        <w:pStyle w:val="ListParagraph"/>
        <w:ind w:left="426" w:firstLine="0"/>
        <w:rPr>
          <w:rFonts w:cs="Times New Roman"/>
          <w:i/>
          <w:iCs/>
          <w:lang w:val="en-US"/>
        </w:rPr>
      </w:pPr>
      <w:r w:rsidRPr="00C862D7">
        <w:rPr>
          <w:rFonts w:cs="Times New Roman"/>
          <w:i/>
          <w:iCs/>
          <w:lang w:val="en-US"/>
        </w:rPr>
        <w:t xml:space="preserve">Horizontal </w:t>
      </w:r>
      <w:r w:rsidRPr="00C862D7">
        <w:rPr>
          <w:rFonts w:cs="Times New Roman"/>
          <w:lang w:val="en-US"/>
        </w:rPr>
        <w:t xml:space="preserve">dan </w:t>
      </w:r>
      <w:r w:rsidRPr="00C862D7">
        <w:rPr>
          <w:rFonts w:cs="Times New Roman"/>
          <w:i/>
          <w:iCs/>
          <w:lang w:val="en-US"/>
        </w:rPr>
        <w:t xml:space="preserve">vertical flip </w:t>
      </w:r>
      <w:r w:rsidRPr="00C862D7">
        <w:rPr>
          <w:rFonts w:cs="Times New Roman"/>
          <w:lang w:val="en-US"/>
        </w:rPr>
        <w:t xml:space="preserve">berfungsi untuk membalik sebuah citra menjadi </w:t>
      </w:r>
      <w:r w:rsidRPr="00C862D7">
        <w:rPr>
          <w:rFonts w:cs="Times New Roman"/>
          <w:i/>
          <w:iCs/>
          <w:lang w:val="en-US"/>
        </w:rPr>
        <w:t xml:space="preserve">horizontal </w:t>
      </w:r>
      <w:r w:rsidRPr="00C862D7">
        <w:rPr>
          <w:rFonts w:cs="Times New Roman"/>
          <w:lang w:val="en-US"/>
        </w:rPr>
        <w:t xml:space="preserve">ataupun </w:t>
      </w:r>
      <w:r w:rsidRPr="00C862D7">
        <w:rPr>
          <w:rFonts w:cs="Times New Roman"/>
          <w:i/>
          <w:iCs/>
          <w:lang w:val="en-US"/>
        </w:rPr>
        <w:t>vertical</w:t>
      </w:r>
      <w:r w:rsidR="005D6CCD" w:rsidRPr="00C862D7">
        <w:rPr>
          <w:rFonts w:cs="Times New Roman"/>
          <w:i/>
          <w:iCs/>
          <w:lang w:val="en-US"/>
        </w:rPr>
        <w:t>.</w:t>
      </w:r>
    </w:p>
    <w:p w14:paraId="7BAE0CD8" w14:textId="34BC952E" w:rsidR="005E5272" w:rsidRPr="00C862D7" w:rsidRDefault="00BD076C" w:rsidP="00B26D93">
      <w:pPr>
        <w:pStyle w:val="ListParagraph"/>
        <w:ind w:left="709" w:firstLine="0"/>
        <w:jc w:val="center"/>
        <w:rPr>
          <w:rFonts w:cs="Times New Roman"/>
          <w:i/>
          <w:iCs/>
          <w:lang w:val="en-US"/>
        </w:rPr>
      </w:pPr>
      <w:r w:rsidRPr="00C862D7">
        <w:rPr>
          <w:rFonts w:cs="Times New Roman"/>
          <w:i/>
          <w:iCs/>
          <w:noProof/>
          <w:lang w:val="en-US"/>
        </w:rPr>
        <w:drawing>
          <wp:inline distT="0" distB="0" distL="0" distR="0" wp14:anchorId="27817FA8" wp14:editId="26558211">
            <wp:extent cx="3390146" cy="1247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45">
                      <a:extLst>
                        <a:ext uri="{28A0092B-C50C-407E-A947-70E740481C1C}">
                          <a14:useLocalDpi xmlns:a14="http://schemas.microsoft.com/office/drawing/2010/main" val="0"/>
                        </a:ext>
                      </a:extLst>
                    </a:blip>
                    <a:srcRect r="32720" b="67340"/>
                    <a:stretch/>
                  </pic:blipFill>
                  <pic:spPr bwMode="auto">
                    <a:xfrm>
                      <a:off x="0" y="0"/>
                      <a:ext cx="3390900" cy="1248053"/>
                    </a:xfrm>
                    <a:prstGeom prst="rect">
                      <a:avLst/>
                    </a:prstGeom>
                    <a:ln>
                      <a:noFill/>
                    </a:ln>
                    <a:extLst>
                      <a:ext uri="{53640926-AAD7-44D8-BBD7-CCE9431645EC}">
                        <a14:shadowObscured xmlns:a14="http://schemas.microsoft.com/office/drawing/2010/main"/>
                      </a:ext>
                    </a:extLst>
                  </pic:spPr>
                </pic:pic>
              </a:graphicData>
            </a:graphic>
          </wp:inline>
        </w:drawing>
      </w:r>
    </w:p>
    <w:p w14:paraId="41B3E28C" w14:textId="1AD29337" w:rsidR="00F9664E" w:rsidRPr="00C862D7" w:rsidRDefault="00B41BCC" w:rsidP="00B41BCC">
      <w:pPr>
        <w:pStyle w:val="Caption"/>
        <w:ind w:left="426"/>
        <w:jc w:val="center"/>
        <w:rPr>
          <w:rFonts w:cs="Times New Roman"/>
          <w:lang w:val="en-US"/>
        </w:rPr>
      </w:pPr>
      <w:bookmarkStart w:id="102" w:name="_Toc131057820"/>
      <w:bookmarkStart w:id="103" w:name="_Toc136814044"/>
      <w:bookmarkStart w:id="104" w:name="_Toc138102126"/>
      <w:r w:rsidRPr="00C862D7">
        <w:rPr>
          <w:rFonts w:cs="Times New Roman"/>
        </w:rPr>
        <w:t>Gambar 3.</w:t>
      </w:r>
      <w:r w:rsidR="004F5A02" w:rsidRPr="00C862D7">
        <w:rPr>
          <w:rFonts w:cs="Times New Roman"/>
        </w:rPr>
        <w:fldChar w:fldCharType="begin"/>
      </w:r>
      <w:r w:rsidR="004F5A02" w:rsidRPr="00C862D7">
        <w:rPr>
          <w:rFonts w:cs="Times New Roman"/>
        </w:rPr>
        <w:instrText xml:space="preserve"> SEQ Gambar_3. \* ARABIC </w:instrText>
      </w:r>
      <w:r w:rsidR="004F5A02" w:rsidRPr="00C862D7">
        <w:rPr>
          <w:rFonts w:cs="Times New Roman"/>
        </w:rPr>
        <w:fldChar w:fldCharType="separate"/>
      </w:r>
      <w:r w:rsidR="005D093F" w:rsidRPr="00C862D7">
        <w:rPr>
          <w:rFonts w:cs="Times New Roman"/>
          <w:noProof/>
        </w:rPr>
        <w:t>3</w:t>
      </w:r>
      <w:r w:rsidR="004F5A02" w:rsidRPr="00C862D7">
        <w:rPr>
          <w:rFonts w:cs="Times New Roman"/>
          <w:noProof/>
        </w:rPr>
        <w:fldChar w:fldCharType="end"/>
      </w:r>
      <w:r w:rsidRPr="00C862D7">
        <w:rPr>
          <w:rFonts w:cs="Times New Roman"/>
        </w:rPr>
        <w:t xml:space="preserve"> </w:t>
      </w:r>
      <w:r w:rsidR="00F9664E" w:rsidRPr="00C862D7">
        <w:rPr>
          <w:rFonts w:cs="Times New Roman"/>
        </w:rPr>
        <w:t xml:space="preserve">Contoh gambar setelah proses </w:t>
      </w:r>
      <w:r w:rsidR="00F9664E" w:rsidRPr="00C862D7">
        <w:rPr>
          <w:rFonts w:cs="Times New Roman"/>
          <w:i/>
          <w:iCs w:val="0"/>
        </w:rPr>
        <w:t>flip</w:t>
      </w:r>
      <w:r w:rsidR="00F9664E" w:rsidRPr="00C862D7">
        <w:rPr>
          <w:rFonts w:cs="Times New Roman"/>
        </w:rPr>
        <w:t xml:space="preserve"> secara vertikal </w:t>
      </w:r>
      <w:r w:rsidR="00F9664E" w:rsidRPr="00C862D7">
        <w:rPr>
          <w:rFonts w:cs="Times New Roman"/>
        </w:rPr>
        <w:fldChar w:fldCharType="begin" w:fldLock="1"/>
      </w:r>
      <w:r w:rsidR="00184B2D" w:rsidRPr="00C862D7">
        <w:rPr>
          <w:rFonts w:cs="Times New Roman"/>
        </w:rPr>
        <w:instrText>ADDIN CSL_CITATION {"citationItems":[{"id":"ITEM-1","itemData":{"URL":"https://medium.com/data-folks-indonesia/augmentasi-data-pada-computer-vision-45c5ebe10e8f","accessed":{"date-parts":[["2023","3","30"]]},"author":[{"dropping-particle":"","family":"Setiawan","given":"Adhi","non-dropping-particle":"","parse-names":false,"suffix":""}],"id":"ITEM-1","issued":{"date-parts":[["2021"]]},"title":"Augmentasi Data Pada Computer Vision | by Adhi Setiawan | Data Folks Indonesia | Medium","type":"webpage"},"uris":["http://www.mendeley.com/documents/?uuid=d55e39dc-27c7-3f97-8080-e329f2a7543f"]}],"mendeley":{"formattedCitation":"(Setiawan, 2021)","plainTextFormattedCitation":"(Setiawan, 2021)","previouslyFormattedCitation":"(Setiawan, 2021)"},"properties":{"noteIndex":0},"schema":"https://github.com/citation-style-language/schema/raw/master/csl-citation.json"}</w:instrText>
      </w:r>
      <w:r w:rsidR="00F9664E" w:rsidRPr="00C862D7">
        <w:rPr>
          <w:rFonts w:cs="Times New Roman"/>
        </w:rPr>
        <w:fldChar w:fldCharType="separate"/>
      </w:r>
      <w:bookmarkEnd w:id="102"/>
      <w:bookmarkEnd w:id="103"/>
      <w:bookmarkEnd w:id="104"/>
      <w:r w:rsidR="00EC12DB" w:rsidRPr="00C862D7">
        <w:rPr>
          <w:rFonts w:cs="Times New Roman"/>
          <w:noProof/>
        </w:rPr>
        <w:t>(Setiawan, 2021)</w:t>
      </w:r>
      <w:r w:rsidR="00F9664E" w:rsidRPr="00C862D7">
        <w:rPr>
          <w:rFonts w:cs="Times New Roman"/>
        </w:rPr>
        <w:fldChar w:fldCharType="end"/>
      </w:r>
    </w:p>
    <w:p w14:paraId="50CA3875" w14:textId="5817DA86" w:rsidR="00F9664E" w:rsidRPr="00C862D7" w:rsidRDefault="008A644A" w:rsidP="00E66B00">
      <w:pPr>
        <w:pStyle w:val="Caption"/>
        <w:spacing w:after="0"/>
        <w:ind w:left="426"/>
        <w:jc w:val="center"/>
        <w:rPr>
          <w:rFonts w:cs="Times New Roman"/>
          <w:i/>
          <w:iCs w:val="0"/>
          <w:lang w:val="en-US"/>
        </w:rPr>
      </w:pPr>
      <w:bookmarkStart w:id="105" w:name="_Toc131057821"/>
      <w:bookmarkStart w:id="106" w:name="_Toc136814045"/>
      <w:bookmarkStart w:id="107" w:name="_Toc138102127"/>
      <w:r w:rsidRPr="00C862D7">
        <w:rPr>
          <w:rFonts w:cs="Times New Roman"/>
          <w:i/>
          <w:iCs w:val="0"/>
          <w:noProof/>
          <w:lang w:val="en-US"/>
        </w:rPr>
        <w:drawing>
          <wp:anchor distT="0" distB="0" distL="114300" distR="114300" simplePos="0" relativeHeight="251664896" behindDoc="0" locked="0" layoutInCell="1" allowOverlap="1" wp14:anchorId="5347F216" wp14:editId="396B9C1F">
            <wp:simplePos x="0" y="0"/>
            <wp:positionH relativeFrom="column">
              <wp:posOffset>1102995</wp:posOffset>
            </wp:positionH>
            <wp:positionV relativeFrom="paragraph">
              <wp:posOffset>173355</wp:posOffset>
            </wp:positionV>
            <wp:extent cx="1676400" cy="12706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r="66730" b="66730"/>
                    <a:stretch/>
                  </pic:blipFill>
                  <pic:spPr bwMode="auto">
                    <a:xfrm>
                      <a:off x="0" y="0"/>
                      <a:ext cx="1676400" cy="1270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862D7">
        <w:rPr>
          <w:rFonts w:cs="Times New Roman"/>
          <w:i/>
          <w:iCs w:val="0"/>
          <w:noProof/>
          <w:lang w:val="en-US"/>
        </w:rPr>
        <w:drawing>
          <wp:anchor distT="0" distB="0" distL="114300" distR="114300" simplePos="0" relativeHeight="251674112" behindDoc="0" locked="0" layoutInCell="1" allowOverlap="1" wp14:anchorId="6C1D4B59" wp14:editId="705128DA">
            <wp:simplePos x="0" y="0"/>
            <wp:positionH relativeFrom="column">
              <wp:posOffset>2779395</wp:posOffset>
            </wp:positionH>
            <wp:positionV relativeFrom="paragraph">
              <wp:posOffset>177165</wp:posOffset>
            </wp:positionV>
            <wp:extent cx="1670685" cy="126682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5">
                      <a:extLst>
                        <a:ext uri="{28A0092B-C50C-407E-A947-70E740481C1C}">
                          <a14:useLocalDpi xmlns:a14="http://schemas.microsoft.com/office/drawing/2010/main" val="0"/>
                        </a:ext>
                      </a:extLst>
                    </a:blip>
                    <a:srcRect l="66849" b="66849"/>
                    <a:stretch/>
                  </pic:blipFill>
                  <pic:spPr bwMode="auto">
                    <a:xfrm>
                      <a:off x="0" y="0"/>
                      <a:ext cx="167068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1BCC" w:rsidRPr="00C862D7">
        <w:rPr>
          <w:rFonts w:cs="Times New Roman"/>
        </w:rPr>
        <w:t>Gambar 3.</w:t>
      </w:r>
      <w:r w:rsidR="004F5A02" w:rsidRPr="00C862D7">
        <w:rPr>
          <w:rFonts w:cs="Times New Roman"/>
        </w:rPr>
        <w:fldChar w:fldCharType="begin"/>
      </w:r>
      <w:r w:rsidR="004F5A02" w:rsidRPr="00C862D7">
        <w:rPr>
          <w:rFonts w:cs="Times New Roman"/>
        </w:rPr>
        <w:instrText xml:space="preserve"> SEQ Gambar_3. \* ARABIC </w:instrText>
      </w:r>
      <w:r w:rsidR="004F5A02" w:rsidRPr="00C862D7">
        <w:rPr>
          <w:rFonts w:cs="Times New Roman"/>
        </w:rPr>
        <w:fldChar w:fldCharType="separate"/>
      </w:r>
      <w:r w:rsidR="005D093F" w:rsidRPr="00C862D7">
        <w:rPr>
          <w:rFonts w:cs="Times New Roman"/>
          <w:noProof/>
        </w:rPr>
        <w:t>4</w:t>
      </w:r>
      <w:r w:rsidR="004F5A02" w:rsidRPr="00C862D7">
        <w:rPr>
          <w:rFonts w:cs="Times New Roman"/>
          <w:noProof/>
        </w:rPr>
        <w:fldChar w:fldCharType="end"/>
      </w:r>
      <w:r w:rsidR="00635DAD" w:rsidRPr="00C862D7">
        <w:rPr>
          <w:rFonts w:cs="Times New Roman"/>
          <w:iCs w:val="0"/>
        </w:rPr>
        <w:t xml:space="preserve"> Contoh gambar setelah proses </w:t>
      </w:r>
      <w:r w:rsidR="00635DAD" w:rsidRPr="00C862D7">
        <w:rPr>
          <w:rFonts w:cs="Times New Roman"/>
          <w:i/>
        </w:rPr>
        <w:t>flip</w:t>
      </w:r>
      <w:r w:rsidR="00635DAD" w:rsidRPr="00C862D7">
        <w:rPr>
          <w:rFonts w:cs="Times New Roman"/>
          <w:iCs w:val="0"/>
        </w:rPr>
        <w:t xml:space="preserve"> secara horizontal</w:t>
      </w:r>
      <w:r w:rsidR="00635DAD" w:rsidRPr="00C862D7">
        <w:rPr>
          <w:rFonts w:cs="Times New Roman"/>
        </w:rPr>
        <w:t xml:space="preserve"> </w:t>
      </w:r>
      <w:r w:rsidR="00635DAD" w:rsidRPr="00C862D7">
        <w:rPr>
          <w:rFonts w:cs="Times New Roman"/>
        </w:rPr>
        <w:fldChar w:fldCharType="begin" w:fldLock="1"/>
      </w:r>
      <w:r w:rsidR="00184B2D" w:rsidRPr="00C862D7">
        <w:rPr>
          <w:rFonts w:cs="Times New Roman"/>
        </w:rPr>
        <w:instrText>ADDIN CSL_CITATION {"citationItems":[{"id":"ITEM-1","itemData":{"URL":"https://medium.com/data-folks-indonesia/augmentasi-data-pada-computer-vision-45c5ebe10e8f","accessed":{"date-parts":[["2023","3","30"]]},"author":[{"dropping-particle":"","family":"Setiawan","given":"Adhi","non-dropping-particle":"","parse-names":false,"suffix":""}],"id":"ITEM-1","issued":{"date-parts":[["2021"]]},"title":"Augmentasi Data Pada Computer Vision | by Adhi Setiawan | Data Folks Indonesia | Medium","type":"webpage"},"uris":["http://www.mendeley.com/documents/?uuid=d55e39dc-27c7-3f97-8080-e329f2a7543f"]}],"mendeley":{"formattedCitation":"(Setiawan, 2021)","plainTextFormattedCitation":"(Setiawan, 2021)","previouslyFormattedCitation":"(Setiawan, 2021)"},"properties":{"noteIndex":0},"schema":"https://github.com/citation-style-language/schema/raw/master/csl-citation.json"}</w:instrText>
      </w:r>
      <w:r w:rsidR="00635DAD" w:rsidRPr="00C862D7">
        <w:rPr>
          <w:rFonts w:cs="Times New Roman"/>
        </w:rPr>
        <w:fldChar w:fldCharType="separate"/>
      </w:r>
      <w:bookmarkEnd w:id="105"/>
      <w:bookmarkEnd w:id="106"/>
      <w:bookmarkEnd w:id="107"/>
      <w:r w:rsidR="00EC12DB" w:rsidRPr="00C862D7">
        <w:rPr>
          <w:rFonts w:cs="Times New Roman"/>
          <w:noProof/>
        </w:rPr>
        <w:t>(Setiawan, 2021)</w:t>
      </w:r>
      <w:r w:rsidR="00635DAD" w:rsidRPr="00C862D7">
        <w:rPr>
          <w:rFonts w:cs="Times New Roman"/>
        </w:rPr>
        <w:fldChar w:fldCharType="end"/>
      </w:r>
    </w:p>
    <w:p w14:paraId="63E94C6E" w14:textId="46A898B8" w:rsidR="00AC38DE" w:rsidRPr="00C862D7" w:rsidRDefault="00AC38DE" w:rsidP="003F3F83">
      <w:pPr>
        <w:spacing w:after="0"/>
        <w:ind w:firstLine="0"/>
        <w:rPr>
          <w:rFonts w:cs="Times New Roman"/>
          <w:lang w:val="en-US"/>
        </w:rPr>
      </w:pPr>
    </w:p>
    <w:p w14:paraId="35602281" w14:textId="5862B4A9" w:rsidR="009E703E" w:rsidRPr="00C862D7" w:rsidRDefault="009E703E">
      <w:pPr>
        <w:pStyle w:val="ListParagraph"/>
        <w:numPr>
          <w:ilvl w:val="6"/>
          <w:numId w:val="20"/>
        </w:numPr>
        <w:ind w:left="426"/>
        <w:rPr>
          <w:rFonts w:cs="Times New Roman"/>
          <w:i/>
          <w:iCs/>
          <w:lang w:val="en-US"/>
        </w:rPr>
      </w:pPr>
      <w:r w:rsidRPr="00C862D7">
        <w:rPr>
          <w:rFonts w:cs="Times New Roman"/>
          <w:i/>
          <w:iCs/>
          <w:lang w:val="en-US"/>
        </w:rPr>
        <w:t>Zoom</w:t>
      </w:r>
    </w:p>
    <w:p w14:paraId="5DB98AA3" w14:textId="1824E31E" w:rsidR="00F178E9" w:rsidRDefault="00F178E9" w:rsidP="00B8206E">
      <w:pPr>
        <w:pStyle w:val="ListParagraph"/>
        <w:ind w:left="426" w:firstLine="0"/>
        <w:rPr>
          <w:rFonts w:cs="Times New Roman"/>
          <w:lang w:val="en-US"/>
        </w:rPr>
      </w:pPr>
      <w:r w:rsidRPr="00C862D7">
        <w:rPr>
          <w:rFonts w:cs="Times New Roman"/>
          <w:lang w:val="en-US"/>
        </w:rPr>
        <w:t xml:space="preserve">Berfungsi untuk melakukan perbesar pada gambar. Di penelitian ini akan memberikan nilai </w:t>
      </w:r>
      <w:r w:rsidRPr="00C862D7">
        <w:rPr>
          <w:rFonts w:cs="Times New Roman"/>
          <w:i/>
          <w:iCs/>
          <w:lang w:val="en-US"/>
        </w:rPr>
        <w:t>zoom</w:t>
      </w:r>
      <w:r w:rsidRPr="00C862D7">
        <w:rPr>
          <w:rFonts w:cs="Times New Roman"/>
          <w:lang w:val="en-US"/>
        </w:rPr>
        <w:t xml:space="preserve"> sebesar 20%.</w:t>
      </w:r>
    </w:p>
    <w:p w14:paraId="5A29AC4C" w14:textId="4010C262" w:rsidR="00B627D7" w:rsidRDefault="00B627D7" w:rsidP="00B8206E">
      <w:pPr>
        <w:pStyle w:val="ListParagraph"/>
        <w:ind w:left="426" w:firstLine="0"/>
        <w:rPr>
          <w:rFonts w:cs="Times New Roman"/>
          <w:lang w:val="en-US"/>
        </w:rPr>
      </w:pPr>
    </w:p>
    <w:p w14:paraId="5DFE0589" w14:textId="77777777" w:rsidR="00B627D7" w:rsidRPr="00C862D7" w:rsidRDefault="00B627D7" w:rsidP="00B8206E">
      <w:pPr>
        <w:pStyle w:val="ListParagraph"/>
        <w:ind w:left="426" w:firstLine="0"/>
        <w:rPr>
          <w:rFonts w:cs="Times New Roman"/>
          <w:lang w:val="en-US"/>
        </w:rPr>
      </w:pPr>
    </w:p>
    <w:p w14:paraId="44188C60" w14:textId="56261830" w:rsidR="009E703E" w:rsidRPr="00C862D7" w:rsidRDefault="005D6CCD">
      <w:pPr>
        <w:pStyle w:val="ListParagraph"/>
        <w:numPr>
          <w:ilvl w:val="6"/>
          <w:numId w:val="20"/>
        </w:numPr>
        <w:ind w:left="426"/>
        <w:rPr>
          <w:rFonts w:cs="Times New Roman"/>
          <w:i/>
          <w:iCs/>
          <w:lang w:val="en-US"/>
        </w:rPr>
      </w:pPr>
      <w:r w:rsidRPr="00C862D7">
        <w:rPr>
          <w:rFonts w:cs="Times New Roman"/>
          <w:i/>
          <w:iCs/>
          <w:lang w:val="en-US"/>
        </w:rPr>
        <w:t>S</w:t>
      </w:r>
      <w:r w:rsidR="009E703E" w:rsidRPr="00C862D7">
        <w:rPr>
          <w:rFonts w:cs="Times New Roman"/>
          <w:i/>
          <w:iCs/>
          <w:lang w:val="en-US"/>
        </w:rPr>
        <w:t>hear</w:t>
      </w:r>
    </w:p>
    <w:p w14:paraId="7CCE0CB9" w14:textId="16F1CCBC" w:rsidR="005D6CCD" w:rsidRPr="00C862D7" w:rsidRDefault="005D6CCD" w:rsidP="00B8206E">
      <w:pPr>
        <w:pStyle w:val="ListParagraph"/>
        <w:ind w:left="426" w:firstLine="0"/>
        <w:rPr>
          <w:rFonts w:cs="Times New Roman"/>
          <w:lang w:val="en-US"/>
        </w:rPr>
      </w:pPr>
      <w:r w:rsidRPr="00C862D7">
        <w:rPr>
          <w:rFonts w:cs="Times New Roman"/>
          <w:i/>
          <w:iCs/>
          <w:lang w:val="en-US"/>
        </w:rPr>
        <w:t xml:space="preserve">Shear </w:t>
      </w:r>
      <w:r w:rsidRPr="00C862D7">
        <w:rPr>
          <w:rFonts w:cs="Times New Roman"/>
          <w:lang w:val="en-US"/>
        </w:rPr>
        <w:t>berfungsi untuk melakukan pergeseran gambar sehingga dapat menghasilkan gambar yang dilihat dari sudut yang berbeda.</w:t>
      </w:r>
      <w:r w:rsidR="00F178E9" w:rsidRPr="00C862D7">
        <w:rPr>
          <w:rFonts w:cs="Times New Roman"/>
          <w:lang w:val="en-US"/>
        </w:rPr>
        <w:t xml:space="preserve"> Di penelitian ini diberikan </w:t>
      </w:r>
      <w:r w:rsidR="00F178E9" w:rsidRPr="00C862D7">
        <w:rPr>
          <w:rFonts w:cs="Times New Roman"/>
          <w:i/>
          <w:iCs/>
          <w:lang w:val="en-US"/>
        </w:rPr>
        <w:t xml:space="preserve">shear </w:t>
      </w:r>
      <w:r w:rsidR="00F178E9" w:rsidRPr="00C862D7">
        <w:rPr>
          <w:rFonts w:cs="Times New Roman"/>
          <w:lang w:val="en-US"/>
        </w:rPr>
        <w:t>sebesar 20 derajat.</w:t>
      </w:r>
    </w:p>
    <w:p w14:paraId="11771C8E" w14:textId="112FA592" w:rsidR="00B74D84" w:rsidRPr="00C862D7" w:rsidRDefault="00B74D84" w:rsidP="00B627D7">
      <w:pPr>
        <w:pStyle w:val="ListParagraph"/>
        <w:spacing w:after="0"/>
        <w:ind w:left="709" w:firstLine="0"/>
        <w:jc w:val="center"/>
        <w:rPr>
          <w:rFonts w:cs="Times New Roman"/>
          <w:lang w:val="en-US"/>
        </w:rPr>
      </w:pPr>
      <w:r w:rsidRPr="00C862D7">
        <w:rPr>
          <w:rFonts w:cs="Times New Roman"/>
          <w:i/>
          <w:iCs/>
          <w:noProof/>
          <w:lang w:val="en-US"/>
        </w:rPr>
        <w:drawing>
          <wp:inline distT="0" distB="0" distL="0" distR="0" wp14:anchorId="29BA5CE4" wp14:editId="749919FE">
            <wp:extent cx="3371850" cy="1352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t="67281" r="33081"/>
                    <a:stretch/>
                  </pic:blipFill>
                  <pic:spPr bwMode="auto">
                    <a:xfrm>
                      <a:off x="0" y="0"/>
                      <a:ext cx="3371850"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3F8DDBDC" w14:textId="62ED18FC" w:rsidR="006936AF" w:rsidRPr="00C862D7" w:rsidRDefault="00B8206E" w:rsidP="00E42371">
      <w:pPr>
        <w:pStyle w:val="Caption"/>
        <w:ind w:left="426"/>
        <w:jc w:val="center"/>
        <w:rPr>
          <w:rFonts w:cs="Times New Roman"/>
          <w:i/>
          <w:iCs w:val="0"/>
        </w:rPr>
      </w:pPr>
      <w:bookmarkStart w:id="108" w:name="_Toc131057822"/>
      <w:bookmarkStart w:id="109" w:name="_Toc136814046"/>
      <w:bookmarkStart w:id="110" w:name="_Toc138102128"/>
      <w:r w:rsidRPr="00C862D7">
        <w:rPr>
          <w:rFonts w:cs="Times New Roman"/>
        </w:rPr>
        <w:t>Gambar 3.</w:t>
      </w:r>
      <w:r w:rsidR="004F5A02" w:rsidRPr="00C862D7">
        <w:rPr>
          <w:rFonts w:cs="Times New Roman"/>
        </w:rPr>
        <w:fldChar w:fldCharType="begin"/>
      </w:r>
      <w:r w:rsidR="004F5A02" w:rsidRPr="00C862D7">
        <w:rPr>
          <w:rFonts w:cs="Times New Roman"/>
        </w:rPr>
        <w:instrText xml:space="preserve"> SEQ Gambar_3. \* ARABIC </w:instrText>
      </w:r>
      <w:r w:rsidR="004F5A02" w:rsidRPr="00C862D7">
        <w:rPr>
          <w:rFonts w:cs="Times New Roman"/>
        </w:rPr>
        <w:fldChar w:fldCharType="separate"/>
      </w:r>
      <w:r w:rsidR="005D093F" w:rsidRPr="00C862D7">
        <w:rPr>
          <w:rFonts w:cs="Times New Roman"/>
          <w:noProof/>
        </w:rPr>
        <w:t>5</w:t>
      </w:r>
      <w:r w:rsidR="004F5A02" w:rsidRPr="00C862D7">
        <w:rPr>
          <w:rFonts w:cs="Times New Roman"/>
          <w:noProof/>
        </w:rPr>
        <w:fldChar w:fldCharType="end"/>
      </w:r>
      <w:r w:rsidR="00B74D84" w:rsidRPr="00C862D7">
        <w:rPr>
          <w:rFonts w:cs="Times New Roman"/>
          <w:iCs w:val="0"/>
        </w:rPr>
        <w:t xml:space="preserve"> Contoh gambar setelah proses </w:t>
      </w:r>
      <w:r w:rsidR="00B74D84" w:rsidRPr="00C862D7">
        <w:rPr>
          <w:rFonts w:cs="Times New Roman"/>
          <w:i/>
        </w:rPr>
        <w:t>shear</w:t>
      </w:r>
      <w:r w:rsidR="00B74D84" w:rsidRPr="00C862D7">
        <w:rPr>
          <w:rFonts w:cs="Times New Roman"/>
          <w:iCs w:val="0"/>
        </w:rPr>
        <w:t xml:space="preserve"> </w:t>
      </w:r>
      <w:r w:rsidR="00B74D84" w:rsidRPr="00C862D7">
        <w:rPr>
          <w:rFonts w:cs="Times New Roman"/>
          <w:i/>
          <w:iCs w:val="0"/>
        </w:rPr>
        <w:fldChar w:fldCharType="begin" w:fldLock="1"/>
      </w:r>
      <w:r w:rsidR="00184B2D" w:rsidRPr="00C862D7">
        <w:rPr>
          <w:rFonts w:cs="Times New Roman"/>
          <w:iCs w:val="0"/>
        </w:rPr>
        <w:instrText>ADDIN CSL_CITATION {"citationItems":[{"id":"ITEM-1","itemData":{"URL":"https://medium.com/data-folks-indonesia/augmentasi-data-pada-computer-vision-45c5ebe10e8f","accessed":{"date-parts":[["2023","3","30"]]},"author":[{"dropping-particle":"","family":"Setiawan","given":"Adhi","non-dropping-particle":"","parse-names":false,"suffix":""}],"id":"ITEM-1","issued":{"date-parts":[["2021"]]},"title":"Augmentasi Data Pada Computer Vision | by Adhi Setiawan | Data Folks Indonesia | Medium","type":"webpage"},"uris":["http://www.mendeley.com/documents/?uuid=d55e39dc-27c7-3f97-8080-e329f2a7543f"]}],"mendeley":{"formattedCitation":"(Setiawan, 2021)","plainTextFormattedCitation":"(Setiawan, 2021)","previouslyFormattedCitation":"(Setiawan, 2021)"},"properties":{"noteIndex":0},"schema":"https://github.com/citation-style-language/schema/raw/master/csl-citation.json"}</w:instrText>
      </w:r>
      <w:r w:rsidR="00B74D84" w:rsidRPr="00C862D7">
        <w:rPr>
          <w:rFonts w:cs="Times New Roman"/>
          <w:i/>
          <w:iCs w:val="0"/>
        </w:rPr>
        <w:fldChar w:fldCharType="separate"/>
      </w:r>
      <w:bookmarkEnd w:id="108"/>
      <w:bookmarkEnd w:id="109"/>
      <w:bookmarkEnd w:id="110"/>
      <w:r w:rsidR="00EC12DB" w:rsidRPr="00C862D7">
        <w:rPr>
          <w:rFonts w:cs="Times New Roman"/>
          <w:iCs w:val="0"/>
          <w:noProof/>
        </w:rPr>
        <w:t>(Setiawan, 2021)</w:t>
      </w:r>
      <w:r w:rsidR="00B74D84" w:rsidRPr="00C862D7">
        <w:rPr>
          <w:rFonts w:cs="Times New Roman"/>
          <w:i/>
          <w:iCs w:val="0"/>
        </w:rPr>
        <w:fldChar w:fldCharType="end"/>
      </w:r>
    </w:p>
    <w:p w14:paraId="2FFD973A" w14:textId="2C9FC336" w:rsidR="003A783F" w:rsidRPr="00C862D7" w:rsidRDefault="00A433CD">
      <w:pPr>
        <w:pStyle w:val="Heading2"/>
        <w:numPr>
          <w:ilvl w:val="1"/>
          <w:numId w:val="21"/>
        </w:numPr>
        <w:ind w:left="426" w:hanging="426"/>
        <w:rPr>
          <w:rFonts w:cs="Times New Roman"/>
          <w:i/>
          <w:iCs/>
          <w:lang w:val="en-US"/>
        </w:rPr>
      </w:pPr>
      <w:bookmarkStart w:id="111" w:name="_Toc130992567"/>
      <w:bookmarkStart w:id="112" w:name="_Toc138684991"/>
      <w:r w:rsidRPr="00C862D7">
        <w:rPr>
          <w:rFonts w:cs="Times New Roman"/>
          <w:i/>
          <w:iCs/>
          <w:lang w:val="en-US"/>
        </w:rPr>
        <w:t>Modeling</w:t>
      </w:r>
      <w:bookmarkEnd w:id="111"/>
      <w:bookmarkEnd w:id="112"/>
    </w:p>
    <w:p w14:paraId="56634F09" w14:textId="3CC63F78" w:rsidR="00D60A75" w:rsidRPr="00C862D7" w:rsidRDefault="00AA13ED" w:rsidP="00B43289">
      <w:pPr>
        <w:rPr>
          <w:rFonts w:cs="Times New Roman"/>
          <w:lang w:val="en-US"/>
        </w:rPr>
      </w:pPr>
      <w:r w:rsidRPr="00C862D7">
        <w:rPr>
          <w:rFonts w:cs="Times New Roman"/>
          <w:lang w:val="en-US"/>
        </w:rPr>
        <w:t xml:space="preserve">Model yang digunakan pada penelitian ini adalah hasil </w:t>
      </w:r>
      <w:r w:rsidRPr="00C862D7">
        <w:rPr>
          <w:rFonts w:cs="Times New Roman"/>
          <w:i/>
          <w:iCs/>
          <w:lang w:val="en-US"/>
        </w:rPr>
        <w:t xml:space="preserve">training </w:t>
      </w:r>
      <w:r w:rsidRPr="00C862D7">
        <w:rPr>
          <w:rFonts w:cs="Times New Roman"/>
          <w:lang w:val="en-US"/>
        </w:rPr>
        <w:t>dengan menggunakan algoritma</w:t>
      </w:r>
      <w:r w:rsidRPr="00C862D7">
        <w:rPr>
          <w:rFonts w:cs="Times New Roman"/>
          <w:i/>
          <w:iCs/>
          <w:lang w:val="en-US"/>
        </w:rPr>
        <w:t xml:space="preserve"> Convolutional Neural Network </w:t>
      </w:r>
      <w:r w:rsidRPr="00C862D7">
        <w:rPr>
          <w:rFonts w:cs="Times New Roman"/>
          <w:lang w:val="en-US"/>
        </w:rPr>
        <w:t xml:space="preserve">dengan arsitektur </w:t>
      </w:r>
      <w:r w:rsidRPr="00C862D7">
        <w:rPr>
          <w:rFonts w:cs="Times New Roman"/>
          <w:i/>
          <w:iCs/>
          <w:lang w:val="en-US"/>
        </w:rPr>
        <w:t>MobileNetV2</w:t>
      </w:r>
      <w:r w:rsidR="00514A0F" w:rsidRPr="00C862D7">
        <w:rPr>
          <w:rFonts w:cs="Times New Roman"/>
          <w:i/>
          <w:iCs/>
          <w:lang w:val="en-US"/>
        </w:rPr>
        <w:t xml:space="preserve"> </w:t>
      </w:r>
      <w:r w:rsidR="00910EB1" w:rsidRPr="00C862D7">
        <w:rPr>
          <w:rFonts w:cs="Times New Roman"/>
          <w:lang w:val="en-US"/>
        </w:rPr>
        <w:t xml:space="preserve">yang dapat digunakan untuk mengatasi kebutuhan akan </w:t>
      </w:r>
      <w:r w:rsidR="00910EB1" w:rsidRPr="00C862D7">
        <w:rPr>
          <w:rFonts w:cs="Times New Roman"/>
          <w:i/>
          <w:iCs/>
          <w:lang w:val="en-US"/>
        </w:rPr>
        <w:t>computing resource</w:t>
      </w:r>
      <w:r w:rsidR="00910EB1" w:rsidRPr="00C862D7">
        <w:rPr>
          <w:rFonts w:cs="Times New Roman"/>
          <w:lang w:val="en-US"/>
        </w:rPr>
        <w:t xml:space="preserve"> berlebih</w:t>
      </w:r>
      <w:r w:rsidR="00F3172C" w:rsidRPr="00C862D7">
        <w:rPr>
          <w:rFonts w:cs="Times New Roman"/>
          <w:lang w:val="en-US"/>
        </w:rPr>
        <w:t xml:space="preserve"> </w:t>
      </w:r>
      <w:r w:rsidR="00F3172C" w:rsidRPr="00C862D7">
        <w:rPr>
          <w:rFonts w:cs="Times New Roman"/>
          <w:lang w:val="en-US"/>
        </w:rPr>
        <w:fldChar w:fldCharType="begin" w:fldLock="1"/>
      </w:r>
      <w:r w:rsidR="00184B2D" w:rsidRPr="00C862D7">
        <w:rPr>
          <w:rFonts w:cs="Times New Roman"/>
          <w:lang w:val="en-US"/>
        </w:rPr>
        <w:instrText>ADDIN CSL_CITATION {"citationItems":[{"id":"ITEM-1","itemData":{"URL":"https://medium.com/nodeflux/mobilenet-deteksi-objek-pada-platform-mobile-bbbf3806e4b3","accessed":{"date-parts":[["2023","3","10"]]},"author":[{"dropping-particle":"","family":"Rizqi Okta Ekoputris","given":"","non-dropping-particle":"","parse-names":false,"suffix":""}],"id":"ITEM-1","issued":{"date-parts":[["2018","5","9"]]},"title":"MobileNet: Deteksi Objek pada Platform Mobile | by Rizqi Okta Ekoputris | Nodeflux | Medium","type":"webpage"},"uris":["http://www.mendeley.com/documents/?uuid=a2e48730-ad1e-37fb-b202-50a7ed7ebab0"]}],"mendeley":{"formattedCitation":"(Rizqi Okta Ekoputris, 2018)","manualFormatting":"(Ekoputris, 2018)","plainTextFormattedCitation":"(Rizqi Okta Ekoputris, 2018)","previouslyFormattedCitation":"(Rizqi Okta Ekoputris, 2018)"},"properties":{"noteIndex":0},"schema":"https://github.com/citation-style-language/schema/raw/master/csl-citation.json"}</w:instrText>
      </w:r>
      <w:r w:rsidR="00F3172C" w:rsidRPr="00C862D7">
        <w:rPr>
          <w:rFonts w:cs="Times New Roman"/>
          <w:lang w:val="en-US"/>
        </w:rPr>
        <w:fldChar w:fldCharType="separate"/>
      </w:r>
      <w:r w:rsidR="00EC12DB" w:rsidRPr="00C862D7">
        <w:rPr>
          <w:rFonts w:cs="Times New Roman"/>
          <w:noProof/>
          <w:lang w:val="en-US"/>
        </w:rPr>
        <w:t>(Ekoputris, 2018)</w:t>
      </w:r>
      <w:r w:rsidR="00F3172C" w:rsidRPr="00C862D7">
        <w:rPr>
          <w:rFonts w:cs="Times New Roman"/>
          <w:lang w:val="en-US"/>
        </w:rPr>
        <w:fldChar w:fldCharType="end"/>
      </w:r>
      <w:r w:rsidR="00D47C15" w:rsidRPr="00C862D7">
        <w:rPr>
          <w:rFonts w:cs="Times New Roman"/>
          <w:lang w:val="en-US"/>
        </w:rPr>
        <w:t xml:space="preserve">. </w:t>
      </w:r>
    </w:p>
    <w:p w14:paraId="136BE134" w14:textId="3C73FF11" w:rsidR="00AA13ED" w:rsidRPr="00C862D7" w:rsidRDefault="0018267B" w:rsidP="00B43289">
      <w:pPr>
        <w:rPr>
          <w:rFonts w:cs="Times New Roman"/>
          <w:lang w:val="en-US"/>
        </w:rPr>
      </w:pPr>
      <w:r w:rsidRPr="00C862D7">
        <w:rPr>
          <w:rFonts w:cs="Times New Roman"/>
          <w:lang w:val="en-US"/>
        </w:rPr>
        <w:t xml:space="preserve">Gambar </w:t>
      </w:r>
      <w:r w:rsidRPr="00C862D7">
        <w:rPr>
          <w:rFonts w:cs="Times New Roman"/>
          <w:i/>
          <w:iCs/>
          <w:lang w:val="en-US"/>
        </w:rPr>
        <w:t xml:space="preserve">dataset </w:t>
      </w:r>
      <w:r w:rsidRPr="00C862D7">
        <w:rPr>
          <w:rFonts w:cs="Times New Roman"/>
          <w:lang w:val="en-US"/>
        </w:rPr>
        <w:t xml:space="preserve">yang di </w:t>
      </w:r>
      <w:r w:rsidRPr="00C862D7">
        <w:rPr>
          <w:rFonts w:cs="Times New Roman"/>
          <w:i/>
          <w:iCs/>
          <w:lang w:val="en-US"/>
        </w:rPr>
        <w:t xml:space="preserve">input </w:t>
      </w:r>
      <w:r w:rsidR="00EE4CD1" w:rsidRPr="00C862D7">
        <w:rPr>
          <w:rFonts w:cs="Times New Roman"/>
          <w:lang w:val="en-US"/>
        </w:rPr>
        <w:t>dengan ukuran 224×224 piksel</w:t>
      </w:r>
      <w:r w:rsidR="00EE4CD1" w:rsidRPr="00C862D7">
        <w:rPr>
          <w:rFonts w:cs="Times New Roman"/>
        </w:rPr>
        <w:t xml:space="preserve"> </w:t>
      </w:r>
      <w:r w:rsidR="00EE4CD1" w:rsidRPr="00C862D7">
        <w:rPr>
          <w:rFonts w:cs="Times New Roman"/>
          <w:lang w:val="en-US"/>
        </w:rPr>
        <w:t xml:space="preserve">dengan 3 channel warna RGB (Red, Green, Blue) </w:t>
      </w:r>
      <w:r w:rsidR="00FD63CD" w:rsidRPr="00C862D7">
        <w:rPr>
          <w:rFonts w:cs="Times New Roman"/>
          <w:lang w:val="en-US"/>
        </w:rPr>
        <w:t xml:space="preserve">dan akan melewati proses pada arsitektur </w:t>
      </w:r>
      <w:r w:rsidR="00FD63CD" w:rsidRPr="00C862D7">
        <w:rPr>
          <w:rFonts w:cs="Times New Roman"/>
          <w:i/>
          <w:iCs/>
          <w:lang w:val="en-US"/>
        </w:rPr>
        <w:t>MobileNet</w:t>
      </w:r>
      <w:r w:rsidR="006E1D33" w:rsidRPr="00C862D7">
        <w:rPr>
          <w:rFonts w:cs="Times New Roman"/>
          <w:i/>
          <w:iCs/>
          <w:lang w:val="en-US"/>
        </w:rPr>
        <w:t>V2</w:t>
      </w:r>
      <w:r w:rsidR="00182D9C" w:rsidRPr="00C862D7">
        <w:rPr>
          <w:rFonts w:cs="Times New Roman"/>
          <w:i/>
          <w:iCs/>
          <w:lang w:val="en-US"/>
        </w:rPr>
        <w:t xml:space="preserve"> </w:t>
      </w:r>
      <w:r w:rsidR="00182D9C" w:rsidRPr="00C862D7">
        <w:rPr>
          <w:rFonts w:cs="Times New Roman"/>
          <w:lang w:val="en-US"/>
        </w:rPr>
        <w:t xml:space="preserve">kemudian </w:t>
      </w:r>
      <w:r w:rsidR="00736706" w:rsidRPr="00C862D7">
        <w:rPr>
          <w:rFonts w:cs="Times New Roman"/>
          <w:i/>
          <w:iCs/>
          <w:lang w:val="en-US"/>
        </w:rPr>
        <w:t xml:space="preserve">model </w:t>
      </w:r>
      <w:r w:rsidR="00736706" w:rsidRPr="00C862D7">
        <w:rPr>
          <w:rFonts w:cs="Times New Roman"/>
          <w:lang w:val="en-US"/>
        </w:rPr>
        <w:t xml:space="preserve">akan melakukan proses </w:t>
      </w:r>
      <w:r w:rsidR="00736706" w:rsidRPr="00C862D7">
        <w:rPr>
          <w:rFonts w:cs="Times New Roman"/>
          <w:i/>
          <w:iCs/>
          <w:lang w:val="en-US"/>
        </w:rPr>
        <w:t xml:space="preserve">training </w:t>
      </w:r>
      <w:r w:rsidR="00736706" w:rsidRPr="00C862D7">
        <w:rPr>
          <w:rFonts w:cs="Times New Roman"/>
          <w:lang w:val="en-US"/>
        </w:rPr>
        <w:t>secara berulang hingga mendapatkan akurasi yang tinggi.</w:t>
      </w:r>
    </w:p>
    <w:p w14:paraId="2CAB4E79" w14:textId="77777777" w:rsidR="00A433CD" w:rsidRPr="00C862D7" w:rsidRDefault="00A433CD">
      <w:pPr>
        <w:pStyle w:val="Heading2"/>
        <w:numPr>
          <w:ilvl w:val="1"/>
          <w:numId w:val="21"/>
        </w:numPr>
        <w:ind w:left="426" w:hanging="426"/>
        <w:rPr>
          <w:rFonts w:cs="Times New Roman"/>
          <w:i/>
          <w:iCs/>
          <w:lang w:val="en-US"/>
        </w:rPr>
      </w:pPr>
      <w:bookmarkStart w:id="113" w:name="_Toc130992568"/>
      <w:bookmarkStart w:id="114" w:name="_Toc138684992"/>
      <w:r w:rsidRPr="00C862D7">
        <w:rPr>
          <w:rFonts w:cs="Times New Roman"/>
          <w:i/>
          <w:iCs/>
          <w:lang w:val="en-US"/>
        </w:rPr>
        <w:t>Evaluation</w:t>
      </w:r>
      <w:bookmarkEnd w:id="113"/>
      <w:bookmarkEnd w:id="114"/>
    </w:p>
    <w:p w14:paraId="1DB5B38E" w14:textId="29A92E49" w:rsidR="009C1879" w:rsidRPr="00C862D7" w:rsidRDefault="006324D4" w:rsidP="00B43289">
      <w:pPr>
        <w:rPr>
          <w:rFonts w:cs="Times New Roman"/>
          <w:lang w:val="en-US"/>
        </w:rPr>
      </w:pPr>
      <w:r w:rsidRPr="00C862D7">
        <w:rPr>
          <w:rFonts w:cs="Times New Roman"/>
          <w:lang w:val="en-US"/>
        </w:rPr>
        <w:t xml:space="preserve">Pada tahap ini akan dilakukan evaluasi dari model yang telah di </w:t>
      </w:r>
      <w:r w:rsidRPr="00C862D7">
        <w:rPr>
          <w:rFonts w:cs="Times New Roman"/>
          <w:i/>
          <w:iCs/>
          <w:lang w:val="en-US"/>
        </w:rPr>
        <w:t xml:space="preserve">training, </w:t>
      </w:r>
      <w:r w:rsidR="00B10991" w:rsidRPr="00C862D7">
        <w:rPr>
          <w:rFonts w:cs="Times New Roman"/>
          <w:lang w:val="en-US"/>
        </w:rPr>
        <w:t xml:space="preserve">evaluasi </w:t>
      </w:r>
      <w:r w:rsidR="00BA441B" w:rsidRPr="00C862D7">
        <w:rPr>
          <w:rFonts w:cs="Times New Roman"/>
          <w:lang w:val="en-US"/>
        </w:rPr>
        <w:t>pertama adalah melihat nilai dari grafik</w:t>
      </w:r>
      <w:r w:rsidR="00F91133" w:rsidRPr="00C862D7">
        <w:rPr>
          <w:rFonts w:cs="Times New Roman"/>
          <w:lang w:val="en-US"/>
        </w:rPr>
        <w:t xml:space="preserve"> tingkat akurasi yang terdiri dari </w:t>
      </w:r>
      <w:r w:rsidR="00F91133" w:rsidRPr="00C862D7">
        <w:rPr>
          <w:rFonts w:cs="Times New Roman"/>
          <w:i/>
          <w:iCs/>
          <w:lang w:val="en-US"/>
        </w:rPr>
        <w:t xml:space="preserve">training accuracy </w:t>
      </w:r>
      <w:r w:rsidR="00F91133" w:rsidRPr="00C862D7">
        <w:rPr>
          <w:rFonts w:cs="Times New Roman"/>
          <w:lang w:val="en-US"/>
        </w:rPr>
        <w:t xml:space="preserve">dan </w:t>
      </w:r>
      <w:r w:rsidR="00F91133" w:rsidRPr="00C862D7">
        <w:rPr>
          <w:rFonts w:cs="Times New Roman"/>
          <w:i/>
          <w:iCs/>
          <w:lang w:val="en-US"/>
        </w:rPr>
        <w:t xml:space="preserve">validation accuracy, </w:t>
      </w:r>
      <w:r w:rsidR="00F91133" w:rsidRPr="00C862D7">
        <w:rPr>
          <w:rFonts w:cs="Times New Roman"/>
          <w:lang w:val="en-US"/>
        </w:rPr>
        <w:t xml:space="preserve">kemudian grafik tingkat </w:t>
      </w:r>
      <w:r w:rsidR="00F91133" w:rsidRPr="00C862D7">
        <w:rPr>
          <w:rFonts w:cs="Times New Roman"/>
          <w:i/>
          <w:iCs/>
          <w:lang w:val="en-US"/>
        </w:rPr>
        <w:t>error</w:t>
      </w:r>
      <w:r w:rsidR="00F91133" w:rsidRPr="00C862D7">
        <w:rPr>
          <w:rFonts w:cs="Times New Roman"/>
          <w:lang w:val="en-US"/>
        </w:rPr>
        <w:t xml:space="preserve"> yang terdiri dari </w:t>
      </w:r>
      <w:r w:rsidR="00F91133" w:rsidRPr="00C862D7">
        <w:rPr>
          <w:rFonts w:cs="Times New Roman"/>
          <w:i/>
          <w:iCs/>
          <w:lang w:val="en-US"/>
        </w:rPr>
        <w:t xml:space="preserve">training loss </w:t>
      </w:r>
      <w:r w:rsidR="00F91133" w:rsidRPr="00C862D7">
        <w:rPr>
          <w:rFonts w:cs="Times New Roman"/>
          <w:lang w:val="en-US"/>
        </w:rPr>
        <w:t xml:space="preserve">dan </w:t>
      </w:r>
      <w:r w:rsidR="00F91133" w:rsidRPr="00C862D7">
        <w:rPr>
          <w:rFonts w:cs="Times New Roman"/>
          <w:i/>
          <w:iCs/>
          <w:lang w:val="en-US"/>
        </w:rPr>
        <w:t>validation loss</w:t>
      </w:r>
      <w:r w:rsidR="009C1879" w:rsidRPr="00C862D7">
        <w:rPr>
          <w:rFonts w:cs="Times New Roman"/>
          <w:lang w:val="en-US"/>
        </w:rPr>
        <w:t xml:space="preserve">. Jika nilainya rendah dan terjadi </w:t>
      </w:r>
      <w:r w:rsidR="009C1879" w:rsidRPr="00C862D7">
        <w:rPr>
          <w:rFonts w:cs="Times New Roman"/>
          <w:i/>
          <w:iCs/>
          <w:lang w:val="en-US"/>
        </w:rPr>
        <w:t xml:space="preserve">overfitting </w:t>
      </w:r>
      <w:r w:rsidR="009C1879" w:rsidRPr="00C862D7">
        <w:rPr>
          <w:rFonts w:cs="Times New Roman"/>
          <w:lang w:val="en-US"/>
        </w:rPr>
        <w:t xml:space="preserve">atau </w:t>
      </w:r>
      <w:r w:rsidR="009C1879" w:rsidRPr="00C862D7">
        <w:rPr>
          <w:rFonts w:cs="Times New Roman"/>
          <w:i/>
          <w:iCs/>
          <w:lang w:val="en-US"/>
        </w:rPr>
        <w:t xml:space="preserve">underfitting </w:t>
      </w:r>
      <w:r w:rsidR="009C1879" w:rsidRPr="00C862D7">
        <w:rPr>
          <w:rFonts w:cs="Times New Roman"/>
          <w:lang w:val="en-US"/>
        </w:rPr>
        <w:t xml:space="preserve">maka akan dilakukan perancangan dan </w:t>
      </w:r>
      <w:r w:rsidR="009C1879" w:rsidRPr="00C862D7">
        <w:rPr>
          <w:rFonts w:cs="Times New Roman"/>
          <w:i/>
          <w:iCs/>
          <w:lang w:val="en-US"/>
        </w:rPr>
        <w:t xml:space="preserve">training </w:t>
      </w:r>
      <w:r w:rsidR="009C1879" w:rsidRPr="00C862D7">
        <w:rPr>
          <w:rFonts w:cs="Times New Roman"/>
          <w:lang w:val="en-US"/>
        </w:rPr>
        <w:t xml:space="preserve">ulang </w:t>
      </w:r>
      <w:r w:rsidR="009C1879" w:rsidRPr="00C862D7">
        <w:rPr>
          <w:rFonts w:cs="Times New Roman"/>
          <w:i/>
          <w:iCs/>
          <w:lang w:val="en-US"/>
        </w:rPr>
        <w:t>model</w:t>
      </w:r>
      <w:r w:rsidR="00FF0FB2" w:rsidRPr="00C862D7">
        <w:rPr>
          <w:rFonts w:cs="Times New Roman"/>
          <w:lang w:val="en-US"/>
        </w:rPr>
        <w:t>.</w:t>
      </w:r>
    </w:p>
    <w:p w14:paraId="42EE55D8" w14:textId="4FC5258C" w:rsidR="006324D4" w:rsidRPr="00C862D7" w:rsidRDefault="00F91133" w:rsidP="00B43289">
      <w:pPr>
        <w:rPr>
          <w:rFonts w:cs="Times New Roman"/>
          <w:lang w:val="en-US"/>
        </w:rPr>
      </w:pPr>
      <w:r w:rsidRPr="00C862D7">
        <w:rPr>
          <w:rFonts w:cs="Times New Roman"/>
          <w:i/>
          <w:iCs/>
          <w:lang w:val="en-US"/>
        </w:rPr>
        <w:t xml:space="preserve"> </w:t>
      </w:r>
      <w:r w:rsidR="004C283A" w:rsidRPr="00C862D7">
        <w:rPr>
          <w:rFonts w:cs="Times New Roman"/>
          <w:lang w:val="en-US"/>
        </w:rPr>
        <w:t>Tahap evaluasi yang kedua</w:t>
      </w:r>
      <w:r w:rsidR="00B10991" w:rsidRPr="00C862D7">
        <w:rPr>
          <w:rFonts w:cs="Times New Roman"/>
          <w:lang w:val="en-US"/>
        </w:rPr>
        <w:t xml:space="preserve"> adalah dengan membuat </w:t>
      </w:r>
      <w:r w:rsidR="00CD3FFE" w:rsidRPr="00C862D7">
        <w:rPr>
          <w:rFonts w:cs="Times New Roman"/>
          <w:i/>
          <w:iCs/>
          <w:lang w:val="en-US"/>
        </w:rPr>
        <w:t>confusion</w:t>
      </w:r>
      <w:r w:rsidR="00B10991" w:rsidRPr="00C862D7">
        <w:rPr>
          <w:rFonts w:cs="Times New Roman"/>
          <w:i/>
          <w:iCs/>
          <w:lang w:val="en-US"/>
        </w:rPr>
        <w:t xml:space="preserve"> matrix </w:t>
      </w:r>
      <w:r w:rsidR="00B10991" w:rsidRPr="00C862D7">
        <w:rPr>
          <w:rFonts w:cs="Times New Roman"/>
          <w:lang w:val="en-US"/>
        </w:rPr>
        <w:t xml:space="preserve">dari </w:t>
      </w:r>
      <w:r w:rsidR="00B10991" w:rsidRPr="00C862D7">
        <w:rPr>
          <w:rFonts w:cs="Times New Roman"/>
          <w:i/>
          <w:iCs/>
          <w:lang w:val="en-US"/>
        </w:rPr>
        <w:t xml:space="preserve">model </w:t>
      </w:r>
      <w:r w:rsidR="00B10991" w:rsidRPr="00C862D7">
        <w:rPr>
          <w:rFonts w:cs="Times New Roman"/>
          <w:lang w:val="en-US"/>
        </w:rPr>
        <w:t xml:space="preserve">yang telah dibuat. </w:t>
      </w:r>
      <w:r w:rsidR="00163244" w:rsidRPr="00C862D7">
        <w:rPr>
          <w:rFonts w:cs="Times New Roman"/>
          <w:lang w:val="en-US"/>
        </w:rPr>
        <w:t xml:space="preserve">Menurut D. Putra </w:t>
      </w:r>
      <w:r w:rsidR="00F904D3" w:rsidRPr="00C862D7">
        <w:rPr>
          <w:rFonts w:cs="Times New Roman"/>
          <w:lang w:val="en-US"/>
        </w:rPr>
        <w:fldChar w:fldCharType="begin" w:fldLock="1"/>
      </w:r>
      <w:r w:rsidR="00184B2D" w:rsidRPr="00C862D7">
        <w:rPr>
          <w:rFonts w:cs="Times New Roman"/>
          <w:lang w:val="en-US"/>
        </w:rPr>
        <w:instrText>ADDIN CSL_CITATION {"citationItems":[{"id":"ITEM-1","itemData":{"ISSN":"2549-7200","abstract":"Twitter is one of the social media that is currently in great demand by internet users. The number of tweets circulating on Twitter is not yet known whether these tweets contain more positive, negative, and neutral opinions. For that we need a system that can process data by applying sentiment analysis. This study uses the Naïve Bayes Classifier (NBC) method to analyze the level of sentiment towards data carried out by crawling on Twitter. The data studied as a simple case study uses only 8 tweet data which is divided into 5 training data and 3 test data. The data is processed using the preprocessing stage, then classified using the NBC method, the calculation of performance uses confusion matrix techniques. This study resulted in a structured exposure to the process and results of NBC implementation and performance testing using the confusion matrix which obtained 82% accuracy, 93% precision, and 52% recall. However, these results are more focused on ease explaining for each stage and process in more detail, not on the numbers obtained. Research with larger data will be carried out later by developing a computer-based application system.","author":[{"dropping-particle":"","family":"Normawati","given":"Dwi","non-dropping-particle":"","parse-names":false,"suffix":""},{"dropping-particle":"","family":"Prayogi","given":"Surya Allit","non-dropping-particle":"","parse-names":false,"suffix":""}],"container-title":"Jurnal Sains Komputer &amp; Informatika (J-SAKTI","id":"ITEM-1","issue":"2","issued":{"date-parts":[["2021"]]},"page":"697-711","title":"Implementasi Naïve Bayes Classifier Dan Confusion Matrix Pada Analisis Sentimen Berbasis Teks Pada Twitter","type":"article-journal","volume":"5"},"uris":["http://www.mendeley.com/documents/?uuid=f8130949-7c8a-4dfa-96ee-ee712c847380"]}],"mendeley":{"formattedCitation":"(Normawati &amp; Prayogi, 2021)","manualFormatting":"(dalam Normawati &amp; Prayogi, 2021)","plainTextFormattedCitation":"(Normawati &amp; Prayogi, 2021)","previouslyFormattedCitation":"(Normawati &amp; Prayogi, 2021)"},"properties":{"noteIndex":0},"schema":"https://github.com/citation-style-language/schema/raw/master/csl-citation.json"}</w:instrText>
      </w:r>
      <w:r w:rsidR="00F904D3" w:rsidRPr="00C862D7">
        <w:rPr>
          <w:rFonts w:cs="Times New Roman"/>
          <w:lang w:val="en-US"/>
        </w:rPr>
        <w:fldChar w:fldCharType="separate"/>
      </w:r>
      <w:r w:rsidR="00F904D3" w:rsidRPr="00C862D7">
        <w:rPr>
          <w:rFonts w:cs="Times New Roman"/>
          <w:noProof/>
          <w:lang w:val="en-US"/>
        </w:rPr>
        <w:t>(dalam Normawati &amp; Prayogi, 2021)</w:t>
      </w:r>
      <w:r w:rsidR="00F904D3" w:rsidRPr="00C862D7">
        <w:rPr>
          <w:rFonts w:cs="Times New Roman"/>
          <w:lang w:val="en-US"/>
        </w:rPr>
        <w:fldChar w:fldCharType="end"/>
      </w:r>
      <w:r w:rsidR="00163244" w:rsidRPr="00C862D7">
        <w:rPr>
          <w:rFonts w:cs="Times New Roman"/>
          <w:lang w:val="en-US"/>
        </w:rPr>
        <w:t xml:space="preserve"> </w:t>
      </w:r>
      <w:r w:rsidR="00163244" w:rsidRPr="00C862D7">
        <w:rPr>
          <w:rFonts w:cs="Times New Roman"/>
          <w:i/>
          <w:iCs/>
          <w:lang w:val="en-US"/>
        </w:rPr>
        <w:t>Confusion matrix</w:t>
      </w:r>
      <w:r w:rsidR="00163244" w:rsidRPr="00C862D7">
        <w:rPr>
          <w:rFonts w:cs="Times New Roman"/>
          <w:lang w:val="en-US"/>
        </w:rPr>
        <w:t xml:space="preserve"> adalah tabel yang menyatakan klasifikasi jumlah data uji yang benar dan jumlah data uji yang salah. </w:t>
      </w:r>
    </w:p>
    <w:p w14:paraId="4C6009CC" w14:textId="31F66E7A" w:rsidR="00D26DE4" w:rsidRPr="00C862D7" w:rsidRDefault="00A433CD">
      <w:pPr>
        <w:pStyle w:val="Heading2"/>
        <w:numPr>
          <w:ilvl w:val="1"/>
          <w:numId w:val="21"/>
        </w:numPr>
        <w:ind w:left="425" w:hanging="425"/>
        <w:rPr>
          <w:rFonts w:cs="Times New Roman"/>
          <w:i/>
          <w:iCs/>
          <w:lang w:val="en-US"/>
        </w:rPr>
      </w:pPr>
      <w:bookmarkStart w:id="115" w:name="_Toc138684993"/>
      <w:r w:rsidRPr="00C862D7">
        <w:rPr>
          <w:rFonts w:cs="Times New Roman"/>
          <w:i/>
          <w:iCs/>
          <w:lang w:val="en-US"/>
        </w:rPr>
        <w:lastRenderedPageBreak/>
        <w:t>Deployment</w:t>
      </w:r>
      <w:bookmarkEnd w:id="115"/>
    </w:p>
    <w:p w14:paraId="1B64B825" w14:textId="7D2C355F" w:rsidR="00557155" w:rsidRPr="00C862D7" w:rsidRDefault="006320F4" w:rsidP="00B43289">
      <w:pPr>
        <w:rPr>
          <w:rFonts w:cs="Times New Roman"/>
          <w:i/>
          <w:iCs/>
          <w:lang w:val="en-US"/>
        </w:rPr>
      </w:pPr>
      <w:r w:rsidRPr="00C862D7">
        <w:rPr>
          <w:rFonts w:cs="Times New Roman"/>
          <w:lang w:val="en-US"/>
        </w:rPr>
        <w:t xml:space="preserve">Melakukan </w:t>
      </w:r>
      <w:r w:rsidRPr="00C862D7">
        <w:rPr>
          <w:rFonts w:cs="Times New Roman"/>
          <w:i/>
          <w:iCs/>
          <w:lang w:val="en-US"/>
        </w:rPr>
        <w:t xml:space="preserve">deployment </w:t>
      </w:r>
      <w:r w:rsidRPr="00C862D7">
        <w:rPr>
          <w:rFonts w:cs="Times New Roman"/>
          <w:lang w:val="en-US"/>
        </w:rPr>
        <w:t xml:space="preserve">aplikasi </w:t>
      </w:r>
      <w:r w:rsidRPr="00C862D7">
        <w:rPr>
          <w:rFonts w:cs="Times New Roman"/>
          <w:i/>
          <w:iCs/>
          <w:lang w:val="en-US"/>
        </w:rPr>
        <w:t xml:space="preserve">mobile </w:t>
      </w:r>
      <w:r w:rsidR="00590B15" w:rsidRPr="00C862D7">
        <w:rPr>
          <w:rFonts w:cs="Times New Roman"/>
          <w:lang w:val="en-US"/>
        </w:rPr>
        <w:t xml:space="preserve">sehingga aplikasi dapat di unduh dan </w:t>
      </w:r>
      <w:r w:rsidR="00781EA0" w:rsidRPr="00C862D7">
        <w:rPr>
          <w:rFonts w:cs="Times New Roman"/>
          <w:lang w:val="en-US"/>
        </w:rPr>
        <w:t>dapat digunakan oleh</w:t>
      </w:r>
      <w:r w:rsidR="00590B15" w:rsidRPr="00C862D7">
        <w:rPr>
          <w:rFonts w:cs="Times New Roman"/>
          <w:lang w:val="en-US"/>
        </w:rPr>
        <w:t xml:space="preserve"> siapapun yang menggunakan </w:t>
      </w:r>
      <w:r w:rsidR="00590B15" w:rsidRPr="00C862D7">
        <w:rPr>
          <w:rFonts w:cs="Times New Roman"/>
          <w:i/>
          <w:iCs/>
          <w:lang w:val="en-US"/>
        </w:rPr>
        <w:t xml:space="preserve">smartphone </w:t>
      </w:r>
      <w:r w:rsidR="00590B15" w:rsidRPr="00C862D7">
        <w:rPr>
          <w:rFonts w:cs="Times New Roman"/>
          <w:lang w:val="en-US"/>
        </w:rPr>
        <w:t xml:space="preserve">dengan sistem operasi </w:t>
      </w:r>
      <w:r w:rsidR="00590B15" w:rsidRPr="00C862D7">
        <w:rPr>
          <w:rFonts w:cs="Times New Roman"/>
          <w:i/>
          <w:iCs/>
          <w:lang w:val="en-US"/>
        </w:rPr>
        <w:t>Android.</w:t>
      </w:r>
    </w:p>
    <w:p w14:paraId="2BC2FEFE" w14:textId="77777777" w:rsidR="005E2B73" w:rsidRPr="00C862D7" w:rsidRDefault="005E2B73" w:rsidP="005E2B73">
      <w:pPr>
        <w:pStyle w:val="ListParagraph"/>
        <w:ind w:left="693" w:firstLine="0"/>
        <w:rPr>
          <w:rFonts w:cs="Times New Roman"/>
        </w:rPr>
      </w:pPr>
    </w:p>
    <w:p w14:paraId="607EB931" w14:textId="77777777" w:rsidR="00182797" w:rsidRPr="00C862D7" w:rsidRDefault="00182797" w:rsidP="00B43289">
      <w:pPr>
        <w:ind w:firstLine="0"/>
        <w:jc w:val="left"/>
        <w:rPr>
          <w:rFonts w:cs="Times New Roman"/>
        </w:rPr>
      </w:pPr>
    </w:p>
    <w:p w14:paraId="4AA749CF" w14:textId="77777777" w:rsidR="00182797" w:rsidRPr="00C862D7" w:rsidRDefault="00182797">
      <w:pPr>
        <w:spacing w:line="259" w:lineRule="auto"/>
        <w:ind w:firstLine="0"/>
        <w:jc w:val="left"/>
        <w:rPr>
          <w:rFonts w:cs="Times New Roman"/>
        </w:rPr>
      </w:pPr>
      <w:r w:rsidRPr="00C862D7">
        <w:rPr>
          <w:rFonts w:cs="Times New Roman"/>
        </w:rPr>
        <w:br w:type="page"/>
      </w:r>
    </w:p>
    <w:p w14:paraId="13301B7B" w14:textId="77777777" w:rsidR="00182797" w:rsidRPr="00C862D7" w:rsidRDefault="00182797" w:rsidP="00B43289">
      <w:pPr>
        <w:ind w:firstLine="0"/>
        <w:jc w:val="left"/>
        <w:rPr>
          <w:rFonts w:cs="Times New Roman"/>
        </w:rPr>
        <w:sectPr w:rsidR="00182797" w:rsidRPr="00C862D7" w:rsidSect="00340143">
          <w:type w:val="continuous"/>
          <w:pgSz w:w="11906" w:h="16838" w:code="9"/>
          <w:pgMar w:top="1701" w:right="1701" w:bottom="1701" w:left="2268" w:header="709" w:footer="709" w:gutter="0"/>
          <w:cols w:space="708"/>
          <w:docGrid w:linePitch="360"/>
        </w:sectPr>
      </w:pPr>
    </w:p>
    <w:p w14:paraId="4B829920" w14:textId="77777777" w:rsidR="00182797" w:rsidRPr="00C862D7" w:rsidRDefault="00182797" w:rsidP="00182797">
      <w:pPr>
        <w:pStyle w:val="Heading1"/>
        <w:numPr>
          <w:ilvl w:val="0"/>
          <w:numId w:val="0"/>
        </w:numPr>
        <w:spacing w:before="0"/>
        <w:rPr>
          <w:rFonts w:cs="Times New Roman"/>
        </w:rPr>
      </w:pPr>
      <w:bookmarkStart w:id="116" w:name="_Toc138684994"/>
      <w:r w:rsidRPr="00C862D7">
        <w:rPr>
          <w:rFonts w:cs="Times New Roman"/>
        </w:rPr>
        <w:lastRenderedPageBreak/>
        <w:t>BAB IV</w:t>
      </w:r>
      <w:bookmarkEnd w:id="116"/>
    </w:p>
    <w:p w14:paraId="56589D9C" w14:textId="77777777" w:rsidR="00765D67" w:rsidRPr="00C862D7" w:rsidRDefault="00CB6456" w:rsidP="009513E0">
      <w:pPr>
        <w:jc w:val="center"/>
        <w:rPr>
          <w:rFonts w:cs="Times New Roman"/>
          <w:b/>
          <w:bCs/>
        </w:rPr>
      </w:pPr>
      <w:r w:rsidRPr="00C862D7">
        <w:rPr>
          <w:rFonts w:cs="Times New Roman"/>
          <w:b/>
          <w:bCs/>
        </w:rPr>
        <w:t>PENGOLAHAN DATA DAN PEMBAHASAN</w:t>
      </w:r>
    </w:p>
    <w:p w14:paraId="3161F5C6" w14:textId="77777777" w:rsidR="00765D67" w:rsidRPr="00C862D7" w:rsidRDefault="00765D67" w:rsidP="00EB05B1">
      <w:pPr>
        <w:rPr>
          <w:rFonts w:cs="Times New Roman"/>
        </w:rPr>
      </w:pPr>
    </w:p>
    <w:p w14:paraId="3C468E13" w14:textId="0DB7462D" w:rsidR="00C0055A" w:rsidRPr="00C862D7" w:rsidRDefault="00C0055A">
      <w:pPr>
        <w:pStyle w:val="Heading2"/>
        <w:numPr>
          <w:ilvl w:val="1"/>
          <w:numId w:val="29"/>
        </w:numPr>
        <w:rPr>
          <w:rFonts w:cs="Times New Roman"/>
          <w:i/>
          <w:iCs/>
        </w:rPr>
      </w:pPr>
      <w:bookmarkStart w:id="117" w:name="_Toc138684995"/>
      <w:r w:rsidRPr="00C862D7">
        <w:rPr>
          <w:rFonts w:cs="Times New Roman"/>
          <w:i/>
          <w:iCs/>
        </w:rPr>
        <w:t>Data Preparation</w:t>
      </w:r>
      <w:bookmarkEnd w:id="117"/>
    </w:p>
    <w:p w14:paraId="3AE6DF04" w14:textId="7C8B3995" w:rsidR="008F1ABA" w:rsidRPr="00C862D7" w:rsidRDefault="008F1ABA" w:rsidP="008F1ABA">
      <w:pPr>
        <w:rPr>
          <w:rFonts w:cs="Times New Roman"/>
        </w:rPr>
      </w:pPr>
      <w:r w:rsidRPr="00C862D7">
        <w:rPr>
          <w:rFonts w:cs="Times New Roman"/>
          <w:i/>
          <w:iCs/>
        </w:rPr>
        <w:t>Dataset</w:t>
      </w:r>
      <w:r w:rsidRPr="00C862D7">
        <w:rPr>
          <w:rFonts w:cs="Times New Roman"/>
        </w:rPr>
        <w:t xml:space="preserve"> yang telah didapatkan dari situs </w:t>
      </w:r>
      <w:r w:rsidRPr="00C862D7">
        <w:rPr>
          <w:rFonts w:cs="Times New Roman"/>
          <w:i/>
          <w:iCs/>
        </w:rPr>
        <w:t xml:space="preserve">Kaggle </w:t>
      </w:r>
      <w:r w:rsidRPr="00C862D7">
        <w:rPr>
          <w:rFonts w:cs="Times New Roman"/>
        </w:rPr>
        <w:t>akan dilakukan augmentasi data</w:t>
      </w:r>
      <w:r w:rsidR="00C05375" w:rsidRPr="00C862D7">
        <w:rPr>
          <w:rFonts w:cs="Times New Roman"/>
        </w:rPr>
        <w:t xml:space="preserve"> menggunakan </w:t>
      </w:r>
      <w:r w:rsidR="00C05375" w:rsidRPr="00C862D7">
        <w:rPr>
          <w:rFonts w:cs="Times New Roman"/>
          <w:i/>
          <w:iCs/>
        </w:rPr>
        <w:t>ImageDataGenerator</w:t>
      </w:r>
      <w:r w:rsidR="00011842" w:rsidRPr="00C862D7">
        <w:rPr>
          <w:rFonts w:cs="Times New Roman"/>
        </w:rPr>
        <w:t xml:space="preserve"> sebelum melakukan proses </w:t>
      </w:r>
      <w:r w:rsidR="00011842" w:rsidRPr="00C862D7">
        <w:rPr>
          <w:rFonts w:cs="Times New Roman"/>
          <w:i/>
          <w:iCs/>
        </w:rPr>
        <w:t>modeling</w:t>
      </w:r>
      <w:r w:rsidRPr="00C862D7">
        <w:rPr>
          <w:rFonts w:cs="Times New Roman"/>
        </w:rPr>
        <w:t>, berikut augmentasi data yang digunakan pada penelitian ini:</w:t>
      </w:r>
    </w:p>
    <w:p w14:paraId="16A43C6B" w14:textId="0BC3333E" w:rsidR="00A53D80" w:rsidRPr="00C862D7" w:rsidRDefault="00644ABA" w:rsidP="004F678F">
      <w:pPr>
        <w:keepNext/>
        <w:spacing w:line="240" w:lineRule="auto"/>
        <w:ind w:firstLine="0"/>
        <w:jc w:val="center"/>
        <w:rPr>
          <w:rFonts w:cs="Times New Roman"/>
        </w:rPr>
      </w:pPr>
      <w:r w:rsidRPr="00C862D7">
        <w:rPr>
          <w:rFonts w:cs="Times New Roman"/>
          <w:noProof/>
        </w:rPr>
        <w:drawing>
          <wp:inline distT="0" distB="0" distL="0" distR="0" wp14:anchorId="53BF7D15" wp14:editId="30872D92">
            <wp:extent cx="3639058" cy="1733792"/>
            <wp:effectExtent l="19050" t="190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9058" cy="1733792"/>
                    </a:xfrm>
                    <a:prstGeom prst="rect">
                      <a:avLst/>
                    </a:prstGeom>
                    <a:ln>
                      <a:solidFill>
                        <a:schemeClr val="tx1"/>
                      </a:solidFill>
                    </a:ln>
                  </pic:spPr>
                </pic:pic>
              </a:graphicData>
            </a:graphic>
          </wp:inline>
        </w:drawing>
      </w:r>
    </w:p>
    <w:p w14:paraId="790243CC" w14:textId="3052BDB6" w:rsidR="00484F07" w:rsidRPr="00C862D7" w:rsidRDefault="00A53D80" w:rsidP="007A0784">
      <w:pPr>
        <w:pStyle w:val="Caption"/>
        <w:jc w:val="center"/>
        <w:rPr>
          <w:rFonts w:cs="Times New Roman"/>
        </w:rPr>
      </w:pPr>
      <w:bookmarkStart w:id="118" w:name="_Toc138962585"/>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1</w:t>
      </w:r>
      <w:r w:rsidR="004F5A02" w:rsidRPr="00C862D7">
        <w:rPr>
          <w:rFonts w:cs="Times New Roman"/>
          <w:noProof/>
        </w:rPr>
        <w:fldChar w:fldCharType="end"/>
      </w:r>
      <w:r w:rsidRPr="00C862D7">
        <w:rPr>
          <w:rFonts w:cs="Times New Roman"/>
        </w:rPr>
        <w:t xml:space="preserve"> </w:t>
      </w:r>
      <w:r w:rsidRPr="00C862D7">
        <w:rPr>
          <w:rFonts w:cs="Times New Roman"/>
          <w:i/>
          <w:iCs w:val="0"/>
        </w:rPr>
        <w:t xml:space="preserve">Source code </w:t>
      </w:r>
      <w:r w:rsidRPr="00C862D7">
        <w:rPr>
          <w:rFonts w:cs="Times New Roman"/>
        </w:rPr>
        <w:t>augmentasi data</w:t>
      </w:r>
      <w:bookmarkEnd w:id="118"/>
    </w:p>
    <w:p w14:paraId="3F53A642" w14:textId="6F081723" w:rsidR="008F1ABA" w:rsidRPr="00C862D7" w:rsidRDefault="00CF05EF" w:rsidP="005F1274">
      <w:pPr>
        <w:pStyle w:val="ListParagraph"/>
        <w:numPr>
          <w:ilvl w:val="7"/>
          <w:numId w:val="20"/>
        </w:numPr>
        <w:spacing w:before="240"/>
        <w:ind w:left="426"/>
        <w:rPr>
          <w:rFonts w:cs="Times New Roman"/>
          <w:i/>
          <w:iCs/>
        </w:rPr>
      </w:pPr>
      <w:r w:rsidRPr="00C862D7">
        <w:rPr>
          <w:rFonts w:cs="Times New Roman"/>
          <w:i/>
          <w:iCs/>
        </w:rPr>
        <w:t>Split dataset</w:t>
      </w:r>
    </w:p>
    <w:p w14:paraId="0883BFE9" w14:textId="6103EFFB" w:rsidR="00CF05EF" w:rsidRPr="00C862D7" w:rsidRDefault="00CF05EF" w:rsidP="00D342AF">
      <w:pPr>
        <w:pStyle w:val="ListParagraph"/>
        <w:ind w:left="425" w:firstLine="0"/>
        <w:rPr>
          <w:rFonts w:cs="Times New Roman"/>
        </w:rPr>
      </w:pPr>
      <w:r w:rsidRPr="00C862D7">
        <w:rPr>
          <w:rFonts w:cs="Times New Roman"/>
        </w:rPr>
        <w:t xml:space="preserve">Pada penelitian ini </w:t>
      </w:r>
      <w:r w:rsidR="00776DE6" w:rsidRPr="00C862D7">
        <w:rPr>
          <w:rFonts w:cs="Times New Roman"/>
        </w:rPr>
        <w:t xml:space="preserve">sebesar 80% dari </w:t>
      </w:r>
      <w:r w:rsidR="00776DE6" w:rsidRPr="00C862D7">
        <w:rPr>
          <w:rFonts w:cs="Times New Roman"/>
          <w:i/>
          <w:iCs/>
        </w:rPr>
        <w:t>dataset</w:t>
      </w:r>
      <w:r w:rsidR="00776DE6" w:rsidRPr="00C862D7">
        <w:rPr>
          <w:rFonts w:cs="Times New Roman"/>
        </w:rPr>
        <w:t xml:space="preserve"> untuk kebutuhan </w:t>
      </w:r>
      <w:r w:rsidR="00776DE6" w:rsidRPr="00C862D7">
        <w:rPr>
          <w:rFonts w:cs="Times New Roman"/>
          <w:i/>
          <w:iCs/>
        </w:rPr>
        <w:t xml:space="preserve">training </w:t>
      </w:r>
      <w:r w:rsidR="00776DE6" w:rsidRPr="00C862D7">
        <w:rPr>
          <w:rFonts w:cs="Times New Roman"/>
        </w:rPr>
        <w:t xml:space="preserve">dan sebesar 20% dari </w:t>
      </w:r>
      <w:r w:rsidR="00776DE6" w:rsidRPr="00C862D7">
        <w:rPr>
          <w:rFonts w:cs="Times New Roman"/>
          <w:i/>
          <w:iCs/>
        </w:rPr>
        <w:t>dataset</w:t>
      </w:r>
      <w:r w:rsidR="00776DE6" w:rsidRPr="00C862D7">
        <w:rPr>
          <w:rFonts w:cs="Times New Roman"/>
        </w:rPr>
        <w:t xml:space="preserve"> untuk kebutuhan validasi.</w:t>
      </w:r>
    </w:p>
    <w:p w14:paraId="5C02A94E" w14:textId="7FEA33E0" w:rsidR="00CF05EF" w:rsidRPr="00C862D7" w:rsidRDefault="00CF05EF" w:rsidP="005F1274">
      <w:pPr>
        <w:pStyle w:val="ListParagraph"/>
        <w:numPr>
          <w:ilvl w:val="7"/>
          <w:numId w:val="20"/>
        </w:numPr>
        <w:ind w:left="426"/>
        <w:rPr>
          <w:rFonts w:cs="Times New Roman"/>
          <w:i/>
          <w:iCs/>
        </w:rPr>
      </w:pPr>
      <w:r w:rsidRPr="00C862D7">
        <w:rPr>
          <w:rFonts w:cs="Times New Roman"/>
          <w:i/>
          <w:iCs/>
        </w:rPr>
        <w:t>Rescale</w:t>
      </w:r>
    </w:p>
    <w:p w14:paraId="5F033567" w14:textId="572680BC" w:rsidR="00D342AF" w:rsidRPr="00C862D7" w:rsidRDefault="00D342AF" w:rsidP="00D342AF">
      <w:pPr>
        <w:pStyle w:val="ListParagraph"/>
        <w:ind w:left="426" w:firstLine="0"/>
        <w:rPr>
          <w:rFonts w:cs="Times New Roman"/>
        </w:rPr>
      </w:pPr>
      <w:r w:rsidRPr="00C862D7">
        <w:rPr>
          <w:rFonts w:cs="Times New Roman"/>
        </w:rPr>
        <w:t xml:space="preserve">Pada penelitian ini </w:t>
      </w:r>
      <w:r w:rsidR="0088565A" w:rsidRPr="00C862D7">
        <w:rPr>
          <w:rFonts w:cs="Times New Roman"/>
        </w:rPr>
        <w:t xml:space="preserve">gambar akan </w:t>
      </w:r>
      <w:r w:rsidRPr="00C862D7">
        <w:rPr>
          <w:rFonts w:cs="Times New Roman"/>
        </w:rPr>
        <w:t xml:space="preserve">dilakukan </w:t>
      </w:r>
      <w:r w:rsidRPr="00C862D7">
        <w:rPr>
          <w:rFonts w:cs="Times New Roman"/>
          <w:i/>
          <w:iCs/>
        </w:rPr>
        <w:t>rescale</w:t>
      </w:r>
      <w:r w:rsidRPr="00C862D7">
        <w:rPr>
          <w:rFonts w:cs="Times New Roman"/>
        </w:rPr>
        <w:t xml:space="preserve"> </w:t>
      </w:r>
      <w:r w:rsidR="0088565A" w:rsidRPr="00C862D7">
        <w:rPr>
          <w:rFonts w:cs="Times New Roman"/>
        </w:rPr>
        <w:t>sehingga gambar memiliki ukuran</w:t>
      </w:r>
      <w:r w:rsidRPr="00C862D7">
        <w:rPr>
          <w:rFonts w:cs="Times New Roman"/>
        </w:rPr>
        <w:t xml:space="preserve"> </w:t>
      </w:r>
      <w:r w:rsidR="00644ABA" w:rsidRPr="00C862D7">
        <w:rPr>
          <w:rFonts w:cs="Times New Roman"/>
        </w:rPr>
        <w:t>224</w:t>
      </w:r>
      <w:r w:rsidRPr="00C862D7">
        <w:rPr>
          <w:rFonts w:cs="Times New Roman"/>
        </w:rPr>
        <w:t xml:space="preserve"> piksel.</w:t>
      </w:r>
    </w:p>
    <w:p w14:paraId="49EFFC42" w14:textId="60CBD5F0" w:rsidR="00D342AF" w:rsidRPr="00C862D7" w:rsidRDefault="00D14B09" w:rsidP="005F1274">
      <w:pPr>
        <w:pStyle w:val="ListParagraph"/>
        <w:numPr>
          <w:ilvl w:val="7"/>
          <w:numId w:val="20"/>
        </w:numPr>
        <w:ind w:left="426"/>
        <w:rPr>
          <w:rFonts w:cs="Times New Roman"/>
          <w:i/>
          <w:iCs/>
        </w:rPr>
      </w:pPr>
      <w:r w:rsidRPr="00C862D7">
        <w:rPr>
          <w:rFonts w:cs="Times New Roman"/>
          <w:i/>
          <w:iCs/>
        </w:rPr>
        <w:t>Rotation</w:t>
      </w:r>
    </w:p>
    <w:p w14:paraId="5FDB6D1B" w14:textId="5EBEF20E" w:rsidR="00E9098E" w:rsidRPr="00C862D7" w:rsidRDefault="00E3586D" w:rsidP="00E9098E">
      <w:pPr>
        <w:pStyle w:val="ListParagraph"/>
        <w:ind w:left="426" w:firstLine="0"/>
        <w:rPr>
          <w:rFonts w:cs="Times New Roman"/>
        </w:rPr>
      </w:pPr>
      <w:r w:rsidRPr="00C862D7">
        <w:rPr>
          <w:rFonts w:cs="Times New Roman"/>
        </w:rPr>
        <w:t xml:space="preserve">Pada </w:t>
      </w:r>
      <w:r w:rsidR="00B80941" w:rsidRPr="00C862D7">
        <w:rPr>
          <w:rFonts w:cs="Times New Roman"/>
        </w:rPr>
        <w:t>p</w:t>
      </w:r>
      <w:r w:rsidRPr="00C862D7">
        <w:rPr>
          <w:rFonts w:cs="Times New Roman"/>
        </w:rPr>
        <w:t xml:space="preserve">enelitian ini dilakukan rotasi sebesar </w:t>
      </w:r>
      <w:r w:rsidR="009A6F9C">
        <w:rPr>
          <w:rFonts w:cs="Times New Roman"/>
        </w:rPr>
        <w:t>2</w:t>
      </w:r>
      <w:r w:rsidR="00F0642B" w:rsidRPr="00C862D7">
        <w:rPr>
          <w:rFonts w:cs="Times New Roman"/>
        </w:rPr>
        <w:t>0</w:t>
      </w:r>
      <w:r w:rsidRPr="00C862D7">
        <w:rPr>
          <w:rFonts w:cs="Times New Roman"/>
        </w:rPr>
        <w:t xml:space="preserve"> derajat</w:t>
      </w:r>
      <w:r w:rsidR="00B80941" w:rsidRPr="00C862D7">
        <w:rPr>
          <w:rFonts w:cs="Times New Roman"/>
        </w:rPr>
        <w:t>.</w:t>
      </w:r>
    </w:p>
    <w:p w14:paraId="5D2BEDE3" w14:textId="77777777" w:rsidR="00184B78" w:rsidRPr="00C862D7" w:rsidRDefault="00D507FD" w:rsidP="00184B78">
      <w:pPr>
        <w:pStyle w:val="ListParagraph"/>
        <w:keepNext/>
        <w:ind w:left="426" w:firstLine="0"/>
        <w:jc w:val="center"/>
        <w:rPr>
          <w:rFonts w:cs="Times New Roman"/>
        </w:rPr>
      </w:pPr>
      <w:r w:rsidRPr="00C862D7">
        <w:rPr>
          <w:rFonts w:cs="Times New Roman"/>
          <w:noProof/>
        </w:rPr>
        <w:drawing>
          <wp:inline distT="0" distB="0" distL="0" distR="0" wp14:anchorId="2C74B4E5" wp14:editId="4CEBFD19">
            <wp:extent cx="1876425" cy="1448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50615"/>
                    <a:stretch/>
                  </pic:blipFill>
                  <pic:spPr bwMode="auto">
                    <a:xfrm>
                      <a:off x="0" y="0"/>
                      <a:ext cx="1876687" cy="1448992"/>
                    </a:xfrm>
                    <a:prstGeom prst="rect">
                      <a:avLst/>
                    </a:prstGeom>
                    <a:ln>
                      <a:noFill/>
                    </a:ln>
                    <a:extLst>
                      <a:ext uri="{53640926-AAD7-44D8-BBD7-CCE9431645EC}">
                        <a14:shadowObscured xmlns:a14="http://schemas.microsoft.com/office/drawing/2010/main"/>
                      </a:ext>
                    </a:extLst>
                  </pic:spPr>
                </pic:pic>
              </a:graphicData>
            </a:graphic>
          </wp:inline>
        </w:drawing>
      </w:r>
      <w:r w:rsidRPr="00C862D7">
        <w:rPr>
          <w:rFonts w:cs="Times New Roman"/>
          <w:noProof/>
        </w:rPr>
        <w:drawing>
          <wp:inline distT="0" distB="0" distL="0" distR="0" wp14:anchorId="575E9B4D" wp14:editId="145997BA">
            <wp:extent cx="1933364" cy="14470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1553" cy="1460672"/>
                    </a:xfrm>
                    <a:prstGeom prst="rect">
                      <a:avLst/>
                    </a:prstGeom>
                  </pic:spPr>
                </pic:pic>
              </a:graphicData>
            </a:graphic>
          </wp:inline>
        </w:drawing>
      </w:r>
    </w:p>
    <w:p w14:paraId="1CD39F68" w14:textId="1B291C4C" w:rsidR="00484F07" w:rsidRPr="00C862D7" w:rsidRDefault="00484F07" w:rsidP="00D81D65">
      <w:pPr>
        <w:pStyle w:val="Caption"/>
        <w:ind w:left="426"/>
        <w:jc w:val="center"/>
        <w:rPr>
          <w:rFonts w:cs="Times New Roman"/>
          <w:i/>
          <w:iCs w:val="0"/>
        </w:rPr>
      </w:pPr>
      <w:bookmarkStart w:id="119" w:name="_Toc138962586"/>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2</w:t>
      </w:r>
      <w:r w:rsidR="004F5A02" w:rsidRPr="00C862D7">
        <w:rPr>
          <w:rFonts w:cs="Times New Roman"/>
          <w:noProof/>
        </w:rPr>
        <w:fldChar w:fldCharType="end"/>
      </w:r>
      <w:r w:rsidRPr="00C862D7">
        <w:rPr>
          <w:rFonts w:cs="Times New Roman"/>
        </w:rPr>
        <w:t xml:space="preserve"> </w:t>
      </w:r>
      <w:r w:rsidR="007B1DEF" w:rsidRPr="00C862D7">
        <w:rPr>
          <w:rFonts w:cs="Times New Roman"/>
        </w:rPr>
        <w:t>J</w:t>
      </w:r>
      <w:r w:rsidR="00184B78" w:rsidRPr="00C862D7">
        <w:rPr>
          <w:rFonts w:cs="Times New Roman"/>
        </w:rPr>
        <w:t xml:space="preserve">ambu hasil </w:t>
      </w:r>
      <w:r w:rsidR="00184B78" w:rsidRPr="00C862D7">
        <w:rPr>
          <w:rFonts w:cs="Times New Roman"/>
          <w:i/>
          <w:iCs w:val="0"/>
        </w:rPr>
        <w:t>rotation</w:t>
      </w:r>
      <w:bookmarkEnd w:id="119"/>
    </w:p>
    <w:p w14:paraId="7C84A4BE" w14:textId="77777777" w:rsidR="00887157" w:rsidRPr="00C862D7" w:rsidRDefault="00887157" w:rsidP="003031D6">
      <w:pPr>
        <w:ind w:firstLine="0"/>
        <w:rPr>
          <w:rFonts w:cs="Times New Roman"/>
          <w:i/>
          <w:iCs/>
        </w:rPr>
        <w:sectPr w:rsidR="00887157" w:rsidRPr="00C862D7" w:rsidSect="005312C9">
          <w:headerReference w:type="default" r:id="rId50"/>
          <w:footerReference w:type="default" r:id="rId51"/>
          <w:pgSz w:w="11906" w:h="16838" w:code="9"/>
          <w:pgMar w:top="1701" w:right="1701" w:bottom="1701" w:left="2268" w:header="709" w:footer="709" w:gutter="0"/>
          <w:cols w:space="708"/>
          <w:docGrid w:linePitch="360"/>
        </w:sectPr>
      </w:pPr>
    </w:p>
    <w:p w14:paraId="08A5931F" w14:textId="3B60DF08" w:rsidR="00D14B09" w:rsidRPr="00C862D7" w:rsidRDefault="00D14B09" w:rsidP="0022285B">
      <w:pPr>
        <w:pStyle w:val="ListParagraph"/>
        <w:numPr>
          <w:ilvl w:val="7"/>
          <w:numId w:val="20"/>
        </w:numPr>
        <w:ind w:left="426"/>
        <w:rPr>
          <w:rFonts w:cs="Times New Roman"/>
        </w:rPr>
      </w:pPr>
      <w:r w:rsidRPr="00C862D7">
        <w:rPr>
          <w:rFonts w:cs="Times New Roman"/>
          <w:i/>
          <w:iCs/>
        </w:rPr>
        <w:lastRenderedPageBreak/>
        <w:t>Horizontal</w:t>
      </w:r>
      <w:r w:rsidRPr="00C862D7">
        <w:rPr>
          <w:rFonts w:cs="Times New Roman"/>
        </w:rPr>
        <w:t xml:space="preserve"> dan </w:t>
      </w:r>
      <w:r w:rsidRPr="00C862D7">
        <w:rPr>
          <w:rFonts w:cs="Times New Roman"/>
          <w:i/>
          <w:iCs/>
        </w:rPr>
        <w:t>vertical flip</w:t>
      </w:r>
    </w:p>
    <w:p w14:paraId="564FF259" w14:textId="0DA9D8D9" w:rsidR="00B80941" w:rsidRPr="00C862D7" w:rsidRDefault="00B80941" w:rsidP="00B80941">
      <w:pPr>
        <w:pStyle w:val="ListParagraph"/>
        <w:ind w:left="426" w:firstLine="0"/>
        <w:rPr>
          <w:rFonts w:cs="Times New Roman"/>
          <w:i/>
          <w:iCs/>
        </w:rPr>
      </w:pPr>
      <w:r w:rsidRPr="00C862D7">
        <w:rPr>
          <w:rFonts w:cs="Times New Roman"/>
        </w:rPr>
        <w:t xml:space="preserve">Berikut ini hasil </w:t>
      </w:r>
      <w:r w:rsidR="001E2A29" w:rsidRPr="00C862D7">
        <w:rPr>
          <w:rFonts w:cs="Times New Roman"/>
        </w:rPr>
        <w:t xml:space="preserve">gambar yang telah dilakukan </w:t>
      </w:r>
      <w:r w:rsidR="007C191B" w:rsidRPr="00C862D7">
        <w:rPr>
          <w:rFonts w:cs="Times New Roman"/>
          <w:i/>
          <w:iCs/>
        </w:rPr>
        <w:t xml:space="preserve">vertical flip </w:t>
      </w:r>
      <w:r w:rsidR="007C191B" w:rsidRPr="00C862D7">
        <w:rPr>
          <w:rFonts w:cs="Times New Roman"/>
        </w:rPr>
        <w:t xml:space="preserve">dan </w:t>
      </w:r>
      <w:r w:rsidR="007C191B" w:rsidRPr="00C862D7">
        <w:rPr>
          <w:rFonts w:cs="Times New Roman"/>
          <w:i/>
          <w:iCs/>
        </w:rPr>
        <w:t>horizontal flip</w:t>
      </w:r>
    </w:p>
    <w:p w14:paraId="125E0E1E" w14:textId="77777777" w:rsidR="00184B78" w:rsidRPr="00C862D7" w:rsidRDefault="007C191B" w:rsidP="0097187F">
      <w:pPr>
        <w:pStyle w:val="ListParagraph"/>
        <w:keepNext/>
        <w:spacing w:line="240" w:lineRule="auto"/>
        <w:ind w:left="426" w:firstLine="0"/>
        <w:jc w:val="center"/>
        <w:rPr>
          <w:rFonts w:cs="Times New Roman"/>
        </w:rPr>
      </w:pPr>
      <w:r w:rsidRPr="00C862D7">
        <w:rPr>
          <w:rFonts w:cs="Times New Roman"/>
          <w:noProof/>
        </w:rPr>
        <w:drawing>
          <wp:inline distT="0" distB="0" distL="0" distR="0" wp14:anchorId="6CAC779B" wp14:editId="4C1E86C6">
            <wp:extent cx="3753374" cy="14098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53374" cy="1409897"/>
                    </a:xfrm>
                    <a:prstGeom prst="rect">
                      <a:avLst/>
                    </a:prstGeom>
                  </pic:spPr>
                </pic:pic>
              </a:graphicData>
            </a:graphic>
          </wp:inline>
        </w:drawing>
      </w:r>
    </w:p>
    <w:p w14:paraId="6EBF4352" w14:textId="21250593" w:rsidR="007C191B" w:rsidRPr="00C862D7" w:rsidRDefault="006A42DF" w:rsidP="006A42DF">
      <w:pPr>
        <w:pStyle w:val="Caption"/>
        <w:ind w:left="426"/>
        <w:jc w:val="center"/>
        <w:rPr>
          <w:rFonts w:cs="Times New Roman"/>
        </w:rPr>
      </w:pPr>
      <w:bookmarkStart w:id="120" w:name="_Toc138962587"/>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3</w:t>
      </w:r>
      <w:r w:rsidR="004F5A02" w:rsidRPr="00C862D7">
        <w:rPr>
          <w:rFonts w:cs="Times New Roman"/>
          <w:noProof/>
        </w:rPr>
        <w:fldChar w:fldCharType="end"/>
      </w:r>
      <w:r w:rsidRPr="00C862D7">
        <w:rPr>
          <w:rFonts w:cs="Times New Roman"/>
        </w:rPr>
        <w:t xml:space="preserve"> </w:t>
      </w:r>
      <w:r w:rsidR="007B1DEF" w:rsidRPr="00C862D7">
        <w:rPr>
          <w:rFonts w:cs="Times New Roman"/>
        </w:rPr>
        <w:t>Jambu</w:t>
      </w:r>
      <w:r w:rsidR="00184B78" w:rsidRPr="00C862D7">
        <w:rPr>
          <w:rFonts w:cs="Times New Roman"/>
        </w:rPr>
        <w:t xml:space="preserve"> hasil </w:t>
      </w:r>
      <w:r w:rsidR="00184B78" w:rsidRPr="00C862D7">
        <w:rPr>
          <w:rFonts w:cs="Times New Roman"/>
          <w:i/>
          <w:iCs w:val="0"/>
        </w:rPr>
        <w:t>horizontal flip</w:t>
      </w:r>
      <w:bookmarkEnd w:id="120"/>
    </w:p>
    <w:p w14:paraId="7A613896" w14:textId="77777777" w:rsidR="00184B78" w:rsidRPr="00C862D7" w:rsidRDefault="00DB0B5A" w:rsidP="0097187F">
      <w:pPr>
        <w:pStyle w:val="ListParagraph"/>
        <w:keepNext/>
        <w:spacing w:line="240" w:lineRule="auto"/>
        <w:ind w:left="426" w:firstLine="0"/>
        <w:jc w:val="center"/>
        <w:rPr>
          <w:rFonts w:cs="Times New Roman"/>
        </w:rPr>
      </w:pPr>
      <w:r w:rsidRPr="00C862D7">
        <w:rPr>
          <w:rFonts w:cs="Times New Roman"/>
          <w:noProof/>
        </w:rPr>
        <w:drawing>
          <wp:inline distT="0" distB="0" distL="0" distR="0" wp14:anchorId="03C664C9" wp14:editId="4A25295A">
            <wp:extent cx="1876425" cy="14487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50615"/>
                    <a:stretch/>
                  </pic:blipFill>
                  <pic:spPr bwMode="auto">
                    <a:xfrm>
                      <a:off x="0" y="0"/>
                      <a:ext cx="1876687" cy="1448992"/>
                    </a:xfrm>
                    <a:prstGeom prst="rect">
                      <a:avLst/>
                    </a:prstGeom>
                    <a:ln>
                      <a:noFill/>
                    </a:ln>
                    <a:extLst>
                      <a:ext uri="{53640926-AAD7-44D8-BBD7-CCE9431645EC}">
                        <a14:shadowObscured xmlns:a14="http://schemas.microsoft.com/office/drawing/2010/main"/>
                      </a:ext>
                    </a:extLst>
                  </pic:spPr>
                </pic:pic>
              </a:graphicData>
            </a:graphic>
          </wp:inline>
        </w:drawing>
      </w:r>
      <w:r w:rsidR="007C191B" w:rsidRPr="00C862D7">
        <w:rPr>
          <w:rFonts w:cs="Times New Roman"/>
          <w:noProof/>
        </w:rPr>
        <w:drawing>
          <wp:inline distT="0" distB="0" distL="0" distR="0" wp14:anchorId="551EA399" wp14:editId="0EB05038">
            <wp:extent cx="1876425" cy="14492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0599"/>
                    <a:stretch/>
                  </pic:blipFill>
                  <pic:spPr bwMode="auto">
                    <a:xfrm>
                      <a:off x="0" y="0"/>
                      <a:ext cx="1876687" cy="1449485"/>
                    </a:xfrm>
                    <a:prstGeom prst="rect">
                      <a:avLst/>
                    </a:prstGeom>
                    <a:ln>
                      <a:noFill/>
                    </a:ln>
                    <a:extLst>
                      <a:ext uri="{53640926-AAD7-44D8-BBD7-CCE9431645EC}">
                        <a14:shadowObscured xmlns:a14="http://schemas.microsoft.com/office/drawing/2010/main"/>
                      </a:ext>
                    </a:extLst>
                  </pic:spPr>
                </pic:pic>
              </a:graphicData>
            </a:graphic>
          </wp:inline>
        </w:drawing>
      </w:r>
    </w:p>
    <w:p w14:paraId="73C4A523" w14:textId="52B39836" w:rsidR="007C191B" w:rsidRPr="00C862D7" w:rsidRDefault="0097187F" w:rsidP="0097187F">
      <w:pPr>
        <w:pStyle w:val="Caption"/>
        <w:ind w:left="426"/>
        <w:jc w:val="center"/>
        <w:rPr>
          <w:rFonts w:cs="Times New Roman"/>
        </w:rPr>
      </w:pPr>
      <w:bookmarkStart w:id="121" w:name="_Toc138962588"/>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4</w:t>
      </w:r>
      <w:r w:rsidR="004F5A02" w:rsidRPr="00C862D7">
        <w:rPr>
          <w:rFonts w:cs="Times New Roman"/>
          <w:noProof/>
        </w:rPr>
        <w:fldChar w:fldCharType="end"/>
      </w:r>
      <w:r w:rsidRPr="00C862D7">
        <w:rPr>
          <w:rFonts w:cs="Times New Roman"/>
        </w:rPr>
        <w:t xml:space="preserve"> </w:t>
      </w:r>
      <w:r w:rsidR="007B1DEF" w:rsidRPr="00C862D7">
        <w:rPr>
          <w:rFonts w:cs="Times New Roman"/>
        </w:rPr>
        <w:t>J</w:t>
      </w:r>
      <w:r w:rsidR="00184B78" w:rsidRPr="00C862D7">
        <w:rPr>
          <w:rFonts w:cs="Times New Roman"/>
        </w:rPr>
        <w:t xml:space="preserve">ambu hasil </w:t>
      </w:r>
      <w:r w:rsidR="00184B78" w:rsidRPr="00C862D7">
        <w:rPr>
          <w:rFonts w:cs="Times New Roman"/>
          <w:i/>
          <w:iCs w:val="0"/>
        </w:rPr>
        <w:t>vertical flip</w:t>
      </w:r>
      <w:bookmarkEnd w:id="121"/>
    </w:p>
    <w:p w14:paraId="30423B47" w14:textId="470D602D" w:rsidR="00B80941" w:rsidRPr="00C862D7" w:rsidRDefault="00B80941" w:rsidP="005C6683">
      <w:pPr>
        <w:pStyle w:val="ListParagraph"/>
        <w:numPr>
          <w:ilvl w:val="7"/>
          <w:numId w:val="20"/>
        </w:numPr>
        <w:ind w:left="426"/>
        <w:rPr>
          <w:rFonts w:cs="Times New Roman"/>
        </w:rPr>
      </w:pPr>
      <w:r w:rsidRPr="00C862D7">
        <w:rPr>
          <w:rFonts w:cs="Times New Roman"/>
          <w:i/>
          <w:iCs/>
        </w:rPr>
        <w:t>Zoom</w:t>
      </w:r>
    </w:p>
    <w:p w14:paraId="41A6917B" w14:textId="7BEF56F1" w:rsidR="00B80941" w:rsidRPr="00C862D7" w:rsidRDefault="00B80941" w:rsidP="00B80941">
      <w:pPr>
        <w:pStyle w:val="ListParagraph"/>
        <w:ind w:left="426" w:firstLine="0"/>
        <w:rPr>
          <w:rFonts w:cs="Times New Roman"/>
        </w:rPr>
      </w:pPr>
      <w:r w:rsidRPr="00C862D7">
        <w:rPr>
          <w:rFonts w:cs="Times New Roman"/>
        </w:rPr>
        <w:t xml:space="preserve">Pada penelitian ini dilakukan </w:t>
      </w:r>
      <w:r w:rsidRPr="00C862D7">
        <w:rPr>
          <w:rFonts w:cs="Times New Roman"/>
          <w:i/>
          <w:iCs/>
        </w:rPr>
        <w:t>zoom</w:t>
      </w:r>
      <w:r w:rsidRPr="00C862D7">
        <w:rPr>
          <w:rFonts w:cs="Times New Roman"/>
        </w:rPr>
        <w:t xml:space="preserve"> sebesar 20%.</w:t>
      </w:r>
    </w:p>
    <w:p w14:paraId="19B9E6BE" w14:textId="1EA99603" w:rsidR="00B80941" w:rsidRPr="00C862D7" w:rsidRDefault="00B80941" w:rsidP="005C6683">
      <w:pPr>
        <w:pStyle w:val="ListParagraph"/>
        <w:numPr>
          <w:ilvl w:val="7"/>
          <w:numId w:val="20"/>
        </w:numPr>
        <w:ind w:left="426"/>
        <w:rPr>
          <w:rFonts w:cs="Times New Roman"/>
        </w:rPr>
      </w:pPr>
      <w:r w:rsidRPr="00C862D7">
        <w:rPr>
          <w:rFonts w:cs="Times New Roman"/>
          <w:i/>
          <w:iCs/>
        </w:rPr>
        <w:t>Shear</w:t>
      </w:r>
    </w:p>
    <w:p w14:paraId="725DF7D4" w14:textId="25F36DE7" w:rsidR="00B80941" w:rsidRPr="00C862D7" w:rsidRDefault="00B80941" w:rsidP="00B80941">
      <w:pPr>
        <w:pStyle w:val="ListParagraph"/>
        <w:ind w:left="426" w:firstLine="0"/>
        <w:rPr>
          <w:rFonts w:cs="Times New Roman"/>
        </w:rPr>
      </w:pPr>
      <w:r w:rsidRPr="00C862D7">
        <w:rPr>
          <w:rFonts w:cs="Times New Roman"/>
        </w:rPr>
        <w:t xml:space="preserve">Pada penelitian ini dilakukan </w:t>
      </w:r>
      <w:r w:rsidRPr="00C862D7">
        <w:rPr>
          <w:rFonts w:cs="Times New Roman"/>
          <w:i/>
          <w:iCs/>
        </w:rPr>
        <w:t xml:space="preserve">shear </w:t>
      </w:r>
      <w:r w:rsidRPr="00C862D7">
        <w:rPr>
          <w:rFonts w:cs="Times New Roman"/>
        </w:rPr>
        <w:t>sebesar 20 deraja</w:t>
      </w:r>
      <w:r w:rsidR="001A0B58" w:rsidRPr="00C862D7">
        <w:rPr>
          <w:rFonts w:cs="Times New Roman"/>
        </w:rPr>
        <w:t>t yang berlawanan dengan arah jarum jam.</w:t>
      </w:r>
    </w:p>
    <w:p w14:paraId="0A7D5125" w14:textId="77777777" w:rsidR="00184B78" w:rsidRPr="00C862D7" w:rsidRDefault="00DB0B5A" w:rsidP="0097187F">
      <w:pPr>
        <w:pStyle w:val="ListParagraph"/>
        <w:keepNext/>
        <w:spacing w:line="240" w:lineRule="auto"/>
        <w:ind w:left="426" w:firstLine="0"/>
        <w:jc w:val="center"/>
        <w:rPr>
          <w:rFonts w:cs="Times New Roman"/>
        </w:rPr>
      </w:pPr>
      <w:r w:rsidRPr="00C862D7">
        <w:rPr>
          <w:rFonts w:cs="Times New Roman"/>
          <w:noProof/>
        </w:rPr>
        <w:drawing>
          <wp:inline distT="0" distB="0" distL="0" distR="0" wp14:anchorId="795331CC" wp14:editId="1D0224C0">
            <wp:extent cx="1876425" cy="144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50615"/>
                    <a:stretch/>
                  </pic:blipFill>
                  <pic:spPr bwMode="auto">
                    <a:xfrm>
                      <a:off x="0" y="0"/>
                      <a:ext cx="1876687" cy="1448992"/>
                    </a:xfrm>
                    <a:prstGeom prst="rect">
                      <a:avLst/>
                    </a:prstGeom>
                    <a:ln>
                      <a:noFill/>
                    </a:ln>
                    <a:extLst>
                      <a:ext uri="{53640926-AAD7-44D8-BBD7-CCE9431645EC}">
                        <a14:shadowObscured xmlns:a14="http://schemas.microsoft.com/office/drawing/2010/main"/>
                      </a:ext>
                    </a:extLst>
                  </pic:spPr>
                </pic:pic>
              </a:graphicData>
            </a:graphic>
          </wp:inline>
        </w:drawing>
      </w:r>
      <w:r w:rsidRPr="00C862D7">
        <w:rPr>
          <w:rFonts w:cs="Times New Roman"/>
          <w:noProof/>
        </w:rPr>
        <w:drawing>
          <wp:inline distT="0" distB="0" distL="0" distR="0" wp14:anchorId="079D064B" wp14:editId="76489A43">
            <wp:extent cx="1837842" cy="14423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43652" cy="1446917"/>
                    </a:xfrm>
                    <a:prstGeom prst="rect">
                      <a:avLst/>
                    </a:prstGeom>
                  </pic:spPr>
                </pic:pic>
              </a:graphicData>
            </a:graphic>
          </wp:inline>
        </w:drawing>
      </w:r>
    </w:p>
    <w:p w14:paraId="5A612188" w14:textId="19664C1B" w:rsidR="009771D0" w:rsidRPr="00C862D7" w:rsidRDefault="0097187F" w:rsidP="0097187F">
      <w:pPr>
        <w:pStyle w:val="Caption"/>
        <w:ind w:left="426"/>
        <w:jc w:val="center"/>
        <w:rPr>
          <w:rFonts w:cs="Times New Roman"/>
          <w:i/>
          <w:iCs w:val="0"/>
        </w:rPr>
      </w:pPr>
      <w:bookmarkStart w:id="122" w:name="_Toc138962589"/>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5</w:t>
      </w:r>
      <w:r w:rsidR="004F5A02" w:rsidRPr="00C862D7">
        <w:rPr>
          <w:rFonts w:cs="Times New Roman"/>
          <w:noProof/>
        </w:rPr>
        <w:fldChar w:fldCharType="end"/>
      </w:r>
      <w:r w:rsidRPr="00C862D7">
        <w:rPr>
          <w:rFonts w:cs="Times New Roman"/>
        </w:rPr>
        <w:t xml:space="preserve"> </w:t>
      </w:r>
      <w:r w:rsidR="007B1DEF" w:rsidRPr="00C862D7">
        <w:rPr>
          <w:rFonts w:cs="Times New Roman"/>
        </w:rPr>
        <w:t>J</w:t>
      </w:r>
      <w:r w:rsidR="00184B78" w:rsidRPr="00C862D7">
        <w:rPr>
          <w:rFonts w:cs="Times New Roman"/>
        </w:rPr>
        <w:t xml:space="preserve">ambu hasil </w:t>
      </w:r>
      <w:r w:rsidR="00184B78" w:rsidRPr="00C862D7">
        <w:rPr>
          <w:rFonts w:cs="Times New Roman"/>
          <w:i/>
          <w:iCs w:val="0"/>
        </w:rPr>
        <w:t>shear</w:t>
      </w:r>
      <w:bookmarkEnd w:id="122"/>
    </w:p>
    <w:p w14:paraId="25860B20" w14:textId="22DBC6D8" w:rsidR="00387C97" w:rsidRPr="00C862D7" w:rsidRDefault="00387C97" w:rsidP="005C6683">
      <w:pPr>
        <w:pStyle w:val="ListParagraph"/>
        <w:numPr>
          <w:ilvl w:val="6"/>
          <w:numId w:val="20"/>
        </w:numPr>
        <w:spacing w:after="120"/>
        <w:ind w:left="426"/>
        <w:rPr>
          <w:rFonts w:cs="Times New Roman"/>
        </w:rPr>
      </w:pPr>
      <w:r w:rsidRPr="00C862D7">
        <w:rPr>
          <w:rFonts w:cs="Times New Roman"/>
          <w:i/>
          <w:iCs/>
        </w:rPr>
        <w:t>Fill_mode</w:t>
      </w:r>
    </w:p>
    <w:p w14:paraId="0058F3D7" w14:textId="12FCEDD0" w:rsidR="00387C97" w:rsidRPr="00C862D7" w:rsidRDefault="00387C97" w:rsidP="00387C97">
      <w:pPr>
        <w:pStyle w:val="ListParagraph"/>
        <w:spacing w:after="120"/>
        <w:ind w:left="425" w:firstLine="0"/>
        <w:rPr>
          <w:rFonts w:cs="Times New Roman"/>
        </w:rPr>
      </w:pPr>
      <w:r w:rsidRPr="00C862D7">
        <w:rPr>
          <w:rFonts w:cs="Times New Roman"/>
        </w:rPr>
        <w:t xml:space="preserve">Pada penelitian ini menggunakan </w:t>
      </w:r>
      <w:r w:rsidRPr="00C862D7">
        <w:rPr>
          <w:rFonts w:cs="Times New Roman"/>
          <w:i/>
          <w:iCs/>
        </w:rPr>
        <w:t>fill mode nearest</w:t>
      </w:r>
      <w:r w:rsidRPr="00C862D7">
        <w:rPr>
          <w:rFonts w:cs="Times New Roman"/>
        </w:rPr>
        <w:t>, di mana nilai piksel yang paling dekat dipilih dan diulangi untuk semua nilai yang kosong.</w:t>
      </w:r>
      <w:r w:rsidR="007D4CAF" w:rsidRPr="00C862D7">
        <w:rPr>
          <w:rFonts w:cs="Times New Roman"/>
        </w:rPr>
        <w:t xml:space="preserve"> </w:t>
      </w:r>
      <w:r w:rsidR="004E079E" w:rsidRPr="00C862D7">
        <w:rPr>
          <w:rFonts w:cs="Times New Roman"/>
        </w:rPr>
        <w:fldChar w:fldCharType="begin" w:fldLock="1"/>
      </w:r>
      <w:r w:rsidR="00184B2D" w:rsidRPr="00C862D7">
        <w:rPr>
          <w:rFonts w:cs="Times New Roman"/>
        </w:rPr>
        <w:instrText>ADDIN CSL_CITATION {"citationItems":[{"id":"ITEM-1","itemData":{"URL":"https://towardsdatascience.com/exploring-image-data-augmentation-with-keras-and-tensorflow-a8162d89b844","accessed":{"date-parts":[["2023","5","24"]]},"author":[{"dropping-particle":"","family":"Sarin","given":"Sumit","non-dropping-particle":"","parse-names":false,"suffix":""}],"id":"ITEM-1","issued":{"date-parts":[["2019"]]},"title":"Exploring Data Augmentation with Keras and TensorFlow | by Sumit Sarin | Towards Data Science","type":"webpage"},"uris":["http://www.mendeley.com/documents/?uuid=e32015a2-b5d6-329f-8d23-0947fb5efa3d"]}],"mendeley":{"formattedCitation":"(Sarin, 2019)","plainTextFormattedCitation":"(Sarin, 2019)","previouslyFormattedCitation":"(Sarin, 2019)"},"properties":{"noteIndex":0},"schema":"https://github.com/citation-style-language/schema/raw/master/csl-citation.json"}</w:instrText>
      </w:r>
      <w:r w:rsidR="004E079E" w:rsidRPr="00C862D7">
        <w:rPr>
          <w:rFonts w:cs="Times New Roman"/>
        </w:rPr>
        <w:fldChar w:fldCharType="separate"/>
      </w:r>
      <w:r w:rsidR="00EC12DB" w:rsidRPr="00C862D7">
        <w:rPr>
          <w:rFonts w:cs="Times New Roman"/>
          <w:noProof/>
        </w:rPr>
        <w:t>(Sarin, 2019)</w:t>
      </w:r>
      <w:r w:rsidR="004E079E" w:rsidRPr="00C862D7">
        <w:rPr>
          <w:rFonts w:cs="Times New Roman"/>
        </w:rPr>
        <w:fldChar w:fldCharType="end"/>
      </w:r>
    </w:p>
    <w:p w14:paraId="5936C971" w14:textId="6E70781D" w:rsidR="00EB74A0" w:rsidRPr="00C862D7" w:rsidRDefault="00421F99" w:rsidP="007317C7">
      <w:pPr>
        <w:pStyle w:val="ListParagraph"/>
        <w:keepNext/>
        <w:spacing w:after="0"/>
        <w:ind w:left="0" w:firstLine="0"/>
        <w:jc w:val="center"/>
        <w:rPr>
          <w:rFonts w:cs="Times New Roman"/>
        </w:rPr>
      </w:pPr>
      <w:r w:rsidRPr="00C862D7">
        <w:rPr>
          <w:rFonts w:cs="Times New Roman"/>
          <w:noProof/>
        </w:rPr>
        <w:lastRenderedPageBreak/>
        <w:drawing>
          <wp:inline distT="0" distB="0" distL="0" distR="0" wp14:anchorId="6BBCED10" wp14:editId="5A52E53D">
            <wp:extent cx="3514725" cy="3990975"/>
            <wp:effectExtent l="19050" t="1905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14725" cy="3990975"/>
                    </a:xfrm>
                    <a:prstGeom prst="rect">
                      <a:avLst/>
                    </a:prstGeom>
                    <a:ln>
                      <a:solidFill>
                        <a:schemeClr val="tx1"/>
                      </a:solidFill>
                    </a:ln>
                  </pic:spPr>
                </pic:pic>
              </a:graphicData>
            </a:graphic>
          </wp:inline>
        </w:drawing>
      </w:r>
    </w:p>
    <w:p w14:paraId="1AE75EBB" w14:textId="461648D6" w:rsidR="004F678F" w:rsidRPr="00C862D7" w:rsidRDefault="00EB74A0" w:rsidP="00EB74A0">
      <w:pPr>
        <w:pStyle w:val="Caption"/>
        <w:jc w:val="center"/>
        <w:rPr>
          <w:rFonts w:cs="Times New Roman"/>
        </w:rPr>
      </w:pPr>
      <w:bookmarkStart w:id="123" w:name="_Toc138962590"/>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6</w:t>
      </w:r>
      <w:r w:rsidR="004F5A02" w:rsidRPr="00C862D7">
        <w:rPr>
          <w:rFonts w:cs="Times New Roman"/>
          <w:noProof/>
        </w:rPr>
        <w:fldChar w:fldCharType="end"/>
      </w:r>
      <w:r w:rsidRPr="00C862D7">
        <w:rPr>
          <w:rFonts w:cs="Times New Roman"/>
        </w:rPr>
        <w:t xml:space="preserve"> </w:t>
      </w:r>
      <w:r w:rsidRPr="00C862D7">
        <w:rPr>
          <w:rFonts w:cs="Times New Roman"/>
          <w:i/>
          <w:iCs w:val="0"/>
        </w:rPr>
        <w:t>Source code split dataset</w:t>
      </w:r>
      <w:r w:rsidR="00FF202C" w:rsidRPr="00C862D7">
        <w:rPr>
          <w:rFonts w:cs="Times New Roman"/>
          <w:i/>
          <w:iCs w:val="0"/>
        </w:rPr>
        <w:t xml:space="preserve"> </w:t>
      </w:r>
      <w:r w:rsidR="00FF202C" w:rsidRPr="00C862D7">
        <w:rPr>
          <w:rFonts w:cs="Times New Roman"/>
        </w:rPr>
        <w:t>buah jambu</w:t>
      </w:r>
      <w:bookmarkEnd w:id="123"/>
    </w:p>
    <w:p w14:paraId="26F2DC0A" w14:textId="77777777" w:rsidR="00EC1043" w:rsidRPr="00C862D7" w:rsidRDefault="00C15687" w:rsidP="007317C7">
      <w:pPr>
        <w:keepNext/>
        <w:spacing w:after="0"/>
        <w:ind w:firstLine="0"/>
        <w:jc w:val="center"/>
        <w:rPr>
          <w:rFonts w:cs="Times New Roman"/>
        </w:rPr>
      </w:pPr>
      <w:r w:rsidRPr="00C862D7">
        <w:rPr>
          <w:rFonts w:cs="Times New Roman"/>
          <w:noProof/>
        </w:rPr>
        <w:drawing>
          <wp:inline distT="0" distB="0" distL="0" distR="0" wp14:anchorId="25812262" wp14:editId="39313A64">
            <wp:extent cx="3429000" cy="371475"/>
            <wp:effectExtent l="19050" t="1905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91466"/>
                    <a:stretch/>
                  </pic:blipFill>
                  <pic:spPr bwMode="auto">
                    <a:xfrm>
                      <a:off x="0" y="0"/>
                      <a:ext cx="3429479" cy="3715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07BB80" w14:textId="14D57967" w:rsidR="00C15687" w:rsidRPr="00C862D7" w:rsidRDefault="00EC1043" w:rsidP="00EC1043">
      <w:pPr>
        <w:pStyle w:val="Caption"/>
        <w:jc w:val="center"/>
        <w:rPr>
          <w:rFonts w:cs="Times New Roman"/>
        </w:rPr>
      </w:pPr>
      <w:bookmarkStart w:id="124" w:name="_Toc138962591"/>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7</w:t>
      </w:r>
      <w:r w:rsidR="004F5A02" w:rsidRPr="00C862D7">
        <w:rPr>
          <w:rFonts w:cs="Times New Roman"/>
          <w:noProof/>
        </w:rPr>
        <w:fldChar w:fldCharType="end"/>
      </w:r>
      <w:r w:rsidRPr="00C862D7">
        <w:rPr>
          <w:rFonts w:cs="Times New Roman"/>
        </w:rPr>
        <w:t xml:space="preserve"> Hasil </w:t>
      </w:r>
      <w:r w:rsidRPr="00C862D7">
        <w:rPr>
          <w:rFonts w:cs="Times New Roman"/>
          <w:i/>
          <w:iCs w:val="0"/>
        </w:rPr>
        <w:t xml:space="preserve">split dataset </w:t>
      </w:r>
      <w:r w:rsidRPr="00C862D7">
        <w:rPr>
          <w:rFonts w:cs="Times New Roman"/>
        </w:rPr>
        <w:t>daun jambu</w:t>
      </w:r>
      <w:bookmarkEnd w:id="124"/>
    </w:p>
    <w:p w14:paraId="7CE00C2B" w14:textId="391B0F74" w:rsidR="001F4979" w:rsidRPr="00C862D7" w:rsidRDefault="008A4832" w:rsidP="00392255">
      <w:pPr>
        <w:spacing w:after="120"/>
        <w:rPr>
          <w:rFonts w:cs="Times New Roman"/>
        </w:rPr>
      </w:pPr>
      <w:r w:rsidRPr="00C862D7">
        <w:rPr>
          <w:rFonts w:cs="Times New Roman"/>
        </w:rPr>
        <w:t xml:space="preserve">Setelah membuat augmentasi data yang disimpan pada variabel </w:t>
      </w:r>
      <w:r w:rsidRPr="00C862D7">
        <w:rPr>
          <w:rFonts w:cs="Times New Roman"/>
          <w:i/>
          <w:iCs/>
        </w:rPr>
        <w:t>datagen</w:t>
      </w:r>
      <w:r w:rsidRPr="00C862D7">
        <w:rPr>
          <w:rFonts w:cs="Times New Roman"/>
        </w:rPr>
        <w:t xml:space="preserve">, selanjutnya </w:t>
      </w:r>
      <w:r w:rsidR="004D372A" w:rsidRPr="00C862D7">
        <w:rPr>
          <w:rFonts w:cs="Times New Roman"/>
        </w:rPr>
        <w:t xml:space="preserve">mengambil </w:t>
      </w:r>
      <w:r w:rsidR="004D372A" w:rsidRPr="00C862D7">
        <w:rPr>
          <w:rFonts w:cs="Times New Roman"/>
          <w:i/>
          <w:iCs/>
        </w:rPr>
        <w:t xml:space="preserve">dataset </w:t>
      </w:r>
      <w:r w:rsidR="004D372A" w:rsidRPr="00C862D7">
        <w:rPr>
          <w:rFonts w:cs="Times New Roman"/>
        </w:rPr>
        <w:t xml:space="preserve">dan memisahkannya antara </w:t>
      </w:r>
      <w:r w:rsidR="004D372A" w:rsidRPr="00C862D7">
        <w:rPr>
          <w:rFonts w:cs="Times New Roman"/>
          <w:i/>
          <w:iCs/>
        </w:rPr>
        <w:t xml:space="preserve">train </w:t>
      </w:r>
      <w:r w:rsidR="004D372A" w:rsidRPr="00C862D7">
        <w:rPr>
          <w:rFonts w:cs="Times New Roman"/>
        </w:rPr>
        <w:t xml:space="preserve">dan </w:t>
      </w:r>
      <w:r w:rsidR="004D372A" w:rsidRPr="00C862D7">
        <w:rPr>
          <w:rFonts w:cs="Times New Roman"/>
          <w:i/>
          <w:iCs/>
        </w:rPr>
        <w:t>validation</w:t>
      </w:r>
      <w:r w:rsidR="004E0BB9" w:rsidRPr="00C862D7">
        <w:rPr>
          <w:rFonts w:cs="Times New Roman"/>
          <w:i/>
          <w:iCs/>
        </w:rPr>
        <w:t xml:space="preserve"> </w:t>
      </w:r>
      <w:r w:rsidR="004E0BB9" w:rsidRPr="00C862D7">
        <w:rPr>
          <w:rFonts w:cs="Times New Roman"/>
        </w:rPr>
        <w:t xml:space="preserve">seperti yang terlihat pada gambar 4.6. Kemudian gambar 4.7 menyatakan hasil split data dari </w:t>
      </w:r>
      <w:r w:rsidR="004E0BB9" w:rsidRPr="00C862D7">
        <w:rPr>
          <w:rFonts w:cs="Times New Roman"/>
          <w:i/>
          <w:iCs/>
        </w:rPr>
        <w:t>dataset</w:t>
      </w:r>
      <w:r w:rsidR="004E0BB9" w:rsidRPr="00C862D7">
        <w:rPr>
          <w:rFonts w:cs="Times New Roman"/>
        </w:rPr>
        <w:t xml:space="preserve"> daun jambu.</w:t>
      </w:r>
      <w:r w:rsidR="00757B0D" w:rsidRPr="00C862D7">
        <w:rPr>
          <w:rFonts w:cs="Times New Roman"/>
          <w:i/>
          <w:iCs/>
        </w:rPr>
        <w:t xml:space="preserve"> </w:t>
      </w:r>
    </w:p>
    <w:p w14:paraId="5B7C6D82" w14:textId="7BBAC0DE" w:rsidR="00C0055A" w:rsidRPr="00C862D7" w:rsidRDefault="00C0055A">
      <w:pPr>
        <w:pStyle w:val="Heading2"/>
        <w:numPr>
          <w:ilvl w:val="1"/>
          <w:numId w:val="22"/>
        </w:numPr>
        <w:rPr>
          <w:rFonts w:cs="Times New Roman"/>
          <w:i/>
          <w:iCs/>
        </w:rPr>
      </w:pPr>
      <w:bookmarkStart w:id="125" w:name="_Toc138684996"/>
      <w:r w:rsidRPr="00C862D7">
        <w:rPr>
          <w:rFonts w:cs="Times New Roman"/>
          <w:i/>
          <w:iCs/>
        </w:rPr>
        <w:t>Modelling</w:t>
      </w:r>
      <w:bookmarkEnd w:id="125"/>
    </w:p>
    <w:p w14:paraId="4685F9B0" w14:textId="0BB4F12C" w:rsidR="006664F4" w:rsidRPr="00C862D7" w:rsidRDefault="006664F4" w:rsidP="006664F4">
      <w:pPr>
        <w:rPr>
          <w:rFonts w:cs="Times New Roman"/>
        </w:rPr>
      </w:pPr>
      <w:r w:rsidRPr="00C862D7">
        <w:rPr>
          <w:rFonts w:cs="Times New Roman"/>
          <w:i/>
          <w:iCs/>
        </w:rPr>
        <w:t>Modelling</w:t>
      </w:r>
      <w:r w:rsidRPr="00C862D7">
        <w:rPr>
          <w:rFonts w:cs="Times New Roman"/>
        </w:rPr>
        <w:t xml:space="preserve"> terbagi menjadi dua bagian, yaitu proses </w:t>
      </w:r>
      <w:r w:rsidRPr="00C862D7">
        <w:rPr>
          <w:rFonts w:cs="Times New Roman"/>
          <w:i/>
          <w:iCs/>
        </w:rPr>
        <w:t>modelling</w:t>
      </w:r>
      <w:r w:rsidRPr="00C862D7">
        <w:rPr>
          <w:rFonts w:cs="Times New Roman"/>
        </w:rPr>
        <w:t xml:space="preserve"> yang merupakan tahapan dalam pembuatan </w:t>
      </w:r>
      <w:r w:rsidRPr="00C862D7">
        <w:rPr>
          <w:rFonts w:cs="Times New Roman"/>
          <w:i/>
          <w:iCs/>
        </w:rPr>
        <w:t>model</w:t>
      </w:r>
      <w:r w:rsidRPr="00C862D7">
        <w:rPr>
          <w:rFonts w:cs="Times New Roman"/>
        </w:rPr>
        <w:t xml:space="preserve">, dan penentuan parameter </w:t>
      </w:r>
      <w:r w:rsidRPr="00C862D7">
        <w:rPr>
          <w:rFonts w:cs="Times New Roman"/>
          <w:i/>
          <w:iCs/>
        </w:rPr>
        <w:t>modelling</w:t>
      </w:r>
      <w:r w:rsidRPr="00C862D7">
        <w:rPr>
          <w:rFonts w:cs="Times New Roman"/>
        </w:rPr>
        <w:t xml:space="preserve"> yang merupakan tahap menentukan parameter </w:t>
      </w:r>
      <w:r w:rsidRPr="00C862D7">
        <w:rPr>
          <w:rFonts w:cs="Times New Roman"/>
          <w:i/>
          <w:iCs/>
        </w:rPr>
        <w:t>model</w:t>
      </w:r>
      <w:r w:rsidRPr="00C862D7">
        <w:rPr>
          <w:rFonts w:cs="Times New Roman"/>
        </w:rPr>
        <w:t xml:space="preserve"> dan akan membandingkan parameter mana yang lebih baik performanya</w:t>
      </w:r>
      <w:r w:rsidR="004C0027" w:rsidRPr="00C862D7">
        <w:rPr>
          <w:rFonts w:cs="Times New Roman"/>
        </w:rPr>
        <w:t xml:space="preserve">. Berikut ini dua bagian yang diambil dalam </w:t>
      </w:r>
      <w:r w:rsidR="004C0027" w:rsidRPr="00C862D7">
        <w:rPr>
          <w:rFonts w:cs="Times New Roman"/>
          <w:i/>
          <w:iCs/>
        </w:rPr>
        <w:t xml:space="preserve">Modelling </w:t>
      </w:r>
      <w:r w:rsidR="004C0027" w:rsidRPr="00C862D7">
        <w:rPr>
          <w:rFonts w:cs="Times New Roman"/>
        </w:rPr>
        <w:t>:</w:t>
      </w:r>
    </w:p>
    <w:p w14:paraId="3794E56C" w14:textId="77777777" w:rsidR="004C0027" w:rsidRPr="00C862D7" w:rsidRDefault="004C0027" w:rsidP="006664F4">
      <w:pPr>
        <w:rPr>
          <w:rFonts w:cs="Times New Roman"/>
        </w:rPr>
      </w:pPr>
    </w:p>
    <w:p w14:paraId="2AEDF8E8" w14:textId="675EF82D" w:rsidR="00AD6B8C" w:rsidRPr="00C862D7" w:rsidRDefault="00AD6B8C">
      <w:pPr>
        <w:pStyle w:val="Heading3"/>
        <w:numPr>
          <w:ilvl w:val="2"/>
          <w:numId w:val="22"/>
        </w:numPr>
        <w:ind w:hanging="578"/>
        <w:rPr>
          <w:rFonts w:cs="Times New Roman"/>
          <w:i/>
          <w:iCs/>
        </w:rPr>
      </w:pPr>
      <w:bookmarkStart w:id="126" w:name="_Toc138684997"/>
      <w:r w:rsidRPr="00C862D7">
        <w:rPr>
          <w:rFonts w:cs="Times New Roman"/>
        </w:rPr>
        <w:lastRenderedPageBreak/>
        <w:t xml:space="preserve">Proses </w:t>
      </w:r>
      <w:r w:rsidRPr="00C862D7">
        <w:rPr>
          <w:rFonts w:cs="Times New Roman"/>
          <w:i/>
          <w:iCs/>
        </w:rPr>
        <w:t>mode</w:t>
      </w:r>
      <w:r w:rsidR="00B76382" w:rsidRPr="00C862D7">
        <w:rPr>
          <w:rFonts w:cs="Times New Roman"/>
          <w:i/>
          <w:iCs/>
        </w:rPr>
        <w:t>l</w:t>
      </w:r>
      <w:r w:rsidRPr="00C862D7">
        <w:rPr>
          <w:rFonts w:cs="Times New Roman"/>
          <w:i/>
          <w:iCs/>
        </w:rPr>
        <w:t>ling</w:t>
      </w:r>
      <w:bookmarkEnd w:id="126"/>
    </w:p>
    <w:p w14:paraId="0AEBC5DC" w14:textId="77777777" w:rsidR="0013757E" w:rsidRPr="00C862D7" w:rsidRDefault="0013757E" w:rsidP="0013757E">
      <w:pPr>
        <w:ind w:left="142" w:firstLine="0"/>
        <w:rPr>
          <w:rFonts w:cs="Times New Roman"/>
          <w:i/>
          <w:iCs/>
        </w:rPr>
      </w:pPr>
      <w:r w:rsidRPr="00C862D7">
        <w:rPr>
          <w:rFonts w:cs="Times New Roman"/>
        </w:rPr>
        <w:t xml:space="preserve">Berikut adalah tahapan yang diambil dalam </w:t>
      </w:r>
      <w:r w:rsidRPr="00C862D7">
        <w:rPr>
          <w:rFonts w:cs="Times New Roman"/>
          <w:i/>
          <w:iCs/>
        </w:rPr>
        <w:t>modelling:</w:t>
      </w:r>
    </w:p>
    <w:p w14:paraId="121239C7" w14:textId="77777777" w:rsidR="0013757E" w:rsidRPr="00C862D7" w:rsidRDefault="0013757E">
      <w:pPr>
        <w:pStyle w:val="ListParagraph"/>
        <w:numPr>
          <w:ilvl w:val="0"/>
          <w:numId w:val="26"/>
        </w:numPr>
        <w:ind w:left="567" w:hanging="357"/>
        <w:rPr>
          <w:rFonts w:cs="Times New Roman"/>
        </w:rPr>
      </w:pPr>
      <w:r w:rsidRPr="00C862D7">
        <w:rPr>
          <w:rFonts w:cs="Times New Roman"/>
        </w:rPr>
        <w:t xml:space="preserve">Membuat </w:t>
      </w:r>
      <w:r w:rsidRPr="00C862D7">
        <w:rPr>
          <w:rFonts w:cs="Times New Roman"/>
          <w:i/>
          <w:iCs/>
        </w:rPr>
        <w:t>base model</w:t>
      </w:r>
    </w:p>
    <w:p w14:paraId="603F4B40" w14:textId="68E1B6A6" w:rsidR="0013757E" w:rsidRPr="00C862D7" w:rsidRDefault="008660A1" w:rsidP="0013757E">
      <w:pPr>
        <w:pStyle w:val="ListParagraph"/>
        <w:keepNext/>
        <w:spacing w:line="240" w:lineRule="auto"/>
        <w:ind w:left="284" w:firstLine="0"/>
        <w:jc w:val="center"/>
        <w:rPr>
          <w:rFonts w:cs="Times New Roman"/>
        </w:rPr>
      </w:pPr>
      <w:r w:rsidRPr="00C862D7">
        <w:rPr>
          <w:rFonts w:cs="Times New Roman"/>
          <w:noProof/>
        </w:rPr>
        <w:drawing>
          <wp:inline distT="0" distB="0" distL="0" distR="0" wp14:anchorId="5C7210D7" wp14:editId="3099D104">
            <wp:extent cx="4277322" cy="590632"/>
            <wp:effectExtent l="19050" t="1905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7322" cy="590632"/>
                    </a:xfrm>
                    <a:prstGeom prst="rect">
                      <a:avLst/>
                    </a:prstGeom>
                    <a:ln>
                      <a:solidFill>
                        <a:schemeClr val="tx1"/>
                      </a:solidFill>
                    </a:ln>
                  </pic:spPr>
                </pic:pic>
              </a:graphicData>
            </a:graphic>
          </wp:inline>
        </w:drawing>
      </w:r>
    </w:p>
    <w:p w14:paraId="7736CCC9" w14:textId="676C5304" w:rsidR="0013757E" w:rsidRPr="00C862D7" w:rsidRDefault="0013757E" w:rsidP="0013757E">
      <w:pPr>
        <w:pStyle w:val="Caption"/>
        <w:spacing w:line="360" w:lineRule="auto"/>
        <w:ind w:left="284"/>
        <w:jc w:val="center"/>
        <w:rPr>
          <w:rFonts w:cs="Times New Roman"/>
          <w:i/>
          <w:iCs w:val="0"/>
        </w:rPr>
      </w:pPr>
      <w:bookmarkStart w:id="127" w:name="_Toc138962592"/>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8</w:t>
      </w:r>
      <w:r w:rsidR="004F5A02" w:rsidRPr="00C862D7">
        <w:rPr>
          <w:rFonts w:cs="Times New Roman"/>
          <w:noProof/>
        </w:rPr>
        <w:fldChar w:fldCharType="end"/>
      </w:r>
      <w:r w:rsidRPr="00C862D7">
        <w:rPr>
          <w:rFonts w:cs="Times New Roman"/>
        </w:rPr>
        <w:t xml:space="preserve"> </w:t>
      </w:r>
      <w:r w:rsidRPr="00C862D7">
        <w:rPr>
          <w:rFonts w:cs="Times New Roman"/>
          <w:i/>
          <w:iCs w:val="0"/>
        </w:rPr>
        <w:t>Source code base model</w:t>
      </w:r>
      <w:bookmarkEnd w:id="127"/>
    </w:p>
    <w:p w14:paraId="0C5B2280" w14:textId="77777777" w:rsidR="0013757E" w:rsidRPr="00C862D7" w:rsidRDefault="0013757E" w:rsidP="0013757E">
      <w:pPr>
        <w:pStyle w:val="ListParagraph"/>
        <w:ind w:left="284"/>
        <w:rPr>
          <w:rFonts w:cs="Times New Roman"/>
          <w:i/>
          <w:iCs/>
        </w:rPr>
      </w:pPr>
      <w:r w:rsidRPr="00C862D7">
        <w:rPr>
          <w:rFonts w:cs="Times New Roman"/>
        </w:rPr>
        <w:t xml:space="preserve">Yang pertama dilakukan dalam </w:t>
      </w:r>
      <w:r w:rsidRPr="00C862D7">
        <w:rPr>
          <w:rFonts w:cs="Times New Roman"/>
          <w:i/>
          <w:iCs/>
        </w:rPr>
        <w:t xml:space="preserve">modelling </w:t>
      </w:r>
      <w:r w:rsidRPr="00C862D7">
        <w:rPr>
          <w:rFonts w:cs="Times New Roman"/>
        </w:rPr>
        <w:t xml:space="preserve">adalah membuat </w:t>
      </w:r>
      <w:r w:rsidRPr="00C862D7">
        <w:rPr>
          <w:rFonts w:cs="Times New Roman"/>
          <w:i/>
          <w:iCs/>
        </w:rPr>
        <w:t>variable</w:t>
      </w:r>
      <w:r w:rsidRPr="00C862D7">
        <w:rPr>
          <w:rFonts w:cs="Times New Roman"/>
        </w:rPr>
        <w:t xml:space="preserve"> untuk menyimpan </w:t>
      </w:r>
      <w:r w:rsidRPr="00C862D7">
        <w:rPr>
          <w:rFonts w:cs="Times New Roman"/>
          <w:i/>
          <w:iCs/>
        </w:rPr>
        <w:t>base model</w:t>
      </w:r>
      <w:r w:rsidRPr="00C862D7">
        <w:rPr>
          <w:rFonts w:cs="Times New Roman"/>
        </w:rPr>
        <w:t xml:space="preserve"> arsitektur </w:t>
      </w:r>
      <w:r w:rsidRPr="00C862D7">
        <w:rPr>
          <w:rFonts w:cs="Times New Roman"/>
          <w:i/>
          <w:iCs/>
        </w:rPr>
        <w:t xml:space="preserve">MobilNetV2, </w:t>
      </w:r>
      <w:r w:rsidRPr="00C862D7">
        <w:rPr>
          <w:rFonts w:cs="Times New Roman"/>
        </w:rPr>
        <w:t xml:space="preserve">berikut ini uraian penjelasan parameter yang diisi: </w:t>
      </w:r>
      <w:r w:rsidRPr="00C862D7">
        <w:rPr>
          <w:rFonts w:cs="Times New Roman"/>
          <w:i/>
          <w:iCs/>
        </w:rPr>
        <w:t xml:space="preserve"> </w:t>
      </w:r>
    </w:p>
    <w:p w14:paraId="1F473622" w14:textId="77777777" w:rsidR="0013757E" w:rsidRPr="00C862D7" w:rsidRDefault="0013757E" w:rsidP="0013757E">
      <w:pPr>
        <w:pStyle w:val="ListParagraph"/>
        <w:numPr>
          <w:ilvl w:val="6"/>
          <w:numId w:val="3"/>
        </w:numPr>
        <w:ind w:left="709"/>
        <w:rPr>
          <w:rFonts w:cs="Times New Roman"/>
        </w:rPr>
      </w:pPr>
      <w:r w:rsidRPr="00C862D7">
        <w:rPr>
          <w:rFonts w:cs="Times New Roman"/>
        </w:rPr>
        <w:t xml:space="preserve">Nilai </w:t>
      </w:r>
      <w:r w:rsidRPr="00C862D7">
        <w:rPr>
          <w:rFonts w:cs="Times New Roman"/>
          <w:i/>
          <w:iCs/>
        </w:rPr>
        <w:t xml:space="preserve">input_shape </w:t>
      </w:r>
      <w:r w:rsidRPr="00C862D7">
        <w:rPr>
          <w:rFonts w:cs="Times New Roman"/>
        </w:rPr>
        <w:t>= 224,224,3 yang berarti ukuran piksel 224×224 dengan 3 channel warna RGB (</w:t>
      </w:r>
      <w:r w:rsidRPr="00C862D7">
        <w:rPr>
          <w:rFonts w:cs="Times New Roman"/>
          <w:i/>
          <w:iCs/>
        </w:rPr>
        <w:t>Red, Green, Blue</w:t>
      </w:r>
      <w:r w:rsidRPr="00C862D7">
        <w:rPr>
          <w:rFonts w:cs="Times New Roman"/>
        </w:rPr>
        <w:t>).</w:t>
      </w:r>
    </w:p>
    <w:p w14:paraId="09F48195" w14:textId="52659C51" w:rsidR="0013757E" w:rsidRPr="00C862D7" w:rsidRDefault="0013757E" w:rsidP="0013757E">
      <w:pPr>
        <w:pStyle w:val="ListParagraph"/>
        <w:numPr>
          <w:ilvl w:val="6"/>
          <w:numId w:val="3"/>
        </w:numPr>
        <w:ind w:left="709"/>
        <w:rPr>
          <w:rFonts w:cs="Times New Roman"/>
        </w:rPr>
      </w:pPr>
      <w:r w:rsidRPr="00C862D7">
        <w:rPr>
          <w:rFonts w:cs="Times New Roman"/>
          <w:i/>
          <w:iCs/>
        </w:rPr>
        <w:t xml:space="preserve">Include_top = false, </w:t>
      </w:r>
      <w:r w:rsidRPr="00C862D7">
        <w:rPr>
          <w:rFonts w:cs="Times New Roman"/>
        </w:rPr>
        <w:t xml:space="preserve">berfungsi untuk tidak perlu membawa </w:t>
      </w:r>
      <w:r w:rsidRPr="00C862D7">
        <w:rPr>
          <w:rFonts w:cs="Times New Roman"/>
          <w:i/>
          <w:iCs/>
        </w:rPr>
        <w:t xml:space="preserve">prediction node </w:t>
      </w:r>
      <w:r w:rsidRPr="00C862D7">
        <w:rPr>
          <w:rFonts w:cs="Times New Roman"/>
        </w:rPr>
        <w:t xml:space="preserve">yang merupakan bagian dari </w:t>
      </w:r>
      <w:r w:rsidRPr="00C862D7">
        <w:rPr>
          <w:rFonts w:cs="Times New Roman"/>
          <w:i/>
          <w:iCs/>
        </w:rPr>
        <w:t xml:space="preserve">MobileNetV2 </w:t>
      </w:r>
      <w:r w:rsidRPr="00C862D7">
        <w:rPr>
          <w:rFonts w:cs="Times New Roman"/>
        </w:rPr>
        <w:t xml:space="preserve">yang memiliki nilai 1000 kelas </w:t>
      </w:r>
      <w:r w:rsidRPr="00C862D7">
        <w:rPr>
          <w:rFonts w:cs="Times New Roman"/>
        </w:rPr>
        <w:fldChar w:fldCharType="begin" w:fldLock="1"/>
      </w:r>
      <w:r w:rsidR="00184B2D" w:rsidRPr="00C862D7">
        <w:rPr>
          <w:rFonts w:cs="Times New Roman"/>
        </w:rPr>
        <w:instrText>ADDIN CSL_CITATION {"citationItems":[{"id":"ITEM-1","itemData":{"URL":"https://medium.com/@hafizhan.aliady/membuat-klasifikasi-gambar-images-menggunakan-keras-tensorflow-tf-keras-dan-python-53f7ae953cea","accessed":{"date-parts":[["2023","5","24"]]},"author":[{"dropping-particle":"","family":"Hafizhan Aliady Afif","given":"","non-dropping-particle":"","parse-names":false,"suffix":""}],"id":"ITEM-1","issued":{"date-parts":[["2020","4","28"]]},"title":"Membuat klasifikasi gambar(images), Menggunakan Keras-Tensorflow (tf.keras) di Python | by Hafizhan Aliady Afif | Medium","type":"webpage"},"uris":["http://www.mendeley.com/documents/?uuid=246827a9-d090-3e97-b37b-9a9f31aabcb3"]}],"mendeley":{"formattedCitation":"(Hafizhan Aliady Afif, 2020)","manualFormatting":"(Afif, 2020)","plainTextFormattedCitation":"(Hafizhan Aliady Afif, 2020)","previouslyFormattedCitation":"(Hafizhan Aliady Afif, 2020)"},"properties":{"noteIndex":0},"schema":"https://github.com/citation-style-language/schema/raw/master/csl-citation.json"}</w:instrText>
      </w:r>
      <w:r w:rsidRPr="00C862D7">
        <w:rPr>
          <w:rFonts w:cs="Times New Roman"/>
        </w:rPr>
        <w:fldChar w:fldCharType="separate"/>
      </w:r>
      <w:r w:rsidR="00EC12DB" w:rsidRPr="00C862D7">
        <w:rPr>
          <w:rFonts w:cs="Times New Roman"/>
          <w:noProof/>
        </w:rPr>
        <w:t>(Afif, 2020)</w:t>
      </w:r>
      <w:r w:rsidRPr="00C862D7">
        <w:rPr>
          <w:rFonts w:cs="Times New Roman"/>
        </w:rPr>
        <w:fldChar w:fldCharType="end"/>
      </w:r>
      <w:r w:rsidRPr="00C862D7">
        <w:rPr>
          <w:rFonts w:cs="Times New Roman"/>
        </w:rPr>
        <w:t>, sementara di penelitian ini kelasnya tidak mencapai 1000.</w:t>
      </w:r>
      <w:r w:rsidRPr="00C862D7">
        <w:rPr>
          <w:rFonts w:cs="Times New Roman"/>
          <w:i/>
          <w:iCs/>
        </w:rPr>
        <w:t xml:space="preserve"> </w:t>
      </w:r>
    </w:p>
    <w:p w14:paraId="041BF2B2" w14:textId="6970B849" w:rsidR="0013757E" w:rsidRPr="00C862D7" w:rsidRDefault="0013757E" w:rsidP="0013757E">
      <w:pPr>
        <w:pStyle w:val="ListParagraph"/>
        <w:numPr>
          <w:ilvl w:val="6"/>
          <w:numId w:val="3"/>
        </w:numPr>
        <w:ind w:left="709"/>
        <w:rPr>
          <w:rFonts w:cs="Times New Roman"/>
        </w:rPr>
      </w:pPr>
      <w:r w:rsidRPr="00C862D7">
        <w:rPr>
          <w:rFonts w:cs="Times New Roman"/>
          <w:i/>
          <w:iCs/>
        </w:rPr>
        <w:t xml:space="preserve">Weights = ‘imagenet’, Weights </w:t>
      </w:r>
      <w:r w:rsidRPr="00C862D7">
        <w:rPr>
          <w:rFonts w:cs="Times New Roman"/>
        </w:rPr>
        <w:t xml:space="preserve">berfungsi untuk bobot dari masing-masing layer yang sudah di training berdasarkan bobot yang ada pada </w:t>
      </w:r>
      <w:r w:rsidRPr="00C862D7">
        <w:rPr>
          <w:rFonts w:cs="Times New Roman"/>
          <w:i/>
          <w:iCs/>
        </w:rPr>
        <w:t>library</w:t>
      </w:r>
      <w:r w:rsidRPr="00C862D7">
        <w:rPr>
          <w:rFonts w:cs="Times New Roman"/>
        </w:rPr>
        <w:t xml:space="preserve"> </w:t>
      </w:r>
      <w:r w:rsidRPr="00C862D7">
        <w:rPr>
          <w:rFonts w:cs="Times New Roman"/>
          <w:i/>
          <w:iCs/>
        </w:rPr>
        <w:t>imagenet</w:t>
      </w:r>
      <w:r w:rsidRPr="00C862D7">
        <w:rPr>
          <w:rFonts w:cs="Times New Roman"/>
        </w:rPr>
        <w:t xml:space="preserve">, sehingga proses </w:t>
      </w:r>
      <w:r w:rsidRPr="00C862D7">
        <w:rPr>
          <w:rFonts w:cs="Times New Roman"/>
          <w:i/>
          <w:iCs/>
        </w:rPr>
        <w:t>training</w:t>
      </w:r>
      <w:r w:rsidRPr="00C862D7">
        <w:rPr>
          <w:rFonts w:cs="Times New Roman"/>
        </w:rPr>
        <w:t xml:space="preserve"> akan lebih ringan. </w:t>
      </w:r>
      <w:r w:rsidRPr="00C862D7">
        <w:rPr>
          <w:rFonts w:cs="Times New Roman"/>
        </w:rPr>
        <w:fldChar w:fldCharType="begin" w:fldLock="1"/>
      </w:r>
      <w:r w:rsidR="00184B2D" w:rsidRPr="00C862D7">
        <w:rPr>
          <w:rFonts w:cs="Times New Roman"/>
        </w:rPr>
        <w:instrText>ADDIN CSL_CITATION {"citationItems":[{"id":"ITEM-1","itemData":{"URL":"https://medium.com/@hafizhan.aliady/membuat-klasifikasi-gambar-images-menggunakan-keras-tensorflow-tf-keras-dan-python-53f7ae953cea","accessed":{"date-parts":[["2023","5","24"]]},"author":[{"dropping-particle":"","family":"Hafizhan Aliady Afif","given":"","non-dropping-particle":"","parse-names":false,"suffix":""}],"id":"ITEM-1","issued":{"date-parts":[["2020","4","28"]]},"title":"Membuat klasifikasi gambar(images), Menggunakan Keras-Tensorflow (tf.keras) di Python | by Hafizhan Aliady Afif | Medium","type":"webpage"},"uris":["http://www.mendeley.com/documents/?uuid=246827a9-d090-3e97-b37b-9a9f31aabcb3"]}],"mendeley":{"formattedCitation":"(Hafizhan Aliady Afif, 2020)","manualFormatting":"(Afif, 2020)","plainTextFormattedCitation":"(Hafizhan Aliady Afif, 2020)","previouslyFormattedCitation":"(Hafizhan Aliady Afif, 2020)"},"properties":{"noteIndex":0},"schema":"https://github.com/citation-style-language/schema/raw/master/csl-citation.json"}</w:instrText>
      </w:r>
      <w:r w:rsidRPr="00C862D7">
        <w:rPr>
          <w:rFonts w:cs="Times New Roman"/>
        </w:rPr>
        <w:fldChar w:fldCharType="separate"/>
      </w:r>
      <w:r w:rsidR="00EC12DB" w:rsidRPr="00C862D7">
        <w:rPr>
          <w:rFonts w:cs="Times New Roman"/>
          <w:noProof/>
        </w:rPr>
        <w:t>(Afif, 2020)</w:t>
      </w:r>
      <w:r w:rsidRPr="00C862D7">
        <w:rPr>
          <w:rFonts w:cs="Times New Roman"/>
        </w:rPr>
        <w:fldChar w:fldCharType="end"/>
      </w:r>
      <w:r w:rsidRPr="00C862D7">
        <w:rPr>
          <w:rFonts w:cs="Times New Roman"/>
        </w:rPr>
        <w:t>.</w:t>
      </w:r>
    </w:p>
    <w:p w14:paraId="3F3A47AB" w14:textId="77777777" w:rsidR="0013757E" w:rsidRPr="00C862D7" w:rsidRDefault="0013757E" w:rsidP="0013757E">
      <w:pPr>
        <w:pStyle w:val="ListParagraph"/>
        <w:ind w:left="851" w:hanging="360"/>
        <w:rPr>
          <w:rFonts w:cs="Times New Roman"/>
        </w:rPr>
      </w:pPr>
    </w:p>
    <w:p w14:paraId="39DC3D05" w14:textId="77777777" w:rsidR="0013757E" w:rsidRPr="00C862D7" w:rsidRDefault="0013757E">
      <w:pPr>
        <w:pStyle w:val="ListParagraph"/>
        <w:numPr>
          <w:ilvl w:val="0"/>
          <w:numId w:val="26"/>
        </w:numPr>
        <w:ind w:left="567" w:hanging="357"/>
        <w:rPr>
          <w:rFonts w:cs="Times New Roman"/>
        </w:rPr>
      </w:pPr>
      <w:r w:rsidRPr="00C862D7">
        <w:rPr>
          <w:rFonts w:cs="Times New Roman"/>
        </w:rPr>
        <w:t xml:space="preserve">Membuat </w:t>
      </w:r>
      <w:r w:rsidRPr="00C862D7">
        <w:rPr>
          <w:rFonts w:cs="Times New Roman"/>
          <w:i/>
          <w:iCs/>
        </w:rPr>
        <w:t>sequential model</w:t>
      </w:r>
    </w:p>
    <w:p w14:paraId="511DB0BF" w14:textId="7416B827" w:rsidR="0013757E" w:rsidRPr="00C862D7" w:rsidRDefault="00AF3045" w:rsidP="00C05C9C">
      <w:pPr>
        <w:pStyle w:val="ListParagraph"/>
        <w:keepNext/>
        <w:spacing w:after="0"/>
        <w:ind w:left="284" w:firstLine="0"/>
        <w:jc w:val="center"/>
        <w:rPr>
          <w:rFonts w:cs="Times New Roman"/>
        </w:rPr>
      </w:pPr>
      <w:r w:rsidRPr="00C862D7">
        <w:rPr>
          <w:rFonts w:cs="Times New Roman"/>
          <w:noProof/>
        </w:rPr>
        <w:drawing>
          <wp:inline distT="0" distB="0" distL="0" distR="0" wp14:anchorId="26A39BFE" wp14:editId="17F45342">
            <wp:extent cx="3924848" cy="1419423"/>
            <wp:effectExtent l="19050" t="1905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24848" cy="1419423"/>
                    </a:xfrm>
                    <a:prstGeom prst="rect">
                      <a:avLst/>
                    </a:prstGeom>
                    <a:ln>
                      <a:solidFill>
                        <a:schemeClr val="tx1"/>
                      </a:solidFill>
                    </a:ln>
                  </pic:spPr>
                </pic:pic>
              </a:graphicData>
            </a:graphic>
          </wp:inline>
        </w:drawing>
      </w:r>
    </w:p>
    <w:p w14:paraId="7B12779C" w14:textId="6DECE00A" w:rsidR="0013757E" w:rsidRPr="00C862D7" w:rsidRDefault="0013757E" w:rsidP="0013757E">
      <w:pPr>
        <w:pStyle w:val="Caption"/>
        <w:spacing w:line="360" w:lineRule="auto"/>
        <w:ind w:left="284"/>
        <w:jc w:val="center"/>
        <w:rPr>
          <w:rFonts w:cs="Times New Roman"/>
        </w:rPr>
      </w:pPr>
      <w:bookmarkStart w:id="128" w:name="_Toc138962593"/>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9</w:t>
      </w:r>
      <w:r w:rsidR="004F5A02" w:rsidRPr="00C862D7">
        <w:rPr>
          <w:rFonts w:cs="Times New Roman"/>
          <w:noProof/>
        </w:rPr>
        <w:fldChar w:fldCharType="end"/>
      </w:r>
      <w:r w:rsidRPr="00C862D7">
        <w:rPr>
          <w:rFonts w:cs="Times New Roman"/>
        </w:rPr>
        <w:t xml:space="preserve"> </w:t>
      </w:r>
      <w:r w:rsidR="00F305BE" w:rsidRPr="00C862D7">
        <w:rPr>
          <w:rFonts w:cs="Times New Roman"/>
          <w:i/>
          <w:iCs w:val="0"/>
        </w:rPr>
        <w:t>Source</w:t>
      </w:r>
      <w:r w:rsidRPr="00C862D7">
        <w:rPr>
          <w:rFonts w:cs="Times New Roman"/>
          <w:i/>
          <w:iCs w:val="0"/>
        </w:rPr>
        <w:t xml:space="preserve"> code sequential model</w:t>
      </w:r>
      <w:r w:rsidR="006140C0" w:rsidRPr="00C862D7">
        <w:rPr>
          <w:rFonts w:cs="Times New Roman"/>
          <w:i/>
          <w:iCs w:val="0"/>
        </w:rPr>
        <w:t xml:space="preserve"> </w:t>
      </w:r>
      <w:r w:rsidR="006140C0" w:rsidRPr="00C862D7">
        <w:rPr>
          <w:rFonts w:cs="Times New Roman"/>
        </w:rPr>
        <w:t>buah jambu</w:t>
      </w:r>
      <w:bookmarkEnd w:id="128"/>
    </w:p>
    <w:p w14:paraId="0F666DA3" w14:textId="77777777" w:rsidR="008313C5" w:rsidRPr="00C862D7" w:rsidRDefault="008313C5" w:rsidP="00C05C9C">
      <w:pPr>
        <w:keepNext/>
        <w:spacing w:after="0"/>
        <w:ind w:left="284" w:firstLine="0"/>
        <w:jc w:val="center"/>
        <w:rPr>
          <w:rFonts w:cs="Times New Roman"/>
        </w:rPr>
      </w:pPr>
      <w:r w:rsidRPr="00C862D7">
        <w:rPr>
          <w:rFonts w:cs="Times New Roman"/>
          <w:noProof/>
        </w:rPr>
        <w:lastRenderedPageBreak/>
        <w:drawing>
          <wp:inline distT="0" distB="0" distL="0" distR="0" wp14:anchorId="203BA6A1" wp14:editId="132AC56C">
            <wp:extent cx="3905795" cy="1181265"/>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05795" cy="1181265"/>
                    </a:xfrm>
                    <a:prstGeom prst="rect">
                      <a:avLst/>
                    </a:prstGeom>
                    <a:ln>
                      <a:solidFill>
                        <a:schemeClr val="tx1"/>
                      </a:solidFill>
                    </a:ln>
                  </pic:spPr>
                </pic:pic>
              </a:graphicData>
            </a:graphic>
          </wp:inline>
        </w:drawing>
      </w:r>
    </w:p>
    <w:p w14:paraId="4A5756B1" w14:textId="117BC9F4" w:rsidR="008313C5" w:rsidRPr="00C862D7" w:rsidRDefault="008313C5" w:rsidP="008313C5">
      <w:pPr>
        <w:pStyle w:val="Caption"/>
        <w:ind w:left="284"/>
        <w:jc w:val="center"/>
        <w:rPr>
          <w:rFonts w:cs="Times New Roman"/>
        </w:rPr>
      </w:pPr>
      <w:bookmarkStart w:id="129" w:name="_Toc138962594"/>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10</w:t>
      </w:r>
      <w:r w:rsidR="004F5A02" w:rsidRPr="00C862D7">
        <w:rPr>
          <w:rFonts w:cs="Times New Roman"/>
          <w:noProof/>
        </w:rPr>
        <w:fldChar w:fldCharType="end"/>
      </w:r>
      <w:r w:rsidRPr="00C862D7">
        <w:rPr>
          <w:rFonts w:cs="Times New Roman"/>
        </w:rPr>
        <w:t xml:space="preserve"> </w:t>
      </w:r>
      <w:r w:rsidRPr="00C862D7">
        <w:rPr>
          <w:rFonts w:cs="Times New Roman"/>
          <w:i/>
          <w:iCs w:val="0"/>
        </w:rPr>
        <w:t xml:space="preserve">Source code sequential model </w:t>
      </w:r>
      <w:r w:rsidRPr="00C862D7">
        <w:rPr>
          <w:rFonts w:cs="Times New Roman"/>
        </w:rPr>
        <w:t>daun jambu</w:t>
      </w:r>
      <w:bookmarkEnd w:id="129"/>
    </w:p>
    <w:p w14:paraId="0E838EEA" w14:textId="11F9338F" w:rsidR="0013757E" w:rsidRPr="00C862D7" w:rsidRDefault="0013757E" w:rsidP="008456D7">
      <w:pPr>
        <w:spacing w:after="0"/>
        <w:ind w:left="284"/>
        <w:rPr>
          <w:rFonts w:cs="Times New Roman"/>
        </w:rPr>
      </w:pPr>
      <w:r w:rsidRPr="00C862D7">
        <w:rPr>
          <w:rFonts w:cs="Times New Roman"/>
        </w:rPr>
        <w:t xml:space="preserve">Selanjutnya membuat </w:t>
      </w:r>
      <w:r w:rsidRPr="00C862D7">
        <w:rPr>
          <w:rFonts w:cs="Times New Roman"/>
          <w:i/>
          <w:iCs/>
        </w:rPr>
        <w:t>sequential</w:t>
      </w:r>
      <w:r w:rsidRPr="00C862D7">
        <w:rPr>
          <w:rFonts w:cs="Times New Roman"/>
        </w:rPr>
        <w:t xml:space="preserve"> </w:t>
      </w:r>
      <w:r w:rsidRPr="00C862D7">
        <w:rPr>
          <w:rFonts w:cs="Times New Roman"/>
          <w:i/>
          <w:iCs/>
        </w:rPr>
        <w:t>model</w:t>
      </w:r>
      <w:r w:rsidRPr="00C862D7">
        <w:rPr>
          <w:rFonts w:cs="Times New Roman"/>
        </w:rPr>
        <w:t xml:space="preserve"> yang akan dilakukan </w:t>
      </w:r>
      <w:r w:rsidRPr="00C862D7">
        <w:rPr>
          <w:rFonts w:cs="Times New Roman"/>
          <w:i/>
          <w:iCs/>
        </w:rPr>
        <w:t xml:space="preserve">training, </w:t>
      </w:r>
      <w:r w:rsidRPr="00C862D7">
        <w:rPr>
          <w:rFonts w:cs="Times New Roman"/>
        </w:rPr>
        <w:t xml:space="preserve">berikut ini penjelasan yang ada pada </w:t>
      </w:r>
      <w:r w:rsidRPr="00C862D7">
        <w:rPr>
          <w:rFonts w:cs="Times New Roman"/>
          <w:i/>
          <w:iCs/>
        </w:rPr>
        <w:t>sequential model</w:t>
      </w:r>
      <w:r w:rsidRPr="00C862D7">
        <w:rPr>
          <w:rFonts w:cs="Times New Roman"/>
        </w:rPr>
        <w:t>:</w:t>
      </w:r>
      <w:r w:rsidRPr="00C862D7">
        <w:rPr>
          <w:rFonts w:cs="Times New Roman"/>
          <w:i/>
          <w:iCs/>
        </w:rPr>
        <w:t xml:space="preserve"> </w:t>
      </w:r>
    </w:p>
    <w:p w14:paraId="680E6891" w14:textId="77777777" w:rsidR="0013757E" w:rsidRPr="00C862D7" w:rsidRDefault="0013757E" w:rsidP="0013757E">
      <w:pPr>
        <w:pStyle w:val="ListParagraph"/>
        <w:numPr>
          <w:ilvl w:val="7"/>
          <w:numId w:val="3"/>
        </w:numPr>
        <w:ind w:left="709"/>
        <w:rPr>
          <w:rFonts w:cs="Times New Roman"/>
        </w:rPr>
      </w:pPr>
      <w:r w:rsidRPr="00C862D7">
        <w:rPr>
          <w:rFonts w:cs="Times New Roman"/>
        </w:rPr>
        <w:t xml:space="preserve">Menambahkan </w:t>
      </w:r>
      <w:r w:rsidRPr="00C862D7">
        <w:rPr>
          <w:rFonts w:cs="Times New Roman"/>
          <w:i/>
          <w:iCs/>
        </w:rPr>
        <w:t>base model MobileNetv2.</w:t>
      </w:r>
    </w:p>
    <w:p w14:paraId="0BCE8069" w14:textId="048E11A7" w:rsidR="0013757E" w:rsidRPr="00C862D7" w:rsidRDefault="0013757E" w:rsidP="0013757E">
      <w:pPr>
        <w:pStyle w:val="ListParagraph"/>
        <w:numPr>
          <w:ilvl w:val="7"/>
          <w:numId w:val="3"/>
        </w:numPr>
        <w:ind w:left="709"/>
        <w:rPr>
          <w:rFonts w:cs="Times New Roman"/>
        </w:rPr>
      </w:pPr>
      <w:r w:rsidRPr="00C862D7">
        <w:rPr>
          <w:rFonts w:cs="Times New Roman"/>
          <w:i/>
          <w:iCs/>
        </w:rPr>
        <w:t xml:space="preserve">Dropout </w:t>
      </w:r>
      <w:r w:rsidRPr="00C862D7">
        <w:rPr>
          <w:rFonts w:cs="Times New Roman"/>
        </w:rPr>
        <w:t>sebesar 0.</w:t>
      </w:r>
      <w:r w:rsidR="00AF3045" w:rsidRPr="00C862D7">
        <w:rPr>
          <w:rFonts w:cs="Times New Roman"/>
        </w:rPr>
        <w:t>1</w:t>
      </w:r>
      <w:r w:rsidR="00F027FD" w:rsidRPr="00C862D7">
        <w:rPr>
          <w:rFonts w:cs="Times New Roman"/>
        </w:rPr>
        <w:t>,</w:t>
      </w:r>
      <w:r w:rsidRPr="00C862D7">
        <w:rPr>
          <w:rFonts w:cs="Times New Roman"/>
        </w:rPr>
        <w:t xml:space="preserve"> </w:t>
      </w:r>
      <w:r w:rsidR="00F027FD" w:rsidRPr="00C862D7">
        <w:rPr>
          <w:rFonts w:cs="Times New Roman"/>
          <w:i/>
          <w:iCs/>
        </w:rPr>
        <w:t>d</w:t>
      </w:r>
      <w:r w:rsidRPr="00C862D7">
        <w:rPr>
          <w:rFonts w:cs="Times New Roman"/>
          <w:i/>
          <w:iCs/>
        </w:rPr>
        <w:t>ropout</w:t>
      </w:r>
      <w:r w:rsidRPr="00C862D7">
        <w:rPr>
          <w:rFonts w:cs="Times New Roman"/>
        </w:rPr>
        <w:t xml:space="preserve"> merupakan proses mencegah terjadinya </w:t>
      </w:r>
      <w:r w:rsidRPr="00C862D7">
        <w:rPr>
          <w:rFonts w:cs="Times New Roman"/>
          <w:i/>
          <w:iCs/>
        </w:rPr>
        <w:t>overfitting</w:t>
      </w:r>
      <w:r w:rsidRPr="00C862D7">
        <w:rPr>
          <w:rFonts w:cs="Times New Roman"/>
        </w:rPr>
        <w:t xml:space="preserve"> dan juga mempercepat proses </w:t>
      </w:r>
      <w:r w:rsidRPr="00C862D7">
        <w:rPr>
          <w:rFonts w:cs="Times New Roman"/>
          <w:i/>
          <w:iCs/>
        </w:rPr>
        <w:t>learning</w:t>
      </w:r>
      <w:r w:rsidRPr="00C862D7">
        <w:rPr>
          <w:rFonts w:cs="Times New Roman"/>
        </w:rPr>
        <w:t xml:space="preserve">. </w:t>
      </w:r>
      <w:r w:rsidRPr="00C862D7">
        <w:rPr>
          <w:rFonts w:cs="Times New Roman"/>
          <w:i/>
          <w:iCs/>
        </w:rPr>
        <w:t>Dropout</w:t>
      </w:r>
      <w:r w:rsidRPr="00C862D7">
        <w:rPr>
          <w:rFonts w:cs="Times New Roman"/>
        </w:rPr>
        <w:t xml:space="preserve"> menghilangkan </w:t>
      </w:r>
      <w:r w:rsidRPr="00C862D7">
        <w:rPr>
          <w:rFonts w:cs="Times New Roman"/>
          <w:i/>
          <w:iCs/>
        </w:rPr>
        <w:t>neuron</w:t>
      </w:r>
      <w:r w:rsidRPr="00C862D7">
        <w:rPr>
          <w:rFonts w:cs="Times New Roman"/>
        </w:rPr>
        <w:t xml:space="preserve"> secara acak. </w:t>
      </w:r>
      <w:r w:rsidRPr="00C862D7">
        <w:rPr>
          <w:rFonts w:cs="Times New Roman"/>
        </w:rPr>
        <w:fldChar w:fldCharType="begin" w:fldLock="1"/>
      </w:r>
      <w:r w:rsidR="00184B2D" w:rsidRPr="00C862D7">
        <w:rPr>
          <w:rFonts w:cs="Times New Roman"/>
        </w:rPr>
        <w:instrText>ADDIN CSL_CITATION {"citationItems":[{"id":"ITEM-1","itemData":{"URL":"https://medium.com/@16611110/apa-itu-convolutional-neural-network-836f70b193a4","accessed":{"date-parts":[["2023","3","9"]]},"author":[{"dropping-particle":"","family":"Qolbiyatul Lina","given":"","non-dropping-particle":"","parse-names":false,"suffix":""}],"id":"ITEM-1","issued":{"date-parts":[["2019","1","2"]]},"title":"Apa itu Convolutional Neural Network? | by QOLBIYATUL LINA | Medium","type":"webpage"},"uris":["http://www.mendeley.com/documents/?uuid=6dad8921-5122-39fe-919c-eec0fd6ab573"]}],"mendeley":{"formattedCitation":"(Qolbiyatul Lina, 2019)","manualFormatting":"(Lina, 2019)","plainTextFormattedCitation":"(Qolbiyatul Lina, 2019)","previouslyFormattedCitation":"(Qolbiyatul Lina, 2019)"},"properties":{"noteIndex":0},"schema":"https://github.com/citation-style-language/schema/raw/master/csl-citation.json"}</w:instrText>
      </w:r>
      <w:r w:rsidRPr="00C862D7">
        <w:rPr>
          <w:rFonts w:cs="Times New Roman"/>
        </w:rPr>
        <w:fldChar w:fldCharType="separate"/>
      </w:r>
      <w:r w:rsidR="00EC12DB" w:rsidRPr="00C862D7">
        <w:rPr>
          <w:rFonts w:cs="Times New Roman"/>
          <w:noProof/>
        </w:rPr>
        <w:t>(Lina, 2019)</w:t>
      </w:r>
      <w:r w:rsidRPr="00C862D7">
        <w:rPr>
          <w:rFonts w:cs="Times New Roman"/>
        </w:rPr>
        <w:fldChar w:fldCharType="end"/>
      </w:r>
    </w:p>
    <w:p w14:paraId="0C20E7AE" w14:textId="77777777" w:rsidR="0013757E" w:rsidRPr="00C862D7" w:rsidRDefault="0013757E" w:rsidP="0013757E">
      <w:pPr>
        <w:pStyle w:val="ListParagraph"/>
        <w:numPr>
          <w:ilvl w:val="7"/>
          <w:numId w:val="3"/>
        </w:numPr>
        <w:ind w:left="709"/>
        <w:rPr>
          <w:rFonts w:cs="Times New Roman"/>
        </w:rPr>
      </w:pPr>
      <w:r w:rsidRPr="00C862D7">
        <w:rPr>
          <w:rFonts w:cs="Times New Roman"/>
          <w:i/>
          <w:iCs/>
          <w:sz w:val="22"/>
          <w:szCs w:val="20"/>
        </w:rPr>
        <w:t xml:space="preserve">GlobalAveragePooling2D, </w:t>
      </w:r>
      <w:r w:rsidRPr="00C862D7">
        <w:rPr>
          <w:rFonts w:cs="Times New Roman"/>
          <w:sz w:val="22"/>
          <w:szCs w:val="20"/>
        </w:rPr>
        <w:t>yang berfungsi untuk mengambil nilai rata-rata dari dimensi data.</w:t>
      </w:r>
    </w:p>
    <w:p w14:paraId="0A8CDB20" w14:textId="6B392F81" w:rsidR="0013757E" w:rsidRPr="00C862D7" w:rsidRDefault="0013757E" w:rsidP="008456D7">
      <w:pPr>
        <w:pStyle w:val="ListParagraph"/>
        <w:numPr>
          <w:ilvl w:val="7"/>
          <w:numId w:val="3"/>
        </w:numPr>
        <w:spacing w:after="0"/>
        <w:ind w:left="709"/>
        <w:rPr>
          <w:rFonts w:cs="Times New Roman"/>
          <w:i/>
          <w:iCs/>
        </w:rPr>
      </w:pPr>
      <w:r w:rsidRPr="00C862D7">
        <w:rPr>
          <w:rFonts w:cs="Times New Roman"/>
          <w:i/>
          <w:iCs/>
        </w:rPr>
        <w:t xml:space="preserve">Dense </w:t>
      </w:r>
      <w:r w:rsidRPr="00C862D7">
        <w:rPr>
          <w:rFonts w:cs="Times New Roman"/>
        </w:rPr>
        <w:t xml:space="preserve">berfungsi untuk menambahkan </w:t>
      </w:r>
      <w:r w:rsidRPr="00C862D7">
        <w:rPr>
          <w:rFonts w:cs="Times New Roman"/>
          <w:i/>
          <w:iCs/>
        </w:rPr>
        <w:t xml:space="preserve">fully-connected layer, </w:t>
      </w:r>
      <w:r w:rsidRPr="00C862D7">
        <w:rPr>
          <w:rFonts w:cs="Times New Roman"/>
        </w:rPr>
        <w:t xml:space="preserve">yang memiliki kelas 4 buah sesuai kelas dari penyakit pada buah jambu biji, </w:t>
      </w:r>
      <w:r w:rsidR="00AF3045" w:rsidRPr="00C862D7">
        <w:rPr>
          <w:rFonts w:cs="Times New Roman"/>
        </w:rPr>
        <w:t>dan 3 kelas sesuai dengan jumlah kelas dari penyakit pada dun jambu biji. Selanjutnya</w:t>
      </w:r>
      <w:r w:rsidRPr="00C862D7">
        <w:rPr>
          <w:rFonts w:cs="Times New Roman"/>
        </w:rPr>
        <w:t xml:space="preserve"> aktivasi </w:t>
      </w:r>
      <w:r w:rsidRPr="00C862D7">
        <w:rPr>
          <w:rFonts w:cs="Times New Roman"/>
          <w:i/>
          <w:iCs/>
          <w:lang w:val="id-ID"/>
        </w:rPr>
        <w:t>softmax</w:t>
      </w:r>
      <w:r w:rsidRPr="00C862D7">
        <w:rPr>
          <w:rFonts w:cs="Times New Roman"/>
          <w:i/>
          <w:iCs/>
        </w:rPr>
        <w:t xml:space="preserve"> </w:t>
      </w:r>
      <w:r w:rsidRPr="00C862D7">
        <w:rPr>
          <w:rFonts w:cs="Times New Roman"/>
        </w:rPr>
        <w:t xml:space="preserve">yang berfungsi untuk mengambil hasil </w:t>
      </w:r>
      <w:r w:rsidRPr="00C862D7">
        <w:rPr>
          <w:rFonts w:cs="Times New Roman"/>
          <w:i/>
          <w:iCs/>
        </w:rPr>
        <w:t>output</w:t>
      </w:r>
      <w:r w:rsidRPr="00C862D7">
        <w:rPr>
          <w:rFonts w:cs="Times New Roman"/>
        </w:rPr>
        <w:t xml:space="preserve"> dengan probabilitas paling tinggi yang akan dijadikan sebagai prediksi.</w:t>
      </w:r>
    </w:p>
    <w:p w14:paraId="3B74EC82" w14:textId="77777777" w:rsidR="00962478" w:rsidRPr="00C862D7" w:rsidRDefault="00962478" w:rsidP="008456D7">
      <w:pPr>
        <w:pStyle w:val="ListParagraph"/>
        <w:spacing w:after="0"/>
        <w:ind w:left="709" w:firstLine="0"/>
        <w:rPr>
          <w:rFonts w:cs="Times New Roman"/>
        </w:rPr>
      </w:pPr>
    </w:p>
    <w:p w14:paraId="58BF0E66" w14:textId="77777777" w:rsidR="0013757E" w:rsidRPr="00C862D7" w:rsidRDefault="0013757E">
      <w:pPr>
        <w:pStyle w:val="ListParagraph"/>
        <w:numPr>
          <w:ilvl w:val="0"/>
          <w:numId w:val="26"/>
        </w:numPr>
        <w:ind w:left="567" w:hanging="357"/>
        <w:rPr>
          <w:rFonts w:cs="Times New Roman"/>
        </w:rPr>
      </w:pPr>
      <w:r w:rsidRPr="00C862D7">
        <w:rPr>
          <w:rFonts w:cs="Times New Roman"/>
          <w:i/>
          <w:iCs/>
        </w:rPr>
        <w:t>Compile Model</w:t>
      </w:r>
    </w:p>
    <w:p w14:paraId="34984C9A" w14:textId="77777777" w:rsidR="0013757E" w:rsidRPr="00C862D7" w:rsidRDefault="0013757E" w:rsidP="004422C1">
      <w:pPr>
        <w:pStyle w:val="ListParagraph"/>
        <w:keepNext/>
        <w:spacing w:line="240" w:lineRule="auto"/>
        <w:ind w:left="284" w:firstLine="0"/>
        <w:jc w:val="center"/>
        <w:rPr>
          <w:rFonts w:cs="Times New Roman"/>
        </w:rPr>
      </w:pPr>
      <w:r w:rsidRPr="00C862D7">
        <w:rPr>
          <w:rFonts w:cs="Times New Roman"/>
          <w:noProof/>
        </w:rPr>
        <w:drawing>
          <wp:inline distT="0" distB="0" distL="0" distR="0" wp14:anchorId="5A1C79D9" wp14:editId="6AE48DC8">
            <wp:extent cx="4382112" cy="200053"/>
            <wp:effectExtent l="19050" t="1905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2112" cy="200053"/>
                    </a:xfrm>
                    <a:prstGeom prst="rect">
                      <a:avLst/>
                    </a:prstGeom>
                    <a:ln>
                      <a:solidFill>
                        <a:schemeClr val="tx1"/>
                      </a:solidFill>
                    </a:ln>
                  </pic:spPr>
                </pic:pic>
              </a:graphicData>
            </a:graphic>
          </wp:inline>
        </w:drawing>
      </w:r>
    </w:p>
    <w:p w14:paraId="51BF78DA" w14:textId="48C3D38C" w:rsidR="0013757E" w:rsidRPr="00C862D7" w:rsidRDefault="0013757E" w:rsidP="008456D7">
      <w:pPr>
        <w:pStyle w:val="Caption"/>
        <w:spacing w:after="0" w:line="360" w:lineRule="auto"/>
        <w:ind w:left="284"/>
        <w:jc w:val="center"/>
        <w:rPr>
          <w:rFonts w:cs="Times New Roman"/>
          <w:i/>
          <w:iCs w:val="0"/>
        </w:rPr>
      </w:pPr>
      <w:bookmarkStart w:id="130" w:name="_Toc138962595"/>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11</w:t>
      </w:r>
      <w:r w:rsidR="004F5A02" w:rsidRPr="00C862D7">
        <w:rPr>
          <w:rFonts w:cs="Times New Roman"/>
          <w:noProof/>
        </w:rPr>
        <w:fldChar w:fldCharType="end"/>
      </w:r>
      <w:r w:rsidRPr="00C862D7">
        <w:rPr>
          <w:rFonts w:cs="Times New Roman"/>
        </w:rPr>
        <w:t xml:space="preserve"> </w:t>
      </w:r>
      <w:r w:rsidRPr="00C862D7">
        <w:rPr>
          <w:rFonts w:cs="Times New Roman"/>
          <w:i/>
          <w:iCs w:val="0"/>
        </w:rPr>
        <w:t>Source code compile model</w:t>
      </w:r>
      <w:bookmarkEnd w:id="130"/>
    </w:p>
    <w:p w14:paraId="398C12EB" w14:textId="77777777" w:rsidR="0013757E" w:rsidRPr="00C862D7" w:rsidRDefault="0013757E" w:rsidP="008456D7">
      <w:pPr>
        <w:pStyle w:val="ListParagraph"/>
        <w:spacing w:after="0"/>
        <w:ind w:left="284"/>
        <w:rPr>
          <w:rFonts w:cs="Times New Roman"/>
          <w:i/>
          <w:iCs/>
        </w:rPr>
      </w:pPr>
      <w:r w:rsidRPr="00C862D7">
        <w:rPr>
          <w:rFonts w:cs="Times New Roman"/>
        </w:rPr>
        <w:t xml:space="preserve">Melakukan </w:t>
      </w:r>
      <w:r w:rsidRPr="00C862D7">
        <w:rPr>
          <w:rFonts w:cs="Times New Roman"/>
          <w:i/>
          <w:iCs/>
        </w:rPr>
        <w:t xml:space="preserve">compile model </w:t>
      </w:r>
      <w:r w:rsidRPr="00C862D7">
        <w:rPr>
          <w:rFonts w:cs="Times New Roman"/>
        </w:rPr>
        <w:t xml:space="preserve">menggunakan </w:t>
      </w:r>
      <w:r w:rsidRPr="00C862D7">
        <w:rPr>
          <w:rFonts w:cs="Times New Roman"/>
          <w:i/>
          <w:iCs/>
        </w:rPr>
        <w:t xml:space="preserve">adam optimizer, </w:t>
      </w:r>
      <w:r w:rsidRPr="00C862D7">
        <w:rPr>
          <w:rFonts w:cs="Times New Roman"/>
        </w:rPr>
        <w:t xml:space="preserve">untuk </w:t>
      </w:r>
      <w:r w:rsidRPr="00C862D7">
        <w:rPr>
          <w:rFonts w:cs="Times New Roman"/>
          <w:i/>
          <w:iCs/>
        </w:rPr>
        <w:t xml:space="preserve">loss function </w:t>
      </w:r>
      <w:r w:rsidRPr="00C862D7">
        <w:rPr>
          <w:rFonts w:cs="Times New Roman"/>
        </w:rPr>
        <w:t xml:space="preserve">menggunakan </w:t>
      </w:r>
      <w:r w:rsidRPr="00C862D7">
        <w:rPr>
          <w:rFonts w:cs="Times New Roman"/>
          <w:i/>
          <w:iCs/>
        </w:rPr>
        <w:t xml:space="preserve">categorical_crossentropy </w:t>
      </w:r>
      <w:r w:rsidRPr="00C862D7">
        <w:rPr>
          <w:rFonts w:cs="Times New Roman"/>
        </w:rPr>
        <w:t xml:space="preserve">karena memiliki lebih dari dua kelas, dan </w:t>
      </w:r>
      <w:r w:rsidRPr="00C862D7">
        <w:rPr>
          <w:rFonts w:cs="Times New Roman"/>
          <w:i/>
          <w:iCs/>
        </w:rPr>
        <w:t xml:space="preserve">metrics </w:t>
      </w:r>
      <w:r w:rsidRPr="00C862D7">
        <w:rPr>
          <w:rFonts w:cs="Times New Roman"/>
        </w:rPr>
        <w:t>evaluasi yang dipilih adalah</w:t>
      </w:r>
      <w:r w:rsidRPr="00C862D7">
        <w:rPr>
          <w:rFonts w:cs="Times New Roman"/>
          <w:i/>
          <w:iCs/>
        </w:rPr>
        <w:t xml:space="preserve"> accuracy.</w:t>
      </w:r>
    </w:p>
    <w:p w14:paraId="4DBEA566" w14:textId="7ACA6498" w:rsidR="0013757E" w:rsidRPr="00C862D7" w:rsidRDefault="0013757E" w:rsidP="008456D7">
      <w:pPr>
        <w:spacing w:after="0"/>
        <w:ind w:firstLine="0"/>
        <w:jc w:val="left"/>
        <w:rPr>
          <w:rFonts w:cs="Times New Roman"/>
          <w:i/>
          <w:iCs/>
        </w:rPr>
      </w:pPr>
    </w:p>
    <w:p w14:paraId="25DC26B4" w14:textId="77777777" w:rsidR="0013757E" w:rsidRPr="00C862D7" w:rsidRDefault="0013757E">
      <w:pPr>
        <w:pStyle w:val="ListParagraph"/>
        <w:numPr>
          <w:ilvl w:val="0"/>
          <w:numId w:val="26"/>
        </w:numPr>
        <w:ind w:left="567" w:hanging="357"/>
        <w:rPr>
          <w:rFonts w:cs="Times New Roman"/>
        </w:rPr>
      </w:pPr>
      <w:r w:rsidRPr="00C862D7">
        <w:rPr>
          <w:rFonts w:cs="Times New Roman"/>
          <w:i/>
          <w:iCs/>
        </w:rPr>
        <w:t>Model fit</w:t>
      </w:r>
    </w:p>
    <w:p w14:paraId="09C58968" w14:textId="77777777" w:rsidR="0013757E" w:rsidRPr="00C862D7" w:rsidRDefault="0013757E" w:rsidP="004422C1">
      <w:pPr>
        <w:pStyle w:val="ListParagraph"/>
        <w:keepNext/>
        <w:spacing w:line="240" w:lineRule="auto"/>
        <w:ind w:left="142" w:firstLine="0"/>
        <w:jc w:val="center"/>
        <w:rPr>
          <w:rFonts w:cs="Times New Roman"/>
        </w:rPr>
      </w:pPr>
      <w:r w:rsidRPr="00C862D7">
        <w:rPr>
          <w:rFonts w:cs="Times New Roman"/>
          <w:noProof/>
        </w:rPr>
        <w:drawing>
          <wp:inline distT="0" distB="0" distL="0" distR="0" wp14:anchorId="45708632" wp14:editId="5D2031C8">
            <wp:extent cx="3162741" cy="771633"/>
            <wp:effectExtent l="19050" t="1905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62741" cy="771633"/>
                    </a:xfrm>
                    <a:prstGeom prst="rect">
                      <a:avLst/>
                    </a:prstGeom>
                    <a:ln>
                      <a:solidFill>
                        <a:schemeClr val="tx1"/>
                      </a:solidFill>
                    </a:ln>
                  </pic:spPr>
                </pic:pic>
              </a:graphicData>
            </a:graphic>
          </wp:inline>
        </w:drawing>
      </w:r>
    </w:p>
    <w:p w14:paraId="7A350F3A" w14:textId="15673EE0" w:rsidR="0013757E" w:rsidRPr="00C862D7" w:rsidRDefault="0013757E" w:rsidP="004422C1">
      <w:pPr>
        <w:pStyle w:val="Caption"/>
        <w:spacing w:line="360" w:lineRule="auto"/>
        <w:ind w:left="142"/>
        <w:jc w:val="center"/>
        <w:rPr>
          <w:rFonts w:cs="Times New Roman"/>
        </w:rPr>
      </w:pPr>
      <w:bookmarkStart w:id="131" w:name="_Toc138962596"/>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12</w:t>
      </w:r>
      <w:r w:rsidR="004F5A02" w:rsidRPr="00C862D7">
        <w:rPr>
          <w:rFonts w:cs="Times New Roman"/>
          <w:noProof/>
        </w:rPr>
        <w:fldChar w:fldCharType="end"/>
      </w:r>
      <w:r w:rsidRPr="00C862D7">
        <w:rPr>
          <w:rFonts w:cs="Times New Roman"/>
        </w:rPr>
        <w:t xml:space="preserve"> </w:t>
      </w:r>
      <w:r w:rsidRPr="00C862D7">
        <w:rPr>
          <w:rFonts w:cs="Times New Roman"/>
          <w:i/>
          <w:iCs w:val="0"/>
        </w:rPr>
        <w:t>Source code model fit</w:t>
      </w:r>
      <w:bookmarkEnd w:id="131"/>
    </w:p>
    <w:p w14:paraId="3624B7A8" w14:textId="53B9E86F" w:rsidR="00942621" w:rsidRPr="00C862D7" w:rsidRDefault="0013757E" w:rsidP="004422C1">
      <w:pPr>
        <w:pStyle w:val="ListParagraph"/>
        <w:ind w:left="284"/>
        <w:rPr>
          <w:rFonts w:cs="Times New Roman"/>
          <w:i/>
          <w:iCs/>
        </w:rPr>
      </w:pPr>
      <w:r w:rsidRPr="00C862D7">
        <w:rPr>
          <w:rFonts w:cs="Times New Roman"/>
        </w:rPr>
        <w:lastRenderedPageBreak/>
        <w:t xml:space="preserve">Selanjutnya melakukan proses </w:t>
      </w:r>
      <w:r w:rsidRPr="00C862D7">
        <w:rPr>
          <w:rFonts w:cs="Times New Roman"/>
          <w:i/>
          <w:iCs/>
        </w:rPr>
        <w:t xml:space="preserve">training </w:t>
      </w:r>
      <w:r w:rsidRPr="00C862D7">
        <w:rPr>
          <w:rFonts w:cs="Times New Roman"/>
        </w:rPr>
        <w:t xml:space="preserve">dengan menggunakan </w:t>
      </w:r>
      <w:r w:rsidRPr="00C862D7">
        <w:rPr>
          <w:rFonts w:cs="Times New Roman"/>
          <w:i/>
          <w:iCs/>
        </w:rPr>
        <w:t xml:space="preserve">Model fit. </w:t>
      </w:r>
      <w:r w:rsidRPr="00C862D7">
        <w:rPr>
          <w:rFonts w:cs="Times New Roman"/>
        </w:rPr>
        <w:t xml:space="preserve">Disini menambahkan dataset </w:t>
      </w:r>
      <w:r w:rsidRPr="00C862D7">
        <w:rPr>
          <w:rFonts w:cs="Times New Roman"/>
          <w:i/>
          <w:iCs/>
        </w:rPr>
        <w:t xml:space="preserve">train </w:t>
      </w:r>
      <w:r w:rsidRPr="00C862D7">
        <w:rPr>
          <w:rFonts w:cs="Times New Roman"/>
        </w:rPr>
        <w:t xml:space="preserve">dan </w:t>
      </w:r>
      <w:r w:rsidRPr="00C862D7">
        <w:rPr>
          <w:rFonts w:cs="Times New Roman"/>
          <w:i/>
          <w:iCs/>
        </w:rPr>
        <w:t xml:space="preserve">validation </w:t>
      </w:r>
      <w:r w:rsidR="002125F5">
        <w:rPr>
          <w:rFonts w:cs="Times New Roman"/>
        </w:rPr>
        <w:t xml:space="preserve">yang telah disimpan pada variabel </w:t>
      </w:r>
      <w:r w:rsidR="002125F5">
        <w:rPr>
          <w:rFonts w:cs="Times New Roman"/>
          <w:i/>
          <w:iCs/>
        </w:rPr>
        <w:t xml:space="preserve">train_generator </w:t>
      </w:r>
      <w:r w:rsidR="002125F5">
        <w:rPr>
          <w:rFonts w:cs="Times New Roman"/>
        </w:rPr>
        <w:t xml:space="preserve">dan </w:t>
      </w:r>
      <w:r w:rsidR="002125F5">
        <w:rPr>
          <w:rFonts w:cs="Times New Roman"/>
          <w:i/>
          <w:iCs/>
        </w:rPr>
        <w:t xml:space="preserve">val_generator </w:t>
      </w:r>
      <w:r w:rsidR="002125F5">
        <w:rPr>
          <w:rFonts w:cs="Times New Roman"/>
        </w:rPr>
        <w:t xml:space="preserve">yang telah dibuat pada tahap </w:t>
      </w:r>
      <w:r w:rsidR="002125F5">
        <w:rPr>
          <w:rFonts w:cs="Times New Roman"/>
          <w:i/>
          <w:iCs/>
        </w:rPr>
        <w:t xml:space="preserve">split dataset, </w:t>
      </w:r>
      <w:r w:rsidRPr="00C862D7">
        <w:rPr>
          <w:rFonts w:cs="Times New Roman"/>
        </w:rPr>
        <w:t xml:space="preserve">kemudian menentukan jumlah iterasi </w:t>
      </w:r>
      <w:r w:rsidRPr="00C862D7">
        <w:rPr>
          <w:rFonts w:cs="Times New Roman"/>
          <w:i/>
          <w:iCs/>
        </w:rPr>
        <w:t xml:space="preserve">training </w:t>
      </w:r>
      <w:r w:rsidRPr="00C862D7">
        <w:rPr>
          <w:rFonts w:cs="Times New Roman"/>
        </w:rPr>
        <w:t xml:space="preserve">atau </w:t>
      </w:r>
      <w:r w:rsidRPr="00C862D7">
        <w:rPr>
          <w:rFonts w:cs="Times New Roman"/>
          <w:i/>
          <w:iCs/>
        </w:rPr>
        <w:t xml:space="preserve">epochs, </w:t>
      </w:r>
      <w:r w:rsidRPr="00C862D7">
        <w:rPr>
          <w:rFonts w:cs="Times New Roman"/>
        </w:rPr>
        <w:t xml:space="preserve">dan berapa banyak </w:t>
      </w:r>
      <w:r w:rsidRPr="00C862D7">
        <w:rPr>
          <w:rFonts w:cs="Times New Roman"/>
          <w:i/>
          <w:iCs/>
        </w:rPr>
        <w:t>dataset</w:t>
      </w:r>
      <w:r w:rsidRPr="00C862D7">
        <w:rPr>
          <w:rFonts w:cs="Times New Roman"/>
        </w:rPr>
        <w:t xml:space="preserve"> yang akan diambil setiap sekali </w:t>
      </w:r>
      <w:r w:rsidRPr="00C862D7">
        <w:rPr>
          <w:rFonts w:cs="Times New Roman"/>
          <w:i/>
          <w:iCs/>
        </w:rPr>
        <w:t xml:space="preserve">epochs </w:t>
      </w:r>
      <w:r w:rsidRPr="00C862D7">
        <w:rPr>
          <w:rFonts w:cs="Times New Roman"/>
        </w:rPr>
        <w:t xml:space="preserve">atau disebut </w:t>
      </w:r>
      <w:r w:rsidRPr="00C862D7">
        <w:rPr>
          <w:rFonts w:cs="Times New Roman"/>
          <w:i/>
          <w:iCs/>
        </w:rPr>
        <w:t xml:space="preserve">batch size. </w:t>
      </w:r>
    </w:p>
    <w:p w14:paraId="3DCFB5D2" w14:textId="0A998297" w:rsidR="00AD6B8C" w:rsidRPr="00C862D7" w:rsidRDefault="00AD6B8C">
      <w:pPr>
        <w:pStyle w:val="Heading3"/>
        <w:numPr>
          <w:ilvl w:val="2"/>
          <w:numId w:val="22"/>
        </w:numPr>
        <w:ind w:hanging="578"/>
        <w:rPr>
          <w:rFonts w:cs="Times New Roman"/>
          <w:i/>
          <w:iCs/>
        </w:rPr>
      </w:pPr>
      <w:bookmarkStart w:id="132" w:name="_Toc138684998"/>
      <w:r w:rsidRPr="00C862D7">
        <w:rPr>
          <w:rFonts w:cs="Times New Roman"/>
        </w:rPr>
        <w:t xml:space="preserve">Penentuan parameter </w:t>
      </w:r>
      <w:r w:rsidRPr="00C862D7">
        <w:rPr>
          <w:rFonts w:cs="Times New Roman"/>
          <w:i/>
          <w:iCs/>
        </w:rPr>
        <w:t>mode</w:t>
      </w:r>
      <w:r w:rsidR="0084150E">
        <w:rPr>
          <w:rFonts w:cs="Times New Roman"/>
          <w:i/>
          <w:iCs/>
        </w:rPr>
        <w:t>l</w:t>
      </w:r>
      <w:r w:rsidRPr="00C862D7">
        <w:rPr>
          <w:rFonts w:cs="Times New Roman"/>
          <w:i/>
          <w:iCs/>
        </w:rPr>
        <w:t>ling</w:t>
      </w:r>
      <w:bookmarkEnd w:id="132"/>
    </w:p>
    <w:p w14:paraId="3C6E29EF" w14:textId="77617F0C" w:rsidR="006D58C6" w:rsidRPr="00C862D7" w:rsidRDefault="00846762" w:rsidP="006D58C6">
      <w:pPr>
        <w:ind w:left="142"/>
        <w:rPr>
          <w:rFonts w:cs="Times New Roman"/>
        </w:rPr>
      </w:pPr>
      <w:r w:rsidRPr="00C862D7">
        <w:rPr>
          <w:rFonts w:cs="Times New Roman"/>
        </w:rPr>
        <w:t xml:space="preserve">Pada saat melakukan </w:t>
      </w:r>
      <w:r w:rsidRPr="00C862D7">
        <w:rPr>
          <w:rFonts w:cs="Times New Roman"/>
          <w:i/>
          <w:iCs/>
        </w:rPr>
        <w:t xml:space="preserve">training </w:t>
      </w:r>
      <w:r w:rsidRPr="002157E3">
        <w:rPr>
          <w:rFonts w:cs="Times New Roman"/>
          <w:i/>
          <w:iCs/>
        </w:rPr>
        <w:t>model</w:t>
      </w:r>
      <w:r w:rsidRPr="00C862D7">
        <w:rPr>
          <w:rFonts w:cs="Times New Roman"/>
        </w:rPr>
        <w:t xml:space="preserve"> harus menentukan parameter dalam </w:t>
      </w:r>
      <w:r w:rsidRPr="004D00F5">
        <w:rPr>
          <w:rFonts w:cs="Times New Roman"/>
          <w:i/>
          <w:iCs/>
        </w:rPr>
        <w:t>model</w:t>
      </w:r>
      <w:r w:rsidRPr="00C862D7">
        <w:rPr>
          <w:rFonts w:cs="Times New Roman"/>
        </w:rPr>
        <w:t xml:space="preserve"> yang akan menentukan seberapa baiknya </w:t>
      </w:r>
      <w:r w:rsidRPr="00C862D7">
        <w:rPr>
          <w:rFonts w:cs="Times New Roman"/>
          <w:i/>
          <w:iCs/>
        </w:rPr>
        <w:t>model</w:t>
      </w:r>
      <w:r w:rsidRPr="00C862D7">
        <w:rPr>
          <w:rFonts w:cs="Times New Roman"/>
        </w:rPr>
        <w:t xml:space="preserve"> yang telah selesai </w:t>
      </w:r>
      <w:r w:rsidRPr="00C862D7">
        <w:rPr>
          <w:rFonts w:cs="Times New Roman"/>
          <w:i/>
          <w:iCs/>
        </w:rPr>
        <w:t xml:space="preserve">training. </w:t>
      </w:r>
      <w:r w:rsidRPr="00C862D7">
        <w:rPr>
          <w:rFonts w:cs="Times New Roman"/>
        </w:rPr>
        <w:t xml:space="preserve">Parameter yang dimaksud adalah penentuan nilai </w:t>
      </w:r>
      <w:r w:rsidRPr="00C862D7">
        <w:rPr>
          <w:rFonts w:cs="Times New Roman"/>
          <w:i/>
          <w:iCs/>
        </w:rPr>
        <w:t xml:space="preserve">dropout, </w:t>
      </w:r>
      <w:r w:rsidR="00DF2A2C" w:rsidRPr="00C862D7">
        <w:rPr>
          <w:rFonts w:cs="Times New Roman"/>
        </w:rPr>
        <w:t xml:space="preserve">jumlah </w:t>
      </w:r>
      <w:r w:rsidR="00DF2A2C" w:rsidRPr="00C862D7">
        <w:rPr>
          <w:rFonts w:cs="Times New Roman"/>
          <w:i/>
          <w:iCs/>
        </w:rPr>
        <w:t xml:space="preserve">epoch, </w:t>
      </w:r>
      <w:r w:rsidR="00956148" w:rsidRPr="00C862D7">
        <w:rPr>
          <w:rFonts w:cs="Times New Roman"/>
        </w:rPr>
        <w:t xml:space="preserve">penentuan </w:t>
      </w:r>
      <w:r w:rsidR="00E0646A" w:rsidRPr="00C862D7">
        <w:rPr>
          <w:rFonts w:cs="Times New Roman"/>
        </w:rPr>
        <w:t xml:space="preserve">nilai </w:t>
      </w:r>
      <w:r w:rsidR="00DB1D52" w:rsidRPr="00C862D7">
        <w:rPr>
          <w:rFonts w:cs="Times New Roman"/>
          <w:i/>
          <w:iCs/>
        </w:rPr>
        <w:t>kernel</w:t>
      </w:r>
      <w:r w:rsidR="00E0646A" w:rsidRPr="00C862D7">
        <w:rPr>
          <w:rFonts w:cs="Times New Roman"/>
          <w:i/>
          <w:iCs/>
        </w:rPr>
        <w:t xml:space="preserve"> </w:t>
      </w:r>
      <w:r w:rsidR="00DB1D52" w:rsidRPr="00C862D7">
        <w:rPr>
          <w:rFonts w:cs="Times New Roman"/>
          <w:i/>
          <w:iCs/>
        </w:rPr>
        <w:t>regularization</w:t>
      </w:r>
      <w:r w:rsidR="00DB62DB" w:rsidRPr="00C862D7">
        <w:rPr>
          <w:rFonts w:cs="Times New Roman"/>
          <w:i/>
          <w:iCs/>
        </w:rPr>
        <w:t xml:space="preserve">. </w:t>
      </w:r>
      <w:r w:rsidR="004D00F5" w:rsidRPr="004D00F5">
        <w:rPr>
          <w:rFonts w:cs="Times New Roman"/>
        </w:rPr>
        <w:t xml:space="preserve">Penentuan parameter berfungsi untuk membandingkan parameter mana yang memiliki performa terbaik yang akan digunakan pada </w:t>
      </w:r>
      <w:r w:rsidR="004D00F5" w:rsidRPr="004D00F5">
        <w:rPr>
          <w:rFonts w:cs="Times New Roman"/>
          <w:i/>
          <w:iCs/>
        </w:rPr>
        <w:t>model</w:t>
      </w:r>
      <w:r w:rsidR="004D00F5">
        <w:rPr>
          <w:rFonts w:cs="Times New Roman"/>
          <w:i/>
          <w:iCs/>
        </w:rPr>
        <w:t>.</w:t>
      </w:r>
    </w:p>
    <w:p w14:paraId="0215521C" w14:textId="7BFD9C1F" w:rsidR="0031385E" w:rsidRPr="00C862D7" w:rsidRDefault="0031385E">
      <w:pPr>
        <w:pStyle w:val="ListParagraph"/>
        <w:numPr>
          <w:ilvl w:val="7"/>
          <w:numId w:val="20"/>
        </w:numPr>
        <w:ind w:left="567"/>
        <w:rPr>
          <w:rFonts w:cs="Times New Roman"/>
        </w:rPr>
      </w:pPr>
      <w:r w:rsidRPr="00C862D7">
        <w:rPr>
          <w:rFonts w:cs="Times New Roman"/>
        </w:rPr>
        <w:t xml:space="preserve">Pengaruh nilai </w:t>
      </w:r>
      <w:r w:rsidRPr="00C862D7">
        <w:rPr>
          <w:rFonts w:cs="Times New Roman"/>
          <w:i/>
          <w:iCs/>
        </w:rPr>
        <w:t>dropout</w:t>
      </w:r>
    </w:p>
    <w:p w14:paraId="4B5B4720" w14:textId="22B2AED0" w:rsidR="00B92C55" w:rsidRPr="00C862D7" w:rsidRDefault="00B92C55" w:rsidP="00B92C55">
      <w:pPr>
        <w:pStyle w:val="ListParagraph"/>
        <w:ind w:left="567" w:firstLine="0"/>
        <w:rPr>
          <w:rFonts w:cs="Times New Roman"/>
        </w:rPr>
      </w:pPr>
      <w:r w:rsidRPr="00C862D7">
        <w:rPr>
          <w:rFonts w:cs="Times New Roman"/>
          <w:i/>
          <w:iCs/>
        </w:rPr>
        <w:t>Dropout</w:t>
      </w:r>
      <w:r w:rsidRPr="00C862D7">
        <w:rPr>
          <w:rFonts w:cs="Times New Roman"/>
        </w:rPr>
        <w:t xml:space="preserve"> merupakan proses mencegah terjadinya </w:t>
      </w:r>
      <w:r w:rsidRPr="00C862D7">
        <w:rPr>
          <w:rFonts w:cs="Times New Roman"/>
          <w:i/>
          <w:iCs/>
        </w:rPr>
        <w:t>overfitting</w:t>
      </w:r>
      <w:r w:rsidRPr="00C862D7">
        <w:rPr>
          <w:rFonts w:cs="Times New Roman"/>
        </w:rPr>
        <w:t xml:space="preserve"> dan juga mempercepat proses </w:t>
      </w:r>
      <w:r w:rsidRPr="00C862D7">
        <w:rPr>
          <w:rFonts w:cs="Times New Roman"/>
          <w:i/>
          <w:iCs/>
        </w:rPr>
        <w:t>learning</w:t>
      </w:r>
      <w:r w:rsidRPr="00C862D7">
        <w:rPr>
          <w:rFonts w:cs="Times New Roman"/>
        </w:rPr>
        <w:t xml:space="preserve">. </w:t>
      </w:r>
      <w:r w:rsidRPr="00C862D7">
        <w:rPr>
          <w:rFonts w:cs="Times New Roman"/>
          <w:i/>
          <w:iCs/>
        </w:rPr>
        <w:t>Dropout</w:t>
      </w:r>
      <w:r w:rsidRPr="00C862D7">
        <w:rPr>
          <w:rFonts w:cs="Times New Roman"/>
        </w:rPr>
        <w:t xml:space="preserve"> menghilangkan </w:t>
      </w:r>
      <w:r w:rsidRPr="00C862D7">
        <w:rPr>
          <w:rFonts w:cs="Times New Roman"/>
          <w:i/>
          <w:iCs/>
        </w:rPr>
        <w:t>neuron</w:t>
      </w:r>
      <w:r w:rsidRPr="00C862D7">
        <w:rPr>
          <w:rFonts w:cs="Times New Roman"/>
        </w:rPr>
        <w:t xml:space="preserve"> secara acak. </w:t>
      </w:r>
      <w:r w:rsidRPr="00C862D7">
        <w:rPr>
          <w:rFonts w:cs="Times New Roman"/>
        </w:rPr>
        <w:fldChar w:fldCharType="begin" w:fldLock="1"/>
      </w:r>
      <w:r w:rsidR="00184B2D" w:rsidRPr="00C862D7">
        <w:rPr>
          <w:rFonts w:cs="Times New Roman"/>
        </w:rPr>
        <w:instrText>ADDIN CSL_CITATION {"citationItems":[{"id":"ITEM-1","itemData":{"URL":"https://medium.com/@16611110/apa-itu-convolutional-neural-network-836f70b193a4","accessed":{"date-parts":[["2023","3","9"]]},"author":[{"dropping-particle":"","family":"Qolbiyatul Lina","given":"","non-dropping-particle":"","parse-names":false,"suffix":""}],"id":"ITEM-1","issued":{"date-parts":[["2019","1","2"]]},"title":"Apa itu Convolutional Neural Network? | by QOLBIYATUL LINA | Medium","type":"webpage"},"uris":["http://www.mendeley.com/documents/?uuid=6dad8921-5122-39fe-919c-eec0fd6ab573"]}],"mendeley":{"formattedCitation":"(Qolbiyatul Lina, 2019)","manualFormatting":"(Lina, 2019)","plainTextFormattedCitation":"(Qolbiyatul Lina, 2019)","previouslyFormattedCitation":"(Qolbiyatul Lina, 2019)"},"properties":{"noteIndex":0},"schema":"https://github.com/citation-style-language/schema/raw/master/csl-citation.json"}</w:instrText>
      </w:r>
      <w:r w:rsidRPr="00C862D7">
        <w:rPr>
          <w:rFonts w:cs="Times New Roman"/>
        </w:rPr>
        <w:fldChar w:fldCharType="separate"/>
      </w:r>
      <w:r w:rsidR="00EC12DB" w:rsidRPr="00C862D7">
        <w:rPr>
          <w:rFonts w:cs="Times New Roman"/>
          <w:noProof/>
        </w:rPr>
        <w:t>(Lina, 2019)</w:t>
      </w:r>
      <w:r w:rsidRPr="00C862D7">
        <w:rPr>
          <w:rFonts w:cs="Times New Roman"/>
        </w:rPr>
        <w:fldChar w:fldCharType="end"/>
      </w:r>
      <w:r w:rsidRPr="00C862D7">
        <w:rPr>
          <w:rFonts w:cs="Times New Roman"/>
        </w:rPr>
        <w:t xml:space="preserve">. Berikut ini perbandingan nilai </w:t>
      </w:r>
      <w:r w:rsidRPr="00C862D7">
        <w:rPr>
          <w:rFonts w:cs="Times New Roman"/>
          <w:i/>
          <w:iCs/>
        </w:rPr>
        <w:t xml:space="preserve">dropout </w:t>
      </w:r>
      <w:r w:rsidRPr="00C862D7">
        <w:rPr>
          <w:rFonts w:cs="Times New Roman"/>
        </w:rPr>
        <w:t xml:space="preserve">pada </w:t>
      </w:r>
      <w:r w:rsidRPr="00C862D7">
        <w:rPr>
          <w:rFonts w:cs="Times New Roman"/>
          <w:i/>
          <w:iCs/>
        </w:rPr>
        <w:t>model</w:t>
      </w:r>
      <w:r w:rsidRPr="00C862D7">
        <w:rPr>
          <w:rFonts w:cs="Times New Roman"/>
        </w:rPr>
        <w:t xml:space="preserve"> buah jambu dan </w:t>
      </w:r>
      <w:r w:rsidRPr="00C862D7">
        <w:rPr>
          <w:rFonts w:cs="Times New Roman"/>
          <w:i/>
          <w:iCs/>
        </w:rPr>
        <w:t>model</w:t>
      </w:r>
      <w:r w:rsidRPr="00C862D7">
        <w:rPr>
          <w:rFonts w:cs="Times New Roman"/>
        </w:rPr>
        <w:t xml:space="preserve"> daun jambu.</w:t>
      </w:r>
    </w:p>
    <w:p w14:paraId="47648C25" w14:textId="1566FEAF" w:rsidR="00C75C7F" w:rsidRPr="00C862D7" w:rsidRDefault="00C75C7F">
      <w:pPr>
        <w:pStyle w:val="ListParagraph"/>
        <w:numPr>
          <w:ilvl w:val="7"/>
          <w:numId w:val="15"/>
        </w:numPr>
        <w:ind w:left="993"/>
        <w:rPr>
          <w:rFonts w:cs="Times New Roman"/>
        </w:rPr>
      </w:pPr>
      <w:r w:rsidRPr="00C862D7">
        <w:rPr>
          <w:rFonts w:cs="Times New Roman"/>
          <w:i/>
          <w:iCs/>
        </w:rPr>
        <w:t>Model</w:t>
      </w:r>
      <w:r w:rsidRPr="00C862D7">
        <w:rPr>
          <w:rFonts w:cs="Times New Roman"/>
        </w:rPr>
        <w:t xml:space="preserve"> buah jambu</w:t>
      </w:r>
    </w:p>
    <w:p w14:paraId="2B45397F" w14:textId="3138AADD" w:rsidR="002F508B" w:rsidRPr="00C862D7" w:rsidRDefault="008C49DD" w:rsidP="002F508B">
      <w:pPr>
        <w:pStyle w:val="ListParagraph"/>
        <w:ind w:left="993" w:firstLine="0"/>
        <w:rPr>
          <w:rFonts w:cs="Times New Roman"/>
          <w:i/>
          <w:iCs/>
        </w:rPr>
      </w:pPr>
      <w:r w:rsidRPr="00C862D7">
        <w:rPr>
          <w:rFonts w:cs="Times New Roman"/>
        </w:rPr>
        <w:t xml:space="preserve">Berikut ini adalah hasil perbandingan </w:t>
      </w:r>
      <w:r w:rsidRPr="00C862D7">
        <w:rPr>
          <w:rFonts w:cs="Times New Roman"/>
          <w:i/>
          <w:iCs/>
        </w:rPr>
        <w:t>dropout</w:t>
      </w:r>
      <w:r w:rsidRPr="00C862D7">
        <w:rPr>
          <w:rFonts w:cs="Times New Roman"/>
        </w:rPr>
        <w:t xml:space="preserve"> pada </w:t>
      </w:r>
      <w:r w:rsidRPr="00C862D7">
        <w:rPr>
          <w:rFonts w:cs="Times New Roman"/>
          <w:i/>
          <w:iCs/>
        </w:rPr>
        <w:t>model</w:t>
      </w:r>
      <w:r w:rsidRPr="00C862D7">
        <w:rPr>
          <w:rFonts w:cs="Times New Roman"/>
        </w:rPr>
        <w:t xml:space="preserve"> </w:t>
      </w:r>
      <w:r w:rsidR="00BF25CD" w:rsidRPr="00C862D7">
        <w:rPr>
          <w:rFonts w:cs="Times New Roman"/>
        </w:rPr>
        <w:t xml:space="preserve">penyakit </w:t>
      </w:r>
      <w:r w:rsidRPr="00C862D7">
        <w:rPr>
          <w:rFonts w:cs="Times New Roman"/>
        </w:rPr>
        <w:t xml:space="preserve">buah jambu </w:t>
      </w:r>
      <w:r w:rsidR="00BF25CD" w:rsidRPr="00C862D7">
        <w:rPr>
          <w:rFonts w:cs="Times New Roman"/>
        </w:rPr>
        <w:t xml:space="preserve">dengan menggunakan 20 </w:t>
      </w:r>
      <w:r w:rsidR="00BF25CD" w:rsidRPr="00C862D7">
        <w:rPr>
          <w:rFonts w:cs="Times New Roman"/>
          <w:i/>
          <w:iCs/>
        </w:rPr>
        <w:t>epoch.</w:t>
      </w:r>
    </w:p>
    <w:p w14:paraId="53E8EEE3" w14:textId="0E3F1145" w:rsidR="001252E7" w:rsidRPr="00C862D7" w:rsidRDefault="001252E7" w:rsidP="001252E7">
      <w:pPr>
        <w:pStyle w:val="Caption"/>
        <w:keepNext/>
        <w:ind w:left="993"/>
        <w:jc w:val="center"/>
        <w:rPr>
          <w:rFonts w:cs="Times New Roman"/>
        </w:rPr>
      </w:pPr>
      <w:bookmarkStart w:id="133" w:name="_Toc138129064"/>
      <w:bookmarkStart w:id="134" w:name="_Toc138684062"/>
      <w:r w:rsidRPr="00C862D7">
        <w:rPr>
          <w:rFonts w:cs="Times New Roman"/>
        </w:rPr>
        <w:t>Tabel 4.</w:t>
      </w:r>
      <w:r w:rsidR="004F5A02" w:rsidRPr="00C862D7">
        <w:rPr>
          <w:rFonts w:cs="Times New Roman"/>
        </w:rPr>
        <w:fldChar w:fldCharType="begin"/>
      </w:r>
      <w:r w:rsidR="004F5A02" w:rsidRPr="00C862D7">
        <w:rPr>
          <w:rFonts w:cs="Times New Roman"/>
        </w:rPr>
        <w:instrText xml:space="preserve"> SEQ Tabel_4. \* ARABIC </w:instrText>
      </w:r>
      <w:r w:rsidR="004F5A02" w:rsidRPr="00C862D7">
        <w:rPr>
          <w:rFonts w:cs="Times New Roman"/>
        </w:rPr>
        <w:fldChar w:fldCharType="separate"/>
      </w:r>
      <w:r w:rsidR="005D093F" w:rsidRPr="00C862D7">
        <w:rPr>
          <w:rFonts w:cs="Times New Roman"/>
          <w:noProof/>
        </w:rPr>
        <w:t>1</w:t>
      </w:r>
      <w:r w:rsidR="004F5A02" w:rsidRPr="00C862D7">
        <w:rPr>
          <w:rFonts w:cs="Times New Roman"/>
          <w:noProof/>
        </w:rPr>
        <w:fldChar w:fldCharType="end"/>
      </w:r>
      <w:r w:rsidRPr="00C862D7">
        <w:rPr>
          <w:rFonts w:cs="Times New Roman"/>
        </w:rPr>
        <w:t xml:space="preserve"> Perbandingan </w:t>
      </w:r>
      <w:r w:rsidRPr="00C862D7">
        <w:rPr>
          <w:rFonts w:cs="Times New Roman"/>
          <w:i/>
          <w:iCs w:val="0"/>
          <w:noProof/>
        </w:rPr>
        <w:t>dropout model</w:t>
      </w:r>
      <w:r w:rsidRPr="00C862D7">
        <w:rPr>
          <w:rFonts w:cs="Times New Roman"/>
          <w:noProof/>
        </w:rPr>
        <w:t xml:space="preserve"> buah jambu</w:t>
      </w:r>
      <w:bookmarkEnd w:id="133"/>
      <w:bookmarkEnd w:id="134"/>
    </w:p>
    <w:tbl>
      <w:tblPr>
        <w:tblStyle w:val="TableGrid"/>
        <w:tblW w:w="6979" w:type="dxa"/>
        <w:tblInd w:w="1101" w:type="dxa"/>
        <w:tblLook w:val="04A0" w:firstRow="1" w:lastRow="0" w:firstColumn="1" w:lastColumn="0" w:noHBand="0" w:noVBand="1"/>
      </w:tblPr>
      <w:tblGrid>
        <w:gridCol w:w="962"/>
        <w:gridCol w:w="1502"/>
        <w:gridCol w:w="1508"/>
        <w:gridCol w:w="1499"/>
        <w:gridCol w:w="1508"/>
      </w:tblGrid>
      <w:tr w:rsidR="00341449" w:rsidRPr="00C862D7" w14:paraId="1D4E436D" w14:textId="77777777" w:rsidTr="001252E7">
        <w:tc>
          <w:tcPr>
            <w:tcW w:w="962" w:type="dxa"/>
            <w:vAlign w:val="center"/>
          </w:tcPr>
          <w:p w14:paraId="3355BAD7" w14:textId="77777777" w:rsidR="00341449" w:rsidRPr="00C862D7" w:rsidRDefault="00341449" w:rsidP="00357FBE">
            <w:pPr>
              <w:pStyle w:val="ListParagraph"/>
              <w:ind w:left="0" w:firstLine="0"/>
              <w:jc w:val="center"/>
              <w:rPr>
                <w:rFonts w:cs="Times New Roman"/>
                <w:i/>
                <w:iCs/>
              </w:rPr>
            </w:pPr>
            <w:r w:rsidRPr="00C862D7">
              <w:rPr>
                <w:rFonts w:cs="Times New Roman"/>
                <w:i/>
                <w:iCs/>
              </w:rPr>
              <w:t>Dropout</w:t>
            </w:r>
          </w:p>
        </w:tc>
        <w:tc>
          <w:tcPr>
            <w:tcW w:w="1502" w:type="dxa"/>
            <w:vAlign w:val="center"/>
          </w:tcPr>
          <w:p w14:paraId="7AED8F7C" w14:textId="77777777" w:rsidR="00341449" w:rsidRPr="00C862D7" w:rsidRDefault="00341449" w:rsidP="00357FBE">
            <w:pPr>
              <w:pStyle w:val="ListParagraph"/>
              <w:ind w:left="0" w:firstLine="0"/>
              <w:jc w:val="center"/>
              <w:rPr>
                <w:rFonts w:cs="Times New Roman"/>
                <w:i/>
                <w:iCs/>
              </w:rPr>
            </w:pPr>
            <w:r w:rsidRPr="00C862D7">
              <w:rPr>
                <w:rFonts w:cs="Times New Roman"/>
                <w:i/>
                <w:iCs/>
              </w:rPr>
              <w:t>Training Accuracy</w:t>
            </w:r>
          </w:p>
        </w:tc>
        <w:tc>
          <w:tcPr>
            <w:tcW w:w="1508" w:type="dxa"/>
            <w:vAlign w:val="center"/>
          </w:tcPr>
          <w:p w14:paraId="06A68FE5" w14:textId="77777777" w:rsidR="00341449" w:rsidRPr="00C862D7" w:rsidRDefault="00341449" w:rsidP="00357FBE">
            <w:pPr>
              <w:pStyle w:val="ListParagraph"/>
              <w:ind w:left="0" w:firstLine="0"/>
              <w:jc w:val="center"/>
              <w:rPr>
                <w:rFonts w:cs="Times New Roman"/>
                <w:i/>
                <w:iCs/>
              </w:rPr>
            </w:pPr>
            <w:r w:rsidRPr="00C862D7">
              <w:rPr>
                <w:rFonts w:cs="Times New Roman"/>
                <w:i/>
                <w:iCs/>
              </w:rPr>
              <w:t>Validation Accuracy</w:t>
            </w:r>
          </w:p>
        </w:tc>
        <w:tc>
          <w:tcPr>
            <w:tcW w:w="1499" w:type="dxa"/>
            <w:vAlign w:val="center"/>
          </w:tcPr>
          <w:p w14:paraId="3EEB03CE" w14:textId="77777777" w:rsidR="00341449" w:rsidRPr="00C862D7" w:rsidRDefault="00341449" w:rsidP="00357FBE">
            <w:pPr>
              <w:pStyle w:val="ListParagraph"/>
              <w:ind w:left="0" w:firstLine="0"/>
              <w:jc w:val="center"/>
              <w:rPr>
                <w:rFonts w:cs="Times New Roman"/>
                <w:i/>
                <w:iCs/>
              </w:rPr>
            </w:pPr>
            <w:r w:rsidRPr="00C862D7">
              <w:rPr>
                <w:rFonts w:cs="Times New Roman"/>
                <w:i/>
                <w:iCs/>
              </w:rPr>
              <w:t>Training Loss</w:t>
            </w:r>
          </w:p>
        </w:tc>
        <w:tc>
          <w:tcPr>
            <w:tcW w:w="1508" w:type="dxa"/>
            <w:vAlign w:val="center"/>
          </w:tcPr>
          <w:p w14:paraId="58FDD7D7" w14:textId="77777777" w:rsidR="00341449" w:rsidRPr="00C862D7" w:rsidRDefault="00341449" w:rsidP="00357FBE">
            <w:pPr>
              <w:pStyle w:val="ListParagraph"/>
              <w:ind w:left="0" w:firstLine="0"/>
              <w:jc w:val="center"/>
              <w:rPr>
                <w:rFonts w:cs="Times New Roman"/>
                <w:i/>
                <w:iCs/>
              </w:rPr>
            </w:pPr>
            <w:r w:rsidRPr="00C862D7">
              <w:rPr>
                <w:rFonts w:cs="Times New Roman"/>
                <w:i/>
                <w:iCs/>
              </w:rPr>
              <w:t>Validation Loss</w:t>
            </w:r>
          </w:p>
        </w:tc>
      </w:tr>
      <w:tr w:rsidR="00341449" w:rsidRPr="00C862D7" w14:paraId="7B053A36" w14:textId="77777777" w:rsidTr="001252E7">
        <w:tc>
          <w:tcPr>
            <w:tcW w:w="962" w:type="dxa"/>
          </w:tcPr>
          <w:p w14:paraId="5E7D6AC9" w14:textId="77777777" w:rsidR="00341449" w:rsidRPr="00C862D7" w:rsidRDefault="00341449" w:rsidP="00357FBE">
            <w:pPr>
              <w:pStyle w:val="ListParagraph"/>
              <w:ind w:left="0" w:firstLine="0"/>
              <w:jc w:val="center"/>
              <w:rPr>
                <w:rFonts w:cs="Times New Roman"/>
              </w:rPr>
            </w:pPr>
            <w:r w:rsidRPr="00C862D7">
              <w:rPr>
                <w:rFonts w:cs="Times New Roman"/>
              </w:rPr>
              <w:t>0</w:t>
            </w:r>
          </w:p>
        </w:tc>
        <w:tc>
          <w:tcPr>
            <w:tcW w:w="1502" w:type="dxa"/>
          </w:tcPr>
          <w:p w14:paraId="0C769816" w14:textId="5142AE96" w:rsidR="00341449" w:rsidRPr="00C862D7" w:rsidRDefault="00711ACE" w:rsidP="00357FBE">
            <w:pPr>
              <w:pStyle w:val="ListParagraph"/>
              <w:ind w:left="0" w:firstLine="0"/>
              <w:jc w:val="center"/>
              <w:rPr>
                <w:rFonts w:cs="Times New Roman"/>
              </w:rPr>
            </w:pPr>
            <w:r w:rsidRPr="00C862D7">
              <w:rPr>
                <w:rFonts w:cs="Times New Roman"/>
              </w:rPr>
              <w:t>0.977</w:t>
            </w:r>
          </w:p>
        </w:tc>
        <w:tc>
          <w:tcPr>
            <w:tcW w:w="1508" w:type="dxa"/>
          </w:tcPr>
          <w:p w14:paraId="3CB52928" w14:textId="61165B86" w:rsidR="00341449" w:rsidRPr="00C862D7" w:rsidRDefault="00C549B6" w:rsidP="00357FBE">
            <w:pPr>
              <w:pStyle w:val="ListParagraph"/>
              <w:ind w:left="0" w:firstLine="0"/>
              <w:jc w:val="center"/>
              <w:rPr>
                <w:rFonts w:cs="Times New Roman"/>
              </w:rPr>
            </w:pPr>
            <w:r w:rsidRPr="00C862D7">
              <w:rPr>
                <w:rFonts w:cs="Times New Roman"/>
              </w:rPr>
              <w:t>0</w:t>
            </w:r>
            <w:r w:rsidR="0080148F" w:rsidRPr="00C862D7">
              <w:rPr>
                <w:rFonts w:cs="Times New Roman"/>
              </w:rPr>
              <w:t>.880</w:t>
            </w:r>
          </w:p>
        </w:tc>
        <w:tc>
          <w:tcPr>
            <w:tcW w:w="1499" w:type="dxa"/>
          </w:tcPr>
          <w:p w14:paraId="0CF8C0F8" w14:textId="79554BC7" w:rsidR="00341449" w:rsidRPr="00C862D7" w:rsidRDefault="0080148F" w:rsidP="00357FBE">
            <w:pPr>
              <w:pStyle w:val="ListParagraph"/>
              <w:ind w:left="0" w:firstLine="0"/>
              <w:jc w:val="center"/>
              <w:rPr>
                <w:rFonts w:cs="Times New Roman"/>
              </w:rPr>
            </w:pPr>
            <w:r w:rsidRPr="00C862D7">
              <w:rPr>
                <w:rFonts w:cs="Times New Roman"/>
              </w:rPr>
              <w:t>0.115</w:t>
            </w:r>
          </w:p>
        </w:tc>
        <w:tc>
          <w:tcPr>
            <w:tcW w:w="1508" w:type="dxa"/>
          </w:tcPr>
          <w:p w14:paraId="3E0FB0FA" w14:textId="57FCC061" w:rsidR="00341449" w:rsidRPr="00C862D7" w:rsidRDefault="0080148F" w:rsidP="00357FBE">
            <w:pPr>
              <w:pStyle w:val="ListParagraph"/>
              <w:ind w:left="0" w:firstLine="0"/>
              <w:jc w:val="center"/>
              <w:rPr>
                <w:rFonts w:cs="Times New Roman"/>
              </w:rPr>
            </w:pPr>
            <w:r w:rsidRPr="00C862D7">
              <w:rPr>
                <w:rFonts w:cs="Times New Roman"/>
              </w:rPr>
              <w:t>0.313</w:t>
            </w:r>
          </w:p>
        </w:tc>
      </w:tr>
      <w:tr w:rsidR="00341449" w:rsidRPr="00C862D7" w14:paraId="5EB6FB56" w14:textId="77777777" w:rsidTr="001252E7">
        <w:tc>
          <w:tcPr>
            <w:tcW w:w="962" w:type="dxa"/>
          </w:tcPr>
          <w:p w14:paraId="12973031" w14:textId="77777777" w:rsidR="00341449" w:rsidRPr="00C862D7" w:rsidRDefault="00341449" w:rsidP="00357FBE">
            <w:pPr>
              <w:pStyle w:val="ListParagraph"/>
              <w:ind w:left="0" w:firstLine="0"/>
              <w:jc w:val="center"/>
              <w:rPr>
                <w:rFonts w:cs="Times New Roman"/>
              </w:rPr>
            </w:pPr>
            <w:r w:rsidRPr="00C862D7">
              <w:rPr>
                <w:rFonts w:cs="Times New Roman"/>
              </w:rPr>
              <w:t>0.1</w:t>
            </w:r>
          </w:p>
        </w:tc>
        <w:tc>
          <w:tcPr>
            <w:tcW w:w="1502" w:type="dxa"/>
          </w:tcPr>
          <w:p w14:paraId="4D2083F8" w14:textId="6C6CF2EC" w:rsidR="00341449" w:rsidRPr="00C862D7" w:rsidRDefault="000C3D08" w:rsidP="00357FBE">
            <w:pPr>
              <w:pStyle w:val="ListParagraph"/>
              <w:ind w:left="0" w:firstLine="0"/>
              <w:jc w:val="center"/>
              <w:rPr>
                <w:rFonts w:cs="Times New Roman"/>
              </w:rPr>
            </w:pPr>
            <w:r w:rsidRPr="00C862D7">
              <w:rPr>
                <w:rFonts w:cs="Times New Roman"/>
              </w:rPr>
              <w:t>0.971</w:t>
            </w:r>
          </w:p>
        </w:tc>
        <w:tc>
          <w:tcPr>
            <w:tcW w:w="1508" w:type="dxa"/>
          </w:tcPr>
          <w:p w14:paraId="73739576" w14:textId="4E76DC8D" w:rsidR="00341449" w:rsidRPr="00C862D7" w:rsidRDefault="00341449" w:rsidP="00357FBE">
            <w:pPr>
              <w:pStyle w:val="ListParagraph"/>
              <w:ind w:left="0" w:firstLine="0"/>
              <w:jc w:val="center"/>
              <w:rPr>
                <w:rFonts w:cs="Times New Roman"/>
              </w:rPr>
            </w:pPr>
            <w:r w:rsidRPr="00C862D7">
              <w:rPr>
                <w:rFonts w:cs="Times New Roman"/>
              </w:rPr>
              <w:t>0.</w:t>
            </w:r>
            <w:r w:rsidR="005E67AB" w:rsidRPr="00C862D7">
              <w:rPr>
                <w:rFonts w:cs="Times New Roman"/>
              </w:rPr>
              <w:t>8</w:t>
            </w:r>
            <w:r w:rsidR="000C3D08" w:rsidRPr="00C862D7">
              <w:rPr>
                <w:rFonts w:cs="Times New Roman"/>
              </w:rPr>
              <w:t>92</w:t>
            </w:r>
          </w:p>
        </w:tc>
        <w:tc>
          <w:tcPr>
            <w:tcW w:w="1499" w:type="dxa"/>
          </w:tcPr>
          <w:p w14:paraId="3439BDF0" w14:textId="6380F359" w:rsidR="00341449" w:rsidRPr="00C862D7" w:rsidRDefault="000C3D08" w:rsidP="00357FBE">
            <w:pPr>
              <w:pStyle w:val="ListParagraph"/>
              <w:ind w:left="0" w:firstLine="0"/>
              <w:jc w:val="center"/>
              <w:rPr>
                <w:rFonts w:cs="Times New Roman"/>
              </w:rPr>
            </w:pPr>
            <w:r w:rsidRPr="00C862D7">
              <w:rPr>
                <w:rFonts w:cs="Times New Roman"/>
              </w:rPr>
              <w:t>0.121</w:t>
            </w:r>
          </w:p>
        </w:tc>
        <w:tc>
          <w:tcPr>
            <w:tcW w:w="1508" w:type="dxa"/>
          </w:tcPr>
          <w:p w14:paraId="26387396" w14:textId="7A1CA961" w:rsidR="00341449" w:rsidRPr="00C862D7" w:rsidRDefault="000C3D08" w:rsidP="00357FBE">
            <w:pPr>
              <w:pStyle w:val="ListParagraph"/>
              <w:ind w:left="0" w:firstLine="0"/>
              <w:jc w:val="center"/>
              <w:rPr>
                <w:rFonts w:cs="Times New Roman"/>
              </w:rPr>
            </w:pPr>
            <w:r w:rsidRPr="00C862D7">
              <w:rPr>
                <w:rFonts w:cs="Times New Roman"/>
              </w:rPr>
              <w:t>0.313</w:t>
            </w:r>
          </w:p>
        </w:tc>
      </w:tr>
      <w:tr w:rsidR="00341449" w:rsidRPr="00C862D7" w14:paraId="572E0DCE" w14:textId="77777777" w:rsidTr="001252E7">
        <w:tc>
          <w:tcPr>
            <w:tcW w:w="962" w:type="dxa"/>
          </w:tcPr>
          <w:p w14:paraId="2CD4F4C6" w14:textId="77777777" w:rsidR="00341449" w:rsidRPr="00C862D7" w:rsidRDefault="00341449" w:rsidP="00357FBE">
            <w:pPr>
              <w:pStyle w:val="ListParagraph"/>
              <w:ind w:left="0" w:firstLine="0"/>
              <w:jc w:val="center"/>
              <w:rPr>
                <w:rFonts w:cs="Times New Roman"/>
              </w:rPr>
            </w:pPr>
            <w:r w:rsidRPr="00C862D7">
              <w:rPr>
                <w:rFonts w:cs="Times New Roman"/>
              </w:rPr>
              <w:t>0.2</w:t>
            </w:r>
          </w:p>
        </w:tc>
        <w:tc>
          <w:tcPr>
            <w:tcW w:w="1502" w:type="dxa"/>
          </w:tcPr>
          <w:p w14:paraId="00BF244E" w14:textId="03C50588" w:rsidR="00341449" w:rsidRPr="00C862D7" w:rsidRDefault="00D15B56" w:rsidP="00357FBE">
            <w:pPr>
              <w:pStyle w:val="ListParagraph"/>
              <w:ind w:left="0" w:firstLine="0"/>
              <w:jc w:val="center"/>
              <w:rPr>
                <w:rFonts w:cs="Times New Roman"/>
              </w:rPr>
            </w:pPr>
            <w:r w:rsidRPr="00C862D7">
              <w:rPr>
                <w:rFonts w:cs="Times New Roman"/>
              </w:rPr>
              <w:t>0.974</w:t>
            </w:r>
          </w:p>
        </w:tc>
        <w:tc>
          <w:tcPr>
            <w:tcW w:w="1508" w:type="dxa"/>
          </w:tcPr>
          <w:p w14:paraId="3FE065AE" w14:textId="3962DFF5" w:rsidR="00341449" w:rsidRPr="00C862D7" w:rsidRDefault="00D15B56" w:rsidP="00357FBE">
            <w:pPr>
              <w:pStyle w:val="ListParagraph"/>
              <w:ind w:left="0" w:firstLine="0"/>
              <w:jc w:val="center"/>
              <w:rPr>
                <w:rFonts w:cs="Times New Roman"/>
              </w:rPr>
            </w:pPr>
            <w:r w:rsidRPr="00C862D7">
              <w:rPr>
                <w:rFonts w:cs="Times New Roman"/>
              </w:rPr>
              <w:t>0.904</w:t>
            </w:r>
          </w:p>
        </w:tc>
        <w:tc>
          <w:tcPr>
            <w:tcW w:w="1499" w:type="dxa"/>
          </w:tcPr>
          <w:p w14:paraId="1EA99789" w14:textId="4316FA92" w:rsidR="00341449" w:rsidRPr="00C862D7" w:rsidRDefault="00FD3C7D" w:rsidP="00357FBE">
            <w:pPr>
              <w:pStyle w:val="ListParagraph"/>
              <w:ind w:left="0" w:firstLine="0"/>
              <w:jc w:val="center"/>
              <w:rPr>
                <w:rFonts w:cs="Times New Roman"/>
              </w:rPr>
            </w:pPr>
            <w:r w:rsidRPr="00C862D7">
              <w:rPr>
                <w:rFonts w:cs="Times New Roman"/>
              </w:rPr>
              <w:t>0.114</w:t>
            </w:r>
          </w:p>
        </w:tc>
        <w:tc>
          <w:tcPr>
            <w:tcW w:w="1508" w:type="dxa"/>
          </w:tcPr>
          <w:p w14:paraId="6B27211C" w14:textId="0AD0CD63" w:rsidR="00341449" w:rsidRPr="00C862D7" w:rsidRDefault="00FD3C7D" w:rsidP="00357FBE">
            <w:pPr>
              <w:pStyle w:val="ListParagraph"/>
              <w:ind w:left="0" w:firstLine="0"/>
              <w:jc w:val="center"/>
              <w:rPr>
                <w:rFonts w:cs="Times New Roman"/>
              </w:rPr>
            </w:pPr>
            <w:r w:rsidRPr="00C862D7">
              <w:rPr>
                <w:rFonts w:cs="Times New Roman"/>
              </w:rPr>
              <w:t>0.246</w:t>
            </w:r>
          </w:p>
        </w:tc>
      </w:tr>
    </w:tbl>
    <w:p w14:paraId="65FFA36B" w14:textId="77777777" w:rsidR="00341449" w:rsidRPr="00C862D7" w:rsidRDefault="00341449" w:rsidP="002F508B">
      <w:pPr>
        <w:pStyle w:val="ListParagraph"/>
        <w:ind w:left="993" w:firstLine="0"/>
        <w:rPr>
          <w:rFonts w:cs="Times New Roman"/>
        </w:rPr>
      </w:pPr>
    </w:p>
    <w:p w14:paraId="7F9410AA" w14:textId="780E235D" w:rsidR="00C75C7F" w:rsidRPr="00C862D7" w:rsidRDefault="00C75C7F">
      <w:pPr>
        <w:pStyle w:val="ListParagraph"/>
        <w:numPr>
          <w:ilvl w:val="7"/>
          <w:numId w:val="15"/>
        </w:numPr>
        <w:ind w:left="993"/>
        <w:rPr>
          <w:rFonts w:cs="Times New Roman"/>
        </w:rPr>
      </w:pPr>
      <w:r w:rsidRPr="00C862D7">
        <w:rPr>
          <w:rFonts w:cs="Times New Roman"/>
        </w:rPr>
        <w:t>Model daun jambu</w:t>
      </w:r>
    </w:p>
    <w:p w14:paraId="516FA4D1" w14:textId="374DD809" w:rsidR="008C49DD" w:rsidRPr="00C862D7" w:rsidRDefault="008C49DD" w:rsidP="008C49DD">
      <w:pPr>
        <w:pStyle w:val="ListParagraph"/>
        <w:ind w:left="993" w:firstLine="0"/>
        <w:rPr>
          <w:rFonts w:cs="Times New Roman"/>
        </w:rPr>
      </w:pPr>
      <w:r w:rsidRPr="00C862D7">
        <w:rPr>
          <w:rFonts w:cs="Times New Roman"/>
        </w:rPr>
        <w:t xml:space="preserve">Berikut ini adalah hasil perbandingan </w:t>
      </w:r>
      <w:r w:rsidRPr="00C862D7">
        <w:rPr>
          <w:rFonts w:cs="Times New Roman"/>
          <w:i/>
          <w:iCs/>
        </w:rPr>
        <w:t xml:space="preserve">dropout </w:t>
      </w:r>
      <w:r w:rsidRPr="00C862D7">
        <w:rPr>
          <w:rFonts w:cs="Times New Roman"/>
        </w:rPr>
        <w:t>pada model</w:t>
      </w:r>
      <w:r w:rsidR="00BF25CD" w:rsidRPr="00C862D7">
        <w:rPr>
          <w:rFonts w:cs="Times New Roman"/>
        </w:rPr>
        <w:t xml:space="preserve"> penyakit</w:t>
      </w:r>
      <w:r w:rsidRPr="00C862D7">
        <w:rPr>
          <w:rFonts w:cs="Times New Roman"/>
        </w:rPr>
        <w:t xml:space="preserve"> daun jambu</w:t>
      </w:r>
      <w:r w:rsidR="00FE34AC" w:rsidRPr="00C862D7">
        <w:rPr>
          <w:rFonts w:cs="Times New Roman"/>
        </w:rPr>
        <w:t xml:space="preserve"> dengan menggunakan 20 </w:t>
      </w:r>
      <w:r w:rsidR="00FE34AC" w:rsidRPr="00C862D7">
        <w:rPr>
          <w:rFonts w:cs="Times New Roman"/>
          <w:i/>
          <w:iCs/>
        </w:rPr>
        <w:t>epoch</w:t>
      </w:r>
      <w:r w:rsidR="00D97DAE" w:rsidRPr="00C862D7">
        <w:rPr>
          <w:rFonts w:cs="Times New Roman"/>
        </w:rPr>
        <w:t>.</w:t>
      </w:r>
    </w:p>
    <w:p w14:paraId="4065ADA8" w14:textId="77777777" w:rsidR="00466A03" w:rsidRPr="00C862D7" w:rsidRDefault="00466A03" w:rsidP="008C49DD">
      <w:pPr>
        <w:pStyle w:val="ListParagraph"/>
        <w:ind w:left="993" w:firstLine="0"/>
        <w:rPr>
          <w:rFonts w:cs="Times New Roman"/>
        </w:rPr>
      </w:pPr>
    </w:p>
    <w:p w14:paraId="50A8F1A3" w14:textId="3E4A5F8D" w:rsidR="001252E7" w:rsidRPr="00C862D7" w:rsidRDefault="001252E7" w:rsidP="001252E7">
      <w:pPr>
        <w:pStyle w:val="Caption"/>
        <w:keepNext/>
        <w:ind w:left="993"/>
        <w:jc w:val="center"/>
        <w:rPr>
          <w:rFonts w:cs="Times New Roman"/>
        </w:rPr>
      </w:pPr>
      <w:bookmarkStart w:id="135" w:name="_Toc138129065"/>
      <w:bookmarkStart w:id="136" w:name="_Toc138684063"/>
      <w:r w:rsidRPr="00C862D7">
        <w:rPr>
          <w:rFonts w:cs="Times New Roman"/>
        </w:rPr>
        <w:lastRenderedPageBreak/>
        <w:t>Tabel 4.</w:t>
      </w:r>
      <w:r w:rsidR="004F5A02" w:rsidRPr="00C862D7">
        <w:rPr>
          <w:rFonts w:cs="Times New Roman"/>
        </w:rPr>
        <w:fldChar w:fldCharType="begin"/>
      </w:r>
      <w:r w:rsidR="004F5A02" w:rsidRPr="00C862D7">
        <w:rPr>
          <w:rFonts w:cs="Times New Roman"/>
        </w:rPr>
        <w:instrText xml:space="preserve"> SEQ Tabel_4. \* ARABIC </w:instrText>
      </w:r>
      <w:r w:rsidR="004F5A02" w:rsidRPr="00C862D7">
        <w:rPr>
          <w:rFonts w:cs="Times New Roman"/>
        </w:rPr>
        <w:fldChar w:fldCharType="separate"/>
      </w:r>
      <w:r w:rsidR="005D093F" w:rsidRPr="00C862D7">
        <w:rPr>
          <w:rFonts w:cs="Times New Roman"/>
          <w:noProof/>
        </w:rPr>
        <w:t>2</w:t>
      </w:r>
      <w:r w:rsidR="004F5A02" w:rsidRPr="00C862D7">
        <w:rPr>
          <w:rFonts w:cs="Times New Roman"/>
          <w:noProof/>
        </w:rPr>
        <w:fldChar w:fldCharType="end"/>
      </w:r>
      <w:r w:rsidRPr="00C862D7">
        <w:rPr>
          <w:rFonts w:cs="Times New Roman"/>
        </w:rPr>
        <w:t xml:space="preserve"> Perbandingan </w:t>
      </w:r>
      <w:r w:rsidRPr="00C862D7">
        <w:rPr>
          <w:rFonts w:cs="Times New Roman"/>
          <w:i/>
          <w:iCs w:val="0"/>
        </w:rPr>
        <w:t xml:space="preserve">dropout </w:t>
      </w:r>
      <w:r w:rsidRPr="002570B3">
        <w:rPr>
          <w:rFonts w:cs="Times New Roman"/>
          <w:i/>
          <w:iCs w:val="0"/>
        </w:rPr>
        <w:t>model</w:t>
      </w:r>
      <w:r w:rsidRPr="00C862D7">
        <w:rPr>
          <w:rFonts w:cs="Times New Roman"/>
        </w:rPr>
        <w:t xml:space="preserve"> daun jambu</w:t>
      </w:r>
      <w:bookmarkEnd w:id="135"/>
      <w:bookmarkEnd w:id="136"/>
    </w:p>
    <w:tbl>
      <w:tblPr>
        <w:tblStyle w:val="TableGrid"/>
        <w:tblW w:w="6979" w:type="dxa"/>
        <w:tblInd w:w="1101" w:type="dxa"/>
        <w:tblLook w:val="04A0" w:firstRow="1" w:lastRow="0" w:firstColumn="1" w:lastColumn="0" w:noHBand="0" w:noVBand="1"/>
      </w:tblPr>
      <w:tblGrid>
        <w:gridCol w:w="962"/>
        <w:gridCol w:w="1502"/>
        <w:gridCol w:w="1508"/>
        <w:gridCol w:w="1499"/>
        <w:gridCol w:w="1508"/>
      </w:tblGrid>
      <w:tr w:rsidR="00341449" w:rsidRPr="00C862D7" w14:paraId="647DBD2E" w14:textId="77777777" w:rsidTr="001252E7">
        <w:tc>
          <w:tcPr>
            <w:tcW w:w="962" w:type="dxa"/>
            <w:vAlign w:val="center"/>
          </w:tcPr>
          <w:p w14:paraId="2E04B6BD" w14:textId="0B46103B" w:rsidR="00E90012" w:rsidRPr="00C862D7" w:rsidRDefault="00E90012" w:rsidP="00E90012">
            <w:pPr>
              <w:pStyle w:val="ListParagraph"/>
              <w:ind w:left="0" w:firstLine="0"/>
              <w:jc w:val="center"/>
              <w:rPr>
                <w:rFonts w:cs="Times New Roman"/>
                <w:i/>
                <w:iCs/>
              </w:rPr>
            </w:pPr>
            <w:r w:rsidRPr="00C862D7">
              <w:rPr>
                <w:rFonts w:cs="Times New Roman"/>
                <w:i/>
                <w:iCs/>
              </w:rPr>
              <w:t>Dropout</w:t>
            </w:r>
          </w:p>
        </w:tc>
        <w:tc>
          <w:tcPr>
            <w:tcW w:w="1502" w:type="dxa"/>
            <w:vAlign w:val="center"/>
          </w:tcPr>
          <w:p w14:paraId="05E33333" w14:textId="0B6A702C" w:rsidR="00E90012" w:rsidRPr="00C862D7" w:rsidRDefault="00E90012" w:rsidP="00E90012">
            <w:pPr>
              <w:pStyle w:val="ListParagraph"/>
              <w:ind w:left="0" w:firstLine="0"/>
              <w:jc w:val="center"/>
              <w:rPr>
                <w:rFonts w:cs="Times New Roman"/>
                <w:i/>
                <w:iCs/>
              </w:rPr>
            </w:pPr>
            <w:r w:rsidRPr="00C862D7">
              <w:rPr>
                <w:rFonts w:cs="Times New Roman"/>
                <w:i/>
                <w:iCs/>
              </w:rPr>
              <w:t>Training Accuracy</w:t>
            </w:r>
          </w:p>
        </w:tc>
        <w:tc>
          <w:tcPr>
            <w:tcW w:w="1508" w:type="dxa"/>
            <w:vAlign w:val="center"/>
          </w:tcPr>
          <w:p w14:paraId="782FEA64" w14:textId="1644E43A" w:rsidR="00E90012" w:rsidRPr="00C862D7" w:rsidRDefault="00E90012" w:rsidP="00E90012">
            <w:pPr>
              <w:pStyle w:val="ListParagraph"/>
              <w:ind w:left="0" w:firstLine="0"/>
              <w:jc w:val="center"/>
              <w:rPr>
                <w:rFonts w:cs="Times New Roman"/>
                <w:i/>
                <w:iCs/>
              </w:rPr>
            </w:pPr>
            <w:r w:rsidRPr="00C862D7">
              <w:rPr>
                <w:rFonts w:cs="Times New Roman"/>
                <w:i/>
                <w:iCs/>
              </w:rPr>
              <w:t>Validation Accuracy</w:t>
            </w:r>
          </w:p>
        </w:tc>
        <w:tc>
          <w:tcPr>
            <w:tcW w:w="1499" w:type="dxa"/>
            <w:vAlign w:val="center"/>
          </w:tcPr>
          <w:p w14:paraId="613FE760" w14:textId="0A25E2EF" w:rsidR="00E90012" w:rsidRPr="00C862D7" w:rsidRDefault="00E90012" w:rsidP="00E90012">
            <w:pPr>
              <w:pStyle w:val="ListParagraph"/>
              <w:ind w:left="0" w:firstLine="0"/>
              <w:jc w:val="center"/>
              <w:rPr>
                <w:rFonts w:cs="Times New Roman"/>
                <w:i/>
                <w:iCs/>
              </w:rPr>
            </w:pPr>
            <w:r w:rsidRPr="00C862D7">
              <w:rPr>
                <w:rFonts w:cs="Times New Roman"/>
                <w:i/>
                <w:iCs/>
              </w:rPr>
              <w:t>Training Loss</w:t>
            </w:r>
          </w:p>
        </w:tc>
        <w:tc>
          <w:tcPr>
            <w:tcW w:w="1508" w:type="dxa"/>
            <w:vAlign w:val="center"/>
          </w:tcPr>
          <w:p w14:paraId="6B9C4130" w14:textId="79C164D4" w:rsidR="00E90012" w:rsidRPr="00C862D7" w:rsidRDefault="00E90012" w:rsidP="00E90012">
            <w:pPr>
              <w:pStyle w:val="ListParagraph"/>
              <w:ind w:left="0" w:firstLine="0"/>
              <w:jc w:val="center"/>
              <w:rPr>
                <w:rFonts w:cs="Times New Roman"/>
                <w:i/>
                <w:iCs/>
              </w:rPr>
            </w:pPr>
            <w:r w:rsidRPr="00C862D7">
              <w:rPr>
                <w:rFonts w:cs="Times New Roman"/>
                <w:i/>
                <w:iCs/>
              </w:rPr>
              <w:t>Validation Loss</w:t>
            </w:r>
          </w:p>
        </w:tc>
      </w:tr>
      <w:tr w:rsidR="00341449" w:rsidRPr="00C862D7" w14:paraId="4A1F1816" w14:textId="77777777" w:rsidTr="001252E7">
        <w:tc>
          <w:tcPr>
            <w:tcW w:w="962" w:type="dxa"/>
          </w:tcPr>
          <w:p w14:paraId="46CF7988" w14:textId="50083D31" w:rsidR="00E90012" w:rsidRPr="00C862D7" w:rsidRDefault="00EA1748" w:rsidP="00EA1748">
            <w:pPr>
              <w:pStyle w:val="ListParagraph"/>
              <w:ind w:left="0" w:firstLine="0"/>
              <w:jc w:val="center"/>
              <w:rPr>
                <w:rFonts w:cs="Times New Roman"/>
              </w:rPr>
            </w:pPr>
            <w:r w:rsidRPr="00C862D7">
              <w:rPr>
                <w:rFonts w:cs="Times New Roman"/>
              </w:rPr>
              <w:t>0</w:t>
            </w:r>
          </w:p>
        </w:tc>
        <w:tc>
          <w:tcPr>
            <w:tcW w:w="1502" w:type="dxa"/>
          </w:tcPr>
          <w:p w14:paraId="20763EDC" w14:textId="4696D161" w:rsidR="00E90012" w:rsidRPr="00C862D7" w:rsidRDefault="007D2D26" w:rsidP="00616A1B">
            <w:pPr>
              <w:pStyle w:val="ListParagraph"/>
              <w:ind w:left="0" w:firstLine="0"/>
              <w:jc w:val="center"/>
              <w:rPr>
                <w:rFonts w:cs="Times New Roman"/>
              </w:rPr>
            </w:pPr>
            <w:r w:rsidRPr="00C862D7">
              <w:rPr>
                <w:rFonts w:cs="Times New Roman"/>
              </w:rPr>
              <w:t>0.996</w:t>
            </w:r>
          </w:p>
        </w:tc>
        <w:tc>
          <w:tcPr>
            <w:tcW w:w="1508" w:type="dxa"/>
          </w:tcPr>
          <w:p w14:paraId="73563956" w14:textId="4FB79559" w:rsidR="00E90012" w:rsidRPr="00C862D7" w:rsidRDefault="00616A1B" w:rsidP="00616A1B">
            <w:pPr>
              <w:pStyle w:val="ListParagraph"/>
              <w:ind w:left="0" w:firstLine="0"/>
              <w:jc w:val="center"/>
              <w:rPr>
                <w:rFonts w:cs="Times New Roman"/>
              </w:rPr>
            </w:pPr>
            <w:r w:rsidRPr="00C862D7">
              <w:rPr>
                <w:rFonts w:cs="Times New Roman"/>
              </w:rPr>
              <w:t>1.0</w:t>
            </w:r>
          </w:p>
        </w:tc>
        <w:tc>
          <w:tcPr>
            <w:tcW w:w="1499" w:type="dxa"/>
          </w:tcPr>
          <w:p w14:paraId="4DE29A04" w14:textId="754B55AD" w:rsidR="00E90012" w:rsidRPr="00C862D7" w:rsidRDefault="00616A1B" w:rsidP="00616A1B">
            <w:pPr>
              <w:pStyle w:val="ListParagraph"/>
              <w:ind w:left="0" w:firstLine="0"/>
              <w:jc w:val="center"/>
              <w:rPr>
                <w:rFonts w:cs="Times New Roman"/>
              </w:rPr>
            </w:pPr>
            <w:r w:rsidRPr="00C862D7">
              <w:rPr>
                <w:rFonts w:cs="Times New Roman"/>
              </w:rPr>
              <w:t>0.0</w:t>
            </w:r>
            <w:r w:rsidR="007D2D26" w:rsidRPr="00C862D7">
              <w:rPr>
                <w:rFonts w:cs="Times New Roman"/>
              </w:rPr>
              <w:t>32</w:t>
            </w:r>
          </w:p>
        </w:tc>
        <w:tc>
          <w:tcPr>
            <w:tcW w:w="1508" w:type="dxa"/>
          </w:tcPr>
          <w:p w14:paraId="093B7C60" w14:textId="32D01F3E" w:rsidR="00E90012" w:rsidRPr="00C862D7" w:rsidRDefault="00616A1B" w:rsidP="00616A1B">
            <w:pPr>
              <w:pStyle w:val="ListParagraph"/>
              <w:ind w:left="0" w:firstLine="0"/>
              <w:jc w:val="center"/>
              <w:rPr>
                <w:rFonts w:cs="Times New Roman"/>
              </w:rPr>
            </w:pPr>
            <w:r w:rsidRPr="00C862D7">
              <w:rPr>
                <w:rFonts w:cs="Times New Roman"/>
              </w:rPr>
              <w:t>0.0</w:t>
            </w:r>
            <w:r w:rsidR="007D2D26" w:rsidRPr="00C862D7">
              <w:rPr>
                <w:rFonts w:cs="Times New Roman"/>
              </w:rPr>
              <w:t>31</w:t>
            </w:r>
          </w:p>
        </w:tc>
      </w:tr>
      <w:tr w:rsidR="00341449" w:rsidRPr="00C862D7" w14:paraId="676DADDF" w14:textId="77777777" w:rsidTr="001252E7">
        <w:tc>
          <w:tcPr>
            <w:tcW w:w="962" w:type="dxa"/>
          </w:tcPr>
          <w:p w14:paraId="25EBDA16" w14:textId="4256E222" w:rsidR="00E90012" w:rsidRPr="00C862D7" w:rsidRDefault="00EA1748" w:rsidP="00EA1748">
            <w:pPr>
              <w:pStyle w:val="ListParagraph"/>
              <w:ind w:left="0" w:firstLine="0"/>
              <w:jc w:val="center"/>
              <w:rPr>
                <w:rFonts w:cs="Times New Roman"/>
              </w:rPr>
            </w:pPr>
            <w:r w:rsidRPr="00C862D7">
              <w:rPr>
                <w:rFonts w:cs="Times New Roman"/>
              </w:rPr>
              <w:t>0.1</w:t>
            </w:r>
          </w:p>
        </w:tc>
        <w:tc>
          <w:tcPr>
            <w:tcW w:w="1502" w:type="dxa"/>
          </w:tcPr>
          <w:p w14:paraId="641A4C84" w14:textId="3F83D1D1" w:rsidR="00E90012" w:rsidRPr="00C862D7" w:rsidRDefault="00655A06" w:rsidP="00655A06">
            <w:pPr>
              <w:pStyle w:val="ListParagraph"/>
              <w:ind w:left="0" w:firstLine="0"/>
              <w:jc w:val="center"/>
              <w:rPr>
                <w:rFonts w:cs="Times New Roman"/>
              </w:rPr>
            </w:pPr>
            <w:r w:rsidRPr="00C862D7">
              <w:rPr>
                <w:rFonts w:cs="Times New Roman"/>
              </w:rPr>
              <w:t>0.996</w:t>
            </w:r>
          </w:p>
        </w:tc>
        <w:tc>
          <w:tcPr>
            <w:tcW w:w="1508" w:type="dxa"/>
          </w:tcPr>
          <w:p w14:paraId="5FF64B94" w14:textId="2FDE7712" w:rsidR="00E90012" w:rsidRPr="00C862D7" w:rsidRDefault="007D2D26" w:rsidP="007D2D26">
            <w:pPr>
              <w:pStyle w:val="ListParagraph"/>
              <w:tabs>
                <w:tab w:val="left" w:pos="390"/>
                <w:tab w:val="center" w:pos="646"/>
              </w:tabs>
              <w:ind w:left="0" w:firstLine="0"/>
              <w:jc w:val="center"/>
              <w:rPr>
                <w:rFonts w:cs="Times New Roman"/>
              </w:rPr>
            </w:pPr>
            <w:r w:rsidRPr="00C862D7">
              <w:rPr>
                <w:rFonts w:cs="Times New Roman"/>
              </w:rPr>
              <w:t>1.0</w:t>
            </w:r>
          </w:p>
        </w:tc>
        <w:tc>
          <w:tcPr>
            <w:tcW w:w="1499" w:type="dxa"/>
          </w:tcPr>
          <w:p w14:paraId="06BE4EA0" w14:textId="2374AF88" w:rsidR="00E90012" w:rsidRPr="00C862D7" w:rsidRDefault="00655A06" w:rsidP="00655A06">
            <w:pPr>
              <w:pStyle w:val="ListParagraph"/>
              <w:ind w:left="0" w:firstLine="0"/>
              <w:jc w:val="center"/>
              <w:rPr>
                <w:rFonts w:cs="Times New Roman"/>
              </w:rPr>
            </w:pPr>
            <w:r w:rsidRPr="00C862D7">
              <w:rPr>
                <w:rFonts w:cs="Times New Roman"/>
              </w:rPr>
              <w:t>0.037</w:t>
            </w:r>
          </w:p>
        </w:tc>
        <w:tc>
          <w:tcPr>
            <w:tcW w:w="1508" w:type="dxa"/>
          </w:tcPr>
          <w:p w14:paraId="4DDB0C24" w14:textId="7457543C" w:rsidR="00E90012" w:rsidRPr="00C862D7" w:rsidRDefault="00655A06" w:rsidP="00655A06">
            <w:pPr>
              <w:pStyle w:val="ListParagraph"/>
              <w:ind w:left="0" w:firstLine="0"/>
              <w:jc w:val="center"/>
              <w:rPr>
                <w:rFonts w:cs="Times New Roman"/>
              </w:rPr>
            </w:pPr>
            <w:r w:rsidRPr="00C862D7">
              <w:rPr>
                <w:rFonts w:cs="Times New Roman"/>
              </w:rPr>
              <w:t>0.0</w:t>
            </w:r>
            <w:r w:rsidR="007D2D26" w:rsidRPr="00C862D7">
              <w:rPr>
                <w:rFonts w:cs="Times New Roman"/>
              </w:rPr>
              <w:t>29</w:t>
            </w:r>
          </w:p>
        </w:tc>
      </w:tr>
      <w:tr w:rsidR="00EA1748" w:rsidRPr="00C862D7" w14:paraId="47CC7E5E" w14:textId="77777777" w:rsidTr="001252E7">
        <w:tc>
          <w:tcPr>
            <w:tcW w:w="962" w:type="dxa"/>
          </w:tcPr>
          <w:p w14:paraId="0EC598DF" w14:textId="16D9AD40" w:rsidR="00EA1748" w:rsidRPr="00C862D7" w:rsidRDefault="00EA1748" w:rsidP="00EA1748">
            <w:pPr>
              <w:pStyle w:val="ListParagraph"/>
              <w:ind w:left="0" w:firstLine="0"/>
              <w:jc w:val="center"/>
              <w:rPr>
                <w:rFonts w:cs="Times New Roman"/>
              </w:rPr>
            </w:pPr>
            <w:r w:rsidRPr="00C862D7">
              <w:rPr>
                <w:rFonts w:cs="Times New Roman"/>
              </w:rPr>
              <w:t>0.2</w:t>
            </w:r>
          </w:p>
        </w:tc>
        <w:tc>
          <w:tcPr>
            <w:tcW w:w="1502" w:type="dxa"/>
          </w:tcPr>
          <w:p w14:paraId="4D864B06" w14:textId="374C28A8" w:rsidR="00EA1748" w:rsidRPr="00C862D7" w:rsidRDefault="007D2D26" w:rsidP="00655A06">
            <w:pPr>
              <w:pStyle w:val="ListParagraph"/>
              <w:ind w:left="0" w:firstLine="0"/>
              <w:jc w:val="center"/>
              <w:rPr>
                <w:rFonts w:cs="Times New Roman"/>
              </w:rPr>
            </w:pPr>
            <w:r w:rsidRPr="00C862D7">
              <w:rPr>
                <w:rFonts w:cs="Times New Roman"/>
              </w:rPr>
              <w:t>0.996</w:t>
            </w:r>
          </w:p>
        </w:tc>
        <w:tc>
          <w:tcPr>
            <w:tcW w:w="1508" w:type="dxa"/>
          </w:tcPr>
          <w:p w14:paraId="33F8FEDF" w14:textId="38993AFB" w:rsidR="00EA1748" w:rsidRPr="00C862D7" w:rsidRDefault="00655A06" w:rsidP="00655A06">
            <w:pPr>
              <w:pStyle w:val="ListParagraph"/>
              <w:ind w:left="0" w:firstLine="0"/>
              <w:jc w:val="center"/>
              <w:rPr>
                <w:rFonts w:cs="Times New Roman"/>
              </w:rPr>
            </w:pPr>
            <w:r w:rsidRPr="00C862D7">
              <w:rPr>
                <w:rFonts w:cs="Times New Roman"/>
              </w:rPr>
              <w:t>1.0</w:t>
            </w:r>
          </w:p>
        </w:tc>
        <w:tc>
          <w:tcPr>
            <w:tcW w:w="1499" w:type="dxa"/>
          </w:tcPr>
          <w:p w14:paraId="725674BF" w14:textId="3B111232" w:rsidR="00EA1748" w:rsidRPr="00C862D7" w:rsidRDefault="00655A06" w:rsidP="00655A06">
            <w:pPr>
              <w:pStyle w:val="ListParagraph"/>
              <w:ind w:left="0" w:firstLine="0"/>
              <w:jc w:val="center"/>
              <w:rPr>
                <w:rFonts w:cs="Times New Roman"/>
              </w:rPr>
            </w:pPr>
            <w:r w:rsidRPr="00C862D7">
              <w:rPr>
                <w:rFonts w:cs="Times New Roman"/>
              </w:rPr>
              <w:t>0.0</w:t>
            </w:r>
            <w:r w:rsidR="007D2D26" w:rsidRPr="00C862D7">
              <w:rPr>
                <w:rFonts w:cs="Times New Roman"/>
              </w:rPr>
              <w:t>27</w:t>
            </w:r>
          </w:p>
        </w:tc>
        <w:tc>
          <w:tcPr>
            <w:tcW w:w="1508" w:type="dxa"/>
          </w:tcPr>
          <w:p w14:paraId="79C9A504" w14:textId="65C58928" w:rsidR="00EA1748" w:rsidRPr="00C862D7" w:rsidRDefault="00655A06" w:rsidP="00655A06">
            <w:pPr>
              <w:pStyle w:val="ListParagraph"/>
              <w:ind w:left="0" w:firstLine="0"/>
              <w:jc w:val="center"/>
              <w:rPr>
                <w:rFonts w:cs="Times New Roman"/>
              </w:rPr>
            </w:pPr>
            <w:r w:rsidRPr="00C862D7">
              <w:rPr>
                <w:rFonts w:cs="Times New Roman"/>
              </w:rPr>
              <w:t>0.0</w:t>
            </w:r>
            <w:r w:rsidR="007D2D26" w:rsidRPr="00C862D7">
              <w:rPr>
                <w:rFonts w:cs="Times New Roman"/>
              </w:rPr>
              <w:t>27</w:t>
            </w:r>
          </w:p>
        </w:tc>
      </w:tr>
    </w:tbl>
    <w:p w14:paraId="0B352CA6" w14:textId="77777777" w:rsidR="00E90012" w:rsidRPr="00C862D7" w:rsidRDefault="00E90012" w:rsidP="008C49DD">
      <w:pPr>
        <w:pStyle w:val="ListParagraph"/>
        <w:ind w:left="993" w:firstLine="0"/>
        <w:rPr>
          <w:rFonts w:cs="Times New Roman"/>
        </w:rPr>
      </w:pPr>
    </w:p>
    <w:p w14:paraId="2BD3C20E" w14:textId="142F9FE2" w:rsidR="00FF563D" w:rsidRPr="00C862D7" w:rsidRDefault="00FF563D">
      <w:pPr>
        <w:pStyle w:val="ListParagraph"/>
        <w:numPr>
          <w:ilvl w:val="7"/>
          <w:numId w:val="20"/>
        </w:numPr>
        <w:ind w:left="567"/>
        <w:rPr>
          <w:rFonts w:cs="Times New Roman"/>
        </w:rPr>
      </w:pPr>
      <w:r w:rsidRPr="00C862D7">
        <w:rPr>
          <w:rFonts w:cs="Times New Roman"/>
        </w:rPr>
        <w:t xml:space="preserve">Pengaruh jumlah </w:t>
      </w:r>
      <w:r w:rsidRPr="00C862D7">
        <w:rPr>
          <w:rFonts w:cs="Times New Roman"/>
          <w:i/>
          <w:iCs/>
        </w:rPr>
        <w:t>epoch</w:t>
      </w:r>
    </w:p>
    <w:p w14:paraId="29415DD8" w14:textId="6E1D2E1E" w:rsidR="000C6438" w:rsidRPr="00C862D7" w:rsidRDefault="00102A51" w:rsidP="000C6438">
      <w:pPr>
        <w:pStyle w:val="ListParagraph"/>
        <w:ind w:left="567" w:firstLine="0"/>
        <w:rPr>
          <w:rFonts w:cs="Times New Roman"/>
        </w:rPr>
      </w:pPr>
      <w:r w:rsidRPr="00C862D7">
        <w:rPr>
          <w:rFonts w:cs="Times New Roman"/>
          <w:i/>
          <w:iCs/>
        </w:rPr>
        <w:t>Epoch</w:t>
      </w:r>
      <w:r w:rsidRPr="00C862D7">
        <w:rPr>
          <w:rFonts w:cs="Times New Roman"/>
        </w:rPr>
        <w:t xml:space="preserve"> adalah ketika seluruh dataset sudah melalui proses training pada </w:t>
      </w:r>
      <w:r w:rsidRPr="00C862D7">
        <w:rPr>
          <w:rFonts w:cs="Times New Roman"/>
          <w:i/>
          <w:iCs/>
        </w:rPr>
        <w:t>Neural Network</w:t>
      </w:r>
      <w:r w:rsidRPr="00C862D7">
        <w:rPr>
          <w:rFonts w:cs="Times New Roman"/>
        </w:rPr>
        <w:t xml:space="preserve"> sampai dikembalikan ke awal dalam satu putaran.</w:t>
      </w:r>
      <w:r w:rsidR="00FE1662" w:rsidRPr="00C862D7">
        <w:rPr>
          <w:rFonts w:cs="Times New Roman"/>
        </w:rPr>
        <w:t xml:space="preserve"> </w:t>
      </w:r>
      <w:r w:rsidR="00256B9E" w:rsidRPr="00C862D7">
        <w:rPr>
          <w:rFonts w:cs="Times New Roman"/>
        </w:rPr>
        <w:fldChar w:fldCharType="begin" w:fldLock="1"/>
      </w:r>
      <w:r w:rsidR="00184B2D" w:rsidRPr="00C862D7">
        <w:rPr>
          <w:rFonts w:cs="Times New Roman"/>
        </w:rPr>
        <w:instrText>ADDIN CSL_CITATION {"citationItems":[{"id":"ITEM-1","itemData":{"ISBN":"6103544947","author":[{"dropping-particle":"","family":"Nurhikmat","given":"Triano","non-dropping-particle":"","parse-names":false,"suffix":""}],"container-title":"Journal of Controlled Release","id":"ITEM-1","issue":"2","issued":{"date-parts":[["2018"]]},"page":"430-439","title":"IMPLEMENTASI DEEP LEARNING UNTUK IMAGE CLASSIFICATION MENGGUNAKAN ALGORITMA CONVOLUTIONAL NEURAL NETWORK (CNN) PADA CITRA WAYANG GOLEK","type":"article-journal","volume":"11"},"uris":["http://www.mendeley.com/documents/?uuid=3e089fb3-2cc5-4dae-bc59-b501f163bd8c"]}],"mendeley":{"formattedCitation":"(Nurhikmat, 2018)","plainTextFormattedCitation":"(Nurhikmat, 2018)","previouslyFormattedCitation":"(Nurhikmat, 2018)"},"properties":{"noteIndex":0},"schema":"https://github.com/citation-style-language/schema/raw/master/csl-citation.json"}</w:instrText>
      </w:r>
      <w:r w:rsidR="00256B9E" w:rsidRPr="00C862D7">
        <w:rPr>
          <w:rFonts w:cs="Times New Roman"/>
        </w:rPr>
        <w:fldChar w:fldCharType="separate"/>
      </w:r>
      <w:r w:rsidR="00EC12DB" w:rsidRPr="00C862D7">
        <w:rPr>
          <w:rFonts w:cs="Times New Roman"/>
          <w:noProof/>
        </w:rPr>
        <w:t>(Nurhikmat, 2018)</w:t>
      </w:r>
      <w:r w:rsidR="00256B9E" w:rsidRPr="00C862D7">
        <w:rPr>
          <w:rFonts w:cs="Times New Roman"/>
        </w:rPr>
        <w:fldChar w:fldCharType="end"/>
      </w:r>
      <w:r w:rsidR="000C6438" w:rsidRPr="00C862D7">
        <w:rPr>
          <w:rFonts w:cs="Times New Roman"/>
        </w:rPr>
        <w:t xml:space="preserve">. Pada penelitian ini model daun jambu sudah memiliki nilai </w:t>
      </w:r>
      <w:r w:rsidR="000C6438" w:rsidRPr="00C862D7">
        <w:rPr>
          <w:rFonts w:cs="Times New Roman"/>
          <w:i/>
          <w:iCs/>
        </w:rPr>
        <w:t xml:space="preserve">training loss </w:t>
      </w:r>
      <w:r w:rsidR="000C6438" w:rsidRPr="00C862D7">
        <w:rPr>
          <w:rFonts w:cs="Times New Roman"/>
        </w:rPr>
        <w:t xml:space="preserve">dan </w:t>
      </w:r>
      <w:r w:rsidR="000C6438" w:rsidRPr="00C862D7">
        <w:rPr>
          <w:rFonts w:cs="Times New Roman"/>
          <w:i/>
          <w:iCs/>
        </w:rPr>
        <w:t xml:space="preserve">validation loss </w:t>
      </w:r>
      <w:r w:rsidR="000C6438" w:rsidRPr="00C862D7">
        <w:rPr>
          <w:rFonts w:cs="Times New Roman"/>
        </w:rPr>
        <w:t xml:space="preserve">yang sangat baik meskipun hanya menggunakan 20 </w:t>
      </w:r>
      <w:r w:rsidR="000C6438" w:rsidRPr="00C862D7">
        <w:rPr>
          <w:rFonts w:cs="Times New Roman"/>
          <w:i/>
          <w:iCs/>
        </w:rPr>
        <w:t xml:space="preserve">epoch, </w:t>
      </w:r>
      <w:r w:rsidR="000C6438" w:rsidRPr="00C862D7">
        <w:rPr>
          <w:rFonts w:cs="Times New Roman"/>
        </w:rPr>
        <w:t xml:space="preserve">sehingga pada perbandingan jumlah </w:t>
      </w:r>
      <w:r w:rsidR="000C6438" w:rsidRPr="00C862D7">
        <w:rPr>
          <w:rFonts w:cs="Times New Roman"/>
          <w:i/>
          <w:iCs/>
        </w:rPr>
        <w:t xml:space="preserve">epoch </w:t>
      </w:r>
      <w:r w:rsidR="000C6438" w:rsidRPr="00C862D7">
        <w:rPr>
          <w:rFonts w:cs="Times New Roman"/>
        </w:rPr>
        <w:t xml:space="preserve">hanya akan membandingkan jumlah </w:t>
      </w:r>
      <w:r w:rsidR="000C6438" w:rsidRPr="00C862D7">
        <w:rPr>
          <w:rFonts w:cs="Times New Roman"/>
          <w:i/>
          <w:iCs/>
        </w:rPr>
        <w:t xml:space="preserve">epoch </w:t>
      </w:r>
      <w:r w:rsidR="000C6438" w:rsidRPr="00C862D7">
        <w:rPr>
          <w:rFonts w:cs="Times New Roman"/>
        </w:rPr>
        <w:t>dari model buah jambu</w:t>
      </w:r>
      <w:r w:rsidR="00D47DD0" w:rsidRPr="00C862D7">
        <w:rPr>
          <w:rFonts w:cs="Times New Roman"/>
        </w:rPr>
        <w:t>, berikut ini tabel 4.</w:t>
      </w:r>
      <w:r w:rsidR="00AE44F3" w:rsidRPr="00C862D7">
        <w:rPr>
          <w:rFonts w:cs="Times New Roman"/>
        </w:rPr>
        <w:t>3</w:t>
      </w:r>
      <w:r w:rsidR="00D47DD0" w:rsidRPr="00C862D7">
        <w:rPr>
          <w:rFonts w:cs="Times New Roman"/>
        </w:rPr>
        <w:t xml:space="preserve"> hasil perbandingan </w:t>
      </w:r>
      <w:r w:rsidR="00D47DD0" w:rsidRPr="00C862D7">
        <w:rPr>
          <w:rFonts w:cs="Times New Roman"/>
          <w:i/>
          <w:iCs/>
        </w:rPr>
        <w:t xml:space="preserve">epoch </w:t>
      </w:r>
      <w:r w:rsidR="00D77CC0" w:rsidRPr="00C862D7">
        <w:rPr>
          <w:rFonts w:cs="Times New Roman"/>
        </w:rPr>
        <w:t xml:space="preserve">model buah jambu </w:t>
      </w:r>
      <w:r w:rsidR="00D47DD0" w:rsidRPr="00C862D7">
        <w:rPr>
          <w:rFonts w:cs="Times New Roman"/>
        </w:rPr>
        <w:t>dengan</w:t>
      </w:r>
      <w:r w:rsidR="00D77CC0" w:rsidRPr="00C862D7">
        <w:rPr>
          <w:rFonts w:cs="Times New Roman"/>
        </w:rPr>
        <w:t xml:space="preserve"> menggunakan </w:t>
      </w:r>
      <w:r w:rsidR="00D77CC0" w:rsidRPr="00C862D7">
        <w:rPr>
          <w:rFonts w:cs="Times New Roman"/>
          <w:i/>
          <w:iCs/>
        </w:rPr>
        <w:t>dropout</w:t>
      </w:r>
      <w:r w:rsidR="000C503E" w:rsidRPr="00C862D7">
        <w:rPr>
          <w:rFonts w:cs="Times New Roman"/>
        </w:rPr>
        <w:t xml:space="preserve"> </w:t>
      </w:r>
      <w:r w:rsidR="00BC289A" w:rsidRPr="00C862D7">
        <w:rPr>
          <w:rFonts w:cs="Times New Roman"/>
        </w:rPr>
        <w:t xml:space="preserve">sebesar </w:t>
      </w:r>
      <w:r w:rsidR="00A40A7F" w:rsidRPr="00C862D7">
        <w:rPr>
          <w:rFonts w:cs="Times New Roman"/>
        </w:rPr>
        <w:t>0.</w:t>
      </w:r>
      <w:r w:rsidR="00786F45" w:rsidRPr="00C862D7">
        <w:rPr>
          <w:rFonts w:cs="Times New Roman"/>
        </w:rPr>
        <w:t>2.</w:t>
      </w:r>
    </w:p>
    <w:p w14:paraId="0D1A275D" w14:textId="7B0630FE" w:rsidR="0036076B" w:rsidRPr="00C862D7" w:rsidRDefault="0036076B" w:rsidP="0036076B">
      <w:pPr>
        <w:pStyle w:val="Caption"/>
        <w:keepNext/>
        <w:ind w:left="567"/>
        <w:jc w:val="center"/>
        <w:rPr>
          <w:rFonts w:cs="Times New Roman"/>
        </w:rPr>
      </w:pPr>
      <w:bookmarkStart w:id="137" w:name="_Toc138129066"/>
      <w:bookmarkStart w:id="138" w:name="_Toc138684064"/>
      <w:r w:rsidRPr="00C862D7">
        <w:rPr>
          <w:rFonts w:cs="Times New Roman"/>
        </w:rPr>
        <w:t>Tabel 4.</w:t>
      </w:r>
      <w:r w:rsidR="004F5A02" w:rsidRPr="00C862D7">
        <w:rPr>
          <w:rFonts w:cs="Times New Roman"/>
        </w:rPr>
        <w:fldChar w:fldCharType="begin"/>
      </w:r>
      <w:r w:rsidR="004F5A02" w:rsidRPr="00C862D7">
        <w:rPr>
          <w:rFonts w:cs="Times New Roman"/>
        </w:rPr>
        <w:instrText xml:space="preserve"> SEQ Tabel_4. \* ARABIC </w:instrText>
      </w:r>
      <w:r w:rsidR="004F5A02" w:rsidRPr="00C862D7">
        <w:rPr>
          <w:rFonts w:cs="Times New Roman"/>
        </w:rPr>
        <w:fldChar w:fldCharType="separate"/>
      </w:r>
      <w:r w:rsidR="005D093F" w:rsidRPr="00C862D7">
        <w:rPr>
          <w:rFonts w:cs="Times New Roman"/>
          <w:noProof/>
        </w:rPr>
        <w:t>3</w:t>
      </w:r>
      <w:r w:rsidR="004F5A02" w:rsidRPr="00C862D7">
        <w:rPr>
          <w:rFonts w:cs="Times New Roman"/>
          <w:noProof/>
        </w:rPr>
        <w:fldChar w:fldCharType="end"/>
      </w:r>
      <w:r w:rsidRPr="00C862D7">
        <w:rPr>
          <w:rFonts w:cs="Times New Roman"/>
        </w:rPr>
        <w:t xml:space="preserve"> Perbandingan </w:t>
      </w:r>
      <w:r w:rsidRPr="00C862D7">
        <w:rPr>
          <w:rFonts w:cs="Times New Roman"/>
          <w:i/>
          <w:iCs w:val="0"/>
        </w:rPr>
        <w:t xml:space="preserve">epoch </w:t>
      </w:r>
      <w:r w:rsidRPr="00C862D7">
        <w:rPr>
          <w:rFonts w:cs="Times New Roman"/>
        </w:rPr>
        <w:t>model buah jambu</w:t>
      </w:r>
      <w:bookmarkEnd w:id="137"/>
      <w:bookmarkEnd w:id="138"/>
    </w:p>
    <w:tbl>
      <w:tblPr>
        <w:tblStyle w:val="TableGrid"/>
        <w:tblW w:w="7085" w:type="dxa"/>
        <w:tblInd w:w="817" w:type="dxa"/>
        <w:tblLook w:val="04A0" w:firstRow="1" w:lastRow="0" w:firstColumn="1" w:lastColumn="0" w:noHBand="0" w:noVBand="1"/>
      </w:tblPr>
      <w:tblGrid>
        <w:gridCol w:w="1417"/>
        <w:gridCol w:w="1417"/>
        <w:gridCol w:w="1417"/>
        <w:gridCol w:w="1417"/>
        <w:gridCol w:w="1417"/>
      </w:tblGrid>
      <w:tr w:rsidR="000301EA" w:rsidRPr="00C862D7" w14:paraId="1A38855E" w14:textId="77777777" w:rsidTr="009456A9">
        <w:trPr>
          <w:trHeight w:val="407"/>
        </w:trPr>
        <w:tc>
          <w:tcPr>
            <w:tcW w:w="1417" w:type="dxa"/>
            <w:vAlign w:val="center"/>
          </w:tcPr>
          <w:p w14:paraId="21FAD30F" w14:textId="014ABBD2" w:rsidR="000301EA" w:rsidRPr="00C862D7" w:rsidRDefault="000301EA" w:rsidP="00CC4A82">
            <w:pPr>
              <w:pStyle w:val="ListParagraph"/>
              <w:ind w:left="0" w:firstLine="0"/>
              <w:jc w:val="center"/>
              <w:rPr>
                <w:rFonts w:cs="Times New Roman"/>
                <w:i/>
                <w:iCs/>
              </w:rPr>
            </w:pPr>
            <w:r w:rsidRPr="00C862D7">
              <w:rPr>
                <w:rFonts w:cs="Times New Roman"/>
                <w:i/>
                <w:iCs/>
              </w:rPr>
              <w:t>Epoch</w:t>
            </w:r>
          </w:p>
        </w:tc>
        <w:tc>
          <w:tcPr>
            <w:tcW w:w="1417" w:type="dxa"/>
            <w:vAlign w:val="center"/>
          </w:tcPr>
          <w:p w14:paraId="2E7FA072" w14:textId="77777777" w:rsidR="000301EA" w:rsidRPr="00C862D7" w:rsidRDefault="000301EA" w:rsidP="00CC4A82">
            <w:pPr>
              <w:pStyle w:val="ListParagraph"/>
              <w:ind w:left="0" w:firstLine="0"/>
              <w:jc w:val="center"/>
              <w:rPr>
                <w:rFonts w:cs="Times New Roman"/>
                <w:i/>
                <w:iCs/>
              </w:rPr>
            </w:pPr>
            <w:r w:rsidRPr="00C862D7">
              <w:rPr>
                <w:rFonts w:cs="Times New Roman"/>
                <w:i/>
                <w:iCs/>
              </w:rPr>
              <w:t>Training Accuracy</w:t>
            </w:r>
          </w:p>
        </w:tc>
        <w:tc>
          <w:tcPr>
            <w:tcW w:w="1417" w:type="dxa"/>
            <w:vAlign w:val="center"/>
          </w:tcPr>
          <w:p w14:paraId="713AFF84" w14:textId="77777777" w:rsidR="000301EA" w:rsidRPr="00C862D7" w:rsidRDefault="000301EA" w:rsidP="00CC4A82">
            <w:pPr>
              <w:pStyle w:val="ListParagraph"/>
              <w:ind w:left="0" w:firstLine="0"/>
              <w:jc w:val="center"/>
              <w:rPr>
                <w:rFonts w:cs="Times New Roman"/>
                <w:i/>
                <w:iCs/>
              </w:rPr>
            </w:pPr>
            <w:r w:rsidRPr="00C862D7">
              <w:rPr>
                <w:rFonts w:cs="Times New Roman"/>
                <w:i/>
                <w:iCs/>
              </w:rPr>
              <w:t>Validation Accuracy</w:t>
            </w:r>
          </w:p>
        </w:tc>
        <w:tc>
          <w:tcPr>
            <w:tcW w:w="1417" w:type="dxa"/>
            <w:vAlign w:val="center"/>
          </w:tcPr>
          <w:p w14:paraId="7F695D71" w14:textId="77777777" w:rsidR="000301EA" w:rsidRPr="00C862D7" w:rsidRDefault="000301EA" w:rsidP="00CC4A82">
            <w:pPr>
              <w:pStyle w:val="ListParagraph"/>
              <w:ind w:left="0" w:firstLine="0"/>
              <w:jc w:val="center"/>
              <w:rPr>
                <w:rFonts w:cs="Times New Roman"/>
                <w:i/>
                <w:iCs/>
              </w:rPr>
            </w:pPr>
            <w:r w:rsidRPr="00C862D7">
              <w:rPr>
                <w:rFonts w:cs="Times New Roman"/>
                <w:i/>
                <w:iCs/>
              </w:rPr>
              <w:t>Training Loss</w:t>
            </w:r>
          </w:p>
        </w:tc>
        <w:tc>
          <w:tcPr>
            <w:tcW w:w="1417" w:type="dxa"/>
            <w:vAlign w:val="center"/>
          </w:tcPr>
          <w:p w14:paraId="0832A6E0" w14:textId="77777777" w:rsidR="000301EA" w:rsidRPr="00C862D7" w:rsidRDefault="000301EA" w:rsidP="00CC4A82">
            <w:pPr>
              <w:pStyle w:val="ListParagraph"/>
              <w:ind w:left="0" w:firstLine="0"/>
              <w:jc w:val="center"/>
              <w:rPr>
                <w:rFonts w:cs="Times New Roman"/>
                <w:i/>
                <w:iCs/>
              </w:rPr>
            </w:pPr>
            <w:r w:rsidRPr="00C862D7">
              <w:rPr>
                <w:rFonts w:cs="Times New Roman"/>
                <w:i/>
                <w:iCs/>
              </w:rPr>
              <w:t>Validation Loss</w:t>
            </w:r>
          </w:p>
        </w:tc>
      </w:tr>
      <w:tr w:rsidR="00C33B85" w:rsidRPr="00C862D7" w14:paraId="2B58439B" w14:textId="77777777" w:rsidTr="000301EA">
        <w:tc>
          <w:tcPr>
            <w:tcW w:w="1417" w:type="dxa"/>
          </w:tcPr>
          <w:p w14:paraId="05611E26" w14:textId="1494D4B3" w:rsidR="00C33B85" w:rsidRPr="00C862D7" w:rsidRDefault="00C33B85" w:rsidP="00C33B85">
            <w:pPr>
              <w:pStyle w:val="ListParagraph"/>
              <w:ind w:left="0" w:firstLine="0"/>
              <w:jc w:val="center"/>
              <w:rPr>
                <w:rFonts w:cs="Times New Roman"/>
              </w:rPr>
            </w:pPr>
            <w:r w:rsidRPr="00C862D7">
              <w:rPr>
                <w:rFonts w:cs="Times New Roman"/>
              </w:rPr>
              <w:t>20</w:t>
            </w:r>
          </w:p>
        </w:tc>
        <w:tc>
          <w:tcPr>
            <w:tcW w:w="1417" w:type="dxa"/>
          </w:tcPr>
          <w:p w14:paraId="79CE57B7" w14:textId="79A763A0" w:rsidR="00C33B85" w:rsidRPr="00C862D7" w:rsidRDefault="00C33B85" w:rsidP="00C33B85">
            <w:pPr>
              <w:pStyle w:val="ListParagraph"/>
              <w:ind w:left="0" w:firstLine="0"/>
              <w:jc w:val="center"/>
              <w:rPr>
                <w:rFonts w:cs="Times New Roman"/>
              </w:rPr>
            </w:pPr>
            <w:r w:rsidRPr="00C862D7">
              <w:rPr>
                <w:rFonts w:cs="Times New Roman"/>
              </w:rPr>
              <w:t>0.974</w:t>
            </w:r>
          </w:p>
        </w:tc>
        <w:tc>
          <w:tcPr>
            <w:tcW w:w="1417" w:type="dxa"/>
          </w:tcPr>
          <w:p w14:paraId="7C08055B" w14:textId="678A4A65" w:rsidR="00C33B85" w:rsidRPr="00C862D7" w:rsidRDefault="00C33B85" w:rsidP="00C33B85">
            <w:pPr>
              <w:pStyle w:val="ListParagraph"/>
              <w:ind w:left="0" w:firstLine="0"/>
              <w:jc w:val="center"/>
              <w:rPr>
                <w:rFonts w:cs="Times New Roman"/>
              </w:rPr>
            </w:pPr>
            <w:r w:rsidRPr="00C862D7">
              <w:rPr>
                <w:rFonts w:cs="Times New Roman"/>
              </w:rPr>
              <w:t>0.904</w:t>
            </w:r>
          </w:p>
        </w:tc>
        <w:tc>
          <w:tcPr>
            <w:tcW w:w="1417" w:type="dxa"/>
          </w:tcPr>
          <w:p w14:paraId="5AC27A41" w14:textId="3B72F952" w:rsidR="00C33B85" w:rsidRPr="00C862D7" w:rsidRDefault="00C33B85" w:rsidP="00C33B85">
            <w:pPr>
              <w:pStyle w:val="ListParagraph"/>
              <w:ind w:left="0" w:firstLine="0"/>
              <w:jc w:val="center"/>
              <w:rPr>
                <w:rFonts w:cs="Times New Roman"/>
              </w:rPr>
            </w:pPr>
            <w:r w:rsidRPr="00C862D7">
              <w:rPr>
                <w:rFonts w:cs="Times New Roman"/>
              </w:rPr>
              <w:t>0.114</w:t>
            </w:r>
          </w:p>
        </w:tc>
        <w:tc>
          <w:tcPr>
            <w:tcW w:w="1417" w:type="dxa"/>
          </w:tcPr>
          <w:p w14:paraId="71D8F5BD" w14:textId="04BE4839" w:rsidR="00C33B85" w:rsidRPr="00C862D7" w:rsidRDefault="00C33B85" w:rsidP="00C33B85">
            <w:pPr>
              <w:pStyle w:val="ListParagraph"/>
              <w:ind w:left="0" w:firstLine="0"/>
              <w:jc w:val="center"/>
              <w:rPr>
                <w:rFonts w:cs="Times New Roman"/>
              </w:rPr>
            </w:pPr>
            <w:r w:rsidRPr="00C862D7">
              <w:rPr>
                <w:rFonts w:cs="Times New Roman"/>
              </w:rPr>
              <w:t>0.246</w:t>
            </w:r>
          </w:p>
        </w:tc>
      </w:tr>
      <w:tr w:rsidR="000301EA" w:rsidRPr="00C862D7" w14:paraId="0A7C776C" w14:textId="77777777" w:rsidTr="000301EA">
        <w:tc>
          <w:tcPr>
            <w:tcW w:w="1417" w:type="dxa"/>
          </w:tcPr>
          <w:p w14:paraId="7426532B" w14:textId="45136066" w:rsidR="000301EA" w:rsidRPr="00C862D7" w:rsidRDefault="00867B00" w:rsidP="00CC4A82">
            <w:pPr>
              <w:pStyle w:val="ListParagraph"/>
              <w:ind w:left="0" w:firstLine="0"/>
              <w:jc w:val="center"/>
              <w:rPr>
                <w:rFonts w:cs="Times New Roman"/>
              </w:rPr>
            </w:pPr>
            <w:r w:rsidRPr="00C862D7">
              <w:rPr>
                <w:rFonts w:cs="Times New Roman"/>
              </w:rPr>
              <w:t>30</w:t>
            </w:r>
          </w:p>
        </w:tc>
        <w:tc>
          <w:tcPr>
            <w:tcW w:w="1417" w:type="dxa"/>
          </w:tcPr>
          <w:p w14:paraId="7D518BDB" w14:textId="53B8AA01" w:rsidR="000301EA" w:rsidRPr="00C862D7" w:rsidRDefault="00CF4A43" w:rsidP="00CC4A82">
            <w:pPr>
              <w:pStyle w:val="ListParagraph"/>
              <w:ind w:left="0" w:firstLine="0"/>
              <w:jc w:val="center"/>
              <w:rPr>
                <w:rFonts w:cs="Times New Roman"/>
              </w:rPr>
            </w:pPr>
            <w:r w:rsidRPr="00C862D7">
              <w:rPr>
                <w:rFonts w:cs="Times New Roman"/>
              </w:rPr>
              <w:t>0.98</w:t>
            </w:r>
            <w:r w:rsidR="00C15B95" w:rsidRPr="00C862D7">
              <w:rPr>
                <w:rFonts w:cs="Times New Roman"/>
              </w:rPr>
              <w:t>8</w:t>
            </w:r>
          </w:p>
        </w:tc>
        <w:tc>
          <w:tcPr>
            <w:tcW w:w="1417" w:type="dxa"/>
          </w:tcPr>
          <w:p w14:paraId="3C6F5ED9" w14:textId="30DFA7EB" w:rsidR="000301EA" w:rsidRPr="00C862D7" w:rsidRDefault="00CF4A43" w:rsidP="00CC4A82">
            <w:pPr>
              <w:pStyle w:val="ListParagraph"/>
              <w:ind w:left="0" w:firstLine="0"/>
              <w:jc w:val="center"/>
              <w:rPr>
                <w:rFonts w:cs="Times New Roman"/>
              </w:rPr>
            </w:pPr>
            <w:r w:rsidRPr="00C862D7">
              <w:rPr>
                <w:rFonts w:cs="Times New Roman"/>
              </w:rPr>
              <w:t>0.</w:t>
            </w:r>
            <w:r w:rsidR="00C15B95" w:rsidRPr="00C862D7">
              <w:rPr>
                <w:rFonts w:cs="Times New Roman"/>
              </w:rPr>
              <w:t>916</w:t>
            </w:r>
          </w:p>
        </w:tc>
        <w:tc>
          <w:tcPr>
            <w:tcW w:w="1417" w:type="dxa"/>
          </w:tcPr>
          <w:p w14:paraId="17968247" w14:textId="4EBFD874" w:rsidR="000301EA" w:rsidRPr="00C862D7" w:rsidRDefault="000537A2" w:rsidP="00CC4A82">
            <w:pPr>
              <w:pStyle w:val="ListParagraph"/>
              <w:ind w:left="0" w:firstLine="0"/>
              <w:jc w:val="center"/>
              <w:rPr>
                <w:rFonts w:cs="Times New Roman"/>
              </w:rPr>
            </w:pPr>
            <w:r w:rsidRPr="00C862D7">
              <w:rPr>
                <w:rFonts w:cs="Times New Roman"/>
              </w:rPr>
              <w:t>0.</w:t>
            </w:r>
            <w:r w:rsidR="00C15B95" w:rsidRPr="00C862D7">
              <w:rPr>
                <w:rFonts w:cs="Times New Roman"/>
              </w:rPr>
              <w:t>073</w:t>
            </w:r>
          </w:p>
        </w:tc>
        <w:tc>
          <w:tcPr>
            <w:tcW w:w="1417" w:type="dxa"/>
          </w:tcPr>
          <w:p w14:paraId="0410904C" w14:textId="3255938D" w:rsidR="000301EA" w:rsidRPr="00C862D7" w:rsidRDefault="000537A2" w:rsidP="00CC4A82">
            <w:pPr>
              <w:pStyle w:val="ListParagraph"/>
              <w:ind w:left="0" w:firstLine="0"/>
              <w:jc w:val="center"/>
              <w:rPr>
                <w:rFonts w:cs="Times New Roman"/>
              </w:rPr>
            </w:pPr>
            <w:r w:rsidRPr="00C862D7">
              <w:rPr>
                <w:rFonts w:cs="Times New Roman"/>
              </w:rPr>
              <w:t>0.25</w:t>
            </w:r>
            <w:r w:rsidR="00C15B95" w:rsidRPr="00C862D7">
              <w:rPr>
                <w:rFonts w:cs="Times New Roman"/>
              </w:rPr>
              <w:t>7</w:t>
            </w:r>
          </w:p>
        </w:tc>
      </w:tr>
      <w:tr w:rsidR="000301EA" w:rsidRPr="00C862D7" w14:paraId="2BD49B11" w14:textId="77777777" w:rsidTr="000301EA">
        <w:tc>
          <w:tcPr>
            <w:tcW w:w="1417" w:type="dxa"/>
          </w:tcPr>
          <w:p w14:paraId="63FE2C78" w14:textId="7DED899A" w:rsidR="000301EA" w:rsidRPr="00C862D7" w:rsidRDefault="00867B00" w:rsidP="00CC4A82">
            <w:pPr>
              <w:pStyle w:val="ListParagraph"/>
              <w:ind w:left="0" w:firstLine="0"/>
              <w:jc w:val="center"/>
              <w:rPr>
                <w:rFonts w:cs="Times New Roman"/>
              </w:rPr>
            </w:pPr>
            <w:r w:rsidRPr="00C862D7">
              <w:rPr>
                <w:rFonts w:cs="Times New Roman"/>
              </w:rPr>
              <w:t>40</w:t>
            </w:r>
          </w:p>
        </w:tc>
        <w:tc>
          <w:tcPr>
            <w:tcW w:w="1417" w:type="dxa"/>
          </w:tcPr>
          <w:p w14:paraId="28FCE750" w14:textId="2A07AE2A" w:rsidR="000301EA" w:rsidRPr="00C862D7" w:rsidRDefault="006518AB" w:rsidP="00CC4A82">
            <w:pPr>
              <w:pStyle w:val="ListParagraph"/>
              <w:ind w:left="0" w:firstLine="0"/>
              <w:jc w:val="center"/>
              <w:rPr>
                <w:rFonts w:cs="Times New Roman"/>
              </w:rPr>
            </w:pPr>
            <w:r w:rsidRPr="00C862D7">
              <w:rPr>
                <w:rFonts w:cs="Times New Roman"/>
              </w:rPr>
              <w:t>0.982</w:t>
            </w:r>
          </w:p>
        </w:tc>
        <w:tc>
          <w:tcPr>
            <w:tcW w:w="1417" w:type="dxa"/>
          </w:tcPr>
          <w:p w14:paraId="0942BB3D" w14:textId="67695BB3" w:rsidR="000301EA" w:rsidRPr="00C862D7" w:rsidRDefault="006518AB" w:rsidP="00CC4A82">
            <w:pPr>
              <w:pStyle w:val="ListParagraph"/>
              <w:ind w:left="0" w:firstLine="0"/>
              <w:jc w:val="center"/>
              <w:rPr>
                <w:rFonts w:cs="Times New Roman"/>
              </w:rPr>
            </w:pPr>
            <w:r w:rsidRPr="00C862D7">
              <w:rPr>
                <w:rFonts w:cs="Times New Roman"/>
              </w:rPr>
              <w:t>0.904</w:t>
            </w:r>
          </w:p>
        </w:tc>
        <w:tc>
          <w:tcPr>
            <w:tcW w:w="1417" w:type="dxa"/>
          </w:tcPr>
          <w:p w14:paraId="6015B819" w14:textId="31ED7F98" w:rsidR="000301EA" w:rsidRPr="00C862D7" w:rsidRDefault="006518AB" w:rsidP="00CC4A82">
            <w:pPr>
              <w:pStyle w:val="ListParagraph"/>
              <w:ind w:left="0" w:firstLine="0"/>
              <w:jc w:val="center"/>
              <w:rPr>
                <w:rFonts w:cs="Times New Roman"/>
              </w:rPr>
            </w:pPr>
            <w:r w:rsidRPr="00C862D7">
              <w:rPr>
                <w:rFonts w:cs="Times New Roman"/>
              </w:rPr>
              <w:t>0.063</w:t>
            </w:r>
          </w:p>
        </w:tc>
        <w:tc>
          <w:tcPr>
            <w:tcW w:w="1417" w:type="dxa"/>
          </w:tcPr>
          <w:p w14:paraId="3C4485FA" w14:textId="0B84ACAE" w:rsidR="000301EA" w:rsidRPr="00C862D7" w:rsidRDefault="006518AB" w:rsidP="00CC4A82">
            <w:pPr>
              <w:pStyle w:val="ListParagraph"/>
              <w:ind w:left="0" w:firstLine="0"/>
              <w:jc w:val="center"/>
              <w:rPr>
                <w:rFonts w:cs="Times New Roman"/>
              </w:rPr>
            </w:pPr>
            <w:r w:rsidRPr="00C862D7">
              <w:rPr>
                <w:rFonts w:cs="Times New Roman"/>
              </w:rPr>
              <w:t>0.232</w:t>
            </w:r>
          </w:p>
        </w:tc>
      </w:tr>
    </w:tbl>
    <w:p w14:paraId="77D72642" w14:textId="1EBA0022" w:rsidR="00E967D7" w:rsidRPr="00C862D7" w:rsidRDefault="00E967D7" w:rsidP="001D30F8">
      <w:pPr>
        <w:ind w:firstLine="0"/>
        <w:rPr>
          <w:rFonts w:cs="Times New Roman"/>
        </w:rPr>
      </w:pPr>
    </w:p>
    <w:p w14:paraId="1C62F5EB" w14:textId="3B5C8A63" w:rsidR="00CD3C9C" w:rsidRPr="00C862D7" w:rsidRDefault="00D24D04" w:rsidP="00D24D04">
      <w:pPr>
        <w:keepNext/>
        <w:spacing w:after="0"/>
        <w:ind w:left="426" w:firstLine="0"/>
        <w:jc w:val="left"/>
        <w:rPr>
          <w:rFonts w:cs="Times New Roman"/>
        </w:rPr>
      </w:pPr>
      <w:r w:rsidRPr="00C862D7">
        <w:rPr>
          <w:rFonts w:cs="Times New Roman"/>
          <w:noProof/>
        </w:rPr>
        <w:drawing>
          <wp:anchor distT="0" distB="0" distL="0" distR="114300" simplePos="0" relativeHeight="251661824" behindDoc="1" locked="0" layoutInCell="1" allowOverlap="1" wp14:anchorId="397B0A9F" wp14:editId="3722B6E0">
            <wp:simplePos x="0" y="0"/>
            <wp:positionH relativeFrom="column">
              <wp:posOffset>2708606</wp:posOffset>
            </wp:positionH>
            <wp:positionV relativeFrom="paragraph">
              <wp:posOffset>31750</wp:posOffset>
            </wp:positionV>
            <wp:extent cx="2268000" cy="1594800"/>
            <wp:effectExtent l="19050" t="19050" r="0" b="5715"/>
            <wp:wrapTight wrapText="bothSides">
              <wp:wrapPolygon edited="0">
                <wp:start x="-181" y="-258"/>
                <wp:lineTo x="-181" y="21677"/>
                <wp:lineTo x="21594" y="21677"/>
                <wp:lineTo x="21594" y="-258"/>
                <wp:lineTo x="-181" y="-258"/>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68000" cy="1594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339B1" w:rsidRPr="00C862D7">
        <w:rPr>
          <w:rFonts w:cs="Times New Roman"/>
          <w:noProof/>
        </w:rPr>
        <w:drawing>
          <wp:inline distT="0" distB="0" distL="0" distR="0" wp14:anchorId="13DCC3C7" wp14:editId="49CE7475">
            <wp:extent cx="2290994" cy="1609725"/>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0994" cy="1609725"/>
                    </a:xfrm>
                    <a:prstGeom prst="rect">
                      <a:avLst/>
                    </a:prstGeom>
                    <a:ln>
                      <a:solidFill>
                        <a:schemeClr val="tx1"/>
                      </a:solidFill>
                    </a:ln>
                  </pic:spPr>
                </pic:pic>
              </a:graphicData>
            </a:graphic>
          </wp:inline>
        </w:drawing>
      </w:r>
    </w:p>
    <w:p w14:paraId="193AF9CC" w14:textId="39FF6270" w:rsidR="00353192" w:rsidRPr="00C862D7" w:rsidRDefault="00CD3C9C" w:rsidP="00D24D04">
      <w:pPr>
        <w:pStyle w:val="Caption"/>
        <w:ind w:left="567"/>
        <w:rPr>
          <w:rFonts w:cs="Times New Roman"/>
        </w:rPr>
      </w:pPr>
      <w:bookmarkStart w:id="139" w:name="_Toc138962597"/>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13</w:t>
      </w:r>
      <w:r w:rsidR="004F5A02" w:rsidRPr="00C862D7">
        <w:rPr>
          <w:rFonts w:cs="Times New Roman"/>
          <w:noProof/>
        </w:rPr>
        <w:fldChar w:fldCharType="end"/>
      </w:r>
      <w:r w:rsidRPr="00C862D7">
        <w:rPr>
          <w:rFonts w:cs="Times New Roman"/>
        </w:rPr>
        <w:t xml:space="preserve"> </w:t>
      </w:r>
      <w:r w:rsidRPr="00C862D7">
        <w:rPr>
          <w:rFonts w:cs="Times New Roman"/>
          <w:i/>
          <w:iCs w:val="0"/>
        </w:rPr>
        <w:t xml:space="preserve">Graph loss </w:t>
      </w:r>
      <w:r w:rsidRPr="00C862D7">
        <w:rPr>
          <w:rFonts w:cs="Times New Roman"/>
        </w:rPr>
        <w:t>20</w:t>
      </w:r>
      <w:r w:rsidRPr="00C862D7">
        <w:rPr>
          <w:rFonts w:cs="Times New Roman"/>
          <w:i/>
          <w:iCs w:val="0"/>
        </w:rPr>
        <w:t xml:space="preserve"> epoch</w:t>
      </w:r>
      <w:r w:rsidR="00D24D04" w:rsidRPr="00C862D7">
        <w:rPr>
          <w:rFonts w:cs="Times New Roman"/>
        </w:rPr>
        <w:t xml:space="preserve">       </w:t>
      </w:r>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14</w:t>
      </w:r>
      <w:r w:rsidR="004F5A02" w:rsidRPr="00C862D7">
        <w:rPr>
          <w:rFonts w:cs="Times New Roman"/>
          <w:noProof/>
        </w:rPr>
        <w:fldChar w:fldCharType="end"/>
      </w:r>
      <w:r w:rsidRPr="00C862D7">
        <w:rPr>
          <w:rFonts w:cs="Times New Roman"/>
        </w:rPr>
        <w:t xml:space="preserve"> </w:t>
      </w:r>
      <w:r w:rsidRPr="00C862D7">
        <w:rPr>
          <w:rFonts w:cs="Times New Roman"/>
          <w:i/>
          <w:iCs w:val="0"/>
        </w:rPr>
        <w:t xml:space="preserve">Graph loss </w:t>
      </w:r>
      <w:r w:rsidRPr="00C862D7">
        <w:rPr>
          <w:rFonts w:cs="Times New Roman"/>
        </w:rPr>
        <w:t>30</w:t>
      </w:r>
      <w:r w:rsidRPr="00C862D7">
        <w:rPr>
          <w:rFonts w:cs="Times New Roman"/>
          <w:i/>
          <w:iCs w:val="0"/>
        </w:rPr>
        <w:t xml:space="preserve"> epoch</w:t>
      </w:r>
      <w:bookmarkEnd w:id="139"/>
    </w:p>
    <w:p w14:paraId="364DC46E" w14:textId="31CFB5FE" w:rsidR="007B1C95" w:rsidRPr="00C862D7" w:rsidRDefault="005D633F" w:rsidP="007B1C95">
      <w:pPr>
        <w:pStyle w:val="ListParagraph"/>
        <w:keepNext/>
        <w:spacing w:after="0"/>
        <w:ind w:left="567" w:firstLine="0"/>
        <w:jc w:val="center"/>
        <w:rPr>
          <w:rFonts w:cs="Times New Roman"/>
        </w:rPr>
      </w:pPr>
      <w:r w:rsidRPr="00C862D7">
        <w:rPr>
          <w:rFonts w:cs="Times New Roman"/>
          <w:noProof/>
        </w:rPr>
        <w:lastRenderedPageBreak/>
        <w:drawing>
          <wp:inline distT="0" distB="0" distL="0" distR="0" wp14:anchorId="0885A5A5" wp14:editId="1056987B">
            <wp:extent cx="2861215" cy="2038431"/>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3220" cy="2039860"/>
                    </a:xfrm>
                    <a:prstGeom prst="rect">
                      <a:avLst/>
                    </a:prstGeom>
                    <a:ln>
                      <a:solidFill>
                        <a:schemeClr val="tx1"/>
                      </a:solidFill>
                    </a:ln>
                  </pic:spPr>
                </pic:pic>
              </a:graphicData>
            </a:graphic>
          </wp:inline>
        </w:drawing>
      </w:r>
    </w:p>
    <w:p w14:paraId="4B947D17" w14:textId="6FDB8ECA" w:rsidR="007B1C95" w:rsidRPr="00C862D7" w:rsidRDefault="007B1C95" w:rsidP="00D24D04">
      <w:pPr>
        <w:pStyle w:val="Caption"/>
        <w:ind w:left="567"/>
        <w:jc w:val="center"/>
        <w:rPr>
          <w:rFonts w:cs="Times New Roman"/>
        </w:rPr>
      </w:pPr>
      <w:bookmarkStart w:id="140" w:name="_Toc138962598"/>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15</w:t>
      </w:r>
      <w:r w:rsidR="004F5A02" w:rsidRPr="00C862D7">
        <w:rPr>
          <w:rFonts w:cs="Times New Roman"/>
          <w:noProof/>
        </w:rPr>
        <w:fldChar w:fldCharType="end"/>
      </w:r>
      <w:r w:rsidRPr="00C862D7">
        <w:rPr>
          <w:rFonts w:cs="Times New Roman"/>
        </w:rPr>
        <w:t xml:space="preserve"> </w:t>
      </w:r>
      <w:r w:rsidRPr="00C862D7">
        <w:rPr>
          <w:rFonts w:cs="Times New Roman"/>
          <w:i/>
          <w:iCs w:val="0"/>
        </w:rPr>
        <w:t xml:space="preserve">Graph loss </w:t>
      </w:r>
      <w:r w:rsidRPr="00C862D7">
        <w:rPr>
          <w:rFonts w:cs="Times New Roman"/>
        </w:rPr>
        <w:t xml:space="preserve">40 </w:t>
      </w:r>
      <w:r w:rsidRPr="00C862D7">
        <w:rPr>
          <w:rFonts w:cs="Times New Roman"/>
          <w:i/>
          <w:iCs w:val="0"/>
        </w:rPr>
        <w:t>epoch</w:t>
      </w:r>
      <w:bookmarkEnd w:id="140"/>
    </w:p>
    <w:p w14:paraId="7A7A5408" w14:textId="152AA030" w:rsidR="004F1B50" w:rsidRPr="00C862D7" w:rsidRDefault="000C4EF6" w:rsidP="00067A31">
      <w:pPr>
        <w:pStyle w:val="ListParagraph"/>
        <w:ind w:left="567"/>
        <w:rPr>
          <w:rFonts w:cs="Times New Roman"/>
        </w:rPr>
      </w:pPr>
      <w:r w:rsidRPr="00C862D7">
        <w:rPr>
          <w:rFonts w:cs="Times New Roman"/>
        </w:rPr>
        <w:t>Dapat dilihat pada tabel 4.3 h</w:t>
      </w:r>
      <w:r w:rsidR="000F2D46" w:rsidRPr="00C862D7">
        <w:rPr>
          <w:rFonts w:cs="Times New Roman"/>
        </w:rPr>
        <w:t xml:space="preserve">asil penambahan </w:t>
      </w:r>
      <w:r w:rsidR="000F2D46" w:rsidRPr="00C862D7">
        <w:rPr>
          <w:rFonts w:cs="Times New Roman"/>
          <w:i/>
          <w:iCs/>
        </w:rPr>
        <w:t xml:space="preserve">epoch </w:t>
      </w:r>
      <w:r w:rsidR="000F2D46" w:rsidRPr="00C862D7">
        <w:rPr>
          <w:rFonts w:cs="Times New Roman"/>
        </w:rPr>
        <w:t xml:space="preserve">pada </w:t>
      </w:r>
      <w:r w:rsidR="000F2D46" w:rsidRPr="00C862D7">
        <w:rPr>
          <w:rFonts w:cs="Times New Roman"/>
          <w:i/>
          <w:iCs/>
        </w:rPr>
        <w:t>model</w:t>
      </w:r>
      <w:r w:rsidR="000F2D46" w:rsidRPr="00C862D7">
        <w:rPr>
          <w:rFonts w:cs="Times New Roman"/>
        </w:rPr>
        <w:t xml:space="preserve"> penyakit buah jambu masih memiliki jarak yang jauh</w:t>
      </w:r>
      <w:r w:rsidRPr="00C862D7">
        <w:rPr>
          <w:rFonts w:cs="Times New Roman"/>
        </w:rPr>
        <w:t xml:space="preserve"> </w:t>
      </w:r>
      <w:r w:rsidR="000F2D46" w:rsidRPr="00C862D7">
        <w:rPr>
          <w:rFonts w:cs="Times New Roman"/>
        </w:rPr>
        <w:t xml:space="preserve">antara nilai </w:t>
      </w:r>
      <w:r w:rsidR="000F2D46" w:rsidRPr="00C862D7">
        <w:rPr>
          <w:rFonts w:cs="Times New Roman"/>
          <w:i/>
          <w:iCs/>
        </w:rPr>
        <w:t xml:space="preserve">training loss </w:t>
      </w:r>
      <w:r w:rsidR="000F2D46" w:rsidRPr="00C862D7">
        <w:rPr>
          <w:rFonts w:cs="Times New Roman"/>
        </w:rPr>
        <w:t xml:space="preserve">dan </w:t>
      </w:r>
      <w:r w:rsidR="000F2D46" w:rsidRPr="00C862D7">
        <w:rPr>
          <w:rFonts w:cs="Times New Roman"/>
          <w:i/>
          <w:iCs/>
        </w:rPr>
        <w:t xml:space="preserve">validation loss </w:t>
      </w:r>
      <w:r w:rsidR="000F2D46" w:rsidRPr="00C862D7">
        <w:rPr>
          <w:rFonts w:cs="Times New Roman"/>
        </w:rPr>
        <w:t xml:space="preserve">sehingga model memiliki masalah </w:t>
      </w:r>
      <w:r w:rsidR="000F2D46" w:rsidRPr="00C862D7">
        <w:rPr>
          <w:rFonts w:cs="Times New Roman"/>
          <w:i/>
          <w:iCs/>
        </w:rPr>
        <w:t>overfitting</w:t>
      </w:r>
      <w:r w:rsidR="00163E00" w:rsidRPr="00C862D7">
        <w:rPr>
          <w:rFonts w:cs="Times New Roman"/>
          <w:i/>
          <w:iCs/>
        </w:rPr>
        <w:t xml:space="preserve"> </w:t>
      </w:r>
      <w:r w:rsidR="00163E00" w:rsidRPr="00C862D7">
        <w:rPr>
          <w:rFonts w:cs="Times New Roman"/>
        </w:rPr>
        <w:t xml:space="preserve">seperti yang terlihat pada </w:t>
      </w:r>
      <w:r w:rsidR="00163E00" w:rsidRPr="00C862D7">
        <w:rPr>
          <w:rFonts w:cs="Times New Roman"/>
          <w:i/>
          <w:iCs/>
        </w:rPr>
        <w:t xml:space="preserve">graph loss </w:t>
      </w:r>
      <w:r w:rsidR="00163E00" w:rsidRPr="00C862D7">
        <w:rPr>
          <w:rFonts w:cs="Times New Roman"/>
        </w:rPr>
        <w:t>gambar 4.13, gambar 4.14, dan gambar 4.15.</w:t>
      </w:r>
      <w:r w:rsidR="004F1B50" w:rsidRPr="00C862D7">
        <w:rPr>
          <w:rFonts w:cs="Times New Roman"/>
        </w:rPr>
        <w:t xml:space="preserve"> Menurut </w:t>
      </w:r>
      <w:r w:rsidR="004F1B50" w:rsidRPr="00C862D7">
        <w:rPr>
          <w:rFonts w:cs="Times New Roman"/>
        </w:rPr>
        <w:fldChar w:fldCharType="begin" w:fldLock="1"/>
      </w:r>
      <w:r w:rsidR="00184B2D" w:rsidRPr="00C862D7">
        <w:rPr>
          <w:rFonts w:cs="Times New Roman"/>
        </w:rPr>
        <w:instrText>ADDIN CSL_CITATION {"citationItems":[{"id":"ITEM-1","itemData":{"URL":"https://idanovinda.medium.com/mengapa-diperlukan-regularisasi-pada-model-neural-network-d622ed98f9a8","accessed":{"date-parts":[["2023","6","13"]]},"author":[{"dropping-particle":"","family":"Ida Novindasari","given":"","non-dropping-particle":"","parse-names":false,"suffix":""}],"id":"ITEM-1","issued":{"date-parts":[["2020","10","12"]]},"title":"Mengapa Diperlukan Regularisasi pada Model Neural Network? | by Ida Novindasari | Medium","type":"webpage"},"uris":["http://www.mendeley.com/documents/?uuid=0c10cfe1-4c0b-3aed-ac1e-40618316b2bd"]}],"mendeley":{"formattedCitation":"(Ida Novindasari, 2020)","manualFormatting":"(Novindasari, 2020)","plainTextFormattedCitation":"(Ida Novindasari, 2020)","previouslyFormattedCitation":"(Ida Novindasari, 2020)"},"properties":{"noteIndex":0},"schema":"https://github.com/citation-style-language/schema/raw/master/csl-citation.json"}</w:instrText>
      </w:r>
      <w:r w:rsidR="004F1B50" w:rsidRPr="00C862D7">
        <w:rPr>
          <w:rFonts w:cs="Times New Roman"/>
        </w:rPr>
        <w:fldChar w:fldCharType="separate"/>
      </w:r>
      <w:r w:rsidR="00EC12DB" w:rsidRPr="00C862D7">
        <w:rPr>
          <w:rFonts w:cs="Times New Roman"/>
          <w:noProof/>
        </w:rPr>
        <w:t>(Novindasari, 2020)</w:t>
      </w:r>
      <w:r w:rsidR="004F1B50" w:rsidRPr="00C862D7">
        <w:rPr>
          <w:rFonts w:cs="Times New Roman"/>
        </w:rPr>
        <w:fldChar w:fldCharType="end"/>
      </w:r>
      <w:r w:rsidR="004F1B50" w:rsidRPr="00C862D7">
        <w:rPr>
          <w:rFonts w:cs="Times New Roman"/>
        </w:rPr>
        <w:t xml:space="preserve">  “</w:t>
      </w:r>
      <w:r w:rsidR="004F1B50" w:rsidRPr="00C862D7">
        <w:rPr>
          <w:rFonts w:cs="Times New Roman"/>
          <w:i/>
          <w:iCs/>
        </w:rPr>
        <w:t>Model</w:t>
      </w:r>
      <w:r w:rsidR="004F1B50" w:rsidRPr="00C862D7">
        <w:rPr>
          <w:rFonts w:cs="Times New Roman"/>
        </w:rPr>
        <w:t xml:space="preserve"> yang memiliki </w:t>
      </w:r>
      <w:r w:rsidR="004F1B50" w:rsidRPr="00C862D7">
        <w:rPr>
          <w:rFonts w:cs="Times New Roman"/>
          <w:i/>
          <w:iCs/>
        </w:rPr>
        <w:t>error</w:t>
      </w:r>
      <w:r w:rsidR="004F1B50" w:rsidRPr="00C862D7">
        <w:rPr>
          <w:rFonts w:cs="Times New Roman"/>
        </w:rPr>
        <w:t xml:space="preserve"> rendah pada </w:t>
      </w:r>
      <w:r w:rsidR="004F1B50" w:rsidRPr="00C862D7">
        <w:rPr>
          <w:rFonts w:cs="Times New Roman"/>
          <w:i/>
          <w:iCs/>
        </w:rPr>
        <w:t>training</w:t>
      </w:r>
      <w:r w:rsidR="004F1B50" w:rsidRPr="00C862D7">
        <w:rPr>
          <w:rFonts w:cs="Times New Roman"/>
        </w:rPr>
        <w:t xml:space="preserve"> </w:t>
      </w:r>
      <w:r w:rsidR="004F1B50" w:rsidRPr="00C862D7">
        <w:rPr>
          <w:rFonts w:cs="Times New Roman"/>
          <w:i/>
          <w:iCs/>
        </w:rPr>
        <w:t>data</w:t>
      </w:r>
      <w:r w:rsidR="004F1B50" w:rsidRPr="00C862D7">
        <w:rPr>
          <w:rFonts w:cs="Times New Roman"/>
        </w:rPr>
        <w:t xml:space="preserve"> akan tetapi memiliki </w:t>
      </w:r>
      <w:r w:rsidR="004F1B50" w:rsidRPr="00C862D7">
        <w:rPr>
          <w:rFonts w:cs="Times New Roman"/>
          <w:i/>
          <w:iCs/>
        </w:rPr>
        <w:t>error</w:t>
      </w:r>
      <w:r w:rsidR="004F1B50" w:rsidRPr="00C862D7">
        <w:rPr>
          <w:rFonts w:cs="Times New Roman"/>
        </w:rPr>
        <w:t xml:space="preserve"> yang tinggi pada </w:t>
      </w:r>
      <w:r w:rsidR="004F1B50" w:rsidRPr="00C862D7">
        <w:rPr>
          <w:rFonts w:cs="Times New Roman"/>
          <w:i/>
          <w:iCs/>
        </w:rPr>
        <w:t>test data</w:t>
      </w:r>
      <w:r w:rsidR="004F1B50" w:rsidRPr="00C862D7">
        <w:rPr>
          <w:rFonts w:cs="Times New Roman"/>
        </w:rPr>
        <w:t xml:space="preserve">. Kondisi seperti ini disebut kondisi </w:t>
      </w:r>
      <w:r w:rsidR="004F1B50" w:rsidRPr="00C862D7">
        <w:rPr>
          <w:rFonts w:cs="Times New Roman"/>
          <w:i/>
          <w:iCs/>
        </w:rPr>
        <w:t>overfitting</w:t>
      </w:r>
      <w:r w:rsidR="004F1B50" w:rsidRPr="00C862D7">
        <w:rPr>
          <w:rFonts w:cs="Times New Roman"/>
        </w:rPr>
        <w:t xml:space="preserve">, dimana model kita memiliki </w:t>
      </w:r>
      <w:r w:rsidR="004F1B50" w:rsidRPr="00C862D7">
        <w:rPr>
          <w:rFonts w:cs="Times New Roman"/>
          <w:i/>
          <w:iCs/>
        </w:rPr>
        <w:t>generalization error</w:t>
      </w:r>
      <w:r w:rsidR="004F1B50" w:rsidRPr="00C862D7">
        <w:rPr>
          <w:rFonts w:cs="Times New Roman"/>
        </w:rPr>
        <w:t xml:space="preserve"> yang tinggi.”</w:t>
      </w:r>
    </w:p>
    <w:p w14:paraId="4170DB03" w14:textId="41F6C100" w:rsidR="007B1C95" w:rsidRPr="00C862D7" w:rsidRDefault="007B1C95" w:rsidP="007B1C95">
      <w:pPr>
        <w:pStyle w:val="ListParagraph"/>
        <w:ind w:left="567" w:firstLine="0"/>
        <w:rPr>
          <w:rFonts w:cs="Times New Roman"/>
        </w:rPr>
      </w:pPr>
    </w:p>
    <w:p w14:paraId="089C0E5C" w14:textId="3506FDCB" w:rsidR="00860EBA" w:rsidRPr="00C862D7" w:rsidRDefault="00DB1D52">
      <w:pPr>
        <w:pStyle w:val="ListParagraph"/>
        <w:numPr>
          <w:ilvl w:val="0"/>
          <w:numId w:val="31"/>
        </w:numPr>
        <w:ind w:left="567"/>
        <w:rPr>
          <w:rFonts w:cs="Times New Roman"/>
          <w:i/>
          <w:iCs/>
        </w:rPr>
      </w:pPr>
      <w:r w:rsidRPr="00C862D7">
        <w:rPr>
          <w:rFonts w:cs="Times New Roman"/>
          <w:i/>
          <w:iCs/>
        </w:rPr>
        <w:t>Kernel regulariz</w:t>
      </w:r>
      <w:r w:rsidR="005E6193" w:rsidRPr="00C862D7">
        <w:rPr>
          <w:rFonts w:cs="Times New Roman"/>
          <w:i/>
          <w:iCs/>
        </w:rPr>
        <w:t>er</w:t>
      </w:r>
      <w:r w:rsidR="00460878" w:rsidRPr="00C862D7">
        <w:rPr>
          <w:rFonts w:cs="Times New Roman"/>
          <w:i/>
          <w:iCs/>
        </w:rPr>
        <w:t>s</w:t>
      </w:r>
    </w:p>
    <w:p w14:paraId="4C56B71D" w14:textId="72CEC914" w:rsidR="005F5A4B" w:rsidRPr="00C862D7" w:rsidRDefault="008C7713" w:rsidP="00202571">
      <w:pPr>
        <w:pStyle w:val="ListParagraph"/>
        <w:ind w:left="567"/>
        <w:rPr>
          <w:rFonts w:cs="Times New Roman"/>
        </w:rPr>
      </w:pPr>
      <w:r w:rsidRPr="00C862D7">
        <w:rPr>
          <w:rFonts w:cs="Times New Roman"/>
        </w:rPr>
        <w:t xml:space="preserve">Regularisasi adalah teknik yang digunakan untuk melakukan modifikasi pada </w:t>
      </w:r>
      <w:r w:rsidRPr="00C862D7">
        <w:rPr>
          <w:rFonts w:cs="Times New Roman"/>
          <w:i/>
          <w:iCs/>
        </w:rPr>
        <w:t>model neural network</w:t>
      </w:r>
      <w:r w:rsidRPr="00C862D7">
        <w:rPr>
          <w:rFonts w:cs="Times New Roman"/>
        </w:rPr>
        <w:t xml:space="preserve"> yang bertujuan untuk mengurangi </w:t>
      </w:r>
      <w:r w:rsidRPr="00C862D7">
        <w:rPr>
          <w:rFonts w:cs="Times New Roman"/>
          <w:i/>
          <w:iCs/>
        </w:rPr>
        <w:t>generalization error</w:t>
      </w:r>
      <w:r w:rsidRPr="00C862D7">
        <w:rPr>
          <w:rFonts w:cs="Times New Roman"/>
        </w:rPr>
        <w:t xml:space="preserve">, bukan mengurangi </w:t>
      </w:r>
      <w:r w:rsidRPr="00C862D7">
        <w:rPr>
          <w:rFonts w:cs="Times New Roman"/>
          <w:i/>
          <w:iCs/>
        </w:rPr>
        <w:t>training error</w:t>
      </w:r>
      <w:r w:rsidRPr="00C862D7">
        <w:rPr>
          <w:rFonts w:cs="Times New Roman"/>
        </w:rPr>
        <w:t xml:space="preserve"> seperti peran </w:t>
      </w:r>
      <w:r w:rsidRPr="00C862D7">
        <w:rPr>
          <w:rFonts w:cs="Times New Roman"/>
          <w:i/>
          <w:iCs/>
        </w:rPr>
        <w:t xml:space="preserve">loss function. </w:t>
      </w:r>
      <w:r w:rsidR="00E35D51" w:rsidRPr="00C862D7">
        <w:rPr>
          <w:rFonts w:cs="Times New Roman"/>
          <w:i/>
          <w:iCs/>
        </w:rPr>
        <w:fldChar w:fldCharType="begin" w:fldLock="1"/>
      </w:r>
      <w:r w:rsidR="00184B2D" w:rsidRPr="00C862D7">
        <w:rPr>
          <w:rFonts w:cs="Times New Roman"/>
          <w:i/>
          <w:iCs/>
        </w:rPr>
        <w:instrText>ADDIN CSL_CITATION {"citationItems":[{"id":"ITEM-1","itemData":{"URL":"https://idanovinda.medium.com/mengapa-diperlukan-regularisasi-pada-model-neural-network-d622ed98f9a8","accessed":{"date-parts":[["2023","6","13"]]},"author":[{"dropping-particle":"","family":"Ida Novindasari","given":"","non-dropping-particle":"","parse-names":false,"suffix":""}],"id":"ITEM-1","issued":{"date-parts":[["2020","10","12"]]},"title":"Mengapa Diperlukan Regularisasi pada Model Neural Network? | by Ida Novindasari | Medium","type":"webpage"},"uris":["http://www.mendeley.com/documents/?uuid=0c10cfe1-4c0b-3aed-ac1e-40618316b2bd"]}],"mendeley":{"formattedCitation":"(Ida Novindasari, 2020)","manualFormatting":"(Novindasari, 2020)","plainTextFormattedCitation":"(Ida Novindasari, 2020)","previouslyFormattedCitation":"(Ida Novindasari, 2020)"},"properties":{"noteIndex":0},"schema":"https://github.com/citation-style-language/schema/raw/master/csl-citation.json"}</w:instrText>
      </w:r>
      <w:r w:rsidR="00E35D51" w:rsidRPr="00C862D7">
        <w:rPr>
          <w:rFonts w:cs="Times New Roman"/>
          <w:i/>
          <w:iCs/>
        </w:rPr>
        <w:fldChar w:fldCharType="separate"/>
      </w:r>
      <w:r w:rsidR="00EC12DB" w:rsidRPr="00C862D7">
        <w:rPr>
          <w:rFonts w:cs="Times New Roman"/>
          <w:iCs/>
          <w:noProof/>
        </w:rPr>
        <w:t>(Novindasari, 2020)</w:t>
      </w:r>
      <w:r w:rsidR="00E35D51" w:rsidRPr="00C862D7">
        <w:rPr>
          <w:rFonts w:cs="Times New Roman"/>
          <w:i/>
          <w:iCs/>
        </w:rPr>
        <w:fldChar w:fldCharType="end"/>
      </w:r>
      <w:r w:rsidR="009B3B3F" w:rsidRPr="00C862D7">
        <w:rPr>
          <w:rFonts w:cs="Times New Roman"/>
          <w:i/>
          <w:iCs/>
        </w:rPr>
        <w:t xml:space="preserve">. </w:t>
      </w:r>
      <w:r w:rsidR="00732329" w:rsidRPr="00C862D7">
        <w:rPr>
          <w:rFonts w:cs="Times New Roman"/>
        </w:rPr>
        <w:t xml:space="preserve">Ada dua jenis </w:t>
      </w:r>
      <w:r w:rsidR="00732329" w:rsidRPr="00C862D7">
        <w:rPr>
          <w:rFonts w:cs="Times New Roman"/>
          <w:i/>
          <w:iCs/>
        </w:rPr>
        <w:t>kernel regularizer</w:t>
      </w:r>
      <w:r w:rsidR="00460878" w:rsidRPr="00C862D7">
        <w:rPr>
          <w:rFonts w:cs="Times New Roman"/>
          <w:i/>
          <w:iCs/>
        </w:rPr>
        <w:t>s</w:t>
      </w:r>
      <w:r w:rsidR="00C70A15" w:rsidRPr="00C862D7">
        <w:rPr>
          <w:rFonts w:cs="Times New Roman"/>
          <w:i/>
          <w:iCs/>
        </w:rPr>
        <w:t xml:space="preserve"> </w:t>
      </w:r>
      <w:r w:rsidR="00FB6E85" w:rsidRPr="00C862D7">
        <w:rPr>
          <w:rFonts w:cs="Times New Roman"/>
        </w:rPr>
        <w:t>yaitu, regularisasi L1 yang mempertimbangkan bobot</w:t>
      </w:r>
      <w:r w:rsidR="00FB6E85" w:rsidRPr="00C862D7">
        <w:rPr>
          <w:rFonts w:cs="Times New Roman"/>
          <w:i/>
          <w:iCs/>
        </w:rPr>
        <w:t xml:space="preserve"> </w:t>
      </w:r>
      <w:r w:rsidR="00FB6E85" w:rsidRPr="00C862D7">
        <w:rPr>
          <w:rFonts w:cs="Times New Roman"/>
        </w:rPr>
        <w:t>(</w:t>
      </w:r>
      <w:r w:rsidR="00FB6E85" w:rsidRPr="00C862D7">
        <w:rPr>
          <w:rFonts w:cs="Times New Roman"/>
          <w:i/>
          <w:iCs/>
        </w:rPr>
        <w:t>weight</w:t>
      </w:r>
      <w:r w:rsidR="00FB6E85" w:rsidRPr="00C862D7">
        <w:rPr>
          <w:rFonts w:cs="Times New Roman"/>
        </w:rPr>
        <w:t xml:space="preserve">) </w:t>
      </w:r>
      <w:r w:rsidR="00FB6E85" w:rsidRPr="00C862D7">
        <w:rPr>
          <w:rFonts w:cs="Times New Roman"/>
          <w:i/>
          <w:iCs/>
        </w:rPr>
        <w:t>layer</w:t>
      </w:r>
      <w:r w:rsidR="00FB6E85" w:rsidRPr="00C862D7">
        <w:rPr>
          <w:rFonts w:cs="Times New Roman"/>
        </w:rPr>
        <w:t xml:space="preserve"> apa adanya sedangkan regularisasi L2 mempertimbangkan kuadrat bobot (</w:t>
      </w:r>
      <w:r w:rsidR="00FB6E85" w:rsidRPr="00C862D7">
        <w:rPr>
          <w:rFonts w:cs="Times New Roman"/>
          <w:i/>
          <w:iCs/>
        </w:rPr>
        <w:t>weight)</w:t>
      </w:r>
      <w:r w:rsidR="00FB6E85" w:rsidRPr="00C862D7">
        <w:rPr>
          <w:rFonts w:cs="Times New Roman"/>
        </w:rPr>
        <w:t>.</w:t>
      </w:r>
      <w:r w:rsidR="009B3B3F" w:rsidRPr="00C862D7">
        <w:rPr>
          <w:rFonts w:cs="Times New Roman"/>
        </w:rPr>
        <w:t xml:space="preserve"> </w:t>
      </w:r>
      <w:r w:rsidR="009B3B3F" w:rsidRPr="00C862D7">
        <w:rPr>
          <w:rFonts w:cs="Times New Roman"/>
        </w:rPr>
        <w:fldChar w:fldCharType="begin" w:fldLock="1"/>
      </w:r>
      <w:r w:rsidR="00184B2D" w:rsidRPr="00C862D7">
        <w:rPr>
          <w:rFonts w:cs="Times New Roman"/>
        </w:rPr>
        <w:instrText>ADDIN CSL_CITATION {"citationItems":[{"id":"ITEM-1","itemData":{"URL":"https://analyticsindiamag.com/kernel-regularizers-with-neural-networks/","accessed":{"date-parts":[["2023","6","15"]]},"author":[{"dropping-particle":"","family":"Darshan M","given":"","non-dropping-particle":"","parse-names":false,"suffix":""}],"id":"ITEM-1","issued":{"date-parts":[["2022","6","25"]]},"title":"How do Kernel Regularizers work with neural networks?","type":"webpage"},"uris":["http://www.mendeley.com/documents/?uuid=17ef84b0-2d3c-3796-b7af-6fa01b043865"]}],"mendeley":{"formattedCitation":"(Darshan M, 2022)","manualFormatting":"(Darshan, 2022)","plainTextFormattedCitation":"(Darshan M, 2022)","previouslyFormattedCitation":"(Darshan M, 2022)"},"properties":{"noteIndex":0},"schema":"https://github.com/citation-style-language/schema/raw/master/csl-citation.json"}</w:instrText>
      </w:r>
      <w:r w:rsidR="009B3B3F" w:rsidRPr="00C862D7">
        <w:rPr>
          <w:rFonts w:cs="Times New Roman"/>
        </w:rPr>
        <w:fldChar w:fldCharType="separate"/>
      </w:r>
      <w:r w:rsidR="00EC12DB" w:rsidRPr="00C862D7">
        <w:rPr>
          <w:rFonts w:cs="Times New Roman"/>
          <w:noProof/>
        </w:rPr>
        <w:t>(Darshan, 2022)</w:t>
      </w:r>
      <w:r w:rsidR="009B3B3F" w:rsidRPr="00C862D7">
        <w:rPr>
          <w:rFonts w:cs="Times New Roman"/>
        </w:rPr>
        <w:fldChar w:fldCharType="end"/>
      </w:r>
      <w:r w:rsidR="009B3B3F" w:rsidRPr="00C862D7">
        <w:rPr>
          <w:rFonts w:cs="Times New Roman"/>
        </w:rPr>
        <w:t>.</w:t>
      </w:r>
      <w:r w:rsidR="00202571" w:rsidRPr="00C862D7">
        <w:rPr>
          <w:rFonts w:cs="Times New Roman"/>
        </w:rPr>
        <w:t xml:space="preserve"> </w:t>
      </w:r>
      <w:r w:rsidR="005F5A4B" w:rsidRPr="00C862D7">
        <w:rPr>
          <w:rFonts w:cs="Times New Roman"/>
        </w:rPr>
        <w:t xml:space="preserve">Pada penelitian ini menggunakan </w:t>
      </w:r>
      <w:r w:rsidR="005F5A4B" w:rsidRPr="00C862D7">
        <w:rPr>
          <w:rFonts w:cs="Times New Roman"/>
          <w:i/>
          <w:iCs/>
        </w:rPr>
        <w:t>kernel regularizer</w:t>
      </w:r>
      <w:r w:rsidR="00460878" w:rsidRPr="00C862D7">
        <w:rPr>
          <w:rFonts w:cs="Times New Roman"/>
          <w:i/>
          <w:iCs/>
        </w:rPr>
        <w:t>s</w:t>
      </w:r>
      <w:r w:rsidR="005F5A4B" w:rsidRPr="00C862D7">
        <w:rPr>
          <w:rFonts w:cs="Times New Roman"/>
        </w:rPr>
        <w:t xml:space="preserve"> L2 sebesar 0.01</w:t>
      </w:r>
      <w:r w:rsidR="009A62CF" w:rsidRPr="00C862D7">
        <w:rPr>
          <w:rFonts w:cs="Times New Roman"/>
        </w:rPr>
        <w:t xml:space="preserve">, </w:t>
      </w:r>
      <w:r w:rsidR="00AD39E4" w:rsidRPr="00C862D7">
        <w:rPr>
          <w:rFonts w:cs="Times New Roman"/>
          <w:i/>
          <w:iCs/>
        </w:rPr>
        <w:t xml:space="preserve">dropout </w:t>
      </w:r>
      <w:r w:rsidR="00AD39E4" w:rsidRPr="00C862D7">
        <w:rPr>
          <w:rFonts w:cs="Times New Roman"/>
        </w:rPr>
        <w:t>sebesar 0.1 – 0.2</w:t>
      </w:r>
      <w:r w:rsidR="009A62CF" w:rsidRPr="00C862D7">
        <w:rPr>
          <w:rFonts w:cs="Times New Roman"/>
        </w:rPr>
        <w:t xml:space="preserve">, dan </w:t>
      </w:r>
      <w:r w:rsidR="009A62CF" w:rsidRPr="00C862D7">
        <w:rPr>
          <w:rFonts w:cs="Times New Roman"/>
          <w:i/>
          <w:iCs/>
        </w:rPr>
        <w:t xml:space="preserve">epoch </w:t>
      </w:r>
      <w:r w:rsidR="009A62CF" w:rsidRPr="00C862D7">
        <w:rPr>
          <w:rFonts w:cs="Times New Roman"/>
        </w:rPr>
        <w:t>sebesar 30.</w:t>
      </w:r>
    </w:p>
    <w:p w14:paraId="06C66969" w14:textId="77777777" w:rsidR="00D24D04" w:rsidRPr="00C862D7" w:rsidRDefault="00D24D04" w:rsidP="00740A22">
      <w:pPr>
        <w:pStyle w:val="ListParagraph"/>
        <w:keepNext/>
        <w:spacing w:after="0"/>
        <w:ind w:left="567" w:firstLine="0"/>
        <w:jc w:val="center"/>
        <w:rPr>
          <w:rFonts w:cs="Times New Roman"/>
        </w:rPr>
      </w:pPr>
      <w:r w:rsidRPr="00C862D7">
        <w:rPr>
          <w:rFonts w:cs="Times New Roman"/>
          <w:noProof/>
        </w:rPr>
        <w:lastRenderedPageBreak/>
        <w:drawing>
          <wp:inline distT="0" distB="0" distL="0" distR="0" wp14:anchorId="7AA9FEEC" wp14:editId="65245057">
            <wp:extent cx="4115374" cy="1295581"/>
            <wp:effectExtent l="19050" t="1905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5374" cy="1295581"/>
                    </a:xfrm>
                    <a:prstGeom prst="rect">
                      <a:avLst/>
                    </a:prstGeom>
                    <a:ln>
                      <a:solidFill>
                        <a:schemeClr val="tx1"/>
                      </a:solidFill>
                    </a:ln>
                  </pic:spPr>
                </pic:pic>
              </a:graphicData>
            </a:graphic>
          </wp:inline>
        </w:drawing>
      </w:r>
    </w:p>
    <w:p w14:paraId="5788B866" w14:textId="7BA404F2" w:rsidR="00202571" w:rsidRPr="00C862D7" w:rsidRDefault="00D24D04" w:rsidP="00D24D04">
      <w:pPr>
        <w:pStyle w:val="Caption"/>
        <w:ind w:left="567"/>
        <w:jc w:val="center"/>
        <w:rPr>
          <w:rFonts w:cs="Times New Roman"/>
        </w:rPr>
      </w:pPr>
      <w:bookmarkStart w:id="141" w:name="_Toc138962599"/>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16</w:t>
      </w:r>
      <w:r w:rsidR="004F5A02" w:rsidRPr="00C862D7">
        <w:rPr>
          <w:rFonts w:cs="Times New Roman"/>
          <w:noProof/>
        </w:rPr>
        <w:fldChar w:fldCharType="end"/>
      </w:r>
      <w:r w:rsidRPr="00C862D7">
        <w:rPr>
          <w:rFonts w:cs="Times New Roman"/>
        </w:rPr>
        <w:t xml:space="preserve"> </w:t>
      </w:r>
      <w:r w:rsidRPr="00C862D7">
        <w:rPr>
          <w:rFonts w:cs="Times New Roman"/>
          <w:i/>
          <w:iCs w:val="0"/>
        </w:rPr>
        <w:t>Source code kernel regularizer</w:t>
      </w:r>
      <w:r w:rsidR="00460878" w:rsidRPr="00C862D7">
        <w:rPr>
          <w:rFonts w:cs="Times New Roman"/>
          <w:i/>
          <w:iCs w:val="0"/>
        </w:rPr>
        <w:t>s</w:t>
      </w:r>
      <w:bookmarkEnd w:id="141"/>
    </w:p>
    <w:p w14:paraId="0C94E035" w14:textId="2CBF681F" w:rsidR="00D24D04" w:rsidRPr="00C862D7" w:rsidRDefault="005F5A4B" w:rsidP="00634FC1">
      <w:pPr>
        <w:pStyle w:val="ListParagraph"/>
        <w:keepNext/>
        <w:spacing w:after="0"/>
        <w:ind w:left="567" w:firstLine="0"/>
        <w:jc w:val="left"/>
        <w:rPr>
          <w:rFonts w:cs="Times New Roman"/>
        </w:rPr>
      </w:pPr>
      <w:r w:rsidRPr="00C862D7">
        <w:rPr>
          <w:rFonts w:cs="Times New Roman"/>
          <w:noProof/>
        </w:rPr>
        <w:drawing>
          <wp:inline distT="0" distB="0" distL="0" distR="0" wp14:anchorId="44CE96D0" wp14:editId="3D2B1982">
            <wp:extent cx="2332088" cy="1620000"/>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32088" cy="1620000"/>
                    </a:xfrm>
                    <a:prstGeom prst="rect">
                      <a:avLst/>
                    </a:prstGeom>
                    <a:ln>
                      <a:solidFill>
                        <a:schemeClr val="tx1"/>
                      </a:solidFill>
                    </a:ln>
                  </pic:spPr>
                </pic:pic>
              </a:graphicData>
            </a:graphic>
          </wp:inline>
        </w:drawing>
      </w:r>
      <w:r w:rsidR="00770AAC" w:rsidRPr="00C862D7">
        <w:rPr>
          <w:rFonts w:cs="Times New Roman"/>
          <w:noProof/>
        </w:rPr>
        <w:drawing>
          <wp:inline distT="0" distB="0" distL="0" distR="0" wp14:anchorId="460A28D4" wp14:editId="397E6C64">
            <wp:extent cx="2276099" cy="162000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867"/>
                    <a:stretch/>
                  </pic:blipFill>
                  <pic:spPr bwMode="auto">
                    <a:xfrm>
                      <a:off x="0" y="0"/>
                      <a:ext cx="2276099" cy="16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FB19EB" w14:textId="628A6BCD" w:rsidR="009A62CF" w:rsidRPr="00634FC1" w:rsidRDefault="00D24D04" w:rsidP="00634FC1">
      <w:pPr>
        <w:pStyle w:val="Caption"/>
        <w:jc w:val="center"/>
        <w:rPr>
          <w:rFonts w:cs="Times New Roman"/>
        </w:rPr>
      </w:pPr>
      <w:bookmarkStart w:id="142" w:name="_Toc138962600"/>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17</w:t>
      </w:r>
      <w:r w:rsidR="004F5A02" w:rsidRPr="00C862D7">
        <w:rPr>
          <w:rFonts w:cs="Times New Roman"/>
          <w:noProof/>
        </w:rPr>
        <w:fldChar w:fldCharType="end"/>
      </w:r>
      <w:r w:rsidRPr="00C862D7">
        <w:rPr>
          <w:rFonts w:cs="Times New Roman"/>
        </w:rPr>
        <w:t xml:space="preserve"> </w:t>
      </w:r>
      <w:r w:rsidRPr="00C862D7">
        <w:rPr>
          <w:rFonts w:cs="Times New Roman"/>
          <w:i/>
          <w:iCs w:val="0"/>
        </w:rPr>
        <w:t>Graph loss kernel regularizer</w:t>
      </w:r>
      <w:r w:rsidR="00460878" w:rsidRPr="00C862D7">
        <w:rPr>
          <w:rFonts w:cs="Times New Roman"/>
          <w:i/>
          <w:iCs w:val="0"/>
        </w:rPr>
        <w:t>s</w:t>
      </w:r>
      <w:r w:rsidR="006E6FA6" w:rsidRPr="00C862D7">
        <w:rPr>
          <w:rFonts w:cs="Times New Roman"/>
          <w:i/>
          <w:iCs w:val="0"/>
        </w:rPr>
        <w:t xml:space="preserve">, dropout </w:t>
      </w:r>
      <w:r w:rsidR="006E6FA6" w:rsidRPr="00C862D7">
        <w:rPr>
          <w:rFonts w:cs="Times New Roman"/>
        </w:rPr>
        <w:t>0.1</w:t>
      </w:r>
      <w:r w:rsidR="00770AAC" w:rsidRPr="00C862D7">
        <w:rPr>
          <w:rFonts w:cs="Times New Roman"/>
          <w:i/>
          <w:iCs w:val="0"/>
        </w:rPr>
        <w:t xml:space="preserve"> </w:t>
      </w:r>
      <w:r w:rsidR="00770AAC" w:rsidRPr="00C862D7">
        <w:rPr>
          <w:rFonts w:cs="Times New Roman"/>
        </w:rPr>
        <w:t>dan 0.2</w:t>
      </w:r>
      <w:bookmarkEnd w:id="142"/>
    </w:p>
    <w:p w14:paraId="3AFB01D6" w14:textId="77777777" w:rsidR="009A62CF" w:rsidRPr="00C862D7" w:rsidRDefault="009A62CF" w:rsidP="002A5365">
      <w:pPr>
        <w:pStyle w:val="ListParagraph"/>
        <w:ind w:left="567" w:firstLine="0"/>
        <w:rPr>
          <w:rFonts w:cs="Times New Roman"/>
        </w:rPr>
      </w:pPr>
    </w:p>
    <w:p w14:paraId="214C0CE5" w14:textId="77777777" w:rsidR="009A62CF" w:rsidRPr="00C862D7" w:rsidRDefault="009A62CF" w:rsidP="007423A3">
      <w:pPr>
        <w:pStyle w:val="ListParagraph"/>
        <w:keepNext/>
        <w:spacing w:after="0"/>
        <w:ind w:left="567" w:firstLine="0"/>
        <w:jc w:val="center"/>
        <w:rPr>
          <w:rFonts w:cs="Times New Roman"/>
        </w:rPr>
      </w:pPr>
      <w:r w:rsidRPr="00C862D7">
        <w:rPr>
          <w:rFonts w:cs="Times New Roman"/>
          <w:noProof/>
        </w:rPr>
        <w:drawing>
          <wp:inline distT="0" distB="0" distL="0" distR="0" wp14:anchorId="7E3E987A" wp14:editId="4210FBD7">
            <wp:extent cx="3953427" cy="847843"/>
            <wp:effectExtent l="19050" t="1905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53427" cy="847843"/>
                    </a:xfrm>
                    <a:prstGeom prst="rect">
                      <a:avLst/>
                    </a:prstGeom>
                    <a:ln>
                      <a:solidFill>
                        <a:schemeClr val="tx1"/>
                      </a:solidFill>
                    </a:ln>
                  </pic:spPr>
                </pic:pic>
              </a:graphicData>
            </a:graphic>
          </wp:inline>
        </w:drawing>
      </w:r>
    </w:p>
    <w:p w14:paraId="71769D06" w14:textId="11501BAF" w:rsidR="009A62CF" w:rsidRPr="00C862D7" w:rsidRDefault="009A62CF" w:rsidP="009A62CF">
      <w:pPr>
        <w:pStyle w:val="Caption"/>
        <w:ind w:left="567"/>
        <w:jc w:val="center"/>
        <w:rPr>
          <w:rFonts w:cs="Times New Roman"/>
        </w:rPr>
      </w:pPr>
      <w:bookmarkStart w:id="143" w:name="_Toc138962601"/>
      <w:r w:rsidRPr="00C862D7">
        <w:rPr>
          <w:rFonts w:cs="Times New Roman"/>
        </w:rPr>
        <w:t>Gambar 4.</w:t>
      </w:r>
      <w:r w:rsidR="001A60AA" w:rsidRPr="00C862D7">
        <w:rPr>
          <w:rFonts w:cs="Times New Roman"/>
        </w:rPr>
        <w:fldChar w:fldCharType="begin"/>
      </w:r>
      <w:r w:rsidR="001A60AA" w:rsidRPr="00C862D7">
        <w:rPr>
          <w:rFonts w:cs="Times New Roman"/>
        </w:rPr>
        <w:instrText xml:space="preserve"> SEQ Gambar_4. \* ARABIC </w:instrText>
      </w:r>
      <w:r w:rsidR="001A60AA" w:rsidRPr="00C862D7">
        <w:rPr>
          <w:rFonts w:cs="Times New Roman"/>
        </w:rPr>
        <w:fldChar w:fldCharType="separate"/>
      </w:r>
      <w:r w:rsidR="003C58D5">
        <w:rPr>
          <w:rFonts w:cs="Times New Roman"/>
          <w:noProof/>
        </w:rPr>
        <w:t>18</w:t>
      </w:r>
      <w:r w:rsidR="001A60AA" w:rsidRPr="00C862D7">
        <w:rPr>
          <w:rFonts w:cs="Times New Roman"/>
          <w:noProof/>
        </w:rPr>
        <w:fldChar w:fldCharType="end"/>
      </w:r>
      <w:r w:rsidRPr="00C862D7">
        <w:rPr>
          <w:rFonts w:cs="Times New Roman"/>
        </w:rPr>
        <w:t xml:space="preserve"> </w:t>
      </w:r>
      <w:r w:rsidRPr="00C862D7">
        <w:rPr>
          <w:rFonts w:cs="Times New Roman"/>
          <w:i/>
          <w:iCs w:val="0"/>
        </w:rPr>
        <w:t>Model evaluate kernel regularizer</w:t>
      </w:r>
      <w:r w:rsidR="00460878" w:rsidRPr="00C862D7">
        <w:rPr>
          <w:rFonts w:cs="Times New Roman"/>
          <w:i/>
          <w:iCs w:val="0"/>
        </w:rPr>
        <w:t>s</w:t>
      </w:r>
      <w:r w:rsidRPr="00C862D7">
        <w:rPr>
          <w:rFonts w:cs="Times New Roman"/>
          <w:i/>
          <w:iCs w:val="0"/>
        </w:rPr>
        <w:t>, 0.1 dropout</w:t>
      </w:r>
      <w:bookmarkEnd w:id="143"/>
    </w:p>
    <w:p w14:paraId="664012BB" w14:textId="77777777" w:rsidR="009A62CF" w:rsidRPr="00C862D7" w:rsidRDefault="009A62CF" w:rsidP="007423A3">
      <w:pPr>
        <w:pStyle w:val="ListParagraph"/>
        <w:keepNext/>
        <w:spacing w:after="0"/>
        <w:ind w:left="567" w:firstLine="0"/>
        <w:jc w:val="center"/>
        <w:rPr>
          <w:rFonts w:cs="Times New Roman"/>
        </w:rPr>
      </w:pPr>
      <w:r w:rsidRPr="00C862D7">
        <w:rPr>
          <w:rFonts w:cs="Times New Roman"/>
          <w:noProof/>
        </w:rPr>
        <w:drawing>
          <wp:inline distT="0" distB="0" distL="0" distR="0" wp14:anchorId="08354B4A" wp14:editId="209A33D6">
            <wp:extent cx="3962953" cy="828791"/>
            <wp:effectExtent l="19050" t="1905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62953" cy="828791"/>
                    </a:xfrm>
                    <a:prstGeom prst="rect">
                      <a:avLst/>
                    </a:prstGeom>
                    <a:ln>
                      <a:solidFill>
                        <a:schemeClr val="tx1"/>
                      </a:solidFill>
                    </a:ln>
                  </pic:spPr>
                </pic:pic>
              </a:graphicData>
            </a:graphic>
          </wp:inline>
        </w:drawing>
      </w:r>
    </w:p>
    <w:p w14:paraId="050D17F3" w14:textId="7DD9166A" w:rsidR="009A62CF" w:rsidRPr="00C862D7" w:rsidRDefault="009A62CF" w:rsidP="009A62CF">
      <w:pPr>
        <w:pStyle w:val="Caption"/>
        <w:jc w:val="center"/>
        <w:rPr>
          <w:rFonts w:cs="Times New Roman"/>
        </w:rPr>
      </w:pPr>
      <w:bookmarkStart w:id="144" w:name="_Toc138962602"/>
      <w:r w:rsidRPr="00C862D7">
        <w:rPr>
          <w:rFonts w:cs="Times New Roman"/>
        </w:rPr>
        <w:t>Gambar 4.</w:t>
      </w:r>
      <w:r w:rsidR="001A60AA" w:rsidRPr="00C862D7">
        <w:rPr>
          <w:rFonts w:cs="Times New Roman"/>
        </w:rPr>
        <w:fldChar w:fldCharType="begin"/>
      </w:r>
      <w:r w:rsidR="001A60AA" w:rsidRPr="00C862D7">
        <w:rPr>
          <w:rFonts w:cs="Times New Roman"/>
        </w:rPr>
        <w:instrText xml:space="preserve"> SEQ Gambar_4. \* ARABIC </w:instrText>
      </w:r>
      <w:r w:rsidR="001A60AA" w:rsidRPr="00C862D7">
        <w:rPr>
          <w:rFonts w:cs="Times New Roman"/>
        </w:rPr>
        <w:fldChar w:fldCharType="separate"/>
      </w:r>
      <w:r w:rsidR="003C58D5">
        <w:rPr>
          <w:rFonts w:cs="Times New Roman"/>
          <w:noProof/>
        </w:rPr>
        <w:t>19</w:t>
      </w:r>
      <w:r w:rsidR="001A60AA" w:rsidRPr="00C862D7">
        <w:rPr>
          <w:rFonts w:cs="Times New Roman"/>
          <w:noProof/>
        </w:rPr>
        <w:fldChar w:fldCharType="end"/>
      </w:r>
      <w:r w:rsidRPr="00C862D7">
        <w:rPr>
          <w:rFonts w:cs="Times New Roman"/>
        </w:rPr>
        <w:t xml:space="preserve"> </w:t>
      </w:r>
      <w:r w:rsidRPr="00C862D7">
        <w:rPr>
          <w:rFonts w:cs="Times New Roman"/>
          <w:i/>
          <w:iCs w:val="0"/>
        </w:rPr>
        <w:t>Model evaluate kernel regularizer</w:t>
      </w:r>
      <w:r w:rsidR="00460878" w:rsidRPr="00C862D7">
        <w:rPr>
          <w:rFonts w:cs="Times New Roman"/>
          <w:i/>
          <w:iCs w:val="0"/>
        </w:rPr>
        <w:t>s</w:t>
      </w:r>
      <w:r w:rsidRPr="00C862D7">
        <w:rPr>
          <w:rFonts w:cs="Times New Roman"/>
          <w:i/>
          <w:iCs w:val="0"/>
        </w:rPr>
        <w:t>, 0.2 dropout</w:t>
      </w:r>
      <w:bookmarkEnd w:id="144"/>
    </w:p>
    <w:p w14:paraId="3500A2F8" w14:textId="1F180852" w:rsidR="00740A22" w:rsidRPr="00C862D7" w:rsidRDefault="00D24D04" w:rsidP="007A41AE">
      <w:pPr>
        <w:pStyle w:val="ListParagraph"/>
        <w:ind w:left="567"/>
        <w:rPr>
          <w:rFonts w:cs="Times New Roman"/>
        </w:rPr>
      </w:pPr>
      <w:r w:rsidRPr="00C862D7">
        <w:rPr>
          <w:rFonts w:cs="Times New Roman"/>
        </w:rPr>
        <w:t xml:space="preserve">Dapat dilihat pada gambar 4.17 hasil </w:t>
      </w:r>
      <w:r w:rsidRPr="00C862D7">
        <w:rPr>
          <w:rFonts w:cs="Times New Roman"/>
          <w:i/>
          <w:iCs/>
        </w:rPr>
        <w:t xml:space="preserve">training loss </w:t>
      </w:r>
      <w:r w:rsidRPr="00C862D7">
        <w:rPr>
          <w:rFonts w:cs="Times New Roman"/>
        </w:rPr>
        <w:t xml:space="preserve">dan </w:t>
      </w:r>
      <w:r w:rsidRPr="00C862D7">
        <w:rPr>
          <w:rFonts w:cs="Times New Roman"/>
          <w:i/>
          <w:iCs/>
        </w:rPr>
        <w:t xml:space="preserve">validation loss </w:t>
      </w:r>
      <w:r w:rsidRPr="00C862D7">
        <w:rPr>
          <w:rFonts w:cs="Times New Roman"/>
        </w:rPr>
        <w:t xml:space="preserve">setelah diberi </w:t>
      </w:r>
      <w:r w:rsidRPr="00C862D7">
        <w:rPr>
          <w:rFonts w:cs="Times New Roman"/>
          <w:i/>
          <w:iCs/>
        </w:rPr>
        <w:t>kernel regularizer</w:t>
      </w:r>
      <w:r w:rsidR="00460878" w:rsidRPr="00C862D7">
        <w:rPr>
          <w:rFonts w:cs="Times New Roman"/>
          <w:i/>
          <w:iCs/>
        </w:rPr>
        <w:t>s</w:t>
      </w:r>
      <w:r w:rsidR="007423A3" w:rsidRPr="00C862D7">
        <w:rPr>
          <w:rFonts w:cs="Times New Roman"/>
          <w:i/>
          <w:iCs/>
        </w:rPr>
        <w:t xml:space="preserve"> </w:t>
      </w:r>
      <w:r w:rsidR="007423A3" w:rsidRPr="00C862D7">
        <w:rPr>
          <w:rFonts w:cs="Times New Roman"/>
        </w:rPr>
        <w:t xml:space="preserve">yang menggunakan </w:t>
      </w:r>
      <w:r w:rsidR="007423A3" w:rsidRPr="00C862D7">
        <w:rPr>
          <w:rFonts w:cs="Times New Roman"/>
          <w:i/>
          <w:iCs/>
        </w:rPr>
        <w:t>dropout</w:t>
      </w:r>
      <w:r w:rsidR="007423A3" w:rsidRPr="00C862D7">
        <w:rPr>
          <w:rFonts w:cs="Times New Roman"/>
        </w:rPr>
        <w:t xml:space="preserve"> 0.1 dan 0.2</w:t>
      </w:r>
      <w:r w:rsidRPr="00C862D7">
        <w:rPr>
          <w:rFonts w:cs="Times New Roman"/>
          <w:i/>
          <w:iCs/>
        </w:rPr>
        <w:t xml:space="preserve"> </w:t>
      </w:r>
      <w:r w:rsidRPr="00C862D7">
        <w:rPr>
          <w:rFonts w:cs="Times New Roman"/>
        </w:rPr>
        <w:t xml:space="preserve">berhasil mengurangi jarak nilai </w:t>
      </w:r>
      <w:r w:rsidRPr="00C862D7">
        <w:rPr>
          <w:rFonts w:cs="Times New Roman"/>
          <w:i/>
          <w:iCs/>
        </w:rPr>
        <w:t>loss</w:t>
      </w:r>
      <w:r w:rsidRPr="00C862D7">
        <w:rPr>
          <w:rFonts w:cs="Times New Roman"/>
        </w:rPr>
        <w:t xml:space="preserve"> antara </w:t>
      </w:r>
      <w:r w:rsidRPr="00C862D7">
        <w:rPr>
          <w:rFonts w:cs="Times New Roman"/>
          <w:i/>
          <w:iCs/>
        </w:rPr>
        <w:t xml:space="preserve">training loss </w:t>
      </w:r>
      <w:r w:rsidRPr="00C862D7">
        <w:rPr>
          <w:rFonts w:cs="Times New Roman"/>
        </w:rPr>
        <w:t xml:space="preserve">dan </w:t>
      </w:r>
      <w:r w:rsidRPr="00C862D7">
        <w:rPr>
          <w:rFonts w:cs="Times New Roman"/>
          <w:i/>
          <w:iCs/>
        </w:rPr>
        <w:t>validation loss</w:t>
      </w:r>
      <w:r w:rsidR="007F2D20" w:rsidRPr="00C862D7">
        <w:rPr>
          <w:rFonts w:cs="Times New Roman"/>
          <w:i/>
          <w:iCs/>
        </w:rPr>
        <w:t xml:space="preserve"> </w:t>
      </w:r>
      <w:r w:rsidR="007F2D20" w:rsidRPr="00C862D7">
        <w:rPr>
          <w:rFonts w:cs="Times New Roman"/>
        </w:rPr>
        <w:t>(</w:t>
      </w:r>
      <w:r w:rsidR="007F2D20" w:rsidRPr="00C862D7">
        <w:rPr>
          <w:rFonts w:cs="Times New Roman"/>
          <w:i/>
          <w:iCs/>
        </w:rPr>
        <w:t>overfitting)</w:t>
      </w:r>
      <w:r w:rsidR="00B7528B" w:rsidRPr="00C862D7">
        <w:rPr>
          <w:rFonts w:cs="Times New Roman"/>
        </w:rPr>
        <w:t>.</w:t>
      </w:r>
      <w:r w:rsidR="007F2D20" w:rsidRPr="00C862D7">
        <w:rPr>
          <w:rFonts w:cs="Times New Roman"/>
        </w:rPr>
        <w:t xml:space="preserve"> Kemudian hasil </w:t>
      </w:r>
      <w:r w:rsidR="007F2D20" w:rsidRPr="00C862D7">
        <w:rPr>
          <w:rFonts w:cs="Times New Roman"/>
          <w:i/>
          <w:iCs/>
        </w:rPr>
        <w:t xml:space="preserve">model evaluate </w:t>
      </w:r>
      <w:r w:rsidR="007F2D20" w:rsidRPr="00C862D7">
        <w:rPr>
          <w:rFonts w:cs="Times New Roman"/>
        </w:rPr>
        <w:t xml:space="preserve">menyatakan bahwa </w:t>
      </w:r>
      <w:r w:rsidR="00FB277F" w:rsidRPr="00C862D7">
        <w:rPr>
          <w:rFonts w:cs="Times New Roman"/>
          <w:i/>
          <w:iCs/>
        </w:rPr>
        <w:t xml:space="preserve">model </w:t>
      </w:r>
      <w:r w:rsidR="00FB277F" w:rsidRPr="00C862D7">
        <w:rPr>
          <w:rFonts w:cs="Times New Roman"/>
        </w:rPr>
        <w:t xml:space="preserve">yang menggunakan </w:t>
      </w:r>
      <w:r w:rsidR="00FB277F" w:rsidRPr="00C862D7">
        <w:rPr>
          <w:rFonts w:cs="Times New Roman"/>
          <w:i/>
          <w:iCs/>
        </w:rPr>
        <w:t xml:space="preserve">dropout </w:t>
      </w:r>
      <w:r w:rsidR="00FB277F" w:rsidRPr="00C862D7">
        <w:rPr>
          <w:rFonts w:cs="Times New Roman"/>
        </w:rPr>
        <w:t xml:space="preserve">sebesar 0.2 memiliki hasil yang lebih baik, dengan nilai </w:t>
      </w:r>
      <w:r w:rsidR="00FB277F" w:rsidRPr="00C862D7">
        <w:rPr>
          <w:rFonts w:cs="Times New Roman"/>
          <w:i/>
          <w:iCs/>
        </w:rPr>
        <w:t xml:space="preserve">training accuracy </w:t>
      </w:r>
      <w:r w:rsidR="00FB277F" w:rsidRPr="00C862D7">
        <w:rPr>
          <w:rFonts w:cs="Times New Roman"/>
        </w:rPr>
        <w:t xml:space="preserve">sebesar 98.8%, </w:t>
      </w:r>
      <w:r w:rsidR="00FB277F" w:rsidRPr="00C862D7">
        <w:rPr>
          <w:rFonts w:cs="Times New Roman"/>
          <w:i/>
          <w:iCs/>
        </w:rPr>
        <w:t xml:space="preserve">validation accuracy </w:t>
      </w:r>
      <w:r w:rsidR="00FB277F" w:rsidRPr="00C862D7">
        <w:rPr>
          <w:rFonts w:cs="Times New Roman"/>
        </w:rPr>
        <w:t xml:space="preserve">sebesar 91.6%, </w:t>
      </w:r>
      <w:r w:rsidR="00FB277F" w:rsidRPr="00C862D7">
        <w:rPr>
          <w:rFonts w:cs="Times New Roman"/>
          <w:i/>
          <w:iCs/>
        </w:rPr>
        <w:t xml:space="preserve">training loss </w:t>
      </w:r>
      <w:r w:rsidR="00FB277F" w:rsidRPr="00C862D7">
        <w:rPr>
          <w:rFonts w:cs="Times New Roman"/>
        </w:rPr>
        <w:t xml:space="preserve">sebesar 19.1%, dan </w:t>
      </w:r>
      <w:r w:rsidR="00FB277F" w:rsidRPr="00C862D7">
        <w:rPr>
          <w:rFonts w:cs="Times New Roman"/>
          <w:i/>
          <w:iCs/>
        </w:rPr>
        <w:t xml:space="preserve">validation loss </w:t>
      </w:r>
      <w:r w:rsidR="00FB277F" w:rsidRPr="00C862D7">
        <w:rPr>
          <w:rFonts w:cs="Times New Roman"/>
        </w:rPr>
        <w:t xml:space="preserve">sebesar 38.6%. </w:t>
      </w:r>
    </w:p>
    <w:p w14:paraId="205E1882" w14:textId="0243D69A" w:rsidR="00C0055A" w:rsidRPr="00C862D7" w:rsidRDefault="00C0055A" w:rsidP="00C0055A">
      <w:pPr>
        <w:pStyle w:val="Heading2"/>
        <w:rPr>
          <w:rFonts w:cs="Times New Roman"/>
          <w:i/>
          <w:iCs/>
        </w:rPr>
      </w:pPr>
      <w:bookmarkStart w:id="145" w:name="_Toc138684999"/>
      <w:r w:rsidRPr="00C862D7">
        <w:rPr>
          <w:rFonts w:cs="Times New Roman"/>
        </w:rPr>
        <w:lastRenderedPageBreak/>
        <w:t xml:space="preserve">4.5 </w:t>
      </w:r>
      <w:r w:rsidRPr="00C862D7">
        <w:rPr>
          <w:rFonts w:cs="Times New Roman"/>
          <w:i/>
          <w:iCs/>
        </w:rPr>
        <w:t>Evaluation</w:t>
      </w:r>
      <w:bookmarkEnd w:id="145"/>
    </w:p>
    <w:p w14:paraId="21CC0C87" w14:textId="39236797" w:rsidR="0049564D" w:rsidRPr="00C862D7" w:rsidRDefault="00D245E9" w:rsidP="007A6CFC">
      <w:pPr>
        <w:rPr>
          <w:rFonts w:cs="Times New Roman"/>
          <w:i/>
          <w:iCs/>
        </w:rPr>
      </w:pPr>
      <w:r w:rsidRPr="00C862D7">
        <w:rPr>
          <w:rFonts w:cs="Times New Roman"/>
        </w:rPr>
        <w:t xml:space="preserve">Tahap evaluasi yang dilakukan </w:t>
      </w:r>
      <w:r w:rsidR="00D56400" w:rsidRPr="00C862D7">
        <w:rPr>
          <w:rFonts w:cs="Times New Roman"/>
        </w:rPr>
        <w:t xml:space="preserve">pada penelitian ini </w:t>
      </w:r>
      <w:r w:rsidRPr="00C862D7">
        <w:rPr>
          <w:rFonts w:cs="Times New Roman"/>
        </w:rPr>
        <w:t>adalah</w:t>
      </w:r>
      <w:r w:rsidR="00D56400" w:rsidRPr="00C862D7">
        <w:rPr>
          <w:rFonts w:cs="Times New Roman"/>
        </w:rPr>
        <w:t xml:space="preserve"> dengan</w:t>
      </w:r>
      <w:r w:rsidRPr="00C862D7">
        <w:rPr>
          <w:rFonts w:cs="Times New Roman"/>
        </w:rPr>
        <w:t xml:space="preserve"> melihat grafik dari </w:t>
      </w:r>
      <w:r w:rsidRPr="00C862D7">
        <w:rPr>
          <w:rFonts w:cs="Times New Roman"/>
          <w:i/>
          <w:iCs/>
        </w:rPr>
        <w:t xml:space="preserve">model </w:t>
      </w:r>
      <w:r w:rsidRPr="00C862D7">
        <w:rPr>
          <w:rFonts w:cs="Times New Roman"/>
        </w:rPr>
        <w:t>yang telah dilatih dan melihat hasi</w:t>
      </w:r>
      <w:r w:rsidR="00E91916" w:rsidRPr="00C862D7">
        <w:rPr>
          <w:rFonts w:cs="Times New Roman"/>
        </w:rPr>
        <w:t>l</w:t>
      </w:r>
      <w:r w:rsidRPr="00C862D7">
        <w:rPr>
          <w:rFonts w:cs="Times New Roman"/>
        </w:rPr>
        <w:t xml:space="preserve"> </w:t>
      </w:r>
      <w:r w:rsidRPr="00C862D7">
        <w:rPr>
          <w:rFonts w:cs="Times New Roman"/>
          <w:i/>
          <w:iCs/>
        </w:rPr>
        <w:t>confusion matrix</w:t>
      </w:r>
      <w:r w:rsidR="006353CB" w:rsidRPr="00C862D7">
        <w:rPr>
          <w:rFonts w:cs="Times New Roman"/>
          <w:i/>
          <w:iCs/>
        </w:rPr>
        <w:t>.</w:t>
      </w:r>
    </w:p>
    <w:p w14:paraId="3AD1F5EB" w14:textId="55C06122" w:rsidR="006353CB" w:rsidRPr="00C862D7" w:rsidRDefault="008D0E54">
      <w:pPr>
        <w:pStyle w:val="ListParagraph"/>
        <w:numPr>
          <w:ilvl w:val="7"/>
          <w:numId w:val="32"/>
        </w:numPr>
        <w:ind w:left="567"/>
        <w:rPr>
          <w:rFonts w:cs="Times New Roman"/>
          <w:i/>
          <w:iCs/>
        </w:rPr>
      </w:pPr>
      <w:r w:rsidRPr="00C862D7">
        <w:rPr>
          <w:rFonts w:cs="Times New Roman"/>
        </w:rPr>
        <w:t xml:space="preserve">Hasil </w:t>
      </w:r>
      <w:r w:rsidRPr="00C862D7">
        <w:rPr>
          <w:rFonts w:cs="Times New Roman"/>
          <w:i/>
          <w:iCs/>
        </w:rPr>
        <w:t xml:space="preserve">training </w:t>
      </w:r>
      <w:r w:rsidRPr="00C862D7">
        <w:rPr>
          <w:rFonts w:cs="Times New Roman"/>
        </w:rPr>
        <w:t>buah jambu</w:t>
      </w:r>
    </w:p>
    <w:p w14:paraId="505B2B12" w14:textId="6E6E48A8" w:rsidR="004E23EB" w:rsidRPr="00C862D7" w:rsidRDefault="00E9702D" w:rsidP="00315A98">
      <w:pPr>
        <w:pStyle w:val="ListParagraph"/>
        <w:ind w:left="284"/>
        <w:rPr>
          <w:rFonts w:cs="Times New Roman"/>
        </w:rPr>
      </w:pPr>
      <w:r w:rsidRPr="00C862D7">
        <w:rPr>
          <w:rFonts w:cs="Times New Roman"/>
        </w:rPr>
        <w:t xml:space="preserve">Setelah dilakukan proses </w:t>
      </w:r>
      <w:r w:rsidRPr="00C862D7">
        <w:rPr>
          <w:rFonts w:cs="Times New Roman"/>
          <w:i/>
          <w:iCs/>
        </w:rPr>
        <w:t xml:space="preserve">training </w:t>
      </w:r>
      <w:r w:rsidRPr="00C862D7">
        <w:rPr>
          <w:rFonts w:cs="Times New Roman"/>
        </w:rPr>
        <w:t xml:space="preserve">berikut ini adalah hasil dari </w:t>
      </w:r>
      <w:r w:rsidRPr="00C862D7">
        <w:rPr>
          <w:rFonts w:cs="Times New Roman"/>
          <w:i/>
          <w:iCs/>
        </w:rPr>
        <w:t xml:space="preserve">training graph </w:t>
      </w:r>
      <w:r w:rsidRPr="00C862D7">
        <w:rPr>
          <w:rFonts w:cs="Times New Roman"/>
        </w:rPr>
        <w:t xml:space="preserve">dan </w:t>
      </w:r>
      <w:r w:rsidRPr="00C862D7">
        <w:rPr>
          <w:rFonts w:cs="Times New Roman"/>
          <w:i/>
          <w:iCs/>
        </w:rPr>
        <w:t xml:space="preserve">confusion matrix </w:t>
      </w:r>
      <w:r w:rsidRPr="00C862D7">
        <w:rPr>
          <w:rFonts w:cs="Times New Roman"/>
        </w:rPr>
        <w:t xml:space="preserve">dari </w:t>
      </w:r>
      <w:r w:rsidR="00FB6CE0" w:rsidRPr="00C862D7">
        <w:rPr>
          <w:rFonts w:cs="Times New Roman"/>
        </w:rPr>
        <w:t xml:space="preserve">model </w:t>
      </w:r>
      <w:r w:rsidRPr="00C862D7">
        <w:rPr>
          <w:rFonts w:cs="Times New Roman"/>
        </w:rPr>
        <w:t>buah jambu</w:t>
      </w:r>
      <w:r w:rsidR="00FB6CE0" w:rsidRPr="00C862D7">
        <w:rPr>
          <w:rFonts w:cs="Times New Roman"/>
        </w:rPr>
        <w:t xml:space="preserve"> yang menggunakan 30 </w:t>
      </w:r>
      <w:r w:rsidR="00FB6CE0" w:rsidRPr="00C862D7">
        <w:rPr>
          <w:rFonts w:cs="Times New Roman"/>
          <w:i/>
          <w:iCs/>
        </w:rPr>
        <w:t>epochs</w:t>
      </w:r>
      <w:r w:rsidR="000D6C63" w:rsidRPr="00C862D7">
        <w:rPr>
          <w:rFonts w:cs="Times New Roman"/>
          <w:i/>
          <w:iCs/>
        </w:rPr>
        <w:t>,</w:t>
      </w:r>
      <w:r w:rsidR="00FB6CE0" w:rsidRPr="00C862D7">
        <w:rPr>
          <w:rFonts w:cs="Times New Roman"/>
        </w:rPr>
        <w:t xml:space="preserve"> 0.</w:t>
      </w:r>
      <w:r w:rsidR="00AA6A6B">
        <w:rPr>
          <w:rFonts w:cs="Times New Roman"/>
        </w:rPr>
        <w:t>2</w:t>
      </w:r>
      <w:r w:rsidR="00FB6CE0" w:rsidRPr="00C862D7">
        <w:rPr>
          <w:rFonts w:cs="Times New Roman"/>
        </w:rPr>
        <w:t xml:space="preserve"> </w:t>
      </w:r>
      <w:r w:rsidR="00FB6CE0" w:rsidRPr="00C862D7">
        <w:rPr>
          <w:rFonts w:cs="Times New Roman"/>
          <w:i/>
          <w:iCs/>
        </w:rPr>
        <w:t>dropout</w:t>
      </w:r>
      <w:r w:rsidR="000D6C63" w:rsidRPr="00C862D7">
        <w:rPr>
          <w:rFonts w:cs="Times New Roman"/>
          <w:i/>
          <w:iCs/>
        </w:rPr>
        <w:t xml:space="preserve">, </w:t>
      </w:r>
      <w:r w:rsidR="000D6C63" w:rsidRPr="00C862D7">
        <w:rPr>
          <w:rFonts w:cs="Times New Roman"/>
        </w:rPr>
        <w:t xml:space="preserve">dan </w:t>
      </w:r>
      <w:r w:rsidR="000D6C63" w:rsidRPr="00C862D7">
        <w:rPr>
          <w:rFonts w:cs="Times New Roman"/>
          <w:i/>
          <w:iCs/>
        </w:rPr>
        <w:t>kernel regularizer</w:t>
      </w:r>
      <w:r w:rsidR="00460878" w:rsidRPr="00C862D7">
        <w:rPr>
          <w:rFonts w:cs="Times New Roman"/>
          <w:i/>
          <w:iCs/>
        </w:rPr>
        <w:t>s</w:t>
      </w:r>
      <w:r w:rsidR="000D6C63" w:rsidRPr="00C862D7">
        <w:rPr>
          <w:rFonts w:cs="Times New Roman"/>
          <w:i/>
          <w:iCs/>
        </w:rPr>
        <w:t xml:space="preserve"> </w:t>
      </w:r>
      <w:r w:rsidR="000D6C63" w:rsidRPr="00C862D7">
        <w:rPr>
          <w:rFonts w:cs="Times New Roman"/>
        </w:rPr>
        <w:t>L2 sebesar 0.01.</w:t>
      </w:r>
    </w:p>
    <w:p w14:paraId="54FD1F1C" w14:textId="51111120" w:rsidR="007A6CFC" w:rsidRPr="00C862D7" w:rsidRDefault="00E00441">
      <w:pPr>
        <w:pStyle w:val="ListParagraph"/>
        <w:numPr>
          <w:ilvl w:val="0"/>
          <w:numId w:val="27"/>
        </w:numPr>
        <w:ind w:left="568" w:hanging="284"/>
        <w:rPr>
          <w:rFonts w:cs="Times New Roman"/>
          <w:i/>
          <w:iCs/>
        </w:rPr>
      </w:pPr>
      <w:r w:rsidRPr="00C862D7">
        <w:rPr>
          <w:rFonts w:cs="Times New Roman"/>
          <w:i/>
          <w:iCs/>
        </w:rPr>
        <w:t>Training Graph</w:t>
      </w:r>
    </w:p>
    <w:p w14:paraId="5BCDF51B" w14:textId="598BB0DE" w:rsidR="004B0B45" w:rsidRPr="00C862D7" w:rsidRDefault="00643437" w:rsidP="006D128E">
      <w:pPr>
        <w:pStyle w:val="ListParagraph"/>
        <w:keepNext/>
        <w:spacing w:after="0"/>
        <w:ind w:left="568" w:firstLine="0"/>
        <w:jc w:val="center"/>
        <w:rPr>
          <w:rFonts w:cs="Times New Roman"/>
        </w:rPr>
      </w:pPr>
      <w:r w:rsidRPr="00C862D7">
        <w:rPr>
          <w:rFonts w:cs="Times New Roman"/>
          <w:noProof/>
        </w:rPr>
        <w:drawing>
          <wp:inline distT="0" distB="0" distL="0" distR="0" wp14:anchorId="5F0D0917" wp14:editId="56C34C38">
            <wp:extent cx="4627058" cy="1610360"/>
            <wp:effectExtent l="19050" t="19050" r="254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134" r="-1"/>
                    <a:stretch/>
                  </pic:blipFill>
                  <pic:spPr bwMode="auto">
                    <a:xfrm>
                      <a:off x="0" y="0"/>
                      <a:ext cx="4627058" cy="161036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CAD251" w14:textId="0787189B" w:rsidR="00844A73" w:rsidRPr="00C862D7" w:rsidRDefault="004B0B45" w:rsidP="004B0B45">
      <w:pPr>
        <w:pStyle w:val="Caption"/>
        <w:ind w:left="284"/>
        <w:jc w:val="center"/>
        <w:rPr>
          <w:rFonts w:cs="Times New Roman"/>
          <w:i/>
          <w:iCs w:val="0"/>
        </w:rPr>
      </w:pPr>
      <w:bookmarkStart w:id="146" w:name="_Toc138962603"/>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20</w:t>
      </w:r>
      <w:r w:rsidR="004F5A02" w:rsidRPr="00C862D7">
        <w:rPr>
          <w:rFonts w:cs="Times New Roman"/>
          <w:noProof/>
        </w:rPr>
        <w:fldChar w:fldCharType="end"/>
      </w:r>
      <w:r w:rsidRPr="00C862D7">
        <w:rPr>
          <w:rFonts w:cs="Times New Roman"/>
        </w:rPr>
        <w:t xml:space="preserve"> </w:t>
      </w:r>
      <w:r w:rsidRPr="00C862D7">
        <w:rPr>
          <w:rFonts w:cs="Times New Roman"/>
          <w:i/>
          <w:iCs w:val="0"/>
        </w:rPr>
        <w:t xml:space="preserve">Training graph model </w:t>
      </w:r>
      <w:r w:rsidRPr="00C862D7">
        <w:rPr>
          <w:rFonts w:cs="Times New Roman"/>
        </w:rPr>
        <w:t>buah jambu</w:t>
      </w:r>
      <w:bookmarkEnd w:id="146"/>
    </w:p>
    <w:p w14:paraId="209C80E3" w14:textId="467738A2" w:rsidR="00156541" w:rsidRPr="00C862D7" w:rsidRDefault="00A62C61" w:rsidP="006219DB">
      <w:pPr>
        <w:pStyle w:val="ListParagraph"/>
        <w:ind w:left="567"/>
        <w:rPr>
          <w:rFonts w:cs="Times New Roman"/>
          <w:i/>
          <w:iCs/>
        </w:rPr>
      </w:pPr>
      <w:r w:rsidRPr="00C862D7">
        <w:rPr>
          <w:rFonts w:cs="Times New Roman"/>
        </w:rPr>
        <w:t xml:space="preserve">Dari hasil </w:t>
      </w:r>
      <w:r w:rsidRPr="00C862D7">
        <w:rPr>
          <w:rFonts w:cs="Times New Roman"/>
          <w:i/>
          <w:iCs/>
        </w:rPr>
        <w:t xml:space="preserve">training graph </w:t>
      </w:r>
      <w:r w:rsidRPr="00C862D7">
        <w:rPr>
          <w:rFonts w:cs="Times New Roman"/>
        </w:rPr>
        <w:t xml:space="preserve">tingkat </w:t>
      </w:r>
      <w:r w:rsidR="000D6C63" w:rsidRPr="00C862D7">
        <w:rPr>
          <w:rFonts w:cs="Times New Roman"/>
          <w:i/>
          <w:iCs/>
        </w:rPr>
        <w:t xml:space="preserve">loss </w:t>
      </w:r>
      <w:r w:rsidRPr="00C862D7">
        <w:rPr>
          <w:rFonts w:cs="Times New Roman"/>
        </w:rPr>
        <w:t xml:space="preserve">dapat dilihat bahwa </w:t>
      </w:r>
      <w:r w:rsidRPr="00C862D7">
        <w:rPr>
          <w:rFonts w:cs="Times New Roman"/>
          <w:i/>
          <w:iCs/>
        </w:rPr>
        <w:t xml:space="preserve">model </w:t>
      </w:r>
      <w:r w:rsidR="000D6C63" w:rsidRPr="00C862D7">
        <w:rPr>
          <w:rFonts w:cs="Times New Roman"/>
        </w:rPr>
        <w:t xml:space="preserve">berhasil dikurangi </w:t>
      </w:r>
      <w:r w:rsidR="000D6C63" w:rsidRPr="00C862D7">
        <w:rPr>
          <w:rFonts w:cs="Times New Roman"/>
          <w:i/>
          <w:iCs/>
        </w:rPr>
        <w:t xml:space="preserve">overfitting </w:t>
      </w:r>
      <w:r w:rsidR="000D6C63" w:rsidRPr="00C862D7">
        <w:rPr>
          <w:rFonts w:cs="Times New Roman"/>
        </w:rPr>
        <w:t xml:space="preserve">setelah menambahkan </w:t>
      </w:r>
      <w:r w:rsidR="000D6C63" w:rsidRPr="00C862D7">
        <w:rPr>
          <w:rFonts w:cs="Times New Roman"/>
          <w:i/>
          <w:iCs/>
        </w:rPr>
        <w:t>kernel regularizer</w:t>
      </w:r>
      <w:r w:rsidR="00460878" w:rsidRPr="00C862D7">
        <w:rPr>
          <w:rFonts w:cs="Times New Roman"/>
          <w:i/>
          <w:iCs/>
        </w:rPr>
        <w:t>s</w:t>
      </w:r>
      <w:r w:rsidR="000D6C63" w:rsidRPr="00C862D7">
        <w:rPr>
          <w:rFonts w:cs="Times New Roman"/>
          <w:i/>
          <w:iCs/>
        </w:rPr>
        <w:t>.</w:t>
      </w:r>
    </w:p>
    <w:p w14:paraId="22AC741B" w14:textId="0A06F501" w:rsidR="00054503" w:rsidRPr="00C862D7" w:rsidRDefault="00B325D8" w:rsidP="006D128E">
      <w:pPr>
        <w:pStyle w:val="ListParagraph"/>
        <w:keepNext/>
        <w:spacing w:after="0"/>
        <w:ind w:left="568" w:firstLine="0"/>
        <w:jc w:val="center"/>
        <w:rPr>
          <w:rFonts w:cs="Times New Roman"/>
        </w:rPr>
      </w:pPr>
      <w:r w:rsidRPr="00C862D7">
        <w:rPr>
          <w:rFonts w:cs="Times New Roman"/>
          <w:noProof/>
        </w:rPr>
        <w:drawing>
          <wp:inline distT="0" distB="0" distL="0" distR="0" wp14:anchorId="47F1D3A5" wp14:editId="1D4FD205">
            <wp:extent cx="4505325" cy="952202"/>
            <wp:effectExtent l="19050" t="1905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16396" cy="954542"/>
                    </a:xfrm>
                    <a:prstGeom prst="rect">
                      <a:avLst/>
                    </a:prstGeom>
                    <a:ln>
                      <a:solidFill>
                        <a:schemeClr val="tx1"/>
                      </a:solidFill>
                    </a:ln>
                  </pic:spPr>
                </pic:pic>
              </a:graphicData>
            </a:graphic>
          </wp:inline>
        </w:drawing>
      </w:r>
    </w:p>
    <w:p w14:paraId="4E642C4E" w14:textId="08F0C300" w:rsidR="00054503" w:rsidRPr="00C862D7" w:rsidRDefault="00054503" w:rsidP="00054503">
      <w:pPr>
        <w:pStyle w:val="Caption"/>
        <w:ind w:left="284"/>
        <w:jc w:val="center"/>
        <w:rPr>
          <w:rFonts w:cs="Times New Roman"/>
        </w:rPr>
      </w:pPr>
      <w:bookmarkStart w:id="147" w:name="_Toc138962604"/>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21</w:t>
      </w:r>
      <w:r w:rsidR="004F5A02" w:rsidRPr="00C862D7">
        <w:rPr>
          <w:rFonts w:cs="Times New Roman"/>
          <w:noProof/>
        </w:rPr>
        <w:fldChar w:fldCharType="end"/>
      </w:r>
      <w:r w:rsidRPr="00C862D7">
        <w:rPr>
          <w:rFonts w:cs="Times New Roman"/>
        </w:rPr>
        <w:t xml:space="preserve"> Training </w:t>
      </w:r>
      <w:r w:rsidRPr="00C862D7">
        <w:rPr>
          <w:rFonts w:cs="Times New Roman"/>
          <w:i/>
          <w:iCs w:val="0"/>
        </w:rPr>
        <w:t xml:space="preserve">evaluation model </w:t>
      </w:r>
      <w:r w:rsidRPr="00C862D7">
        <w:rPr>
          <w:rFonts w:cs="Times New Roman"/>
        </w:rPr>
        <w:t>buah jambu</w:t>
      </w:r>
      <w:bookmarkEnd w:id="147"/>
    </w:p>
    <w:p w14:paraId="416B0C05" w14:textId="1A5D7AED" w:rsidR="00054503" w:rsidRPr="00C862D7" w:rsidRDefault="00906216" w:rsidP="008C12FC">
      <w:pPr>
        <w:pStyle w:val="ListParagraph"/>
        <w:ind w:left="567"/>
        <w:rPr>
          <w:rFonts w:cs="Times New Roman"/>
        </w:rPr>
      </w:pPr>
      <w:r w:rsidRPr="00C862D7">
        <w:rPr>
          <w:rFonts w:cs="Times New Roman"/>
        </w:rPr>
        <w:t>Dari gambar 4.1</w:t>
      </w:r>
      <w:r w:rsidR="000D6C63" w:rsidRPr="00C862D7">
        <w:rPr>
          <w:rFonts w:cs="Times New Roman"/>
        </w:rPr>
        <w:t>9</w:t>
      </w:r>
      <w:r w:rsidRPr="00C862D7">
        <w:rPr>
          <w:rFonts w:cs="Times New Roman"/>
        </w:rPr>
        <w:t xml:space="preserve"> </w:t>
      </w:r>
      <w:r w:rsidRPr="00C862D7">
        <w:rPr>
          <w:rFonts w:cs="Times New Roman"/>
          <w:i/>
          <w:iCs/>
        </w:rPr>
        <w:t xml:space="preserve">training evaluation </w:t>
      </w:r>
      <w:r w:rsidRPr="00C862D7">
        <w:rPr>
          <w:rFonts w:cs="Times New Roman"/>
        </w:rPr>
        <w:t xml:space="preserve">diatas menyatakan bahwa model memiliki nilai </w:t>
      </w:r>
      <w:r w:rsidRPr="00C862D7">
        <w:rPr>
          <w:rFonts w:cs="Times New Roman"/>
          <w:i/>
          <w:iCs/>
        </w:rPr>
        <w:t xml:space="preserve">training accuracy </w:t>
      </w:r>
      <w:r w:rsidR="00894520" w:rsidRPr="00C862D7">
        <w:rPr>
          <w:rFonts w:cs="Times New Roman"/>
        </w:rPr>
        <w:t>98,</w:t>
      </w:r>
      <w:r w:rsidR="00BC11F7" w:rsidRPr="00C862D7">
        <w:rPr>
          <w:rFonts w:cs="Times New Roman"/>
        </w:rPr>
        <w:t>8</w:t>
      </w:r>
      <w:r w:rsidR="00894520" w:rsidRPr="00C862D7">
        <w:rPr>
          <w:rFonts w:cs="Times New Roman"/>
          <w:i/>
          <w:iCs/>
        </w:rPr>
        <w:t xml:space="preserve">% </w:t>
      </w:r>
      <w:r w:rsidRPr="00C862D7">
        <w:rPr>
          <w:rFonts w:cs="Times New Roman"/>
        </w:rPr>
        <w:t xml:space="preserve">dan </w:t>
      </w:r>
      <w:r w:rsidRPr="00C862D7">
        <w:rPr>
          <w:rFonts w:cs="Times New Roman"/>
          <w:i/>
          <w:iCs/>
        </w:rPr>
        <w:t xml:space="preserve">validation accuracy </w:t>
      </w:r>
      <w:r w:rsidR="00BC11F7" w:rsidRPr="00C862D7">
        <w:rPr>
          <w:rFonts w:cs="Times New Roman"/>
        </w:rPr>
        <w:t>91.6</w:t>
      </w:r>
      <w:r w:rsidRPr="00C862D7">
        <w:rPr>
          <w:rFonts w:cs="Times New Roman"/>
        </w:rPr>
        <w:t>%,</w:t>
      </w:r>
      <w:r w:rsidR="00894520" w:rsidRPr="00C862D7">
        <w:rPr>
          <w:rFonts w:cs="Times New Roman"/>
        </w:rPr>
        <w:t xml:space="preserve"> kemudian </w:t>
      </w:r>
      <w:r w:rsidRPr="00C862D7">
        <w:rPr>
          <w:rFonts w:cs="Times New Roman"/>
        </w:rPr>
        <w:t xml:space="preserve">nilai </w:t>
      </w:r>
      <w:r w:rsidRPr="00C862D7">
        <w:rPr>
          <w:rFonts w:cs="Times New Roman"/>
          <w:i/>
          <w:iCs/>
        </w:rPr>
        <w:t xml:space="preserve">training loss </w:t>
      </w:r>
      <w:r w:rsidR="00894520" w:rsidRPr="00C862D7">
        <w:rPr>
          <w:rFonts w:cs="Times New Roman"/>
        </w:rPr>
        <w:t>sebesar</w:t>
      </w:r>
      <w:r w:rsidRPr="00C862D7">
        <w:rPr>
          <w:rFonts w:cs="Times New Roman"/>
        </w:rPr>
        <w:t xml:space="preserve"> </w:t>
      </w:r>
      <w:r w:rsidR="000D6C63" w:rsidRPr="00C862D7">
        <w:rPr>
          <w:rFonts w:cs="Times New Roman"/>
        </w:rPr>
        <w:t>19.</w:t>
      </w:r>
      <w:r w:rsidR="00BC11F7" w:rsidRPr="00C862D7">
        <w:rPr>
          <w:rFonts w:cs="Times New Roman"/>
        </w:rPr>
        <w:t>1</w:t>
      </w:r>
      <w:r w:rsidR="000D6C63" w:rsidRPr="00C862D7">
        <w:rPr>
          <w:rFonts w:cs="Times New Roman"/>
        </w:rPr>
        <w:t>%</w:t>
      </w:r>
      <w:r w:rsidRPr="00C862D7">
        <w:rPr>
          <w:rFonts w:cs="Times New Roman"/>
        </w:rPr>
        <w:t xml:space="preserve">, dan nilai </w:t>
      </w:r>
      <w:r w:rsidRPr="00C862D7">
        <w:rPr>
          <w:rFonts w:cs="Times New Roman"/>
          <w:i/>
          <w:iCs/>
        </w:rPr>
        <w:t xml:space="preserve">validation loss </w:t>
      </w:r>
      <w:r w:rsidR="00894520" w:rsidRPr="00C862D7">
        <w:rPr>
          <w:rFonts w:cs="Times New Roman"/>
        </w:rPr>
        <w:t>sebesar</w:t>
      </w:r>
      <w:r w:rsidRPr="00C862D7">
        <w:rPr>
          <w:rFonts w:cs="Times New Roman"/>
        </w:rPr>
        <w:t xml:space="preserve"> </w:t>
      </w:r>
      <w:r w:rsidR="00BC11F7" w:rsidRPr="00C862D7">
        <w:rPr>
          <w:rFonts w:cs="Times New Roman"/>
        </w:rPr>
        <w:t>38</w:t>
      </w:r>
      <w:r w:rsidR="000D6C63" w:rsidRPr="00C862D7">
        <w:rPr>
          <w:rFonts w:cs="Times New Roman"/>
        </w:rPr>
        <w:t>.</w:t>
      </w:r>
      <w:r w:rsidR="00BC11F7" w:rsidRPr="00C862D7">
        <w:rPr>
          <w:rFonts w:cs="Times New Roman"/>
        </w:rPr>
        <w:t>6</w:t>
      </w:r>
      <w:r w:rsidR="000D6C63" w:rsidRPr="00C862D7">
        <w:rPr>
          <w:rFonts w:cs="Times New Roman"/>
        </w:rPr>
        <w:t>%</w:t>
      </w:r>
      <w:r w:rsidR="00894520" w:rsidRPr="00C862D7">
        <w:rPr>
          <w:rFonts w:cs="Times New Roman"/>
        </w:rPr>
        <w:t>.</w:t>
      </w:r>
      <w:r w:rsidRPr="00C862D7">
        <w:rPr>
          <w:rFonts w:cs="Times New Roman"/>
        </w:rPr>
        <w:t xml:space="preserve"> </w:t>
      </w:r>
    </w:p>
    <w:p w14:paraId="0F419471" w14:textId="7C5230DE" w:rsidR="007247B6" w:rsidRPr="00C862D7" w:rsidRDefault="007247B6" w:rsidP="008C12FC">
      <w:pPr>
        <w:pStyle w:val="ListParagraph"/>
        <w:ind w:left="567"/>
        <w:rPr>
          <w:rFonts w:cs="Times New Roman"/>
        </w:rPr>
      </w:pPr>
    </w:p>
    <w:p w14:paraId="7829C136" w14:textId="78D6DE57" w:rsidR="007247B6" w:rsidRDefault="007247B6" w:rsidP="008C12FC">
      <w:pPr>
        <w:pStyle w:val="ListParagraph"/>
        <w:ind w:left="567"/>
        <w:rPr>
          <w:rFonts w:cs="Times New Roman"/>
        </w:rPr>
      </w:pPr>
    </w:p>
    <w:p w14:paraId="661CA098" w14:textId="3C2FC9A2" w:rsidR="00634FC1" w:rsidRDefault="00634FC1" w:rsidP="008C12FC">
      <w:pPr>
        <w:pStyle w:val="ListParagraph"/>
        <w:ind w:left="567"/>
        <w:rPr>
          <w:rFonts w:cs="Times New Roman"/>
        </w:rPr>
      </w:pPr>
    </w:p>
    <w:p w14:paraId="1057179B" w14:textId="77777777" w:rsidR="00634FC1" w:rsidRPr="00C862D7" w:rsidRDefault="00634FC1" w:rsidP="008C12FC">
      <w:pPr>
        <w:pStyle w:val="ListParagraph"/>
        <w:ind w:left="567"/>
        <w:rPr>
          <w:rFonts w:cs="Times New Roman"/>
        </w:rPr>
      </w:pPr>
    </w:p>
    <w:p w14:paraId="3D20BE13" w14:textId="77777777" w:rsidR="007247B6" w:rsidRPr="00C862D7" w:rsidRDefault="007247B6" w:rsidP="008C12FC">
      <w:pPr>
        <w:pStyle w:val="ListParagraph"/>
        <w:ind w:left="567"/>
        <w:rPr>
          <w:rFonts w:cs="Times New Roman"/>
        </w:rPr>
      </w:pPr>
    </w:p>
    <w:p w14:paraId="0C2A3381" w14:textId="01EFE978" w:rsidR="00E00441" w:rsidRPr="00C862D7" w:rsidRDefault="00E00441">
      <w:pPr>
        <w:pStyle w:val="ListParagraph"/>
        <w:numPr>
          <w:ilvl w:val="0"/>
          <w:numId w:val="27"/>
        </w:numPr>
        <w:ind w:left="568" w:hanging="284"/>
        <w:rPr>
          <w:rFonts w:cs="Times New Roman"/>
          <w:i/>
          <w:iCs/>
        </w:rPr>
      </w:pPr>
      <w:r w:rsidRPr="00C862D7">
        <w:rPr>
          <w:rFonts w:cs="Times New Roman"/>
          <w:i/>
          <w:iCs/>
        </w:rPr>
        <w:lastRenderedPageBreak/>
        <w:t>Confusion Matrix</w:t>
      </w:r>
    </w:p>
    <w:p w14:paraId="5CC50C0F" w14:textId="16875B49" w:rsidR="00360066" w:rsidRPr="00C862D7" w:rsidRDefault="00360066" w:rsidP="00360066">
      <w:pPr>
        <w:pStyle w:val="ListParagraph"/>
        <w:keepNext/>
        <w:spacing w:after="0"/>
        <w:ind w:left="568" w:firstLine="0"/>
        <w:jc w:val="center"/>
        <w:rPr>
          <w:rFonts w:cs="Times New Roman"/>
        </w:rPr>
      </w:pPr>
      <w:r w:rsidRPr="00C862D7">
        <w:rPr>
          <w:rFonts w:cs="Times New Roman"/>
          <w:noProof/>
        </w:rPr>
        <w:drawing>
          <wp:inline distT="0" distB="0" distL="0" distR="0" wp14:anchorId="154E60C5" wp14:editId="1A38BCD8">
            <wp:extent cx="2657226" cy="2304000"/>
            <wp:effectExtent l="19050" t="1905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2933"/>
                    <a:stretch/>
                  </pic:blipFill>
                  <pic:spPr bwMode="auto">
                    <a:xfrm>
                      <a:off x="0" y="0"/>
                      <a:ext cx="2657226" cy="2304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9949AD1" w14:textId="2862A2D3" w:rsidR="009F636F" w:rsidRPr="00C862D7" w:rsidRDefault="004B0B45" w:rsidP="004B0B45">
      <w:pPr>
        <w:pStyle w:val="Caption"/>
        <w:ind w:left="284"/>
        <w:jc w:val="center"/>
        <w:rPr>
          <w:rFonts w:cs="Times New Roman"/>
          <w:i/>
          <w:iCs w:val="0"/>
        </w:rPr>
      </w:pPr>
      <w:bookmarkStart w:id="148" w:name="_Toc138962605"/>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22</w:t>
      </w:r>
      <w:r w:rsidR="004F5A02" w:rsidRPr="00C862D7">
        <w:rPr>
          <w:rFonts w:cs="Times New Roman"/>
          <w:noProof/>
        </w:rPr>
        <w:fldChar w:fldCharType="end"/>
      </w:r>
      <w:r w:rsidRPr="00C862D7">
        <w:rPr>
          <w:rFonts w:cs="Times New Roman"/>
        </w:rPr>
        <w:t xml:space="preserve"> </w:t>
      </w:r>
      <w:r w:rsidRPr="00C862D7">
        <w:rPr>
          <w:rFonts w:cs="Times New Roman"/>
          <w:i/>
          <w:iCs w:val="0"/>
        </w:rPr>
        <w:t>Confusion matrix</w:t>
      </w:r>
      <w:r w:rsidRPr="00C862D7">
        <w:rPr>
          <w:rFonts w:cs="Times New Roman"/>
          <w:noProof/>
        </w:rPr>
        <w:t xml:space="preserve"> </w:t>
      </w:r>
      <w:r w:rsidRPr="00C862D7">
        <w:rPr>
          <w:rFonts w:cs="Times New Roman"/>
          <w:i/>
          <w:iCs w:val="0"/>
          <w:noProof/>
        </w:rPr>
        <w:t xml:space="preserve">model </w:t>
      </w:r>
      <w:r w:rsidRPr="00C862D7">
        <w:rPr>
          <w:rFonts w:cs="Times New Roman"/>
          <w:noProof/>
        </w:rPr>
        <w:t>buah jambu</w:t>
      </w:r>
      <w:bookmarkEnd w:id="148"/>
    </w:p>
    <w:p w14:paraId="10B8671B" w14:textId="0BB448DC" w:rsidR="00D9637B" w:rsidRPr="00C862D7" w:rsidRDefault="00D9637B" w:rsidP="00D9637B">
      <w:pPr>
        <w:pStyle w:val="ListParagraph"/>
        <w:ind w:left="567" w:firstLine="0"/>
        <w:rPr>
          <w:rFonts w:cs="Times New Roman"/>
        </w:rPr>
      </w:pPr>
      <w:r w:rsidRPr="00C862D7">
        <w:rPr>
          <w:rFonts w:cs="Times New Roman"/>
        </w:rPr>
        <w:t xml:space="preserve">Berikut ini perhitungan akurasi dari </w:t>
      </w:r>
      <w:r w:rsidRPr="00C862D7">
        <w:rPr>
          <w:rFonts w:cs="Times New Roman"/>
          <w:i/>
          <w:iCs/>
        </w:rPr>
        <w:t xml:space="preserve">confusion matrix </w:t>
      </w:r>
      <w:r w:rsidRPr="00C862D7">
        <w:rPr>
          <w:rFonts w:cs="Times New Roman"/>
        </w:rPr>
        <w:t>model buah jambu pada gambar 4.</w:t>
      </w:r>
      <w:r w:rsidR="00394DFF" w:rsidRPr="00C862D7">
        <w:rPr>
          <w:rFonts w:cs="Times New Roman"/>
        </w:rPr>
        <w:t>22</w:t>
      </w:r>
      <w:r w:rsidRPr="00C862D7">
        <w:rPr>
          <w:rFonts w:cs="Times New Roman"/>
        </w:rPr>
        <w:t xml:space="preserve">: </w:t>
      </w:r>
    </w:p>
    <w:p w14:paraId="0D5828F0" w14:textId="77777777" w:rsidR="00D9637B" w:rsidRPr="00C862D7" w:rsidRDefault="00D9637B" w:rsidP="00D9637B">
      <w:pPr>
        <w:pStyle w:val="ListParagraph"/>
        <w:ind w:left="567" w:firstLine="0"/>
        <w:rPr>
          <w:rFonts w:eastAsiaTheme="minorEastAsia" w:cs="Times New Roman"/>
          <w:iCs/>
        </w:rPr>
      </w:pPr>
      <w:r w:rsidRPr="00C862D7">
        <w:rPr>
          <w:rFonts w:eastAsiaTheme="minorEastAsia" w:cs="Times New Roman"/>
        </w:rPr>
        <w:t xml:space="preserve">Akurasi = </w:t>
      </w:r>
      <m:oMath>
        <m:f>
          <m:fPr>
            <m:ctrlPr>
              <w:rPr>
                <w:rFonts w:ascii="Cambria Math" w:hAnsi="Cambria Math" w:cs="Times New Roman"/>
                <w:iCs/>
              </w:rPr>
            </m:ctrlPr>
          </m:fPr>
          <m:num>
            <m:r>
              <m:rPr>
                <m:sty m:val="p"/>
              </m:rPr>
              <w:rPr>
                <w:rFonts w:ascii="Cambria Math" w:hAnsi="Cambria Math" w:cs="Times New Roman"/>
              </w:rPr>
              <m:t xml:space="preserve">Jumlah </m:t>
            </m:r>
            <m:r>
              <w:rPr>
                <w:rFonts w:ascii="Cambria Math" w:hAnsi="Cambria Math" w:cs="Times New Roman"/>
              </w:rPr>
              <m:t>true positive</m:t>
            </m:r>
          </m:num>
          <m:den>
            <m:r>
              <m:rPr>
                <m:sty m:val="p"/>
              </m:rPr>
              <w:rPr>
                <w:rFonts w:ascii="Cambria Math" w:hAnsi="Cambria Math" w:cs="Times New Roman"/>
              </w:rPr>
              <m:t>Jumlah data validasi</m:t>
            </m:r>
          </m:den>
        </m:f>
      </m:oMath>
    </w:p>
    <w:p w14:paraId="1FC93329" w14:textId="326B3B88" w:rsidR="00D9637B" w:rsidRPr="00C862D7" w:rsidRDefault="00D9637B" w:rsidP="00CC4DE0">
      <w:pPr>
        <w:pStyle w:val="ListParagraph"/>
        <w:ind w:left="1418" w:firstLine="0"/>
        <w:rPr>
          <w:rFonts w:eastAsiaTheme="minorEastAsia" w:cs="Times New Roman"/>
          <w:iCs/>
        </w:rPr>
      </w:pPr>
      <w:r w:rsidRPr="00C862D7">
        <w:rPr>
          <w:rFonts w:eastAsiaTheme="minorEastAsia" w:cs="Times New Roman"/>
          <w:iCs/>
        </w:rPr>
        <w:t xml:space="preserve">= </w:t>
      </w:r>
      <m:oMath>
        <m:f>
          <m:fPr>
            <m:ctrlPr>
              <w:rPr>
                <w:rFonts w:ascii="Cambria Math" w:hAnsi="Cambria Math" w:cs="Times New Roman"/>
                <w:iCs/>
              </w:rPr>
            </m:ctrlPr>
          </m:fPr>
          <m:num>
            <m:r>
              <m:rPr>
                <m:sty m:val="p"/>
              </m:rPr>
              <w:rPr>
                <w:rFonts w:ascii="Cambria Math" w:hAnsi="Cambria Math" w:cs="Times New Roman"/>
              </w:rPr>
              <m:t>23+20+18+16</m:t>
            </m:r>
          </m:num>
          <m:den>
            <m:r>
              <w:rPr>
                <w:rFonts w:ascii="Cambria Math" w:hAnsi="Cambria Math" w:cs="Times New Roman"/>
              </w:rPr>
              <m:t>84</m:t>
            </m:r>
          </m:den>
        </m:f>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rPr>
              <m:t>77</m:t>
            </m:r>
          </m:num>
          <m:den>
            <m:r>
              <w:rPr>
                <w:rFonts w:ascii="Cambria Math" w:hAnsi="Cambria Math" w:cs="Times New Roman"/>
              </w:rPr>
              <m:t>84</m:t>
            </m:r>
          </m:den>
        </m:f>
        <m:r>
          <w:rPr>
            <w:rFonts w:ascii="Cambria Math" w:hAnsi="Cambria Math" w:cs="Times New Roman"/>
          </w:rPr>
          <m:t xml:space="preserve"> =91,6%</m:t>
        </m:r>
      </m:oMath>
    </w:p>
    <w:p w14:paraId="04BC7361" w14:textId="65CFC1F6" w:rsidR="00D9637B" w:rsidRPr="00C862D7" w:rsidRDefault="00D9637B" w:rsidP="00D9637B">
      <w:pPr>
        <w:pStyle w:val="ListParagraph"/>
        <w:ind w:left="567" w:firstLine="0"/>
        <w:rPr>
          <w:rFonts w:eastAsiaTheme="minorEastAsia" w:cs="Times New Roman"/>
          <w:iCs/>
        </w:rPr>
      </w:pPr>
      <w:r w:rsidRPr="00C862D7">
        <w:rPr>
          <w:rFonts w:eastAsiaTheme="minorEastAsia" w:cs="Times New Roman"/>
          <w:iCs/>
        </w:rPr>
        <w:t xml:space="preserve">Jadi, hasil akurasi model penyakit pada </w:t>
      </w:r>
      <w:r w:rsidR="00CB6854">
        <w:rPr>
          <w:rFonts w:eastAsiaTheme="minorEastAsia" w:cs="Times New Roman"/>
          <w:iCs/>
        </w:rPr>
        <w:t>buah</w:t>
      </w:r>
      <w:r w:rsidRPr="00C862D7">
        <w:rPr>
          <w:rFonts w:eastAsiaTheme="minorEastAsia" w:cs="Times New Roman"/>
          <w:iCs/>
        </w:rPr>
        <w:t xml:space="preserve"> jambu biji dari jumlah data validasi sebanyak </w:t>
      </w:r>
      <w:r w:rsidR="000B74F7" w:rsidRPr="00C862D7">
        <w:rPr>
          <w:rFonts w:eastAsiaTheme="minorEastAsia" w:cs="Times New Roman"/>
          <w:iCs/>
        </w:rPr>
        <w:t>84</w:t>
      </w:r>
      <w:r w:rsidRPr="00C862D7">
        <w:rPr>
          <w:rFonts w:eastAsiaTheme="minorEastAsia" w:cs="Times New Roman"/>
          <w:iCs/>
        </w:rPr>
        <w:t xml:space="preserve"> data adalah </w:t>
      </w:r>
      <w:r w:rsidR="002A7D61" w:rsidRPr="00C862D7">
        <w:rPr>
          <w:rFonts w:eastAsiaTheme="minorEastAsia" w:cs="Times New Roman"/>
          <w:iCs/>
        </w:rPr>
        <w:t>91</w:t>
      </w:r>
      <w:r w:rsidR="000B74F7" w:rsidRPr="00C862D7">
        <w:rPr>
          <w:rFonts w:eastAsiaTheme="minorEastAsia" w:cs="Times New Roman"/>
          <w:iCs/>
        </w:rPr>
        <w:t>,</w:t>
      </w:r>
      <w:r w:rsidR="002A7D61" w:rsidRPr="00C862D7">
        <w:rPr>
          <w:rFonts w:eastAsiaTheme="minorEastAsia" w:cs="Times New Roman"/>
          <w:iCs/>
        </w:rPr>
        <w:t>6</w:t>
      </w:r>
      <w:r w:rsidRPr="00C862D7">
        <w:rPr>
          <w:rFonts w:eastAsiaTheme="minorEastAsia" w:cs="Times New Roman"/>
          <w:iCs/>
        </w:rPr>
        <w:t>%</w:t>
      </w:r>
    </w:p>
    <w:p w14:paraId="73C2BC22" w14:textId="77777777" w:rsidR="00D9637B" w:rsidRPr="00C862D7" w:rsidRDefault="00D9637B" w:rsidP="00D9637B">
      <w:pPr>
        <w:pStyle w:val="ListParagraph"/>
        <w:spacing w:before="240"/>
        <w:ind w:left="295" w:firstLine="0"/>
        <w:rPr>
          <w:rFonts w:cs="Times New Roman"/>
        </w:rPr>
      </w:pPr>
    </w:p>
    <w:p w14:paraId="1CCE1049" w14:textId="17A6C43B" w:rsidR="008D0E54" w:rsidRPr="00C862D7" w:rsidRDefault="008D0E54">
      <w:pPr>
        <w:pStyle w:val="ListParagraph"/>
        <w:numPr>
          <w:ilvl w:val="7"/>
          <w:numId w:val="32"/>
        </w:numPr>
        <w:spacing w:before="240"/>
        <w:ind w:left="295" w:hanging="227"/>
        <w:rPr>
          <w:rFonts w:cs="Times New Roman"/>
        </w:rPr>
      </w:pPr>
      <w:r w:rsidRPr="00C862D7">
        <w:rPr>
          <w:rFonts w:cs="Times New Roman"/>
        </w:rPr>
        <w:t xml:space="preserve">Hasil </w:t>
      </w:r>
      <w:r w:rsidRPr="00C862D7">
        <w:rPr>
          <w:rFonts w:cs="Times New Roman"/>
          <w:i/>
          <w:iCs/>
        </w:rPr>
        <w:t xml:space="preserve">training </w:t>
      </w:r>
      <w:r w:rsidRPr="00C862D7">
        <w:rPr>
          <w:rFonts w:cs="Times New Roman"/>
        </w:rPr>
        <w:t>daun jambu</w:t>
      </w:r>
    </w:p>
    <w:p w14:paraId="1D604CB1" w14:textId="6B0E0844" w:rsidR="00E967D7" w:rsidRPr="00C862D7" w:rsidRDefault="00A7787A" w:rsidP="008C12FC">
      <w:pPr>
        <w:pStyle w:val="ListParagraph"/>
        <w:ind w:left="284"/>
        <w:rPr>
          <w:rFonts w:cs="Times New Roman"/>
          <w:i/>
          <w:iCs/>
        </w:rPr>
      </w:pPr>
      <w:r w:rsidRPr="00C862D7">
        <w:rPr>
          <w:rFonts w:cs="Times New Roman"/>
        </w:rPr>
        <w:t xml:space="preserve">Berikut adalah hasil </w:t>
      </w:r>
      <w:r w:rsidRPr="00C862D7">
        <w:rPr>
          <w:rFonts w:cs="Times New Roman"/>
          <w:i/>
          <w:iCs/>
        </w:rPr>
        <w:t xml:space="preserve">training graph </w:t>
      </w:r>
      <w:r w:rsidRPr="00C862D7">
        <w:rPr>
          <w:rFonts w:cs="Times New Roman"/>
        </w:rPr>
        <w:t xml:space="preserve">dan </w:t>
      </w:r>
      <w:r w:rsidRPr="00C862D7">
        <w:rPr>
          <w:rFonts w:cs="Times New Roman"/>
          <w:i/>
          <w:iCs/>
        </w:rPr>
        <w:t xml:space="preserve">confusion matrix </w:t>
      </w:r>
      <w:r w:rsidRPr="00C862D7">
        <w:rPr>
          <w:rFonts w:cs="Times New Roman"/>
        </w:rPr>
        <w:t xml:space="preserve">dari model penyakit daun jambu biji. Proses </w:t>
      </w:r>
      <w:r w:rsidRPr="00C862D7">
        <w:rPr>
          <w:rFonts w:cs="Times New Roman"/>
          <w:i/>
          <w:iCs/>
        </w:rPr>
        <w:t xml:space="preserve">training </w:t>
      </w:r>
      <w:r w:rsidRPr="00C862D7">
        <w:rPr>
          <w:rFonts w:cs="Times New Roman"/>
        </w:rPr>
        <w:t xml:space="preserve">menggunakan 20 </w:t>
      </w:r>
      <w:r w:rsidRPr="00C862D7">
        <w:rPr>
          <w:rFonts w:cs="Times New Roman"/>
          <w:i/>
          <w:iCs/>
        </w:rPr>
        <w:t xml:space="preserve">epochs, </w:t>
      </w:r>
      <w:r w:rsidRPr="00C862D7">
        <w:rPr>
          <w:rFonts w:cs="Times New Roman"/>
        </w:rPr>
        <w:t xml:space="preserve">dan </w:t>
      </w:r>
      <w:r w:rsidR="00361590" w:rsidRPr="00C862D7">
        <w:rPr>
          <w:rFonts w:cs="Times New Roman"/>
        </w:rPr>
        <w:t xml:space="preserve">tanpa menggunakan </w:t>
      </w:r>
      <w:r w:rsidR="00361590" w:rsidRPr="00C862D7">
        <w:rPr>
          <w:rFonts w:cs="Times New Roman"/>
          <w:i/>
          <w:iCs/>
        </w:rPr>
        <w:t>dropout</w:t>
      </w:r>
      <w:r w:rsidR="005245D8" w:rsidRPr="00C862D7">
        <w:rPr>
          <w:rFonts w:cs="Times New Roman"/>
          <w:i/>
          <w:iCs/>
        </w:rPr>
        <w:t>.</w:t>
      </w:r>
    </w:p>
    <w:p w14:paraId="14FDFE08" w14:textId="00B10646" w:rsidR="0054552A" w:rsidRPr="00C862D7" w:rsidRDefault="002E7111">
      <w:pPr>
        <w:pStyle w:val="ListParagraph"/>
        <w:numPr>
          <w:ilvl w:val="7"/>
          <w:numId w:val="30"/>
        </w:numPr>
        <w:ind w:left="567" w:hanging="283"/>
        <w:rPr>
          <w:rFonts w:cs="Times New Roman"/>
        </w:rPr>
      </w:pPr>
      <w:r w:rsidRPr="00C862D7">
        <w:rPr>
          <w:rFonts w:cs="Times New Roman"/>
          <w:i/>
          <w:iCs/>
        </w:rPr>
        <w:t>Training Graph</w:t>
      </w:r>
    </w:p>
    <w:p w14:paraId="5DF26326" w14:textId="5EC2E979" w:rsidR="00D03B58" w:rsidRPr="00C862D7" w:rsidRDefault="007D2D26" w:rsidP="00054503">
      <w:pPr>
        <w:pStyle w:val="ListParagraph"/>
        <w:keepNext/>
        <w:spacing w:after="0"/>
        <w:ind w:left="284" w:firstLine="0"/>
        <w:jc w:val="center"/>
        <w:rPr>
          <w:rFonts w:cs="Times New Roman"/>
        </w:rPr>
      </w:pPr>
      <w:r w:rsidRPr="00C862D7">
        <w:rPr>
          <w:rFonts w:cs="Times New Roman"/>
          <w:noProof/>
        </w:rPr>
        <w:drawing>
          <wp:inline distT="0" distB="0" distL="0" distR="0" wp14:anchorId="30F45ADA" wp14:editId="0DB178B3">
            <wp:extent cx="4860000" cy="1693070"/>
            <wp:effectExtent l="19050" t="1905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60000" cy="1693070"/>
                    </a:xfrm>
                    <a:prstGeom prst="rect">
                      <a:avLst/>
                    </a:prstGeom>
                    <a:ln>
                      <a:solidFill>
                        <a:schemeClr val="tx1"/>
                      </a:solidFill>
                    </a:ln>
                  </pic:spPr>
                </pic:pic>
              </a:graphicData>
            </a:graphic>
          </wp:inline>
        </w:drawing>
      </w:r>
    </w:p>
    <w:p w14:paraId="740CB6D3" w14:textId="6E2BA469" w:rsidR="00A94EF4" w:rsidRPr="00C862D7" w:rsidRDefault="00D03B58" w:rsidP="00D03B58">
      <w:pPr>
        <w:pStyle w:val="Caption"/>
        <w:jc w:val="center"/>
        <w:rPr>
          <w:rFonts w:cs="Times New Roman"/>
        </w:rPr>
      </w:pPr>
      <w:bookmarkStart w:id="149" w:name="_Toc138962606"/>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23</w:t>
      </w:r>
      <w:r w:rsidR="004F5A02" w:rsidRPr="00C862D7">
        <w:rPr>
          <w:rFonts w:cs="Times New Roman"/>
          <w:noProof/>
        </w:rPr>
        <w:fldChar w:fldCharType="end"/>
      </w:r>
      <w:r w:rsidRPr="00C862D7">
        <w:rPr>
          <w:rFonts w:cs="Times New Roman"/>
        </w:rPr>
        <w:t xml:space="preserve"> </w:t>
      </w:r>
      <w:r w:rsidRPr="00C862D7">
        <w:rPr>
          <w:rFonts w:cs="Times New Roman"/>
          <w:i/>
          <w:iCs w:val="0"/>
        </w:rPr>
        <w:t>Training graph model</w:t>
      </w:r>
      <w:r w:rsidRPr="00C862D7">
        <w:rPr>
          <w:rFonts w:cs="Times New Roman"/>
        </w:rPr>
        <w:t xml:space="preserve"> daun jambu</w:t>
      </w:r>
      <w:bookmarkEnd w:id="149"/>
    </w:p>
    <w:p w14:paraId="4F99BCC2" w14:textId="24BE2C6F" w:rsidR="00EA6982" w:rsidRPr="00C862D7" w:rsidRDefault="003B62CE" w:rsidP="003F011E">
      <w:pPr>
        <w:pStyle w:val="ListParagraph"/>
        <w:spacing w:before="240"/>
        <w:ind w:left="284"/>
        <w:rPr>
          <w:rFonts w:cs="Times New Roman"/>
        </w:rPr>
      </w:pPr>
      <w:r w:rsidRPr="00C862D7">
        <w:rPr>
          <w:rFonts w:cs="Times New Roman"/>
        </w:rPr>
        <w:lastRenderedPageBreak/>
        <w:t xml:space="preserve">Dapat dilihat dari hasil </w:t>
      </w:r>
      <w:r w:rsidRPr="00C862D7">
        <w:rPr>
          <w:rFonts w:cs="Times New Roman"/>
          <w:i/>
          <w:iCs/>
        </w:rPr>
        <w:t xml:space="preserve">training graph </w:t>
      </w:r>
      <w:r w:rsidRPr="00C862D7">
        <w:rPr>
          <w:rFonts w:cs="Times New Roman"/>
        </w:rPr>
        <w:t>mengindikasikan bahwa model memiliki performa yang baik</w:t>
      </w:r>
      <w:r w:rsidR="00EA6982" w:rsidRPr="00C862D7">
        <w:rPr>
          <w:rFonts w:cs="Times New Roman"/>
        </w:rPr>
        <w:t xml:space="preserve"> dan tidak ada indikasi model mengalami </w:t>
      </w:r>
      <w:r w:rsidR="00EA6982" w:rsidRPr="00C862D7">
        <w:rPr>
          <w:rFonts w:cs="Times New Roman"/>
          <w:i/>
          <w:iCs/>
        </w:rPr>
        <w:t xml:space="preserve">underfitting </w:t>
      </w:r>
      <w:r w:rsidR="00EA6982" w:rsidRPr="00C862D7">
        <w:rPr>
          <w:rFonts w:cs="Times New Roman"/>
        </w:rPr>
        <w:t xml:space="preserve">ataupun </w:t>
      </w:r>
      <w:r w:rsidR="00EA6982" w:rsidRPr="00C862D7">
        <w:rPr>
          <w:rFonts w:cs="Times New Roman"/>
          <w:i/>
          <w:iCs/>
        </w:rPr>
        <w:t>overfitting</w:t>
      </w:r>
      <w:r w:rsidR="00EA6982" w:rsidRPr="00C862D7">
        <w:rPr>
          <w:rFonts w:cs="Times New Roman"/>
        </w:rPr>
        <w:t>.</w:t>
      </w:r>
    </w:p>
    <w:p w14:paraId="5348D8A9" w14:textId="077DC61E" w:rsidR="008166AB" w:rsidRPr="00C862D7" w:rsidRDefault="007D2D26" w:rsidP="00054503">
      <w:pPr>
        <w:pStyle w:val="ListParagraph"/>
        <w:keepNext/>
        <w:spacing w:after="0"/>
        <w:ind w:left="284" w:firstLine="0"/>
        <w:jc w:val="center"/>
        <w:rPr>
          <w:rFonts w:cs="Times New Roman"/>
        </w:rPr>
      </w:pPr>
      <w:r w:rsidRPr="00C862D7">
        <w:rPr>
          <w:rFonts w:cs="Times New Roman"/>
          <w:noProof/>
        </w:rPr>
        <w:drawing>
          <wp:inline distT="0" distB="0" distL="0" distR="0" wp14:anchorId="51856415" wp14:editId="6C70106A">
            <wp:extent cx="4744112" cy="1000265"/>
            <wp:effectExtent l="19050" t="1905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44112" cy="1000265"/>
                    </a:xfrm>
                    <a:prstGeom prst="rect">
                      <a:avLst/>
                    </a:prstGeom>
                    <a:ln>
                      <a:solidFill>
                        <a:schemeClr val="tx1"/>
                      </a:solidFill>
                    </a:ln>
                  </pic:spPr>
                </pic:pic>
              </a:graphicData>
            </a:graphic>
          </wp:inline>
        </w:drawing>
      </w:r>
    </w:p>
    <w:p w14:paraId="11650CFD" w14:textId="2036E294" w:rsidR="00A94EF4" w:rsidRPr="00C862D7" w:rsidRDefault="008166AB" w:rsidP="008166AB">
      <w:pPr>
        <w:pStyle w:val="Caption"/>
        <w:jc w:val="center"/>
        <w:rPr>
          <w:rFonts w:cs="Times New Roman"/>
        </w:rPr>
      </w:pPr>
      <w:bookmarkStart w:id="150" w:name="_Toc138962607"/>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24</w:t>
      </w:r>
      <w:r w:rsidR="004F5A02" w:rsidRPr="00C862D7">
        <w:rPr>
          <w:rFonts w:cs="Times New Roman"/>
          <w:noProof/>
        </w:rPr>
        <w:fldChar w:fldCharType="end"/>
      </w:r>
      <w:r w:rsidRPr="00C862D7">
        <w:rPr>
          <w:rFonts w:cs="Times New Roman"/>
        </w:rPr>
        <w:t xml:space="preserve"> </w:t>
      </w:r>
      <w:r w:rsidRPr="00C862D7">
        <w:rPr>
          <w:rFonts w:cs="Times New Roman"/>
          <w:i/>
          <w:iCs w:val="0"/>
        </w:rPr>
        <w:t>Training evaluation</w:t>
      </w:r>
      <w:r w:rsidR="00054503" w:rsidRPr="00C862D7">
        <w:rPr>
          <w:rFonts w:cs="Times New Roman"/>
          <w:i/>
          <w:iCs w:val="0"/>
        </w:rPr>
        <w:t xml:space="preserve"> model </w:t>
      </w:r>
      <w:r w:rsidR="00054503" w:rsidRPr="00C862D7">
        <w:rPr>
          <w:rFonts w:cs="Times New Roman"/>
        </w:rPr>
        <w:t>daun jambu</w:t>
      </w:r>
      <w:bookmarkEnd w:id="150"/>
    </w:p>
    <w:p w14:paraId="3376789C" w14:textId="7C498939" w:rsidR="006703D7" w:rsidRPr="00C862D7" w:rsidRDefault="000A5B42" w:rsidP="00B325D8">
      <w:pPr>
        <w:pStyle w:val="ListParagraph"/>
        <w:ind w:left="284"/>
        <w:rPr>
          <w:rFonts w:cs="Times New Roman"/>
        </w:rPr>
      </w:pPr>
      <w:r w:rsidRPr="00C862D7">
        <w:rPr>
          <w:rFonts w:cs="Times New Roman"/>
        </w:rPr>
        <w:t>Dari gambar</w:t>
      </w:r>
      <w:r w:rsidR="00A94EF4" w:rsidRPr="00C862D7">
        <w:rPr>
          <w:rFonts w:cs="Times New Roman"/>
        </w:rPr>
        <w:t xml:space="preserve"> </w:t>
      </w:r>
      <w:r w:rsidR="00A94EF4" w:rsidRPr="00C862D7">
        <w:rPr>
          <w:rFonts w:cs="Times New Roman"/>
          <w:i/>
          <w:iCs/>
        </w:rPr>
        <w:t xml:space="preserve">training evaluation </w:t>
      </w:r>
      <w:r w:rsidRPr="00C862D7">
        <w:rPr>
          <w:rFonts w:cs="Times New Roman"/>
        </w:rPr>
        <w:t>diatas</w:t>
      </w:r>
      <w:r w:rsidR="00A94EF4" w:rsidRPr="00C862D7">
        <w:rPr>
          <w:rFonts w:cs="Times New Roman"/>
        </w:rPr>
        <w:t xml:space="preserve"> menyatakan bahwa</w:t>
      </w:r>
      <w:r w:rsidRPr="00C862D7">
        <w:rPr>
          <w:rFonts w:cs="Times New Roman"/>
        </w:rPr>
        <w:t xml:space="preserve"> model memiliki nilai </w:t>
      </w:r>
      <w:r w:rsidRPr="00C862D7">
        <w:rPr>
          <w:rFonts w:cs="Times New Roman"/>
          <w:i/>
          <w:iCs/>
        </w:rPr>
        <w:t>training accuracy</w:t>
      </w:r>
      <w:r w:rsidR="00E56D78" w:rsidRPr="00C862D7">
        <w:rPr>
          <w:rFonts w:cs="Times New Roman"/>
          <w:i/>
          <w:iCs/>
        </w:rPr>
        <w:t xml:space="preserve"> </w:t>
      </w:r>
      <w:r w:rsidR="00E56D78" w:rsidRPr="00C862D7">
        <w:rPr>
          <w:rFonts w:cs="Times New Roman"/>
        </w:rPr>
        <w:t>99.66%</w:t>
      </w:r>
      <w:r w:rsidRPr="00C862D7">
        <w:rPr>
          <w:rFonts w:cs="Times New Roman"/>
          <w:i/>
          <w:iCs/>
        </w:rPr>
        <w:t xml:space="preserve"> </w:t>
      </w:r>
      <w:r w:rsidRPr="00C862D7">
        <w:rPr>
          <w:rFonts w:cs="Times New Roman"/>
        </w:rPr>
        <w:t xml:space="preserve">dan </w:t>
      </w:r>
      <w:r w:rsidRPr="00C862D7">
        <w:rPr>
          <w:rFonts w:cs="Times New Roman"/>
          <w:i/>
          <w:iCs/>
        </w:rPr>
        <w:t xml:space="preserve">validation accuracy </w:t>
      </w:r>
      <w:r w:rsidRPr="00C862D7">
        <w:rPr>
          <w:rFonts w:cs="Times New Roman"/>
        </w:rPr>
        <w:t>yang</w:t>
      </w:r>
      <w:r w:rsidR="00FF2A4B" w:rsidRPr="00C862D7">
        <w:rPr>
          <w:rFonts w:cs="Times New Roman"/>
        </w:rPr>
        <w:t xml:space="preserve"> mencapai 100%, </w:t>
      </w:r>
      <w:r w:rsidR="00EA6982" w:rsidRPr="00C862D7">
        <w:rPr>
          <w:rFonts w:cs="Times New Roman"/>
        </w:rPr>
        <w:t xml:space="preserve">nilai </w:t>
      </w:r>
      <w:r w:rsidR="00EA6982" w:rsidRPr="00C862D7">
        <w:rPr>
          <w:rFonts w:cs="Times New Roman"/>
          <w:i/>
          <w:iCs/>
        </w:rPr>
        <w:t xml:space="preserve">training loss </w:t>
      </w:r>
      <w:r w:rsidR="00EA6982" w:rsidRPr="00C862D7">
        <w:rPr>
          <w:rFonts w:cs="Times New Roman"/>
        </w:rPr>
        <w:t xml:space="preserve">yang hanya </w:t>
      </w:r>
      <w:r w:rsidR="00E56D78" w:rsidRPr="00C862D7">
        <w:rPr>
          <w:rFonts w:cs="Times New Roman"/>
        </w:rPr>
        <w:t>3,29%</w:t>
      </w:r>
      <w:r w:rsidR="00EA6982" w:rsidRPr="00C862D7">
        <w:rPr>
          <w:rFonts w:cs="Times New Roman"/>
        </w:rPr>
        <w:t xml:space="preserve">, dan nilai </w:t>
      </w:r>
      <w:r w:rsidR="00EA6982" w:rsidRPr="00C862D7">
        <w:rPr>
          <w:rFonts w:cs="Times New Roman"/>
          <w:i/>
          <w:iCs/>
        </w:rPr>
        <w:t xml:space="preserve">validation loss </w:t>
      </w:r>
      <w:r w:rsidR="00EA6982" w:rsidRPr="00C862D7">
        <w:rPr>
          <w:rFonts w:cs="Times New Roman"/>
        </w:rPr>
        <w:t xml:space="preserve">yang hanya </w:t>
      </w:r>
      <w:r w:rsidR="00E56D78" w:rsidRPr="00C862D7">
        <w:rPr>
          <w:rFonts w:cs="Times New Roman"/>
        </w:rPr>
        <w:t>3.13%</w:t>
      </w:r>
      <w:r w:rsidR="007410A4" w:rsidRPr="00C862D7">
        <w:rPr>
          <w:rFonts w:cs="Times New Roman"/>
        </w:rPr>
        <w:t>.</w:t>
      </w:r>
      <w:r w:rsidR="00EA6982" w:rsidRPr="00C862D7">
        <w:rPr>
          <w:rFonts w:cs="Times New Roman"/>
        </w:rPr>
        <w:t xml:space="preserve"> </w:t>
      </w:r>
    </w:p>
    <w:p w14:paraId="2C22383C" w14:textId="77777777" w:rsidR="000A4294" w:rsidRPr="00C862D7" w:rsidRDefault="000A4294" w:rsidP="00B325D8">
      <w:pPr>
        <w:pStyle w:val="ListParagraph"/>
        <w:ind w:left="284"/>
        <w:rPr>
          <w:rFonts w:cs="Times New Roman"/>
        </w:rPr>
      </w:pPr>
    </w:p>
    <w:p w14:paraId="3694617D" w14:textId="4E9005F5" w:rsidR="002E7111" w:rsidRPr="00C862D7" w:rsidRDefault="002E7111">
      <w:pPr>
        <w:pStyle w:val="ListParagraph"/>
        <w:numPr>
          <w:ilvl w:val="7"/>
          <w:numId w:val="30"/>
        </w:numPr>
        <w:ind w:left="568" w:hanging="284"/>
        <w:rPr>
          <w:rFonts w:cs="Times New Roman"/>
        </w:rPr>
      </w:pPr>
      <w:r w:rsidRPr="00C862D7">
        <w:rPr>
          <w:rFonts w:cs="Times New Roman"/>
          <w:i/>
          <w:iCs/>
        </w:rPr>
        <w:t>Confusion Matrix</w:t>
      </w:r>
    </w:p>
    <w:p w14:paraId="0681AE68" w14:textId="31F9D250" w:rsidR="00D43CD3" w:rsidRPr="00C862D7" w:rsidRDefault="004709DE" w:rsidP="004709DE">
      <w:pPr>
        <w:pStyle w:val="ListParagraph"/>
        <w:keepNext/>
        <w:spacing w:after="0"/>
        <w:ind w:left="567" w:firstLine="0"/>
        <w:jc w:val="center"/>
        <w:rPr>
          <w:rFonts w:cs="Times New Roman"/>
        </w:rPr>
      </w:pPr>
      <w:r w:rsidRPr="00C862D7">
        <w:rPr>
          <w:rFonts w:cs="Times New Roman"/>
          <w:noProof/>
        </w:rPr>
        <w:drawing>
          <wp:inline distT="0" distB="0" distL="0" distR="0" wp14:anchorId="673A7231" wp14:editId="2232A4DA">
            <wp:extent cx="2828647" cy="2340000"/>
            <wp:effectExtent l="19050" t="1905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28647" cy="2340000"/>
                    </a:xfrm>
                    <a:prstGeom prst="rect">
                      <a:avLst/>
                    </a:prstGeom>
                    <a:ln>
                      <a:solidFill>
                        <a:schemeClr val="tx1"/>
                      </a:solidFill>
                    </a:ln>
                  </pic:spPr>
                </pic:pic>
              </a:graphicData>
            </a:graphic>
          </wp:inline>
        </w:drawing>
      </w:r>
    </w:p>
    <w:p w14:paraId="65DE50BD" w14:textId="1570E793" w:rsidR="00D43CD3" w:rsidRPr="00C862D7" w:rsidRDefault="00D43CD3" w:rsidP="00C673D3">
      <w:pPr>
        <w:pStyle w:val="Caption"/>
        <w:ind w:left="284"/>
        <w:jc w:val="center"/>
        <w:rPr>
          <w:rFonts w:cs="Times New Roman"/>
        </w:rPr>
      </w:pPr>
      <w:bookmarkStart w:id="151" w:name="_Toc138962608"/>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25</w:t>
      </w:r>
      <w:r w:rsidR="004F5A02" w:rsidRPr="00C862D7">
        <w:rPr>
          <w:rFonts w:cs="Times New Roman"/>
          <w:noProof/>
        </w:rPr>
        <w:fldChar w:fldCharType="end"/>
      </w:r>
      <w:r w:rsidRPr="00C862D7">
        <w:rPr>
          <w:rFonts w:cs="Times New Roman"/>
        </w:rPr>
        <w:t xml:space="preserve"> </w:t>
      </w:r>
      <w:r w:rsidRPr="00C862D7">
        <w:rPr>
          <w:rFonts w:cs="Times New Roman"/>
          <w:i/>
          <w:iCs w:val="0"/>
        </w:rPr>
        <w:t xml:space="preserve">Confusion matrix model </w:t>
      </w:r>
      <w:r w:rsidRPr="00C862D7">
        <w:rPr>
          <w:rFonts w:cs="Times New Roman"/>
        </w:rPr>
        <w:t>daun jambu</w:t>
      </w:r>
      <w:bookmarkEnd w:id="151"/>
    </w:p>
    <w:p w14:paraId="0E18D9CA" w14:textId="6A987CF6" w:rsidR="003216FA" w:rsidRPr="00C862D7" w:rsidRDefault="00B15403" w:rsidP="00104C06">
      <w:pPr>
        <w:pStyle w:val="ListParagraph"/>
        <w:ind w:left="567" w:firstLine="0"/>
        <w:rPr>
          <w:rFonts w:cs="Times New Roman"/>
        </w:rPr>
      </w:pPr>
      <w:r w:rsidRPr="00C862D7">
        <w:rPr>
          <w:rFonts w:cs="Times New Roman"/>
        </w:rPr>
        <w:t xml:space="preserve">Berikut ini perhitungan akurasi dari </w:t>
      </w:r>
      <w:r w:rsidRPr="00C862D7">
        <w:rPr>
          <w:rFonts w:cs="Times New Roman"/>
          <w:i/>
          <w:iCs/>
        </w:rPr>
        <w:t>confusion matrix</w:t>
      </w:r>
      <w:r w:rsidR="00751381" w:rsidRPr="00C862D7">
        <w:rPr>
          <w:rFonts w:cs="Times New Roman"/>
          <w:i/>
          <w:iCs/>
        </w:rPr>
        <w:t xml:space="preserve"> </w:t>
      </w:r>
      <w:r w:rsidR="00751381" w:rsidRPr="00C862D7">
        <w:rPr>
          <w:rFonts w:cs="Times New Roman"/>
        </w:rPr>
        <w:t>model daun jambu pada gambar 4.</w:t>
      </w:r>
      <w:r w:rsidR="00394DFF" w:rsidRPr="00C862D7">
        <w:rPr>
          <w:rFonts w:cs="Times New Roman"/>
        </w:rPr>
        <w:t>25</w:t>
      </w:r>
      <w:r w:rsidR="009E07F1" w:rsidRPr="00C862D7">
        <w:rPr>
          <w:rFonts w:cs="Times New Roman"/>
        </w:rPr>
        <w:t>:</w:t>
      </w:r>
      <w:r w:rsidRPr="00C862D7">
        <w:rPr>
          <w:rFonts w:cs="Times New Roman"/>
        </w:rPr>
        <w:t xml:space="preserve"> </w:t>
      </w:r>
    </w:p>
    <w:p w14:paraId="486C5785" w14:textId="5E5F36D6" w:rsidR="000A35D1" w:rsidRPr="00C862D7" w:rsidRDefault="003E5325" w:rsidP="002B7196">
      <w:pPr>
        <w:pStyle w:val="ListParagraph"/>
        <w:ind w:left="567" w:firstLine="0"/>
        <w:rPr>
          <w:rFonts w:eastAsiaTheme="minorEastAsia" w:cs="Times New Roman"/>
          <w:iCs/>
        </w:rPr>
      </w:pPr>
      <w:r w:rsidRPr="00C862D7">
        <w:rPr>
          <w:rFonts w:eastAsiaTheme="minorEastAsia" w:cs="Times New Roman"/>
        </w:rPr>
        <w:t xml:space="preserve">Akurasi = </w:t>
      </w:r>
      <m:oMath>
        <m:f>
          <m:fPr>
            <m:ctrlPr>
              <w:rPr>
                <w:rFonts w:ascii="Cambria Math" w:hAnsi="Cambria Math" w:cs="Times New Roman"/>
                <w:iCs/>
              </w:rPr>
            </m:ctrlPr>
          </m:fPr>
          <m:num>
            <m:r>
              <m:rPr>
                <m:sty m:val="p"/>
              </m:rPr>
              <w:rPr>
                <w:rFonts w:ascii="Cambria Math" w:hAnsi="Cambria Math" w:cs="Times New Roman"/>
              </w:rPr>
              <m:t xml:space="preserve">Jumlah </m:t>
            </m:r>
            <m:r>
              <w:rPr>
                <w:rFonts w:ascii="Cambria Math" w:hAnsi="Cambria Math" w:cs="Times New Roman"/>
              </w:rPr>
              <m:t>true positive</m:t>
            </m:r>
          </m:num>
          <m:den>
            <m:r>
              <m:rPr>
                <m:sty m:val="p"/>
              </m:rPr>
              <w:rPr>
                <w:rFonts w:ascii="Cambria Math" w:hAnsi="Cambria Math" w:cs="Times New Roman"/>
              </w:rPr>
              <m:t>Jumlah data validasi</m:t>
            </m:r>
          </m:den>
        </m:f>
      </m:oMath>
    </w:p>
    <w:p w14:paraId="21BD618E" w14:textId="7017F775" w:rsidR="00B12681" w:rsidRPr="00C862D7" w:rsidRDefault="000A35D1" w:rsidP="00B325D8">
      <w:pPr>
        <w:pStyle w:val="ListParagraph"/>
        <w:ind w:left="1418" w:firstLine="0"/>
        <w:rPr>
          <w:rFonts w:eastAsiaTheme="minorEastAsia" w:cs="Times New Roman"/>
          <w:iCs/>
        </w:rPr>
      </w:pPr>
      <w:r w:rsidRPr="00C862D7">
        <w:rPr>
          <w:rFonts w:eastAsiaTheme="minorEastAsia" w:cs="Times New Roman"/>
          <w:iCs/>
        </w:rPr>
        <w:t xml:space="preserve">= </w:t>
      </w:r>
      <m:oMath>
        <m:f>
          <m:fPr>
            <m:ctrlPr>
              <w:rPr>
                <w:rFonts w:ascii="Cambria Math" w:hAnsi="Cambria Math" w:cs="Times New Roman"/>
                <w:iCs/>
              </w:rPr>
            </m:ctrlPr>
          </m:fPr>
          <m:num>
            <m:r>
              <m:rPr>
                <m:sty m:val="p"/>
              </m:rPr>
              <w:rPr>
                <w:rFonts w:ascii="Cambria Math" w:hAnsi="Cambria Math" w:cs="Times New Roman"/>
              </w:rPr>
              <m:t>21+25+17</m:t>
            </m:r>
          </m:num>
          <m:den>
            <m:r>
              <w:rPr>
                <w:rFonts w:ascii="Cambria Math" w:hAnsi="Cambria Math" w:cs="Times New Roman"/>
              </w:rPr>
              <m:t>63</m:t>
            </m:r>
          </m:den>
        </m:f>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rPr>
              <m:t>63</m:t>
            </m:r>
          </m:num>
          <m:den>
            <m:r>
              <w:rPr>
                <w:rFonts w:ascii="Cambria Math" w:hAnsi="Cambria Math" w:cs="Times New Roman"/>
              </w:rPr>
              <m:t>63</m:t>
            </m:r>
          </m:den>
        </m:f>
        <m:r>
          <w:rPr>
            <w:rFonts w:ascii="Cambria Math" w:hAnsi="Cambria Math" w:cs="Times New Roman"/>
          </w:rPr>
          <m:t xml:space="preserve"> =100%</m:t>
        </m:r>
      </m:oMath>
    </w:p>
    <w:p w14:paraId="11F2976E" w14:textId="287EC0F6" w:rsidR="005D2420" w:rsidRPr="00C862D7" w:rsidRDefault="00CC0737" w:rsidP="00B12681">
      <w:pPr>
        <w:pStyle w:val="ListParagraph"/>
        <w:ind w:left="567" w:firstLine="0"/>
        <w:rPr>
          <w:rFonts w:eastAsiaTheme="minorEastAsia" w:cs="Times New Roman"/>
          <w:iCs/>
        </w:rPr>
      </w:pPr>
      <w:r w:rsidRPr="00C862D7">
        <w:rPr>
          <w:rFonts w:eastAsiaTheme="minorEastAsia" w:cs="Times New Roman"/>
          <w:iCs/>
        </w:rPr>
        <w:t>Jadi</w:t>
      </w:r>
      <w:r w:rsidR="00D20E15" w:rsidRPr="00C862D7">
        <w:rPr>
          <w:rFonts w:eastAsiaTheme="minorEastAsia" w:cs="Times New Roman"/>
          <w:iCs/>
        </w:rPr>
        <w:t>,</w:t>
      </w:r>
      <w:r w:rsidRPr="00C862D7">
        <w:rPr>
          <w:rFonts w:eastAsiaTheme="minorEastAsia" w:cs="Times New Roman"/>
          <w:iCs/>
        </w:rPr>
        <w:t xml:space="preserve"> hasil akurasi model penyakit pada daun jambu biji dari jumlah data validasi</w:t>
      </w:r>
      <w:r w:rsidR="00B22B44" w:rsidRPr="00C862D7">
        <w:rPr>
          <w:rFonts w:eastAsiaTheme="minorEastAsia" w:cs="Times New Roman"/>
          <w:iCs/>
        </w:rPr>
        <w:t xml:space="preserve"> sebanyak 63 data</w:t>
      </w:r>
      <w:r w:rsidRPr="00C862D7">
        <w:rPr>
          <w:rFonts w:eastAsiaTheme="minorEastAsia" w:cs="Times New Roman"/>
          <w:iCs/>
        </w:rPr>
        <w:t xml:space="preserve"> adalah </w:t>
      </w:r>
      <w:r w:rsidR="00357257" w:rsidRPr="00C862D7">
        <w:rPr>
          <w:rFonts w:eastAsiaTheme="minorEastAsia" w:cs="Times New Roman"/>
          <w:iCs/>
        </w:rPr>
        <w:t>100</w:t>
      </w:r>
      <w:r w:rsidRPr="00C862D7">
        <w:rPr>
          <w:rFonts w:eastAsiaTheme="minorEastAsia" w:cs="Times New Roman"/>
          <w:iCs/>
        </w:rPr>
        <w:t>%</w:t>
      </w:r>
      <w:r w:rsidR="00FC1BDD" w:rsidRPr="00C862D7">
        <w:rPr>
          <w:rFonts w:eastAsiaTheme="minorEastAsia" w:cs="Times New Roman"/>
          <w:iCs/>
        </w:rPr>
        <w:t>.</w:t>
      </w:r>
    </w:p>
    <w:p w14:paraId="52430DFC" w14:textId="77777777" w:rsidR="00FC1BDD" w:rsidRPr="00C862D7" w:rsidRDefault="00FC1BDD" w:rsidP="00FC1BDD">
      <w:pPr>
        <w:pStyle w:val="ListParagraph"/>
        <w:spacing w:after="0"/>
        <w:ind w:left="567" w:firstLine="0"/>
        <w:rPr>
          <w:rFonts w:eastAsiaTheme="minorEastAsia" w:cs="Times New Roman"/>
          <w:iCs/>
        </w:rPr>
      </w:pPr>
    </w:p>
    <w:p w14:paraId="1B455B33" w14:textId="2256FE17" w:rsidR="00391771" w:rsidRPr="00C862D7" w:rsidRDefault="00C0055A" w:rsidP="00E6644F">
      <w:pPr>
        <w:pStyle w:val="Heading2"/>
        <w:numPr>
          <w:ilvl w:val="1"/>
          <w:numId w:val="26"/>
        </w:numPr>
        <w:ind w:left="426"/>
        <w:rPr>
          <w:rFonts w:cs="Times New Roman"/>
          <w:i/>
          <w:iCs/>
        </w:rPr>
      </w:pPr>
      <w:bookmarkStart w:id="152" w:name="_Toc138685000"/>
      <w:r w:rsidRPr="00C862D7">
        <w:rPr>
          <w:rFonts w:cs="Times New Roman"/>
          <w:i/>
          <w:iCs/>
        </w:rPr>
        <w:lastRenderedPageBreak/>
        <w:t>Deployment</w:t>
      </w:r>
      <w:bookmarkEnd w:id="152"/>
    </w:p>
    <w:p w14:paraId="7E5E7A37" w14:textId="1B08CB32" w:rsidR="00E6644F" w:rsidRPr="00C862D7" w:rsidRDefault="000F165C" w:rsidP="00E6644F">
      <w:pPr>
        <w:pStyle w:val="ListParagraph"/>
        <w:numPr>
          <w:ilvl w:val="0"/>
          <w:numId w:val="35"/>
        </w:numPr>
        <w:ind w:left="567"/>
        <w:rPr>
          <w:rFonts w:cs="Times New Roman"/>
        </w:rPr>
      </w:pPr>
      <w:r w:rsidRPr="00C862D7">
        <w:rPr>
          <w:rFonts w:cs="Times New Roman"/>
        </w:rPr>
        <w:t>Tampilan aplikasi</w:t>
      </w:r>
    </w:p>
    <w:p w14:paraId="3B67F716" w14:textId="5569ACB6" w:rsidR="000F165C" w:rsidRPr="00C862D7" w:rsidRDefault="008C7207" w:rsidP="000F165C">
      <w:pPr>
        <w:pStyle w:val="ListParagraph"/>
        <w:numPr>
          <w:ilvl w:val="7"/>
          <w:numId w:val="19"/>
        </w:numPr>
        <w:ind w:left="993"/>
        <w:rPr>
          <w:rFonts w:cs="Times New Roman"/>
        </w:rPr>
      </w:pPr>
      <w:r w:rsidRPr="00C862D7">
        <w:rPr>
          <w:rFonts w:cs="Times New Roman"/>
        </w:rPr>
        <w:t xml:space="preserve">Halaman </w:t>
      </w:r>
      <w:r w:rsidR="000F165C" w:rsidRPr="00C862D7">
        <w:rPr>
          <w:rFonts w:cs="Times New Roman"/>
          <w:i/>
          <w:iCs/>
        </w:rPr>
        <w:t>Splash</w:t>
      </w:r>
    </w:p>
    <w:p w14:paraId="5213B5F5" w14:textId="3C4DFEE7" w:rsidR="000148A2" w:rsidRPr="00C862D7" w:rsidRDefault="000148A2" w:rsidP="000148A2">
      <w:pPr>
        <w:pStyle w:val="ListParagraph"/>
        <w:ind w:left="993" w:firstLine="0"/>
        <w:rPr>
          <w:rFonts w:cs="Times New Roman"/>
        </w:rPr>
      </w:pPr>
      <w:r w:rsidRPr="00C862D7">
        <w:rPr>
          <w:rFonts w:cs="Times New Roman"/>
        </w:rPr>
        <w:t xml:space="preserve">Halaman </w:t>
      </w:r>
      <w:r w:rsidRPr="00C862D7">
        <w:rPr>
          <w:rFonts w:cs="Times New Roman"/>
          <w:i/>
          <w:iCs/>
        </w:rPr>
        <w:t xml:space="preserve">splash </w:t>
      </w:r>
      <w:r w:rsidR="00734979" w:rsidRPr="00C862D7">
        <w:rPr>
          <w:rFonts w:cs="Times New Roman"/>
        </w:rPr>
        <w:t xml:space="preserve">adalah tampilan awal yang muncul ketika aplikasi </w:t>
      </w:r>
      <w:r w:rsidR="006662BA" w:rsidRPr="00C862D7">
        <w:rPr>
          <w:rFonts w:cs="Times New Roman"/>
        </w:rPr>
        <w:t>dibuka. Berikut ini gambar 4.26 tampilan halaman splash.</w:t>
      </w:r>
    </w:p>
    <w:p w14:paraId="28C1922A" w14:textId="77777777" w:rsidR="00FC1BDD" w:rsidRPr="00C862D7" w:rsidRDefault="00801E65" w:rsidP="00FC1BDD">
      <w:pPr>
        <w:pStyle w:val="ListParagraph"/>
        <w:keepNext/>
        <w:spacing w:after="0"/>
        <w:ind w:left="993" w:firstLine="0"/>
        <w:jc w:val="center"/>
        <w:rPr>
          <w:rFonts w:cs="Times New Roman"/>
        </w:rPr>
      </w:pPr>
      <w:r w:rsidRPr="00C862D7">
        <w:rPr>
          <w:rFonts w:cs="Times New Roman"/>
          <w:noProof/>
        </w:rPr>
        <w:drawing>
          <wp:inline distT="0" distB="0" distL="0" distR="0" wp14:anchorId="35F9BFF3" wp14:editId="0BEAF9DE">
            <wp:extent cx="2390140" cy="167640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31097" b="37342"/>
                    <a:stretch/>
                  </pic:blipFill>
                  <pic:spPr bwMode="auto">
                    <a:xfrm>
                      <a:off x="0" y="0"/>
                      <a:ext cx="2390943" cy="167696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B37A3C" w14:textId="35BFBDCA" w:rsidR="000A4294" w:rsidRPr="00C862D7" w:rsidRDefault="00FC1BDD" w:rsidP="006662BA">
      <w:pPr>
        <w:pStyle w:val="Caption"/>
        <w:ind w:left="993"/>
        <w:jc w:val="center"/>
        <w:rPr>
          <w:rFonts w:cs="Times New Roman"/>
          <w:i/>
          <w:iCs w:val="0"/>
        </w:rPr>
      </w:pPr>
      <w:bookmarkStart w:id="153" w:name="_Toc138962609"/>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26</w:t>
      </w:r>
      <w:r w:rsidR="004F5A02" w:rsidRPr="00C862D7">
        <w:rPr>
          <w:rFonts w:cs="Times New Roman"/>
          <w:noProof/>
        </w:rPr>
        <w:fldChar w:fldCharType="end"/>
      </w:r>
      <w:r w:rsidRPr="00C862D7">
        <w:rPr>
          <w:rFonts w:cs="Times New Roman"/>
        </w:rPr>
        <w:t xml:space="preserve"> </w:t>
      </w:r>
      <w:r w:rsidR="008C7207" w:rsidRPr="00C862D7">
        <w:rPr>
          <w:rFonts w:cs="Times New Roman"/>
        </w:rPr>
        <w:t xml:space="preserve">Halaman </w:t>
      </w:r>
      <w:r w:rsidR="008C7207" w:rsidRPr="00C862D7">
        <w:rPr>
          <w:rFonts w:cs="Times New Roman"/>
          <w:i/>
          <w:iCs w:val="0"/>
        </w:rPr>
        <w:t>s</w:t>
      </w:r>
      <w:r w:rsidRPr="00C862D7">
        <w:rPr>
          <w:rFonts w:cs="Times New Roman"/>
          <w:i/>
          <w:iCs w:val="0"/>
        </w:rPr>
        <w:t>plash</w:t>
      </w:r>
      <w:bookmarkEnd w:id="153"/>
    </w:p>
    <w:p w14:paraId="38F3A7ED" w14:textId="3D2C121D" w:rsidR="000F165C" w:rsidRPr="00C862D7" w:rsidRDefault="008C7207" w:rsidP="000F165C">
      <w:pPr>
        <w:pStyle w:val="ListParagraph"/>
        <w:numPr>
          <w:ilvl w:val="7"/>
          <w:numId w:val="19"/>
        </w:numPr>
        <w:ind w:left="993"/>
        <w:rPr>
          <w:rFonts w:cs="Times New Roman"/>
        </w:rPr>
      </w:pPr>
      <w:r w:rsidRPr="00C862D7">
        <w:rPr>
          <w:rFonts w:cs="Times New Roman"/>
        </w:rPr>
        <w:t xml:space="preserve">Halaman </w:t>
      </w:r>
      <w:r w:rsidRPr="00C862D7">
        <w:rPr>
          <w:rFonts w:cs="Times New Roman"/>
          <w:i/>
          <w:iCs/>
        </w:rPr>
        <w:t>onboarding</w:t>
      </w:r>
    </w:p>
    <w:p w14:paraId="5EBFA884" w14:textId="0EF8FE40" w:rsidR="00B640E6" w:rsidRPr="00C862D7" w:rsidRDefault="00B640E6" w:rsidP="00B640E6">
      <w:pPr>
        <w:pStyle w:val="ListParagraph"/>
        <w:ind w:left="993" w:firstLine="0"/>
        <w:rPr>
          <w:rFonts w:cs="Times New Roman"/>
        </w:rPr>
      </w:pPr>
      <w:r w:rsidRPr="00C862D7">
        <w:rPr>
          <w:rFonts w:cs="Times New Roman"/>
        </w:rPr>
        <w:t xml:space="preserve">Halaman </w:t>
      </w:r>
      <w:r w:rsidRPr="00C862D7">
        <w:rPr>
          <w:rFonts w:cs="Times New Roman"/>
          <w:i/>
          <w:iCs/>
        </w:rPr>
        <w:t xml:space="preserve">onboarding </w:t>
      </w:r>
      <w:r w:rsidRPr="00C862D7">
        <w:rPr>
          <w:rFonts w:cs="Times New Roman"/>
        </w:rPr>
        <w:t xml:space="preserve">adalah halaman yang menjelaskan fitur-fitur utama pada aplikasi, berikut ini gambar 4.27 dan gambar 4.28 yang merupakan halaman </w:t>
      </w:r>
      <w:r w:rsidRPr="00C862D7">
        <w:rPr>
          <w:rFonts w:cs="Times New Roman"/>
          <w:i/>
          <w:iCs/>
        </w:rPr>
        <w:t>onboa</w:t>
      </w:r>
      <w:r w:rsidR="00F51319">
        <w:rPr>
          <w:rFonts w:cs="Times New Roman"/>
          <w:i/>
          <w:iCs/>
        </w:rPr>
        <w:t>r</w:t>
      </w:r>
      <w:r w:rsidRPr="00C862D7">
        <w:rPr>
          <w:rFonts w:cs="Times New Roman"/>
          <w:i/>
          <w:iCs/>
        </w:rPr>
        <w:t>ding.</w:t>
      </w:r>
    </w:p>
    <w:p w14:paraId="7B910E33" w14:textId="4F2C5EC4" w:rsidR="00280FC9" w:rsidRPr="00C862D7" w:rsidRDefault="0041321C" w:rsidP="00FC1BDD">
      <w:pPr>
        <w:pStyle w:val="ListParagraph"/>
        <w:ind w:left="709" w:firstLine="0"/>
        <w:rPr>
          <w:rFonts w:cs="Times New Roman"/>
        </w:rPr>
      </w:pPr>
      <w:r w:rsidRPr="00C862D7">
        <w:rPr>
          <w:rFonts w:cs="Times New Roman"/>
          <w:noProof/>
        </w:rPr>
        <w:drawing>
          <wp:anchor distT="0" distB="0" distL="114300" distR="114300" simplePos="0" relativeHeight="251643392" behindDoc="1" locked="0" layoutInCell="1" allowOverlap="1" wp14:anchorId="4BD0FFB9" wp14:editId="508075BE">
            <wp:simplePos x="0" y="0"/>
            <wp:positionH relativeFrom="column">
              <wp:posOffset>2901950</wp:posOffset>
            </wp:positionH>
            <wp:positionV relativeFrom="paragraph">
              <wp:posOffset>21590</wp:posOffset>
            </wp:positionV>
            <wp:extent cx="1793240" cy="3599815"/>
            <wp:effectExtent l="19050" t="19050" r="0"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5121" b="5944"/>
                    <a:stretch/>
                  </pic:blipFill>
                  <pic:spPr bwMode="auto">
                    <a:xfrm>
                      <a:off x="0" y="0"/>
                      <a:ext cx="1793240" cy="359981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862D7">
        <w:rPr>
          <w:rFonts w:cs="Times New Roman"/>
          <w:noProof/>
        </w:rPr>
        <w:drawing>
          <wp:anchor distT="0" distB="0" distL="114300" distR="114300" simplePos="0" relativeHeight="251640320" behindDoc="1" locked="0" layoutInCell="1" allowOverlap="1" wp14:anchorId="6505D7FA" wp14:editId="6B31C76C">
            <wp:simplePos x="0" y="0"/>
            <wp:positionH relativeFrom="column">
              <wp:posOffset>1094762</wp:posOffset>
            </wp:positionH>
            <wp:positionV relativeFrom="paragraph">
              <wp:posOffset>21590</wp:posOffset>
            </wp:positionV>
            <wp:extent cx="1795000" cy="3600000"/>
            <wp:effectExtent l="19050" t="19050" r="0" b="63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5278" b="4497"/>
                    <a:stretch/>
                  </pic:blipFill>
                  <pic:spPr bwMode="auto">
                    <a:xfrm>
                      <a:off x="0" y="0"/>
                      <a:ext cx="1795000" cy="36000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22B882" w14:textId="280D147E" w:rsidR="00A70D8A" w:rsidRPr="00C862D7" w:rsidRDefault="00A70D8A" w:rsidP="00FC1BDD">
      <w:pPr>
        <w:pStyle w:val="ListParagraph"/>
        <w:ind w:left="709" w:firstLine="0"/>
        <w:rPr>
          <w:rFonts w:cs="Times New Roman"/>
        </w:rPr>
      </w:pPr>
    </w:p>
    <w:p w14:paraId="18D7E145" w14:textId="2CE9D016" w:rsidR="00A70D8A" w:rsidRPr="00C862D7" w:rsidRDefault="00A70D8A" w:rsidP="00FC1BDD">
      <w:pPr>
        <w:pStyle w:val="ListParagraph"/>
        <w:ind w:left="709" w:firstLine="0"/>
        <w:rPr>
          <w:rFonts w:cs="Times New Roman"/>
        </w:rPr>
      </w:pPr>
    </w:p>
    <w:p w14:paraId="20E0A26D" w14:textId="64C3FF8B" w:rsidR="00A70D8A" w:rsidRPr="00C862D7" w:rsidRDefault="00A70D8A" w:rsidP="00FC1BDD">
      <w:pPr>
        <w:pStyle w:val="ListParagraph"/>
        <w:ind w:left="709" w:firstLine="0"/>
        <w:rPr>
          <w:rFonts w:cs="Times New Roman"/>
        </w:rPr>
      </w:pPr>
    </w:p>
    <w:p w14:paraId="4E2F706E" w14:textId="0CF90C3F" w:rsidR="00A70D8A" w:rsidRPr="00C862D7" w:rsidRDefault="00A70D8A" w:rsidP="00FC1BDD">
      <w:pPr>
        <w:pStyle w:val="ListParagraph"/>
        <w:ind w:left="709" w:firstLine="0"/>
        <w:rPr>
          <w:rFonts w:cs="Times New Roman"/>
        </w:rPr>
      </w:pPr>
    </w:p>
    <w:p w14:paraId="49579006" w14:textId="3F3D066E" w:rsidR="00A70D8A" w:rsidRPr="00C862D7" w:rsidRDefault="00A70D8A" w:rsidP="00FC1BDD">
      <w:pPr>
        <w:pStyle w:val="ListParagraph"/>
        <w:ind w:left="709" w:firstLine="0"/>
        <w:rPr>
          <w:rFonts w:cs="Times New Roman"/>
        </w:rPr>
      </w:pPr>
    </w:p>
    <w:p w14:paraId="232C720B" w14:textId="7B1FDFCB" w:rsidR="00A70D8A" w:rsidRPr="00C862D7" w:rsidRDefault="00A70D8A" w:rsidP="00FC1BDD">
      <w:pPr>
        <w:pStyle w:val="ListParagraph"/>
        <w:ind w:left="709" w:firstLine="0"/>
        <w:rPr>
          <w:rFonts w:cs="Times New Roman"/>
        </w:rPr>
      </w:pPr>
    </w:p>
    <w:p w14:paraId="10D959BF" w14:textId="7D54B68C" w:rsidR="00A70D8A" w:rsidRPr="00C862D7" w:rsidRDefault="00A70D8A" w:rsidP="00FC1BDD">
      <w:pPr>
        <w:pStyle w:val="ListParagraph"/>
        <w:ind w:left="709" w:firstLine="0"/>
        <w:rPr>
          <w:rFonts w:cs="Times New Roman"/>
        </w:rPr>
      </w:pPr>
    </w:p>
    <w:p w14:paraId="35EC019C" w14:textId="3A06951D" w:rsidR="00A70D8A" w:rsidRPr="00C862D7" w:rsidRDefault="00A70D8A" w:rsidP="00FC1BDD">
      <w:pPr>
        <w:pStyle w:val="ListParagraph"/>
        <w:ind w:left="709" w:firstLine="0"/>
        <w:rPr>
          <w:rFonts w:cs="Times New Roman"/>
        </w:rPr>
      </w:pPr>
    </w:p>
    <w:p w14:paraId="29935267" w14:textId="13CCFD3B" w:rsidR="00A70D8A" w:rsidRPr="00C862D7" w:rsidRDefault="00A70D8A" w:rsidP="00FC1BDD">
      <w:pPr>
        <w:pStyle w:val="ListParagraph"/>
        <w:ind w:left="709" w:firstLine="0"/>
        <w:rPr>
          <w:rFonts w:cs="Times New Roman"/>
        </w:rPr>
      </w:pPr>
    </w:p>
    <w:p w14:paraId="3A1B82AC" w14:textId="4C70C9D7" w:rsidR="00A70D8A" w:rsidRPr="00C862D7" w:rsidRDefault="00A70D8A" w:rsidP="00FC1BDD">
      <w:pPr>
        <w:pStyle w:val="ListParagraph"/>
        <w:ind w:left="709" w:firstLine="0"/>
        <w:rPr>
          <w:rFonts w:cs="Times New Roman"/>
        </w:rPr>
      </w:pPr>
    </w:p>
    <w:p w14:paraId="1DFC1047" w14:textId="6A093F18" w:rsidR="00A70D8A" w:rsidRPr="00C862D7" w:rsidRDefault="00A70D8A" w:rsidP="00FC1BDD">
      <w:pPr>
        <w:pStyle w:val="ListParagraph"/>
        <w:ind w:left="709" w:firstLine="0"/>
        <w:rPr>
          <w:rFonts w:cs="Times New Roman"/>
        </w:rPr>
      </w:pPr>
    </w:p>
    <w:p w14:paraId="7FC66A9C" w14:textId="79F4DC47" w:rsidR="00A70D8A" w:rsidRPr="00C862D7" w:rsidRDefault="00A70D8A" w:rsidP="00FC1BDD">
      <w:pPr>
        <w:pStyle w:val="ListParagraph"/>
        <w:ind w:left="709" w:firstLine="0"/>
        <w:rPr>
          <w:rFonts w:cs="Times New Roman"/>
        </w:rPr>
      </w:pPr>
    </w:p>
    <w:p w14:paraId="31075844" w14:textId="4729A522" w:rsidR="00FC1BDD" w:rsidRPr="00C862D7" w:rsidRDefault="003D6838" w:rsidP="0041321C">
      <w:pPr>
        <w:pStyle w:val="ListParagraph"/>
        <w:ind w:left="709" w:firstLine="0"/>
        <w:rPr>
          <w:rFonts w:cs="Times New Roman"/>
        </w:rPr>
      </w:pPr>
      <w:r>
        <w:rPr>
          <w:rFonts w:cs="Times New Roman"/>
          <w:noProof/>
        </w:rPr>
        <w:pict w14:anchorId="768E3C08">
          <v:shapetype id="_x0000_t202" coordsize="21600,21600" o:spt="202" path="m,l,21600r21600,l21600,xe">
            <v:stroke joinstyle="miter"/>
            <v:path gradientshapeok="t" o:connecttype="rect"/>
          </v:shapetype>
          <v:shape id="_x0000_s1026" type="#_x0000_t202" style="position:absolute;left:0;text-align:left;margin-left:35.1pt;margin-top:20.8pt;width:361.75pt;height:23.8pt;z-index:251663360;mso-position-horizontal-relative:text;mso-position-vertical-relative:text" stroked="f">
            <v:textbox style="mso-next-textbox:#_x0000_s1026;mso-fit-shape-to-text:t" inset="0,0,0,0">
              <w:txbxContent>
                <w:p w14:paraId="49A1ED46" w14:textId="759022F1" w:rsidR="00A70D8A" w:rsidRPr="001B2DE7" w:rsidRDefault="00A70D8A" w:rsidP="0041321C">
                  <w:pPr>
                    <w:pStyle w:val="Caption"/>
                    <w:ind w:left="284"/>
                    <w:jc w:val="center"/>
                    <w:rPr>
                      <w:noProof/>
                    </w:rPr>
                  </w:pPr>
                  <w:bookmarkStart w:id="154" w:name="_Toc138962610"/>
                  <w:r>
                    <w:t>Gambar 4.</w:t>
                  </w:r>
                  <w:fldSimple w:instr=" SEQ Gambar_4. \* ARABIC ">
                    <w:r w:rsidR="003C58D5">
                      <w:rPr>
                        <w:noProof/>
                      </w:rPr>
                      <w:t>27</w:t>
                    </w:r>
                  </w:fldSimple>
                  <w:r>
                    <w:t xml:space="preserve"> </w:t>
                  </w:r>
                  <w:r w:rsidR="008C7207">
                    <w:t xml:space="preserve">Halaman </w:t>
                  </w:r>
                  <w:r>
                    <w:rPr>
                      <w:i/>
                      <w:iCs w:val="0"/>
                    </w:rPr>
                    <w:t xml:space="preserve">Onboarding </w:t>
                  </w:r>
                  <w:r>
                    <w:t>1</w:t>
                  </w:r>
                  <w:r>
                    <w:rPr>
                      <w:i/>
                      <w:iCs w:val="0"/>
                    </w:rPr>
                    <w:t xml:space="preserve"> </w:t>
                  </w:r>
                  <w:r>
                    <w:t>dan 2</w:t>
                  </w:r>
                  <w:bookmarkEnd w:id="154"/>
                </w:p>
              </w:txbxContent>
            </v:textbox>
            <w10:wrap type="square"/>
          </v:shape>
        </w:pict>
      </w:r>
    </w:p>
    <w:p w14:paraId="39C54FBE" w14:textId="77777777" w:rsidR="00892D0B" w:rsidRPr="00C862D7" w:rsidRDefault="00892D0B" w:rsidP="00892D0B">
      <w:pPr>
        <w:pStyle w:val="ListParagraph"/>
        <w:keepNext/>
        <w:spacing w:after="0"/>
        <w:ind w:left="993" w:firstLine="0"/>
        <w:jc w:val="center"/>
        <w:rPr>
          <w:rFonts w:cs="Times New Roman"/>
        </w:rPr>
      </w:pPr>
      <w:r w:rsidRPr="00C862D7">
        <w:rPr>
          <w:rFonts w:cs="Times New Roman"/>
          <w:noProof/>
        </w:rPr>
        <w:lastRenderedPageBreak/>
        <w:drawing>
          <wp:inline distT="0" distB="0" distL="0" distR="0" wp14:anchorId="093C06F4" wp14:editId="6FBC6C6C">
            <wp:extent cx="1880671" cy="3094355"/>
            <wp:effectExtent l="19050" t="1905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15185" b="10777"/>
                    <a:stretch/>
                  </pic:blipFill>
                  <pic:spPr bwMode="auto">
                    <a:xfrm>
                      <a:off x="0" y="0"/>
                      <a:ext cx="1883111" cy="309836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EDF2D9" w14:textId="725374CF" w:rsidR="00A70D8A" w:rsidRPr="00C862D7" w:rsidRDefault="00892D0B" w:rsidP="00892D0B">
      <w:pPr>
        <w:pStyle w:val="Caption"/>
        <w:ind w:left="709"/>
        <w:jc w:val="center"/>
        <w:rPr>
          <w:rFonts w:cs="Times New Roman"/>
          <w:iCs w:val="0"/>
        </w:rPr>
      </w:pPr>
      <w:bookmarkStart w:id="155" w:name="_Toc138962611"/>
      <w:r w:rsidRPr="00C862D7">
        <w:rPr>
          <w:rFonts w:cs="Times New Roman"/>
        </w:rPr>
        <w:t>Gambar 4.</w:t>
      </w:r>
      <w:r w:rsidR="004F5A02" w:rsidRPr="00C862D7">
        <w:rPr>
          <w:rFonts w:cs="Times New Roman"/>
        </w:rPr>
        <w:fldChar w:fldCharType="begin"/>
      </w:r>
      <w:r w:rsidR="004F5A02" w:rsidRPr="00C862D7">
        <w:rPr>
          <w:rFonts w:cs="Times New Roman"/>
        </w:rPr>
        <w:instrText xml:space="preserve"> SEQ Gambar_4. \* ARABIC </w:instrText>
      </w:r>
      <w:r w:rsidR="004F5A02" w:rsidRPr="00C862D7">
        <w:rPr>
          <w:rFonts w:cs="Times New Roman"/>
        </w:rPr>
        <w:fldChar w:fldCharType="separate"/>
      </w:r>
      <w:r w:rsidR="003C58D5">
        <w:rPr>
          <w:rFonts w:cs="Times New Roman"/>
          <w:noProof/>
        </w:rPr>
        <w:t>28</w:t>
      </w:r>
      <w:r w:rsidR="004F5A02" w:rsidRPr="00C862D7">
        <w:rPr>
          <w:rFonts w:cs="Times New Roman"/>
          <w:noProof/>
        </w:rPr>
        <w:fldChar w:fldCharType="end"/>
      </w:r>
      <w:r w:rsidRPr="00C862D7">
        <w:rPr>
          <w:rFonts w:cs="Times New Roman"/>
        </w:rPr>
        <w:t xml:space="preserve"> </w:t>
      </w:r>
      <w:r w:rsidR="008C7207" w:rsidRPr="00C862D7">
        <w:rPr>
          <w:rFonts w:cs="Times New Roman"/>
        </w:rPr>
        <w:t xml:space="preserve">Halaman </w:t>
      </w:r>
      <w:r w:rsidRPr="00C862D7">
        <w:rPr>
          <w:rFonts w:cs="Times New Roman"/>
          <w:i/>
          <w:iCs w:val="0"/>
        </w:rPr>
        <w:t>Onboarding</w:t>
      </w:r>
      <w:r w:rsidR="008C7207" w:rsidRPr="00C862D7">
        <w:rPr>
          <w:rFonts w:cs="Times New Roman"/>
          <w:i/>
          <w:iCs w:val="0"/>
        </w:rPr>
        <w:t xml:space="preserve"> </w:t>
      </w:r>
      <w:r w:rsidRPr="00C862D7">
        <w:rPr>
          <w:rFonts w:cs="Times New Roman"/>
        </w:rPr>
        <w:t>3</w:t>
      </w:r>
      <w:bookmarkEnd w:id="155"/>
    </w:p>
    <w:p w14:paraId="6A4F4E03" w14:textId="6BB84B2C" w:rsidR="000F165C" w:rsidRPr="00C862D7" w:rsidRDefault="008C7207" w:rsidP="000F165C">
      <w:pPr>
        <w:pStyle w:val="ListParagraph"/>
        <w:numPr>
          <w:ilvl w:val="7"/>
          <w:numId w:val="19"/>
        </w:numPr>
        <w:ind w:left="993"/>
        <w:rPr>
          <w:rFonts w:cs="Times New Roman"/>
        </w:rPr>
      </w:pPr>
      <w:r w:rsidRPr="00C862D7">
        <w:rPr>
          <w:rFonts w:cs="Times New Roman"/>
        </w:rPr>
        <w:t>Halaman utama</w:t>
      </w:r>
    </w:p>
    <w:p w14:paraId="1828CCED" w14:textId="4ACB7653" w:rsidR="0041321C" w:rsidRPr="00C862D7" w:rsidRDefault="0041321C" w:rsidP="0041321C">
      <w:pPr>
        <w:pStyle w:val="ListParagraph"/>
        <w:ind w:left="993" w:firstLine="0"/>
        <w:rPr>
          <w:rFonts w:cs="Times New Roman"/>
        </w:rPr>
      </w:pPr>
      <w:r w:rsidRPr="00C862D7">
        <w:rPr>
          <w:rFonts w:cs="Times New Roman"/>
          <w:noProof/>
        </w:rPr>
        <w:drawing>
          <wp:anchor distT="0" distB="0" distL="114300" distR="114300" simplePos="0" relativeHeight="251667968" behindDoc="0" locked="0" layoutInCell="1" allowOverlap="1" wp14:anchorId="75345ADB" wp14:editId="2A98648B">
            <wp:simplePos x="0" y="0"/>
            <wp:positionH relativeFrom="column">
              <wp:posOffset>1089660</wp:posOffset>
            </wp:positionH>
            <wp:positionV relativeFrom="paragraph">
              <wp:posOffset>809625</wp:posOffset>
            </wp:positionV>
            <wp:extent cx="1818005" cy="3599815"/>
            <wp:effectExtent l="19050" t="19050" r="0"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t="4689" b="6204"/>
                    <a:stretch/>
                  </pic:blipFill>
                  <pic:spPr bwMode="auto">
                    <a:xfrm>
                      <a:off x="0" y="0"/>
                      <a:ext cx="1818005" cy="359981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862D7">
        <w:rPr>
          <w:rFonts w:cs="Times New Roman"/>
          <w:noProof/>
        </w:rPr>
        <w:drawing>
          <wp:anchor distT="0" distB="0" distL="114300" distR="114300" simplePos="0" relativeHeight="251677184" behindDoc="0" locked="0" layoutInCell="1" allowOverlap="1" wp14:anchorId="4B17A9FF" wp14:editId="33560555">
            <wp:simplePos x="0" y="0"/>
            <wp:positionH relativeFrom="column">
              <wp:posOffset>2918460</wp:posOffset>
            </wp:positionH>
            <wp:positionV relativeFrom="paragraph">
              <wp:posOffset>809625</wp:posOffset>
            </wp:positionV>
            <wp:extent cx="1786890" cy="3599815"/>
            <wp:effectExtent l="19050" t="19050" r="3810" b="63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t="4466" b="4883"/>
                    <a:stretch/>
                  </pic:blipFill>
                  <pic:spPr bwMode="auto">
                    <a:xfrm>
                      <a:off x="0" y="0"/>
                      <a:ext cx="1786890" cy="359981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862D7">
        <w:rPr>
          <w:rFonts w:cs="Times New Roman"/>
        </w:rPr>
        <w:t>Halaman utama aplikasi menampilkan dua buah tombol untuk ke halaman klasifikasi, kemudian terdapat daftar penyakit pada daun dan buah jambu. Berikut ini gambar 4.29 halaman utama.</w:t>
      </w:r>
    </w:p>
    <w:p w14:paraId="78AA53B6" w14:textId="459C169A" w:rsidR="00754C20" w:rsidRPr="00C862D7" w:rsidRDefault="003D6838" w:rsidP="0080654C">
      <w:pPr>
        <w:pStyle w:val="ListParagraph"/>
        <w:spacing w:after="0" w:line="240" w:lineRule="auto"/>
        <w:ind w:left="993" w:firstLine="0"/>
        <w:rPr>
          <w:rFonts w:cs="Times New Roman"/>
          <w:sz w:val="4"/>
          <w:szCs w:val="2"/>
        </w:rPr>
      </w:pPr>
      <w:r>
        <w:rPr>
          <w:rFonts w:cs="Times New Roman"/>
          <w:noProof/>
        </w:rPr>
        <w:pict w14:anchorId="3F062C1D">
          <v:shape id="_x0000_s1027" type="#_x0000_t202" style="position:absolute;left:0;text-align:left;margin-left:0;margin-top:0;width:285.65pt;height:23.8pt;z-index:251664384;mso-position-horizontal:center;mso-position-horizontal-relative:margin;mso-position-vertical:bottom;mso-position-vertical-relative:margin" stroked="f">
            <v:textbox style="mso-next-textbox:#_x0000_s1027;mso-fit-shape-to-text:t" inset="0,0,0,0">
              <w:txbxContent>
                <w:p w14:paraId="6AD72CB9" w14:textId="20491352" w:rsidR="0054449C" w:rsidRPr="008C7207" w:rsidRDefault="0054449C" w:rsidP="0041321C">
                  <w:pPr>
                    <w:pStyle w:val="Caption"/>
                    <w:ind w:right="-1089"/>
                    <w:jc w:val="center"/>
                    <w:rPr>
                      <w:noProof/>
                    </w:rPr>
                  </w:pPr>
                  <w:bookmarkStart w:id="156" w:name="_Toc138962612"/>
                  <w:r>
                    <w:t>Gambar 4.</w:t>
                  </w:r>
                  <w:fldSimple w:instr=" SEQ Gambar_4. \* ARABIC ">
                    <w:r w:rsidR="003C58D5">
                      <w:rPr>
                        <w:noProof/>
                      </w:rPr>
                      <w:t>29</w:t>
                    </w:r>
                  </w:fldSimple>
                  <w:r>
                    <w:t xml:space="preserve"> </w:t>
                  </w:r>
                  <w:r w:rsidR="008C7207" w:rsidRPr="008C7207">
                    <w:t>Halaman utama</w:t>
                  </w:r>
                  <w:bookmarkEnd w:id="156"/>
                </w:p>
              </w:txbxContent>
            </v:textbox>
            <w10:wrap type="square" anchorx="margin" anchory="margin"/>
          </v:shape>
        </w:pict>
      </w:r>
    </w:p>
    <w:p w14:paraId="41472100" w14:textId="5C8EC3E2" w:rsidR="001F152A" w:rsidRPr="00C862D7" w:rsidRDefault="00B73641" w:rsidP="00AE4D98">
      <w:pPr>
        <w:pStyle w:val="ListParagraph"/>
        <w:numPr>
          <w:ilvl w:val="7"/>
          <w:numId w:val="19"/>
        </w:numPr>
        <w:spacing w:after="0"/>
        <w:ind w:left="992" w:hanging="357"/>
        <w:rPr>
          <w:rFonts w:cs="Times New Roman"/>
        </w:rPr>
      </w:pPr>
      <w:r w:rsidRPr="00C862D7">
        <w:rPr>
          <w:rFonts w:cs="Times New Roman"/>
        </w:rPr>
        <w:lastRenderedPageBreak/>
        <w:t xml:space="preserve">Halaman klasifikasi penyakit </w:t>
      </w:r>
      <w:r w:rsidR="006A6C65" w:rsidRPr="00C862D7">
        <w:rPr>
          <w:rFonts w:cs="Times New Roman"/>
        </w:rPr>
        <w:t xml:space="preserve">daun dan jambu </w:t>
      </w:r>
    </w:p>
    <w:p w14:paraId="6BFDAF3B" w14:textId="3E78A07D" w:rsidR="00660050" w:rsidRPr="00C862D7" w:rsidRDefault="00660050" w:rsidP="00660050">
      <w:pPr>
        <w:pStyle w:val="ListParagraph"/>
        <w:spacing w:after="0"/>
        <w:ind w:left="993" w:firstLine="0"/>
        <w:rPr>
          <w:rFonts w:cs="Times New Roman"/>
        </w:rPr>
      </w:pPr>
      <w:r w:rsidRPr="00C862D7">
        <w:rPr>
          <w:rFonts w:cs="Times New Roman"/>
        </w:rPr>
        <w:t xml:space="preserve">Halaman ini merupakan fitur utama dari aplikasi yang dapat melakukan klasifikasi jenis penyakit pada daun dan buah jambu. Terdapat fitur </w:t>
      </w:r>
      <w:r w:rsidRPr="00C862D7">
        <w:rPr>
          <w:rFonts w:cs="Times New Roman"/>
          <w:i/>
          <w:iCs/>
        </w:rPr>
        <w:t xml:space="preserve">flash light </w:t>
      </w:r>
      <w:r w:rsidRPr="00C862D7">
        <w:rPr>
          <w:rFonts w:cs="Times New Roman"/>
        </w:rPr>
        <w:t xml:space="preserve">secara otomatis, manual, ataupun tidak menggunakan </w:t>
      </w:r>
      <w:r w:rsidRPr="00C862D7">
        <w:rPr>
          <w:rFonts w:cs="Times New Roman"/>
          <w:i/>
          <w:iCs/>
        </w:rPr>
        <w:t>flash light</w:t>
      </w:r>
      <w:r w:rsidRPr="00C862D7">
        <w:rPr>
          <w:rFonts w:cs="Times New Roman"/>
        </w:rPr>
        <w:t xml:space="preserve">. Untuk melihat hasil klasifikasi bisa secara manual menekan tombol </w:t>
      </w:r>
      <w:r w:rsidRPr="00C862D7">
        <w:rPr>
          <w:rFonts w:cs="Times New Roman"/>
          <w:i/>
          <w:iCs/>
        </w:rPr>
        <w:t xml:space="preserve">shutter </w:t>
      </w:r>
      <w:r w:rsidRPr="00C862D7">
        <w:rPr>
          <w:rFonts w:cs="Times New Roman"/>
        </w:rPr>
        <w:t>atau bisa dengan deteksi otomatis, kemudian hasil klasifikasi dapat ditekan agar berpindah ke halaman detail penyakit. Berikut ini gambar 4.30 tampilan dari halaman klasifikasi</w:t>
      </w:r>
      <w:r w:rsidR="00A10111" w:rsidRPr="00C862D7">
        <w:rPr>
          <w:rFonts w:cs="Times New Roman"/>
        </w:rPr>
        <w:t>.</w:t>
      </w:r>
      <w:r w:rsidRPr="00C862D7">
        <w:rPr>
          <w:rFonts w:cs="Times New Roman"/>
        </w:rPr>
        <w:t xml:space="preserve"> </w:t>
      </w:r>
    </w:p>
    <w:p w14:paraId="6A76600F" w14:textId="7F583578" w:rsidR="00B12681" w:rsidRPr="00C862D7" w:rsidRDefault="00A10111" w:rsidP="00B12681">
      <w:pPr>
        <w:pStyle w:val="ListParagraph"/>
        <w:spacing w:after="0"/>
        <w:ind w:left="993" w:firstLine="0"/>
        <w:rPr>
          <w:rFonts w:cs="Times New Roman"/>
        </w:rPr>
      </w:pPr>
      <w:r w:rsidRPr="00C862D7">
        <w:rPr>
          <w:rFonts w:cs="Times New Roman"/>
          <w:noProof/>
        </w:rPr>
        <w:drawing>
          <wp:anchor distT="0" distB="0" distL="114300" distR="114300" simplePos="0" relativeHeight="251646464" behindDoc="1" locked="0" layoutInCell="1" allowOverlap="1" wp14:anchorId="2286E99E" wp14:editId="022F4339">
            <wp:simplePos x="0" y="0"/>
            <wp:positionH relativeFrom="column">
              <wp:posOffset>664210</wp:posOffset>
            </wp:positionH>
            <wp:positionV relativeFrom="paragraph">
              <wp:posOffset>92075</wp:posOffset>
            </wp:positionV>
            <wp:extent cx="2174240" cy="4427855"/>
            <wp:effectExtent l="19050" t="19050" r="0" b="0"/>
            <wp:wrapTight wrapText="bothSides">
              <wp:wrapPolygon edited="0">
                <wp:start x="-189" y="-93"/>
                <wp:lineTo x="-189" y="21560"/>
                <wp:lineTo x="21575" y="21560"/>
                <wp:lineTo x="21575" y="-93"/>
                <wp:lineTo x="-189" y="-93"/>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3840" b="4501"/>
                    <a:stretch/>
                  </pic:blipFill>
                  <pic:spPr bwMode="auto">
                    <a:xfrm>
                      <a:off x="0" y="0"/>
                      <a:ext cx="2174240" cy="442785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862D7">
        <w:rPr>
          <w:rFonts w:cs="Times New Roman"/>
          <w:noProof/>
        </w:rPr>
        <w:drawing>
          <wp:anchor distT="0" distB="0" distL="114300" distR="114300" simplePos="0" relativeHeight="251649536" behindDoc="1" locked="0" layoutInCell="1" allowOverlap="1" wp14:anchorId="6E74078E" wp14:editId="336D82BD">
            <wp:simplePos x="0" y="0"/>
            <wp:positionH relativeFrom="column">
              <wp:posOffset>2841152</wp:posOffset>
            </wp:positionH>
            <wp:positionV relativeFrom="paragraph">
              <wp:posOffset>89535</wp:posOffset>
            </wp:positionV>
            <wp:extent cx="2183130" cy="4427855"/>
            <wp:effectExtent l="19050" t="19050" r="7620" b="0"/>
            <wp:wrapTight wrapText="bothSides">
              <wp:wrapPolygon edited="0">
                <wp:start x="-188" y="-93"/>
                <wp:lineTo x="-188" y="21560"/>
                <wp:lineTo x="21675" y="21560"/>
                <wp:lineTo x="21675" y="-93"/>
                <wp:lineTo x="-188" y="-93"/>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4362" b="4417"/>
                    <a:stretch/>
                  </pic:blipFill>
                  <pic:spPr bwMode="auto">
                    <a:xfrm>
                      <a:off x="0" y="0"/>
                      <a:ext cx="2183130" cy="442785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BA0D8D" w14:textId="302989BE" w:rsidR="00B12681" w:rsidRPr="00C862D7" w:rsidRDefault="00B12681" w:rsidP="00B12681">
      <w:pPr>
        <w:spacing w:after="0"/>
        <w:ind w:left="2520" w:firstLine="0"/>
        <w:rPr>
          <w:rFonts w:cs="Times New Roman"/>
        </w:rPr>
      </w:pPr>
    </w:p>
    <w:p w14:paraId="2BA6D362" w14:textId="77777777" w:rsidR="00B12681" w:rsidRPr="00C862D7" w:rsidRDefault="00B12681" w:rsidP="00B12681">
      <w:pPr>
        <w:pStyle w:val="ListParagraph"/>
        <w:rPr>
          <w:rFonts w:cs="Times New Roman"/>
        </w:rPr>
      </w:pPr>
    </w:p>
    <w:p w14:paraId="02DAFCBC" w14:textId="77777777" w:rsidR="00B12681" w:rsidRPr="00C862D7" w:rsidRDefault="00B12681" w:rsidP="00B12681">
      <w:pPr>
        <w:spacing w:after="0"/>
        <w:ind w:left="2520" w:firstLine="0"/>
        <w:rPr>
          <w:rFonts w:cs="Times New Roman"/>
        </w:rPr>
      </w:pPr>
    </w:p>
    <w:p w14:paraId="776164E1" w14:textId="77777777" w:rsidR="00B12681" w:rsidRPr="00C862D7" w:rsidRDefault="00B12681" w:rsidP="00B12681">
      <w:pPr>
        <w:spacing w:after="0"/>
        <w:ind w:left="2520" w:firstLine="0"/>
        <w:rPr>
          <w:rFonts w:cs="Times New Roman"/>
        </w:rPr>
      </w:pPr>
    </w:p>
    <w:p w14:paraId="258871CA" w14:textId="77777777" w:rsidR="00B12681" w:rsidRPr="00C862D7" w:rsidRDefault="00B12681" w:rsidP="00B12681">
      <w:pPr>
        <w:spacing w:after="0"/>
        <w:ind w:left="2520" w:firstLine="0"/>
        <w:rPr>
          <w:rFonts w:cs="Times New Roman"/>
        </w:rPr>
      </w:pPr>
    </w:p>
    <w:p w14:paraId="6035776A" w14:textId="77777777" w:rsidR="00B12681" w:rsidRPr="00C862D7" w:rsidRDefault="00B12681" w:rsidP="00B12681">
      <w:pPr>
        <w:spacing w:after="0"/>
        <w:ind w:left="2520" w:firstLine="0"/>
        <w:rPr>
          <w:rFonts w:cs="Times New Roman"/>
        </w:rPr>
      </w:pPr>
    </w:p>
    <w:p w14:paraId="08BA2FCB" w14:textId="77777777" w:rsidR="00B12681" w:rsidRPr="00C862D7" w:rsidRDefault="00B12681" w:rsidP="00B12681">
      <w:pPr>
        <w:spacing w:after="0"/>
        <w:ind w:left="2520" w:firstLine="0"/>
        <w:rPr>
          <w:rFonts w:cs="Times New Roman"/>
        </w:rPr>
      </w:pPr>
    </w:p>
    <w:p w14:paraId="08FEF212" w14:textId="77777777" w:rsidR="00B12681" w:rsidRPr="00C862D7" w:rsidRDefault="00B12681" w:rsidP="00B12681">
      <w:pPr>
        <w:spacing w:after="0"/>
        <w:ind w:left="2520" w:firstLine="0"/>
        <w:rPr>
          <w:rFonts w:cs="Times New Roman"/>
        </w:rPr>
      </w:pPr>
    </w:p>
    <w:p w14:paraId="1290993F" w14:textId="77777777" w:rsidR="00B12681" w:rsidRPr="00C862D7" w:rsidRDefault="00B12681" w:rsidP="00B12681">
      <w:pPr>
        <w:spacing w:after="0"/>
        <w:ind w:left="2520" w:firstLine="0"/>
        <w:rPr>
          <w:rFonts w:cs="Times New Roman"/>
        </w:rPr>
      </w:pPr>
    </w:p>
    <w:p w14:paraId="361500CE" w14:textId="77777777" w:rsidR="00B12681" w:rsidRPr="00C862D7" w:rsidRDefault="00B12681" w:rsidP="00B12681">
      <w:pPr>
        <w:spacing w:after="0"/>
        <w:ind w:left="2520" w:firstLine="0"/>
        <w:rPr>
          <w:rFonts w:cs="Times New Roman"/>
        </w:rPr>
      </w:pPr>
    </w:p>
    <w:p w14:paraId="6C6E7231" w14:textId="77777777" w:rsidR="00B12681" w:rsidRPr="00C862D7" w:rsidRDefault="00B12681" w:rsidP="00B12681">
      <w:pPr>
        <w:spacing w:after="0"/>
        <w:ind w:left="2520" w:firstLine="0"/>
        <w:rPr>
          <w:rFonts w:cs="Times New Roman"/>
        </w:rPr>
      </w:pPr>
    </w:p>
    <w:p w14:paraId="313FF3AA" w14:textId="77777777" w:rsidR="00B12681" w:rsidRPr="00C862D7" w:rsidRDefault="00B12681" w:rsidP="00B12681">
      <w:pPr>
        <w:spacing w:after="0"/>
        <w:ind w:left="2520" w:firstLine="0"/>
        <w:rPr>
          <w:rFonts w:cs="Times New Roman"/>
        </w:rPr>
      </w:pPr>
    </w:p>
    <w:p w14:paraId="53E27514" w14:textId="579FE248" w:rsidR="00B12681" w:rsidRPr="00C862D7" w:rsidRDefault="00B12681" w:rsidP="00B12681">
      <w:pPr>
        <w:spacing w:after="0"/>
        <w:ind w:left="2520" w:firstLine="0"/>
        <w:rPr>
          <w:rFonts w:cs="Times New Roman"/>
        </w:rPr>
      </w:pPr>
    </w:p>
    <w:p w14:paraId="20C1E04C" w14:textId="77777777" w:rsidR="00B12681" w:rsidRPr="00C862D7" w:rsidRDefault="00B12681" w:rsidP="00B12681">
      <w:pPr>
        <w:pStyle w:val="ListParagraph"/>
        <w:spacing w:after="0"/>
        <w:ind w:left="993" w:firstLine="0"/>
        <w:rPr>
          <w:rFonts w:cs="Times New Roman"/>
        </w:rPr>
      </w:pPr>
    </w:p>
    <w:p w14:paraId="5BF8FDFD" w14:textId="52E44985" w:rsidR="00747D1F" w:rsidRPr="00C862D7" w:rsidRDefault="00747D1F" w:rsidP="00AF3567">
      <w:pPr>
        <w:pStyle w:val="ListParagraph"/>
        <w:spacing w:after="0"/>
        <w:ind w:left="2520" w:firstLine="0"/>
        <w:rPr>
          <w:rFonts w:cs="Times New Roman"/>
        </w:rPr>
      </w:pPr>
    </w:p>
    <w:p w14:paraId="53388362" w14:textId="1465F385" w:rsidR="00747D1F" w:rsidRPr="00C862D7" w:rsidRDefault="00747D1F" w:rsidP="00747D1F">
      <w:pPr>
        <w:spacing w:after="0"/>
        <w:ind w:left="2520" w:firstLine="0"/>
        <w:rPr>
          <w:rFonts w:cs="Times New Roman"/>
        </w:rPr>
      </w:pPr>
    </w:p>
    <w:p w14:paraId="6950BA53" w14:textId="263C021F" w:rsidR="00747D1F" w:rsidRPr="00C862D7" w:rsidRDefault="003D6838" w:rsidP="00747D1F">
      <w:pPr>
        <w:spacing w:after="0"/>
        <w:ind w:left="2520" w:firstLine="0"/>
        <w:rPr>
          <w:rFonts w:cs="Times New Roman"/>
        </w:rPr>
      </w:pPr>
      <w:r>
        <w:rPr>
          <w:rFonts w:cs="Times New Roman"/>
          <w:noProof/>
        </w:rPr>
        <w:pict w14:anchorId="09AC4C27">
          <v:shape id="_x0000_s1032" type="#_x0000_t202" style="position:absolute;left:0;text-align:left;margin-left:68.2pt;margin-top:8.3pt;width:276.75pt;height:23.8pt;z-index:251665408;mso-position-horizontal-relative:text;mso-position-vertical-relative:text" wrapcoords="-116 0 -116 20829 21600 20829 21600 0 -116 0" stroked="f">
            <v:textbox style="mso-next-textbox:#_x0000_s1032;mso-fit-shape-to-text:t" inset="0,0,0,0">
              <w:txbxContent>
                <w:p w14:paraId="31F21FC7" w14:textId="7D5A190E" w:rsidR="00B12681" w:rsidRPr="000442CB" w:rsidRDefault="00B12681" w:rsidP="00761C74">
                  <w:pPr>
                    <w:pStyle w:val="Caption"/>
                    <w:ind w:left="-426" w:right="-1127"/>
                    <w:jc w:val="center"/>
                    <w:rPr>
                      <w:noProof/>
                    </w:rPr>
                  </w:pPr>
                  <w:bookmarkStart w:id="157" w:name="_Toc138962613"/>
                  <w:r>
                    <w:t>Gambar 4.</w:t>
                  </w:r>
                  <w:r w:rsidR="003D6838">
                    <w:fldChar w:fldCharType="begin"/>
                  </w:r>
                  <w:r w:rsidR="003D6838">
                    <w:instrText xml:space="preserve"> SEQ Gambar_4. \* ARABIC </w:instrText>
                  </w:r>
                  <w:r w:rsidR="003D6838">
                    <w:fldChar w:fldCharType="separate"/>
                  </w:r>
                  <w:r w:rsidR="003C58D5">
                    <w:rPr>
                      <w:noProof/>
                    </w:rPr>
                    <w:t>30</w:t>
                  </w:r>
                  <w:r w:rsidR="003D6838">
                    <w:rPr>
                      <w:noProof/>
                    </w:rPr>
                    <w:fldChar w:fldCharType="end"/>
                  </w:r>
                  <w:r w:rsidRPr="00B12681">
                    <w:t xml:space="preserve"> </w:t>
                  </w:r>
                  <w:r>
                    <w:t>Halaman klasifikasi penyakit</w:t>
                  </w:r>
                  <w:bookmarkEnd w:id="157"/>
                </w:p>
              </w:txbxContent>
            </v:textbox>
            <w10:wrap type="tight"/>
          </v:shape>
        </w:pict>
      </w:r>
    </w:p>
    <w:p w14:paraId="476788DB" w14:textId="0CD80D2C" w:rsidR="00747D1F" w:rsidRPr="00C862D7" w:rsidRDefault="00747D1F" w:rsidP="00747D1F">
      <w:pPr>
        <w:spacing w:after="0"/>
        <w:ind w:left="2520" w:firstLine="0"/>
        <w:rPr>
          <w:rFonts w:cs="Times New Roman"/>
        </w:rPr>
      </w:pPr>
    </w:p>
    <w:p w14:paraId="37FB166B" w14:textId="77777777" w:rsidR="00747D1F" w:rsidRPr="00C862D7" w:rsidRDefault="00747D1F" w:rsidP="00747D1F">
      <w:pPr>
        <w:spacing w:after="0"/>
        <w:ind w:left="2520" w:firstLine="0"/>
        <w:rPr>
          <w:rFonts w:cs="Times New Roman"/>
        </w:rPr>
      </w:pPr>
    </w:p>
    <w:p w14:paraId="7C972C25" w14:textId="1F1EBEA5" w:rsidR="00747D1F" w:rsidRPr="00C862D7" w:rsidRDefault="00747D1F" w:rsidP="00AE4D98">
      <w:pPr>
        <w:pStyle w:val="ListParagraph"/>
        <w:spacing w:after="0"/>
        <w:ind w:left="992" w:firstLine="0"/>
        <w:rPr>
          <w:rFonts w:cs="Times New Roman"/>
        </w:rPr>
      </w:pPr>
    </w:p>
    <w:p w14:paraId="79848BB1" w14:textId="0AE6DD43" w:rsidR="00A10111" w:rsidRPr="00C862D7" w:rsidRDefault="00A10111" w:rsidP="00AE4D98">
      <w:pPr>
        <w:pStyle w:val="ListParagraph"/>
        <w:spacing w:after="0"/>
        <w:ind w:left="992" w:firstLine="0"/>
        <w:rPr>
          <w:rFonts w:cs="Times New Roman"/>
        </w:rPr>
      </w:pPr>
    </w:p>
    <w:p w14:paraId="55C31B0C" w14:textId="38F185AD" w:rsidR="00A10111" w:rsidRPr="00C862D7" w:rsidRDefault="00A10111" w:rsidP="00AE4D98">
      <w:pPr>
        <w:pStyle w:val="ListParagraph"/>
        <w:spacing w:after="0"/>
        <w:ind w:left="992" w:firstLine="0"/>
        <w:rPr>
          <w:rFonts w:cs="Times New Roman"/>
        </w:rPr>
      </w:pPr>
    </w:p>
    <w:p w14:paraId="24A1FEBD" w14:textId="77777777" w:rsidR="00A10111" w:rsidRPr="00C862D7" w:rsidRDefault="00A10111" w:rsidP="00AE4D98">
      <w:pPr>
        <w:pStyle w:val="ListParagraph"/>
        <w:spacing w:after="0"/>
        <w:ind w:left="992" w:firstLine="0"/>
        <w:rPr>
          <w:rFonts w:cs="Times New Roman"/>
        </w:rPr>
      </w:pPr>
    </w:p>
    <w:p w14:paraId="49D406C2" w14:textId="556AD27B" w:rsidR="00AE4D98" w:rsidRPr="00C862D7" w:rsidRDefault="00AE4D98" w:rsidP="00AE4D98">
      <w:pPr>
        <w:pStyle w:val="ListParagraph"/>
        <w:numPr>
          <w:ilvl w:val="7"/>
          <w:numId w:val="19"/>
        </w:numPr>
        <w:spacing w:after="0"/>
        <w:ind w:left="992" w:hanging="357"/>
        <w:rPr>
          <w:rFonts w:cs="Times New Roman"/>
        </w:rPr>
      </w:pPr>
      <w:r w:rsidRPr="00C862D7">
        <w:rPr>
          <w:rFonts w:cs="Times New Roman"/>
        </w:rPr>
        <w:lastRenderedPageBreak/>
        <w:t>Halaman detail penyakit</w:t>
      </w:r>
    </w:p>
    <w:p w14:paraId="0EF7303D" w14:textId="6BE7CB4D" w:rsidR="00164EAC" w:rsidRPr="00B86783" w:rsidRDefault="003C58D5" w:rsidP="00B86783">
      <w:pPr>
        <w:spacing w:after="0"/>
        <w:ind w:left="993" w:firstLine="0"/>
        <w:rPr>
          <w:rFonts w:cs="Times New Roman"/>
        </w:rPr>
      </w:pPr>
      <w:r w:rsidRPr="00C862D7">
        <w:rPr>
          <w:rFonts w:cs="Times New Roman"/>
          <w:noProof/>
        </w:rPr>
        <w:drawing>
          <wp:anchor distT="0" distB="0" distL="114300" distR="114300" simplePos="0" relativeHeight="251655680" behindDoc="1" locked="0" layoutInCell="1" allowOverlap="1" wp14:anchorId="6743E696" wp14:editId="017CFF65">
            <wp:simplePos x="0" y="0"/>
            <wp:positionH relativeFrom="column">
              <wp:posOffset>2767508</wp:posOffset>
            </wp:positionH>
            <wp:positionV relativeFrom="paragraph">
              <wp:posOffset>1124585</wp:posOffset>
            </wp:positionV>
            <wp:extent cx="2060204" cy="4140000"/>
            <wp:effectExtent l="19050" t="1905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t="4250" b="5391"/>
                    <a:stretch/>
                  </pic:blipFill>
                  <pic:spPr bwMode="auto">
                    <a:xfrm>
                      <a:off x="0" y="0"/>
                      <a:ext cx="2060204" cy="41400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862D7">
        <w:rPr>
          <w:rFonts w:cs="Times New Roman"/>
          <w:noProof/>
        </w:rPr>
        <w:drawing>
          <wp:anchor distT="0" distB="0" distL="114300" distR="114300" simplePos="0" relativeHeight="251652608" behindDoc="1" locked="0" layoutInCell="1" allowOverlap="1" wp14:anchorId="0AEC292F" wp14:editId="335E77AB">
            <wp:simplePos x="0" y="0"/>
            <wp:positionH relativeFrom="column">
              <wp:posOffset>679893</wp:posOffset>
            </wp:positionH>
            <wp:positionV relativeFrom="paragraph">
              <wp:posOffset>1124585</wp:posOffset>
            </wp:positionV>
            <wp:extent cx="2064953" cy="4140000"/>
            <wp:effectExtent l="19050" t="1905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t="4799" b="4983"/>
                    <a:stretch/>
                  </pic:blipFill>
                  <pic:spPr bwMode="auto">
                    <a:xfrm>
                      <a:off x="0" y="0"/>
                      <a:ext cx="2064953" cy="41400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4D98" w:rsidRPr="00C862D7">
        <w:rPr>
          <w:rFonts w:cs="Times New Roman"/>
        </w:rPr>
        <w:t xml:space="preserve">Pada halaman detail penyakit akan menampilkan gambar penyakit kemudian penyebab penyakit tersebut menyerang daun atau buah jambu, dan akan mejelaskan pengendalian yang bisa dilakukan dalam membasmi penyakit tersebut. Berikut ini gambar 4.31 </w:t>
      </w:r>
      <w:r w:rsidR="00A10111" w:rsidRPr="00C862D7">
        <w:rPr>
          <w:rFonts w:cs="Times New Roman"/>
        </w:rPr>
        <w:t>halaman detail.</w:t>
      </w:r>
    </w:p>
    <w:p w14:paraId="5519C493" w14:textId="1077973D" w:rsidR="00D15F6C" w:rsidRPr="00C862D7" w:rsidRDefault="003D6838" w:rsidP="00E700C2">
      <w:pPr>
        <w:pStyle w:val="ListParagraph"/>
        <w:numPr>
          <w:ilvl w:val="6"/>
          <w:numId w:val="39"/>
        </w:numPr>
        <w:ind w:left="567"/>
        <w:rPr>
          <w:rFonts w:cs="Times New Roman"/>
        </w:rPr>
      </w:pPr>
      <w:r>
        <w:rPr>
          <w:rFonts w:cs="Times New Roman"/>
          <w:noProof/>
        </w:rPr>
        <w:pict w14:anchorId="305B92AE">
          <v:shape id="_x0000_s1035" type="#_x0000_t202" style="position:absolute;left:0;text-align:left;margin-left:46pt;margin-top:332.8pt;width:350.55pt;height:23.8pt;z-index:251666432;mso-position-horizontal-relative:text;mso-position-vertical-relative:text" stroked="f">
            <v:textbox style="mso-next-textbox:#_x0000_s1035;mso-fit-shape-to-text:t" inset="0,0,0,0">
              <w:txbxContent>
                <w:p w14:paraId="4416E345" w14:textId="35FDFEED" w:rsidR="00A10111" w:rsidRPr="007F4B12" w:rsidRDefault="00A10111" w:rsidP="00A10111">
                  <w:pPr>
                    <w:pStyle w:val="Caption"/>
                    <w:jc w:val="center"/>
                    <w:rPr>
                      <w:noProof/>
                    </w:rPr>
                  </w:pPr>
                  <w:bookmarkStart w:id="158" w:name="_Toc138962614"/>
                  <w:r>
                    <w:t>Gambar 4.</w:t>
                  </w:r>
                  <w:fldSimple w:instr=" SEQ Gambar_4. \* ARABIC ">
                    <w:r w:rsidR="003C58D5">
                      <w:rPr>
                        <w:noProof/>
                      </w:rPr>
                      <w:t>31</w:t>
                    </w:r>
                  </w:fldSimple>
                  <w:r>
                    <w:t xml:space="preserve"> Halaman detail penyakit</w:t>
                  </w:r>
                  <w:bookmarkEnd w:id="158"/>
                </w:p>
              </w:txbxContent>
            </v:textbox>
            <w10:wrap type="topAndBottom"/>
          </v:shape>
        </w:pict>
      </w:r>
      <w:r w:rsidR="00D15F6C" w:rsidRPr="00C862D7">
        <w:rPr>
          <w:rFonts w:cs="Times New Roman"/>
          <w:i/>
          <w:iCs/>
        </w:rPr>
        <w:t xml:space="preserve">Link </w:t>
      </w:r>
      <w:r w:rsidR="00D15F6C" w:rsidRPr="00C862D7">
        <w:rPr>
          <w:rFonts w:cs="Times New Roman"/>
        </w:rPr>
        <w:t>unduh aplikasi</w:t>
      </w:r>
    </w:p>
    <w:p w14:paraId="677D4CAC" w14:textId="4F08A557" w:rsidR="001F152A" w:rsidRPr="00151F4C" w:rsidRDefault="001E0333" w:rsidP="00B86783">
      <w:pPr>
        <w:pStyle w:val="ListParagraph"/>
        <w:spacing w:line="240" w:lineRule="auto"/>
        <w:ind w:left="567" w:firstLine="0"/>
        <w:rPr>
          <w:rFonts w:cs="Times New Roman"/>
        </w:rPr>
      </w:pPr>
      <w:r>
        <w:rPr>
          <w:rFonts w:cs="Times New Roman"/>
        </w:rPr>
        <w:t xml:space="preserve">Berikut ini tautan untuk unduh aplikasi </w:t>
      </w:r>
      <w:r w:rsidRPr="00151F4C">
        <w:rPr>
          <w:rFonts w:cs="Times New Roman"/>
          <w:b/>
          <w:bCs/>
        </w:rPr>
        <w:t>bit.ly/guavacare</w:t>
      </w:r>
      <w:r w:rsidR="00151F4C">
        <w:rPr>
          <w:rFonts w:cs="Times New Roman"/>
          <w:b/>
          <w:bCs/>
        </w:rPr>
        <w:t xml:space="preserve"> </w:t>
      </w:r>
      <w:r w:rsidR="00151F4C">
        <w:rPr>
          <w:rFonts w:cs="Times New Roman"/>
        </w:rPr>
        <w:t xml:space="preserve">atau melalui </w:t>
      </w:r>
      <w:r w:rsidR="00151F4C" w:rsidRPr="00151F4C">
        <w:rPr>
          <w:rFonts w:cs="Times New Roman"/>
          <w:i/>
          <w:iCs/>
        </w:rPr>
        <w:t>Qr</w:t>
      </w:r>
      <w:r w:rsidR="00151F4C">
        <w:rPr>
          <w:rFonts w:cs="Times New Roman"/>
          <w:i/>
          <w:iCs/>
        </w:rPr>
        <w:t xml:space="preserve"> </w:t>
      </w:r>
      <w:r w:rsidR="00151F4C" w:rsidRPr="00151F4C">
        <w:rPr>
          <w:rFonts w:cs="Times New Roman"/>
          <w:i/>
          <w:iCs/>
        </w:rPr>
        <w:t>Code</w:t>
      </w:r>
      <w:r w:rsidR="00151F4C">
        <w:rPr>
          <w:rFonts w:cs="Times New Roman"/>
        </w:rPr>
        <w:t xml:space="preserve"> berikut:</w:t>
      </w:r>
    </w:p>
    <w:p w14:paraId="3EF3AD1F" w14:textId="77777777" w:rsidR="003C58D5" w:rsidRDefault="00B86783" w:rsidP="003C58D5">
      <w:pPr>
        <w:keepNext/>
        <w:spacing w:line="259" w:lineRule="auto"/>
        <w:ind w:firstLine="0"/>
        <w:jc w:val="center"/>
      </w:pPr>
      <w:r>
        <w:rPr>
          <w:noProof/>
        </w:rPr>
        <w:drawing>
          <wp:inline distT="0" distB="0" distL="0" distR="0" wp14:anchorId="0747621E" wp14:editId="5F473D69">
            <wp:extent cx="1550443" cy="1550443"/>
            <wp:effectExtent l="19050" t="1905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8937" t="8937" r="8994" b="8994"/>
                    <a:stretch/>
                  </pic:blipFill>
                  <pic:spPr bwMode="auto">
                    <a:xfrm>
                      <a:off x="0" y="0"/>
                      <a:ext cx="1550443" cy="15504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01D2128" w14:textId="2BE2D355" w:rsidR="00391771" w:rsidRPr="00C862D7" w:rsidRDefault="003C58D5" w:rsidP="003C58D5">
      <w:pPr>
        <w:pStyle w:val="Caption"/>
        <w:jc w:val="center"/>
        <w:rPr>
          <w:rFonts w:cs="Times New Roman"/>
        </w:rPr>
        <w:sectPr w:rsidR="00391771" w:rsidRPr="00C862D7" w:rsidSect="005312C9">
          <w:headerReference w:type="default" r:id="rId86"/>
          <w:footerReference w:type="default" r:id="rId87"/>
          <w:pgSz w:w="11906" w:h="16838" w:code="9"/>
          <w:pgMar w:top="1701" w:right="1701" w:bottom="1701" w:left="2268" w:header="709" w:footer="709" w:gutter="0"/>
          <w:cols w:space="708"/>
          <w:docGrid w:linePitch="360"/>
        </w:sectPr>
      </w:pPr>
      <w:bookmarkStart w:id="159" w:name="_Toc138962615"/>
      <w:r>
        <w:t>Gambar 4.</w:t>
      </w:r>
      <w:r w:rsidR="003D6838">
        <w:fldChar w:fldCharType="begin"/>
      </w:r>
      <w:r w:rsidR="003D6838">
        <w:instrText xml:space="preserve"> SEQ Gambar_4. \* ARABIC </w:instrText>
      </w:r>
      <w:r w:rsidR="003D6838">
        <w:fldChar w:fldCharType="separate"/>
      </w:r>
      <w:r>
        <w:rPr>
          <w:noProof/>
        </w:rPr>
        <w:t>32</w:t>
      </w:r>
      <w:r w:rsidR="003D6838">
        <w:rPr>
          <w:noProof/>
        </w:rPr>
        <w:fldChar w:fldCharType="end"/>
      </w:r>
      <w:r w:rsidR="00151F4C">
        <w:t xml:space="preserve"> </w:t>
      </w:r>
      <w:r w:rsidR="00151F4C" w:rsidRPr="00151F4C">
        <w:rPr>
          <w:i/>
          <w:iCs w:val="0"/>
        </w:rPr>
        <w:t>QR Code</w:t>
      </w:r>
      <w:r w:rsidR="00151F4C">
        <w:t xml:space="preserve"> unduh aplikasi</w:t>
      </w:r>
      <w:bookmarkEnd w:id="159"/>
    </w:p>
    <w:p w14:paraId="7FEACBE9" w14:textId="77777777" w:rsidR="00286537" w:rsidRPr="00C862D7" w:rsidRDefault="00286537" w:rsidP="00286537">
      <w:pPr>
        <w:pStyle w:val="Heading1"/>
        <w:numPr>
          <w:ilvl w:val="0"/>
          <w:numId w:val="0"/>
        </w:numPr>
        <w:spacing w:before="0"/>
        <w:rPr>
          <w:rFonts w:cs="Times New Roman"/>
        </w:rPr>
      </w:pPr>
      <w:bookmarkStart w:id="160" w:name="_Toc138685001"/>
      <w:r w:rsidRPr="00C862D7">
        <w:rPr>
          <w:rFonts w:cs="Times New Roman"/>
        </w:rPr>
        <w:lastRenderedPageBreak/>
        <w:t>BAB V</w:t>
      </w:r>
      <w:bookmarkEnd w:id="160"/>
    </w:p>
    <w:p w14:paraId="2F56F45C" w14:textId="77777777" w:rsidR="00286537" w:rsidRPr="00C862D7" w:rsidRDefault="00286537" w:rsidP="008A28D4">
      <w:pPr>
        <w:spacing w:after="0"/>
        <w:ind w:firstLine="0"/>
        <w:jc w:val="center"/>
        <w:rPr>
          <w:rFonts w:cs="Times New Roman"/>
          <w:b/>
          <w:bCs/>
        </w:rPr>
      </w:pPr>
      <w:r w:rsidRPr="00C862D7">
        <w:rPr>
          <w:rFonts w:cs="Times New Roman"/>
          <w:b/>
          <w:bCs/>
        </w:rPr>
        <w:t>KESIMPULAN DAN SARAN</w:t>
      </w:r>
    </w:p>
    <w:p w14:paraId="14D7EE1D" w14:textId="77777777" w:rsidR="00286537" w:rsidRPr="00C862D7" w:rsidRDefault="00286537" w:rsidP="00286537">
      <w:pPr>
        <w:rPr>
          <w:rFonts w:cs="Times New Roman"/>
        </w:rPr>
      </w:pPr>
    </w:p>
    <w:p w14:paraId="5280FC02" w14:textId="3AE0629C" w:rsidR="000D6FDA" w:rsidRPr="00C862D7" w:rsidRDefault="000D6FDA">
      <w:pPr>
        <w:pStyle w:val="Heading2"/>
        <w:numPr>
          <w:ilvl w:val="1"/>
          <w:numId w:val="16"/>
        </w:numPr>
        <w:ind w:left="426" w:hanging="426"/>
        <w:rPr>
          <w:rFonts w:cs="Times New Roman"/>
        </w:rPr>
      </w:pPr>
      <w:bookmarkStart w:id="161" w:name="_Toc138685002"/>
      <w:r w:rsidRPr="00C862D7">
        <w:rPr>
          <w:rFonts w:cs="Times New Roman"/>
        </w:rPr>
        <w:t>Kesimpulan</w:t>
      </w:r>
      <w:bookmarkEnd w:id="161"/>
    </w:p>
    <w:p w14:paraId="4D33D137" w14:textId="28A24A35" w:rsidR="000D6FDA" w:rsidRPr="00C862D7" w:rsidRDefault="00D20D35" w:rsidP="000D6FDA">
      <w:pPr>
        <w:rPr>
          <w:rFonts w:cs="Times New Roman"/>
        </w:rPr>
      </w:pPr>
      <w:r w:rsidRPr="00C862D7">
        <w:rPr>
          <w:rFonts w:cs="Times New Roman"/>
        </w:rPr>
        <w:t>Berdasarkan hasil penelitian yang telah dilakukan berikut ini beberapa kesimpulan yang didapat:</w:t>
      </w:r>
    </w:p>
    <w:p w14:paraId="63E4B137" w14:textId="289E6890" w:rsidR="00D8302E" w:rsidRPr="00C862D7" w:rsidRDefault="00D8302E" w:rsidP="006500A7">
      <w:pPr>
        <w:pStyle w:val="ListParagraph"/>
        <w:numPr>
          <w:ilvl w:val="1"/>
          <w:numId w:val="40"/>
        </w:numPr>
        <w:tabs>
          <w:tab w:val="left" w:pos="2637"/>
        </w:tabs>
        <w:ind w:left="426"/>
        <w:rPr>
          <w:rFonts w:cs="Times New Roman"/>
        </w:rPr>
      </w:pPr>
      <w:r w:rsidRPr="00C862D7">
        <w:rPr>
          <w:rFonts w:cs="Times New Roman"/>
        </w:rPr>
        <w:t xml:space="preserve">Peneliti berhasil menerapkan metode </w:t>
      </w:r>
      <w:r w:rsidRPr="00C862D7">
        <w:rPr>
          <w:rFonts w:cs="Times New Roman"/>
          <w:i/>
          <w:iCs/>
        </w:rPr>
        <w:t xml:space="preserve">supervised learning </w:t>
      </w:r>
      <w:r w:rsidRPr="00C862D7">
        <w:rPr>
          <w:rFonts w:cs="Times New Roman"/>
        </w:rPr>
        <w:t xml:space="preserve">dengan menggunakan algoritma </w:t>
      </w:r>
      <w:r w:rsidRPr="00C862D7">
        <w:rPr>
          <w:rFonts w:cs="Times New Roman"/>
          <w:i/>
          <w:iCs/>
        </w:rPr>
        <w:t xml:space="preserve">Convolutional Neural Network </w:t>
      </w:r>
      <w:r w:rsidRPr="00C862D7">
        <w:rPr>
          <w:rFonts w:cs="Times New Roman"/>
        </w:rPr>
        <w:t xml:space="preserve">dan arsitektur </w:t>
      </w:r>
      <w:r w:rsidRPr="00C862D7">
        <w:rPr>
          <w:rFonts w:cs="Times New Roman"/>
          <w:i/>
          <w:iCs/>
        </w:rPr>
        <w:t>MobileNetV2</w:t>
      </w:r>
      <w:r w:rsidR="00465F6B" w:rsidRPr="00C862D7">
        <w:rPr>
          <w:rFonts w:cs="Times New Roman"/>
          <w:i/>
          <w:iCs/>
        </w:rPr>
        <w:t xml:space="preserve">. </w:t>
      </w:r>
      <w:r w:rsidR="00FC1175" w:rsidRPr="00C862D7">
        <w:rPr>
          <w:rFonts w:cs="Times New Roman"/>
        </w:rPr>
        <w:t>Hasil</w:t>
      </w:r>
      <w:r w:rsidR="00465F6B" w:rsidRPr="00C862D7">
        <w:rPr>
          <w:rFonts w:cs="Times New Roman"/>
        </w:rPr>
        <w:t xml:space="preserve"> Model daun jambu memiliki performa yang sangat baik dan tidak </w:t>
      </w:r>
      <w:r w:rsidR="00465F6B" w:rsidRPr="00C862D7">
        <w:rPr>
          <w:rFonts w:cs="Times New Roman"/>
          <w:i/>
          <w:iCs/>
        </w:rPr>
        <w:t xml:space="preserve">overfitting </w:t>
      </w:r>
      <w:r w:rsidR="00465F6B" w:rsidRPr="00C862D7">
        <w:rPr>
          <w:rFonts w:cs="Times New Roman"/>
        </w:rPr>
        <w:t>ataupun u</w:t>
      </w:r>
      <w:r w:rsidR="00465F6B" w:rsidRPr="00C862D7">
        <w:rPr>
          <w:rFonts w:cs="Times New Roman"/>
          <w:i/>
          <w:iCs/>
        </w:rPr>
        <w:t>nderfitting</w:t>
      </w:r>
      <w:r w:rsidR="00FC1175" w:rsidRPr="00C862D7">
        <w:rPr>
          <w:rFonts w:cs="Times New Roman"/>
          <w:i/>
          <w:iCs/>
        </w:rPr>
        <w:t xml:space="preserve"> </w:t>
      </w:r>
      <w:r w:rsidR="00FC1175" w:rsidRPr="00C862D7">
        <w:rPr>
          <w:rFonts w:cs="Times New Roman"/>
        </w:rPr>
        <w:t xml:space="preserve">dengan hasil evaluasi model </w:t>
      </w:r>
      <w:r w:rsidR="00FC1175" w:rsidRPr="00C862D7">
        <w:rPr>
          <w:rFonts w:cs="Times New Roman"/>
          <w:i/>
          <w:iCs/>
        </w:rPr>
        <w:t xml:space="preserve">training accuracy </w:t>
      </w:r>
      <w:r w:rsidR="00FC1175" w:rsidRPr="00C862D7">
        <w:rPr>
          <w:rFonts w:cs="Times New Roman"/>
        </w:rPr>
        <w:t xml:space="preserve">sebesar 99.6%, </w:t>
      </w:r>
      <w:r w:rsidR="00FC1175" w:rsidRPr="00C862D7">
        <w:rPr>
          <w:rFonts w:cs="Times New Roman"/>
          <w:i/>
          <w:iCs/>
        </w:rPr>
        <w:t>validation accuracy</w:t>
      </w:r>
      <w:r w:rsidR="00FC1175" w:rsidRPr="00C862D7">
        <w:rPr>
          <w:rFonts w:cs="Times New Roman"/>
        </w:rPr>
        <w:t xml:space="preserve"> sebesar 100%, </w:t>
      </w:r>
      <w:r w:rsidR="00FC1175" w:rsidRPr="00C862D7">
        <w:rPr>
          <w:rFonts w:cs="Times New Roman"/>
          <w:i/>
          <w:iCs/>
        </w:rPr>
        <w:t xml:space="preserve">training </w:t>
      </w:r>
      <w:r w:rsidR="00BC5577" w:rsidRPr="00C862D7">
        <w:rPr>
          <w:rFonts w:cs="Times New Roman"/>
          <w:i/>
          <w:iCs/>
        </w:rPr>
        <w:t>loss</w:t>
      </w:r>
      <w:r w:rsidR="00BC5577" w:rsidRPr="00C862D7">
        <w:rPr>
          <w:rFonts w:cs="Times New Roman"/>
        </w:rPr>
        <w:t xml:space="preserve"> sebesar 3.2%, dan </w:t>
      </w:r>
      <w:r w:rsidR="00BC5577" w:rsidRPr="00C862D7">
        <w:rPr>
          <w:rFonts w:cs="Times New Roman"/>
          <w:i/>
          <w:iCs/>
        </w:rPr>
        <w:t>validation loss</w:t>
      </w:r>
      <w:r w:rsidR="00BC5577" w:rsidRPr="00C862D7">
        <w:rPr>
          <w:rFonts w:cs="Times New Roman"/>
        </w:rPr>
        <w:t xml:space="preserve"> sebesar 3.1%</w:t>
      </w:r>
      <w:r w:rsidR="00C07A46" w:rsidRPr="00C862D7">
        <w:rPr>
          <w:rFonts w:cs="Times New Roman"/>
        </w:rPr>
        <w:t xml:space="preserve">. </w:t>
      </w:r>
      <w:r w:rsidR="00FC1175" w:rsidRPr="00C862D7">
        <w:rPr>
          <w:rFonts w:cs="Times New Roman"/>
        </w:rPr>
        <w:t xml:space="preserve">Hasil </w:t>
      </w:r>
      <w:r w:rsidR="00FC1175" w:rsidRPr="00C862D7">
        <w:rPr>
          <w:rFonts w:cs="Times New Roman"/>
          <w:i/>
          <w:iCs/>
        </w:rPr>
        <w:t>confusion matrix</w:t>
      </w:r>
      <w:r w:rsidR="00FC1175" w:rsidRPr="00C862D7">
        <w:rPr>
          <w:rFonts w:cs="Times New Roman"/>
        </w:rPr>
        <w:t xml:space="preserve"> memiliki akurasi 100% dari jumlah data validasi sebanyak 63 data. </w:t>
      </w:r>
    </w:p>
    <w:p w14:paraId="03DEA5C3" w14:textId="6635172F" w:rsidR="006500A7" w:rsidRPr="00C862D7" w:rsidRDefault="00FC1175" w:rsidP="006500A7">
      <w:pPr>
        <w:pStyle w:val="ListParagraph"/>
        <w:tabs>
          <w:tab w:val="left" w:pos="2637"/>
        </w:tabs>
        <w:ind w:left="426" w:firstLine="0"/>
        <w:rPr>
          <w:rFonts w:cs="Times New Roman"/>
          <w:i/>
          <w:iCs/>
        </w:rPr>
      </w:pPr>
      <w:r w:rsidRPr="00C862D7">
        <w:rPr>
          <w:rFonts w:cs="Times New Roman"/>
        </w:rPr>
        <w:t xml:space="preserve">Sedangkan model buah jambu berhasil dikurangi </w:t>
      </w:r>
      <w:r w:rsidRPr="00C862D7">
        <w:rPr>
          <w:rFonts w:cs="Times New Roman"/>
          <w:i/>
          <w:iCs/>
        </w:rPr>
        <w:t xml:space="preserve">overfitting </w:t>
      </w:r>
      <w:r w:rsidRPr="00C862D7">
        <w:rPr>
          <w:rFonts w:cs="Times New Roman"/>
        </w:rPr>
        <w:t xml:space="preserve">dengan menggunakan </w:t>
      </w:r>
      <w:r w:rsidRPr="00C862D7">
        <w:rPr>
          <w:rFonts w:cs="Times New Roman"/>
          <w:i/>
          <w:iCs/>
        </w:rPr>
        <w:t xml:space="preserve">dropout </w:t>
      </w:r>
      <w:r w:rsidRPr="00C862D7">
        <w:rPr>
          <w:rFonts w:cs="Times New Roman"/>
        </w:rPr>
        <w:t xml:space="preserve">0.2 dan </w:t>
      </w:r>
      <w:r w:rsidRPr="00C862D7">
        <w:rPr>
          <w:rFonts w:cs="Times New Roman"/>
          <w:i/>
          <w:iCs/>
        </w:rPr>
        <w:t xml:space="preserve">kernel regularizers </w:t>
      </w:r>
      <w:r w:rsidRPr="00C862D7">
        <w:rPr>
          <w:rFonts w:cs="Times New Roman"/>
        </w:rPr>
        <w:t>L2 sebesar 0.01</w:t>
      </w:r>
      <w:r w:rsidR="003A5409" w:rsidRPr="00C862D7">
        <w:rPr>
          <w:rFonts w:cs="Times New Roman"/>
        </w:rPr>
        <w:t>.</w:t>
      </w:r>
      <w:r w:rsidR="006500A7" w:rsidRPr="00C862D7">
        <w:rPr>
          <w:rFonts w:cs="Times New Roman"/>
        </w:rPr>
        <w:t xml:space="preserve"> Hasil </w:t>
      </w:r>
      <w:r w:rsidR="006500A7" w:rsidRPr="00C862D7">
        <w:rPr>
          <w:rFonts w:cs="Times New Roman"/>
          <w:i/>
          <w:iCs/>
        </w:rPr>
        <w:t xml:space="preserve">evaluasi model </w:t>
      </w:r>
      <w:r w:rsidR="006500A7" w:rsidRPr="00C862D7">
        <w:rPr>
          <w:rFonts w:cs="Times New Roman"/>
        </w:rPr>
        <w:t xml:space="preserve">memiliki nilai </w:t>
      </w:r>
      <w:r w:rsidR="006500A7" w:rsidRPr="00C862D7">
        <w:rPr>
          <w:rFonts w:cs="Times New Roman"/>
          <w:i/>
          <w:iCs/>
        </w:rPr>
        <w:t xml:space="preserve">training accuracy </w:t>
      </w:r>
      <w:r w:rsidR="006500A7" w:rsidRPr="00C862D7">
        <w:rPr>
          <w:rFonts w:cs="Times New Roman"/>
        </w:rPr>
        <w:t>98,8</w:t>
      </w:r>
      <w:r w:rsidR="006500A7" w:rsidRPr="00C862D7">
        <w:rPr>
          <w:rFonts w:cs="Times New Roman"/>
          <w:i/>
          <w:iCs/>
        </w:rPr>
        <w:t xml:space="preserve">% </w:t>
      </w:r>
      <w:r w:rsidR="006500A7" w:rsidRPr="00C862D7">
        <w:rPr>
          <w:rFonts w:cs="Times New Roman"/>
        </w:rPr>
        <w:t xml:space="preserve">dan </w:t>
      </w:r>
      <w:r w:rsidR="006500A7" w:rsidRPr="00C862D7">
        <w:rPr>
          <w:rFonts w:cs="Times New Roman"/>
          <w:i/>
          <w:iCs/>
        </w:rPr>
        <w:t xml:space="preserve">validation accuracy </w:t>
      </w:r>
      <w:r w:rsidR="006500A7" w:rsidRPr="00C862D7">
        <w:rPr>
          <w:rFonts w:cs="Times New Roman"/>
        </w:rPr>
        <w:t xml:space="preserve">91.6%, kemudian nilai </w:t>
      </w:r>
      <w:r w:rsidR="006500A7" w:rsidRPr="00C862D7">
        <w:rPr>
          <w:rFonts w:cs="Times New Roman"/>
          <w:i/>
          <w:iCs/>
        </w:rPr>
        <w:t xml:space="preserve">training loss </w:t>
      </w:r>
      <w:r w:rsidR="006500A7" w:rsidRPr="00C862D7">
        <w:rPr>
          <w:rFonts w:cs="Times New Roman"/>
        </w:rPr>
        <w:t xml:space="preserve">sebesar 19.1%, dan nilai </w:t>
      </w:r>
      <w:r w:rsidR="006500A7" w:rsidRPr="00C862D7">
        <w:rPr>
          <w:rFonts w:cs="Times New Roman"/>
          <w:i/>
          <w:iCs/>
        </w:rPr>
        <w:t xml:space="preserve">validation loss </w:t>
      </w:r>
      <w:r w:rsidR="006500A7" w:rsidRPr="00C862D7">
        <w:rPr>
          <w:rFonts w:cs="Times New Roman"/>
        </w:rPr>
        <w:t>sebesar 38.6</w:t>
      </w:r>
      <w:r w:rsidR="00C07A46" w:rsidRPr="00C862D7">
        <w:rPr>
          <w:rFonts w:cs="Times New Roman"/>
        </w:rPr>
        <w:t xml:space="preserve">%. Hasil </w:t>
      </w:r>
      <w:r w:rsidR="00C07A46" w:rsidRPr="00C862D7">
        <w:rPr>
          <w:rFonts w:cs="Times New Roman"/>
          <w:i/>
          <w:iCs/>
        </w:rPr>
        <w:t>confusion matrix</w:t>
      </w:r>
      <w:r w:rsidR="00C07A46" w:rsidRPr="00C862D7">
        <w:rPr>
          <w:rFonts w:cs="Times New Roman"/>
        </w:rPr>
        <w:t xml:space="preserve"> </w:t>
      </w:r>
      <w:r w:rsidR="00C07A46" w:rsidRPr="00C862D7">
        <w:rPr>
          <w:rFonts w:cs="Times New Roman"/>
          <w:i/>
          <w:iCs/>
        </w:rPr>
        <w:t xml:space="preserve">model </w:t>
      </w:r>
      <w:r w:rsidR="00C07A46" w:rsidRPr="00C862D7">
        <w:rPr>
          <w:rFonts w:cs="Times New Roman"/>
        </w:rPr>
        <w:t>buah jambu memiliki akurasi 91.6% dari jumlah data validasi sebanyak 84 data.</w:t>
      </w:r>
    </w:p>
    <w:p w14:paraId="5FD5CEAA" w14:textId="251EBFE6" w:rsidR="00F8117E" w:rsidRPr="00C862D7" w:rsidRDefault="00D92454" w:rsidP="006500A7">
      <w:pPr>
        <w:pStyle w:val="ListParagraph"/>
        <w:numPr>
          <w:ilvl w:val="0"/>
          <w:numId w:val="35"/>
        </w:numPr>
        <w:ind w:left="426"/>
        <w:rPr>
          <w:rFonts w:cs="Times New Roman"/>
        </w:rPr>
      </w:pPr>
      <w:r w:rsidRPr="00C862D7">
        <w:rPr>
          <w:rFonts w:cs="Times New Roman"/>
        </w:rPr>
        <w:t>Pada penelitian</w:t>
      </w:r>
      <w:r w:rsidR="00BC5577">
        <w:rPr>
          <w:rFonts w:cs="Times New Roman"/>
        </w:rPr>
        <w:t xml:space="preserve"> ini</w:t>
      </w:r>
      <w:r w:rsidR="006270C6" w:rsidRPr="00C862D7">
        <w:rPr>
          <w:rFonts w:cs="Times New Roman"/>
        </w:rPr>
        <w:t>, peneliti</w:t>
      </w:r>
      <w:r w:rsidRPr="00C862D7">
        <w:rPr>
          <w:rFonts w:cs="Times New Roman"/>
        </w:rPr>
        <w:t xml:space="preserve"> berhasil menerapkan </w:t>
      </w:r>
      <w:r w:rsidRPr="00C862D7">
        <w:rPr>
          <w:rFonts w:cs="Times New Roman"/>
          <w:i/>
          <w:iCs/>
        </w:rPr>
        <w:t>model</w:t>
      </w:r>
      <w:r w:rsidRPr="00C862D7">
        <w:rPr>
          <w:rFonts w:cs="Times New Roman"/>
        </w:rPr>
        <w:t xml:space="preserve"> pada aplikasi berbasis </w:t>
      </w:r>
      <w:r w:rsidRPr="00C862D7">
        <w:rPr>
          <w:rFonts w:cs="Times New Roman"/>
          <w:i/>
          <w:iCs/>
        </w:rPr>
        <w:t>mobile</w:t>
      </w:r>
      <w:r w:rsidRPr="00C862D7">
        <w:rPr>
          <w:rFonts w:cs="Times New Roman"/>
        </w:rPr>
        <w:t>.</w:t>
      </w:r>
    </w:p>
    <w:p w14:paraId="29799CB0" w14:textId="77777777" w:rsidR="00E830B0" w:rsidRPr="00C862D7" w:rsidRDefault="00E830B0" w:rsidP="005120EF">
      <w:pPr>
        <w:pStyle w:val="ListParagraph"/>
        <w:ind w:left="426" w:firstLine="0"/>
        <w:rPr>
          <w:rFonts w:cs="Times New Roman"/>
        </w:rPr>
      </w:pPr>
    </w:p>
    <w:p w14:paraId="2B25657B" w14:textId="77777777" w:rsidR="00726469" w:rsidRPr="00C862D7" w:rsidRDefault="000D6FDA">
      <w:pPr>
        <w:pStyle w:val="Heading2"/>
        <w:numPr>
          <w:ilvl w:val="1"/>
          <w:numId w:val="16"/>
        </w:numPr>
        <w:ind w:left="426" w:hanging="426"/>
        <w:rPr>
          <w:rFonts w:cs="Times New Roman"/>
        </w:rPr>
      </w:pPr>
      <w:bookmarkStart w:id="162" w:name="_Toc138685003"/>
      <w:r w:rsidRPr="00C862D7">
        <w:rPr>
          <w:rFonts w:cs="Times New Roman"/>
        </w:rPr>
        <w:t>Saran</w:t>
      </w:r>
      <w:bookmarkEnd w:id="162"/>
    </w:p>
    <w:p w14:paraId="3DB4FD4B" w14:textId="4C849152" w:rsidR="00726469" w:rsidRPr="00C862D7" w:rsidRDefault="00726469" w:rsidP="00726469">
      <w:pPr>
        <w:rPr>
          <w:rFonts w:cs="Times New Roman"/>
        </w:rPr>
      </w:pPr>
      <w:r w:rsidRPr="00C862D7">
        <w:rPr>
          <w:rFonts w:cs="Times New Roman"/>
        </w:rPr>
        <w:t>Berdasarkan hasil penelitian yang telah dilakukan berikut ini beberapa saran yang diberikan pada penelitian ini:</w:t>
      </w:r>
    </w:p>
    <w:p w14:paraId="14C7CFA8" w14:textId="46B7766D" w:rsidR="00726469" w:rsidRPr="00C862D7" w:rsidRDefault="0081120B" w:rsidP="00726469">
      <w:pPr>
        <w:pStyle w:val="ListParagraph"/>
        <w:numPr>
          <w:ilvl w:val="0"/>
          <w:numId w:val="38"/>
        </w:numPr>
        <w:ind w:left="426"/>
        <w:rPr>
          <w:rFonts w:cs="Times New Roman"/>
        </w:rPr>
      </w:pPr>
      <w:r w:rsidRPr="00C862D7">
        <w:rPr>
          <w:rFonts w:cs="Times New Roman"/>
        </w:rPr>
        <w:t>Diharapkan pada penelitian selanjutnya dapat menambah kelas jenis penyakit pada daun dan buah jambu, ataupun mungkin menambahkan kelas untuk melakukan klasifikasi hama yang menyerang pada tanaman jambu biji.</w:t>
      </w:r>
    </w:p>
    <w:p w14:paraId="0B8E44E8" w14:textId="77777777" w:rsidR="00EF1924" w:rsidRDefault="00EF1924" w:rsidP="00726469">
      <w:pPr>
        <w:pStyle w:val="ListParagraph"/>
        <w:numPr>
          <w:ilvl w:val="0"/>
          <w:numId w:val="38"/>
        </w:numPr>
        <w:ind w:left="426"/>
        <w:rPr>
          <w:rFonts w:cs="Times New Roman"/>
        </w:rPr>
        <w:sectPr w:rsidR="00EF1924" w:rsidSect="00EF1924">
          <w:headerReference w:type="default" r:id="rId88"/>
          <w:footerReference w:type="default" r:id="rId89"/>
          <w:pgSz w:w="11906" w:h="16838" w:code="9"/>
          <w:pgMar w:top="1701" w:right="1701" w:bottom="1701" w:left="2268" w:header="709" w:footer="709" w:gutter="0"/>
          <w:cols w:space="708"/>
          <w:docGrid w:linePitch="360"/>
        </w:sectPr>
      </w:pPr>
    </w:p>
    <w:p w14:paraId="0747026D" w14:textId="7B207E17" w:rsidR="0081120B" w:rsidRPr="00C862D7" w:rsidRDefault="0060575B" w:rsidP="00726469">
      <w:pPr>
        <w:pStyle w:val="ListParagraph"/>
        <w:numPr>
          <w:ilvl w:val="0"/>
          <w:numId w:val="38"/>
        </w:numPr>
        <w:ind w:left="426"/>
        <w:rPr>
          <w:rFonts w:cs="Times New Roman"/>
        </w:rPr>
      </w:pPr>
      <w:r w:rsidRPr="00C862D7">
        <w:rPr>
          <w:rFonts w:cs="Times New Roman"/>
        </w:rPr>
        <w:t xml:space="preserve">Diharapkan pada penelitian selanjutnya dapat melakukan variasi lagi di augmentasi data dan </w:t>
      </w:r>
      <w:r w:rsidRPr="00C862D7">
        <w:rPr>
          <w:rFonts w:cs="Times New Roman"/>
          <w:i/>
          <w:iCs/>
        </w:rPr>
        <w:t xml:space="preserve">parameter </w:t>
      </w:r>
      <w:r w:rsidRPr="00C862D7">
        <w:rPr>
          <w:rFonts w:cs="Times New Roman"/>
        </w:rPr>
        <w:t xml:space="preserve">ketika proses </w:t>
      </w:r>
      <w:r w:rsidRPr="00C862D7">
        <w:rPr>
          <w:rFonts w:cs="Times New Roman"/>
          <w:i/>
          <w:iCs/>
        </w:rPr>
        <w:t xml:space="preserve">modeling, </w:t>
      </w:r>
      <w:r w:rsidRPr="00C862D7">
        <w:rPr>
          <w:rFonts w:cs="Times New Roman"/>
        </w:rPr>
        <w:t xml:space="preserve">sehingga dapat </w:t>
      </w:r>
      <w:r w:rsidRPr="00C862D7">
        <w:rPr>
          <w:rFonts w:cs="Times New Roman"/>
        </w:rPr>
        <w:lastRenderedPageBreak/>
        <w:t xml:space="preserve">meningkatkan akurasi </w:t>
      </w:r>
      <w:r w:rsidRPr="00C862D7">
        <w:rPr>
          <w:rFonts w:cs="Times New Roman"/>
          <w:i/>
          <w:iCs/>
        </w:rPr>
        <w:t>model</w:t>
      </w:r>
      <w:r w:rsidRPr="00C862D7">
        <w:rPr>
          <w:rFonts w:cs="Times New Roman"/>
        </w:rPr>
        <w:t xml:space="preserve"> dan menurunkan nilai </w:t>
      </w:r>
      <w:r w:rsidRPr="00C862D7">
        <w:rPr>
          <w:rFonts w:cs="Times New Roman"/>
          <w:i/>
          <w:iCs/>
        </w:rPr>
        <w:t>training loss</w:t>
      </w:r>
      <w:r w:rsidR="006500A7" w:rsidRPr="00C862D7">
        <w:rPr>
          <w:rFonts w:cs="Times New Roman"/>
          <w:i/>
          <w:iCs/>
        </w:rPr>
        <w:t xml:space="preserve"> </w:t>
      </w:r>
      <w:r w:rsidR="006500A7" w:rsidRPr="00C862D7">
        <w:rPr>
          <w:rFonts w:cs="Times New Roman"/>
        </w:rPr>
        <w:t xml:space="preserve">dan </w:t>
      </w:r>
      <w:r w:rsidR="006500A7" w:rsidRPr="00C862D7">
        <w:rPr>
          <w:rFonts w:cs="Times New Roman"/>
          <w:i/>
          <w:iCs/>
        </w:rPr>
        <w:t>validation loss</w:t>
      </w:r>
      <w:r w:rsidRPr="00C862D7">
        <w:rPr>
          <w:rFonts w:cs="Times New Roman"/>
        </w:rPr>
        <w:t xml:space="preserve"> lebih baik lagi terutama pada </w:t>
      </w:r>
      <w:r w:rsidRPr="00C862D7">
        <w:rPr>
          <w:rFonts w:cs="Times New Roman"/>
          <w:i/>
          <w:iCs/>
        </w:rPr>
        <w:t>model</w:t>
      </w:r>
      <w:r w:rsidRPr="00C862D7">
        <w:rPr>
          <w:rFonts w:cs="Times New Roman"/>
        </w:rPr>
        <w:t xml:space="preserve"> buah jambu.</w:t>
      </w:r>
    </w:p>
    <w:p w14:paraId="5657743C" w14:textId="08FE80D3" w:rsidR="00F93ADB" w:rsidRPr="00C862D7" w:rsidRDefault="00FA603E" w:rsidP="00726469">
      <w:pPr>
        <w:pStyle w:val="ListParagraph"/>
        <w:numPr>
          <w:ilvl w:val="0"/>
          <w:numId w:val="38"/>
        </w:numPr>
        <w:ind w:left="426"/>
        <w:rPr>
          <w:rFonts w:cs="Times New Roman"/>
        </w:rPr>
      </w:pPr>
      <w:r w:rsidRPr="00C862D7">
        <w:rPr>
          <w:rFonts w:cs="Times New Roman"/>
          <w:i/>
          <w:iCs/>
        </w:rPr>
        <w:t xml:space="preserve">Model </w:t>
      </w:r>
      <w:r w:rsidR="001435C8" w:rsidRPr="00C862D7">
        <w:rPr>
          <w:rFonts w:cs="Times New Roman"/>
        </w:rPr>
        <w:t xml:space="preserve">yang telah dikonversi menjadi </w:t>
      </w:r>
      <w:r w:rsidR="001435C8" w:rsidRPr="00C862D7">
        <w:rPr>
          <w:rFonts w:cs="Times New Roman"/>
          <w:i/>
          <w:iCs/>
        </w:rPr>
        <w:t xml:space="preserve">file </w:t>
      </w:r>
      <w:r w:rsidR="001435C8" w:rsidRPr="00C862D7">
        <w:rPr>
          <w:rFonts w:cs="Times New Roman"/>
        </w:rPr>
        <w:t>yang berekstensi</w:t>
      </w:r>
      <w:r w:rsidR="002D7F50">
        <w:rPr>
          <w:rFonts w:cs="Times New Roman"/>
        </w:rPr>
        <w:t xml:space="preserve"> </w:t>
      </w:r>
      <w:r w:rsidR="000B111C" w:rsidRPr="00C862D7">
        <w:rPr>
          <w:rFonts w:cs="Times New Roman"/>
          <w:i/>
          <w:iCs/>
        </w:rPr>
        <w:t>.</w:t>
      </w:r>
      <w:r w:rsidRPr="00C862D7">
        <w:rPr>
          <w:rFonts w:cs="Times New Roman"/>
          <w:i/>
          <w:iCs/>
        </w:rPr>
        <w:t xml:space="preserve">tflite </w:t>
      </w:r>
      <w:r w:rsidRPr="00C862D7">
        <w:rPr>
          <w:rFonts w:cs="Times New Roman"/>
        </w:rPr>
        <w:t xml:space="preserve">dapat disimpan secara </w:t>
      </w:r>
      <w:r w:rsidRPr="00C862D7">
        <w:rPr>
          <w:rFonts w:cs="Times New Roman"/>
          <w:i/>
          <w:iCs/>
        </w:rPr>
        <w:t>cloud</w:t>
      </w:r>
      <w:r w:rsidRPr="00C862D7">
        <w:rPr>
          <w:rFonts w:cs="Times New Roman"/>
        </w:rPr>
        <w:t xml:space="preserve">, sehingga dapat lebih memperkecil ukuran aplikasi </w:t>
      </w:r>
      <w:r w:rsidRPr="00C862D7">
        <w:rPr>
          <w:rFonts w:cs="Times New Roman"/>
          <w:i/>
          <w:iCs/>
        </w:rPr>
        <w:t>mobile.</w:t>
      </w:r>
    </w:p>
    <w:p w14:paraId="2DE0ECA5" w14:textId="3B155D9C" w:rsidR="0052684D" w:rsidRPr="00C862D7" w:rsidRDefault="0052684D" w:rsidP="00726469">
      <w:pPr>
        <w:pStyle w:val="ListParagraph"/>
        <w:ind w:left="426" w:firstLine="0"/>
        <w:rPr>
          <w:rFonts w:cs="Times New Roman"/>
        </w:rPr>
      </w:pPr>
      <w:r w:rsidRPr="00C862D7">
        <w:rPr>
          <w:rFonts w:cs="Times New Roman"/>
        </w:rPr>
        <w:br w:type="page"/>
      </w:r>
    </w:p>
    <w:p w14:paraId="6E2CEFB0" w14:textId="77777777" w:rsidR="006834E2" w:rsidRPr="00C862D7" w:rsidRDefault="006834E2" w:rsidP="00B43289">
      <w:pPr>
        <w:pStyle w:val="Heading1"/>
        <w:numPr>
          <w:ilvl w:val="0"/>
          <w:numId w:val="0"/>
        </w:numPr>
        <w:rPr>
          <w:rFonts w:cs="Times New Roman"/>
        </w:rPr>
        <w:sectPr w:rsidR="006834E2" w:rsidRPr="00C862D7" w:rsidSect="00EF1924">
          <w:headerReference w:type="default" r:id="rId90"/>
          <w:footerReference w:type="default" r:id="rId91"/>
          <w:type w:val="continuous"/>
          <w:pgSz w:w="11906" w:h="16838" w:code="9"/>
          <w:pgMar w:top="1701" w:right="1701" w:bottom="1701" w:left="2268" w:header="709" w:footer="709" w:gutter="0"/>
          <w:cols w:space="708"/>
          <w:docGrid w:linePitch="360"/>
        </w:sectPr>
      </w:pPr>
    </w:p>
    <w:p w14:paraId="241770B9" w14:textId="0D8120B7" w:rsidR="001669B9" w:rsidRPr="00C862D7" w:rsidRDefault="00910FEB" w:rsidP="00B43289">
      <w:pPr>
        <w:pStyle w:val="Heading1"/>
        <w:numPr>
          <w:ilvl w:val="0"/>
          <w:numId w:val="0"/>
        </w:numPr>
        <w:rPr>
          <w:rFonts w:cs="Times New Roman"/>
        </w:rPr>
      </w:pPr>
      <w:bookmarkStart w:id="163" w:name="_Toc138685004"/>
      <w:r w:rsidRPr="00C862D7">
        <w:rPr>
          <w:rFonts w:cs="Times New Roman"/>
        </w:rPr>
        <w:lastRenderedPageBreak/>
        <w:t>DAFTAR PUSTAKA</w:t>
      </w:r>
      <w:bookmarkEnd w:id="163"/>
    </w:p>
    <w:p w14:paraId="228A04AD" w14:textId="30C46104" w:rsidR="006C232C" w:rsidRPr="00C862D7" w:rsidRDefault="006C232C" w:rsidP="00B43289">
      <w:pPr>
        <w:ind w:firstLine="0"/>
        <w:rPr>
          <w:rFonts w:cs="Times New Roman"/>
        </w:rPr>
      </w:pPr>
    </w:p>
    <w:p w14:paraId="199E3F22" w14:textId="22765E7E" w:rsidR="00B65D02" w:rsidRPr="00B65D02" w:rsidRDefault="00184B2D" w:rsidP="00B65D02">
      <w:pPr>
        <w:widowControl w:val="0"/>
        <w:autoSpaceDE w:val="0"/>
        <w:autoSpaceDN w:val="0"/>
        <w:adjustRightInd w:val="0"/>
        <w:spacing w:line="240" w:lineRule="auto"/>
        <w:ind w:left="480" w:hanging="480"/>
        <w:rPr>
          <w:rFonts w:cs="Times New Roman"/>
          <w:noProof/>
          <w:szCs w:val="24"/>
        </w:rPr>
      </w:pPr>
      <w:r w:rsidRPr="00A7554E">
        <w:rPr>
          <w:rFonts w:cs="Times New Roman"/>
        </w:rPr>
        <w:fldChar w:fldCharType="begin" w:fldLock="1"/>
      </w:r>
      <w:r w:rsidRPr="00A7554E">
        <w:rPr>
          <w:rFonts w:cs="Times New Roman"/>
        </w:rPr>
        <w:instrText xml:space="preserve">ADDIN Mendeley Bibliography CSL_BIBLIOGRAPHY </w:instrText>
      </w:r>
      <w:r w:rsidRPr="00A7554E">
        <w:rPr>
          <w:rFonts w:cs="Times New Roman"/>
        </w:rPr>
        <w:fldChar w:fldCharType="separate"/>
      </w:r>
      <w:r w:rsidR="00B65D02" w:rsidRPr="00B65D02">
        <w:rPr>
          <w:rFonts w:cs="Times New Roman"/>
          <w:noProof/>
          <w:szCs w:val="24"/>
        </w:rPr>
        <w:t xml:space="preserve">Amaratunga, T. (2021). Deep Learning on Windows. In </w:t>
      </w:r>
      <w:r w:rsidR="00B65D02" w:rsidRPr="00B65D02">
        <w:rPr>
          <w:rFonts w:cs="Times New Roman"/>
          <w:i/>
          <w:iCs/>
          <w:noProof/>
          <w:szCs w:val="24"/>
        </w:rPr>
        <w:t>Deep Learning on Windows</w:t>
      </w:r>
      <w:r w:rsidR="00B65D02" w:rsidRPr="00B65D02">
        <w:rPr>
          <w:rFonts w:cs="Times New Roman"/>
          <w:noProof/>
          <w:szCs w:val="24"/>
        </w:rPr>
        <w:t>. https://doi.org/10.1007/978-1-4842-6431-7</w:t>
      </w:r>
    </w:p>
    <w:p w14:paraId="66E8B8A4"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Andi, J. (2015). Pembangunan Aplikasi Child Tracker Berbasis Assisted – Global Positioning System ( A-GPS ) Dengan Platform Android. </w:t>
      </w:r>
      <w:r w:rsidRPr="00B65D02">
        <w:rPr>
          <w:rFonts w:cs="Times New Roman"/>
          <w:i/>
          <w:iCs/>
          <w:noProof/>
          <w:szCs w:val="24"/>
        </w:rPr>
        <w:t>Jurnal Ilmiah Komputer Dan Informatika (KOMPUTA)</w:t>
      </w:r>
      <w:r w:rsidRPr="00B65D02">
        <w:rPr>
          <w:rFonts w:cs="Times New Roman"/>
          <w:noProof/>
          <w:szCs w:val="24"/>
        </w:rPr>
        <w:t xml:space="preserve">, </w:t>
      </w:r>
      <w:r w:rsidRPr="00B65D02">
        <w:rPr>
          <w:rFonts w:cs="Times New Roman"/>
          <w:i/>
          <w:iCs/>
          <w:noProof/>
          <w:szCs w:val="24"/>
        </w:rPr>
        <w:t>1</w:t>
      </w:r>
      <w:r w:rsidRPr="00B65D02">
        <w:rPr>
          <w:rFonts w:cs="Times New Roman"/>
          <w:noProof/>
          <w:szCs w:val="24"/>
        </w:rPr>
        <w:t>(1), 1–8.</w:t>
      </w:r>
    </w:p>
    <w:p w14:paraId="09005BC0"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i/>
          <w:iCs/>
          <w:noProof/>
          <w:szCs w:val="24"/>
        </w:rPr>
        <w:t>Apa itu Penyakit Tanaman</w:t>
      </w:r>
      <w:r w:rsidRPr="00B65D02">
        <w:rPr>
          <w:rFonts w:cs="Times New Roman"/>
          <w:noProof/>
          <w:szCs w:val="24"/>
        </w:rPr>
        <w:t>. (2022, December 6). https://agribisnis.uma.ac.id/2022/12/06/apa-itu-penyakit-tanaman/</w:t>
      </w:r>
    </w:p>
    <w:p w14:paraId="6DCC8500"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AWS Amazon. (n.d.). </w:t>
      </w:r>
      <w:r w:rsidRPr="00B65D02">
        <w:rPr>
          <w:rFonts w:cs="Times New Roman"/>
          <w:i/>
          <w:iCs/>
          <w:noProof/>
          <w:szCs w:val="24"/>
        </w:rPr>
        <w:t>Apa itu IDE? Penjelasan IDE - AWS</w:t>
      </w:r>
      <w:r w:rsidRPr="00B65D02">
        <w:rPr>
          <w:rFonts w:cs="Times New Roman"/>
          <w:noProof/>
          <w:szCs w:val="24"/>
        </w:rPr>
        <w:t>. Retrieved December 7, 2022, from https://aws.amazon.com/id/what-is/ide/</w:t>
      </w:r>
    </w:p>
    <w:p w14:paraId="5A17504D"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Badan Pusat Statistik Provinsi Jawa Barat. (2022). Produksi Hortikultura Buah dan Sayur Tahunan Provinsi Jawa Barat 2021. </w:t>
      </w:r>
      <w:r w:rsidRPr="00B65D02">
        <w:rPr>
          <w:rFonts w:cs="Times New Roman"/>
          <w:i/>
          <w:iCs/>
          <w:noProof/>
          <w:szCs w:val="24"/>
        </w:rPr>
        <w:t>BPS Provinsi Jawa Barat</w:t>
      </w:r>
      <w:r w:rsidRPr="00B65D02">
        <w:rPr>
          <w:rFonts w:cs="Times New Roman"/>
          <w:noProof/>
          <w:szCs w:val="24"/>
        </w:rPr>
        <w:t>, 1–128. https://jabar.bps.go.id/publication/2022/12/23/1bb94ee2b41974c0e1cb3ab8/produksi-hortikultura-buah-dan-sayur-tahunan-provinsi-jawa-barat-2021.html</w:t>
      </w:r>
    </w:p>
    <w:p w14:paraId="4B708B30"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Ben Lutkevich. (2022). </w:t>
      </w:r>
      <w:r w:rsidRPr="00B65D02">
        <w:rPr>
          <w:rFonts w:cs="Times New Roman"/>
          <w:i/>
          <w:iCs/>
          <w:noProof/>
          <w:szCs w:val="24"/>
        </w:rPr>
        <w:t>What is Implementation?</w:t>
      </w:r>
      <w:r w:rsidRPr="00B65D02">
        <w:rPr>
          <w:rFonts w:cs="Times New Roman"/>
          <w:noProof/>
          <w:szCs w:val="24"/>
        </w:rPr>
        <w:t xml:space="preserve"> https://www.techtarget.com/searchcustomerexperience/definition/implementation</w:t>
      </w:r>
    </w:p>
    <w:p w14:paraId="37989BE3"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BPS Jawa Barat. (2022a, July 25). </w:t>
      </w:r>
      <w:r w:rsidRPr="00B65D02">
        <w:rPr>
          <w:rFonts w:cs="Times New Roman"/>
          <w:i/>
          <w:iCs/>
          <w:noProof/>
          <w:szCs w:val="24"/>
        </w:rPr>
        <w:t>Curah Hujan di Stasiun Pengamatan Klimatologi Bogor Menurut Bulan (mm), 2019-2022</w:t>
      </w:r>
      <w:r w:rsidRPr="00B65D02">
        <w:rPr>
          <w:rFonts w:cs="Times New Roman"/>
          <w:noProof/>
          <w:szCs w:val="24"/>
        </w:rPr>
        <w:t>. https://jabar.bps.go.id/indicator/151/430/1/-curah-hujan-di-stasiun-pengamatan-klimatologi-bogor-menurut-bulan.html</w:t>
      </w:r>
    </w:p>
    <w:p w14:paraId="74A11912"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BPS Jawa Barat. (2022b, July 25). </w:t>
      </w:r>
      <w:r w:rsidRPr="00B65D02">
        <w:rPr>
          <w:rFonts w:cs="Times New Roman"/>
          <w:i/>
          <w:iCs/>
          <w:noProof/>
          <w:szCs w:val="24"/>
        </w:rPr>
        <w:t>Curah Hujan di Stasiun Pengamatan Meteorologi Citeko Menurut Bulan (mm), 2019-2021</w:t>
      </w:r>
      <w:r w:rsidRPr="00B65D02">
        <w:rPr>
          <w:rFonts w:cs="Times New Roman"/>
          <w:noProof/>
          <w:szCs w:val="24"/>
        </w:rPr>
        <w:t>. https://jabar.bps.go.id/indicator/151/433/1/curah-hujan-di-stasiun-pengamatan-meteorologi-citeko-menurut-bulan.html</w:t>
      </w:r>
    </w:p>
    <w:p w14:paraId="634BBDED"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BPS Jawa Barat. (2022c, July 25). </w:t>
      </w:r>
      <w:r w:rsidRPr="00B65D02">
        <w:rPr>
          <w:rFonts w:cs="Times New Roman"/>
          <w:i/>
          <w:iCs/>
          <w:noProof/>
          <w:szCs w:val="24"/>
        </w:rPr>
        <w:t>Jumlah Curah Hujan di Stasiun Pengamatan Meteorologi Jatiwangi Menurut Bulan (mm), 2019-2021</w:t>
      </w:r>
      <w:r w:rsidRPr="00B65D02">
        <w:rPr>
          <w:rFonts w:cs="Times New Roman"/>
          <w:noProof/>
          <w:szCs w:val="24"/>
        </w:rPr>
        <w:t>. https://jabar.bps.go.id/indicator/151/438/1/jumlah-curah-hujan-di-stasiun-pengamatan-meteorologi-jatiwangi-menurut-bulan.html</w:t>
      </w:r>
    </w:p>
    <w:p w14:paraId="6BC206A2"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BPS Jawa Barat. (2022d, July 25). </w:t>
      </w:r>
      <w:r w:rsidRPr="00B65D02">
        <w:rPr>
          <w:rFonts w:cs="Times New Roman"/>
          <w:i/>
          <w:iCs/>
          <w:noProof/>
          <w:szCs w:val="24"/>
        </w:rPr>
        <w:t>Pengamatan Curah Hujan di Stasiun Pengamatan Geofisika Bandung Menurut Bulan (mm), 2019-2021</w:t>
      </w:r>
      <w:r w:rsidRPr="00B65D02">
        <w:rPr>
          <w:rFonts w:cs="Times New Roman"/>
          <w:noProof/>
          <w:szCs w:val="24"/>
        </w:rPr>
        <w:t>. https://jabar.bps.go.id/indicator/151/425/1/pengamatan-curah-hujan-di-stasiun-pengamatan-geofisika-bandung-menurut-bulan.html</w:t>
      </w:r>
    </w:p>
    <w:p w14:paraId="0D857761"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Cahyono, B. (2010). </w:t>
      </w:r>
      <w:r w:rsidRPr="00B65D02">
        <w:rPr>
          <w:rFonts w:cs="Times New Roman"/>
          <w:i/>
          <w:iCs/>
          <w:noProof/>
          <w:szCs w:val="24"/>
        </w:rPr>
        <w:t>Sukses Budi Daya Jambu Biji di Pekarangan dan Perkebunan</w:t>
      </w:r>
      <w:r w:rsidRPr="00B65D02">
        <w:rPr>
          <w:rFonts w:cs="Times New Roman"/>
          <w:noProof/>
          <w:szCs w:val="24"/>
        </w:rPr>
        <w:t xml:space="preserve"> (1st ed.). Andi.</w:t>
      </w:r>
    </w:p>
    <w:p w14:paraId="544187E6"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Daljoeni, N. (1983). </w:t>
      </w:r>
      <w:r w:rsidRPr="00B65D02">
        <w:rPr>
          <w:rFonts w:cs="Times New Roman"/>
          <w:i/>
          <w:iCs/>
          <w:noProof/>
          <w:szCs w:val="24"/>
        </w:rPr>
        <w:t>Pokok-pokok klimatologi</w:t>
      </w:r>
      <w:r w:rsidRPr="00B65D02">
        <w:rPr>
          <w:rFonts w:cs="Times New Roman"/>
          <w:noProof/>
          <w:szCs w:val="24"/>
        </w:rPr>
        <w:t>. Alumni.</w:t>
      </w:r>
    </w:p>
    <w:p w14:paraId="71075D37"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Danukusumo, K. P. (2017). </w:t>
      </w:r>
      <w:r w:rsidRPr="00B65D02">
        <w:rPr>
          <w:rFonts w:cs="Times New Roman"/>
          <w:i/>
          <w:iCs/>
          <w:noProof/>
          <w:szCs w:val="24"/>
        </w:rPr>
        <w:t xml:space="preserve">IMPLEMENTASI DEEP LEARNING </w:t>
      </w:r>
      <w:r w:rsidRPr="00B65D02">
        <w:rPr>
          <w:rFonts w:cs="Times New Roman"/>
          <w:i/>
          <w:iCs/>
          <w:noProof/>
          <w:szCs w:val="24"/>
        </w:rPr>
        <w:lastRenderedPageBreak/>
        <w:t>MENGGUNAKAN CONVOLUTIONAL NEURAL NETWORK UNTUK KLASIFIKASI CITRA CANDI BERBASIS GPU</w:t>
      </w:r>
      <w:r w:rsidRPr="00B65D02">
        <w:rPr>
          <w:rFonts w:cs="Times New Roman"/>
          <w:noProof/>
          <w:szCs w:val="24"/>
        </w:rPr>
        <w:t>.</w:t>
      </w:r>
    </w:p>
    <w:p w14:paraId="428FFEF1"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Darshan M. (2022, June 25). </w:t>
      </w:r>
      <w:r w:rsidRPr="00B65D02">
        <w:rPr>
          <w:rFonts w:cs="Times New Roman"/>
          <w:i/>
          <w:iCs/>
          <w:noProof/>
          <w:szCs w:val="24"/>
        </w:rPr>
        <w:t>How do Kernel Regularizers work with neural networks?</w:t>
      </w:r>
      <w:r w:rsidRPr="00B65D02">
        <w:rPr>
          <w:rFonts w:cs="Times New Roman"/>
          <w:noProof/>
          <w:szCs w:val="24"/>
        </w:rPr>
        <w:t xml:space="preserve"> https://analyticsindiamag.com/kernel-regularizers-with-neural-networks/</w:t>
      </w:r>
    </w:p>
    <w:p w14:paraId="2934360C"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Fiki Syihabirawan. (2020, November 25). </w:t>
      </w:r>
      <w:r w:rsidRPr="00B65D02">
        <w:rPr>
          <w:rFonts w:cs="Times New Roman"/>
          <w:i/>
          <w:iCs/>
          <w:noProof/>
          <w:szCs w:val="24"/>
        </w:rPr>
        <w:t>Convolutional Neural Network (CNN) - Kotakode.com | Komunitas Developer Indonesia</w:t>
      </w:r>
      <w:r w:rsidRPr="00B65D02">
        <w:rPr>
          <w:rFonts w:cs="Times New Roman"/>
          <w:noProof/>
          <w:szCs w:val="24"/>
        </w:rPr>
        <w:t>. https://kotakode.com/blogs/2707/Convolutional-Neural-Network-(CNN)</w:t>
      </w:r>
    </w:p>
    <w:p w14:paraId="530A43AC"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Fischer, G., &amp; Melgarejo, L. M. (2021). Ecophysiological aspects of guava (Psidium guajava L.). A review. </w:t>
      </w:r>
      <w:r w:rsidRPr="00B65D02">
        <w:rPr>
          <w:rFonts w:cs="Times New Roman"/>
          <w:i/>
          <w:iCs/>
          <w:noProof/>
          <w:szCs w:val="24"/>
        </w:rPr>
        <w:t>Revista Colombiana de Ciencias Hortícolas</w:t>
      </w:r>
      <w:r w:rsidRPr="00B65D02">
        <w:rPr>
          <w:rFonts w:cs="Times New Roman"/>
          <w:noProof/>
          <w:szCs w:val="24"/>
        </w:rPr>
        <w:t xml:space="preserve">, </w:t>
      </w:r>
      <w:r w:rsidRPr="00B65D02">
        <w:rPr>
          <w:rFonts w:cs="Times New Roman"/>
          <w:i/>
          <w:iCs/>
          <w:noProof/>
          <w:szCs w:val="24"/>
        </w:rPr>
        <w:t>15</w:t>
      </w:r>
      <w:r w:rsidRPr="00B65D02">
        <w:rPr>
          <w:rFonts w:cs="Times New Roman"/>
          <w:noProof/>
          <w:szCs w:val="24"/>
        </w:rPr>
        <w:t>(2), 0–3. https://doi.org/10.17584/rcch.2021v15i2.12355</w:t>
      </w:r>
    </w:p>
    <w:p w14:paraId="4BD30B1B"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Fitriani, M. (2019). </w:t>
      </w:r>
      <w:r w:rsidRPr="00B65D02">
        <w:rPr>
          <w:rFonts w:cs="Times New Roman"/>
          <w:i/>
          <w:iCs/>
          <w:noProof/>
          <w:szCs w:val="24"/>
        </w:rPr>
        <w:t>IMPLEMENTASI ASSOCIATION RULE DENGAN ALGORITMA APRIORI PADA DATA PEMINJAMAN BUKU UPT PERPUSTAKAAN UNIVERSITAS LAMPUNG MENGGUNAKAN METODOLOGI CRISP-DM</w:t>
      </w:r>
      <w:r w:rsidRPr="00B65D02">
        <w:rPr>
          <w:rFonts w:cs="Times New Roman"/>
          <w:noProof/>
          <w:szCs w:val="24"/>
        </w:rPr>
        <w:t xml:space="preserve">. </w:t>
      </w:r>
      <w:r w:rsidRPr="00B65D02">
        <w:rPr>
          <w:rFonts w:cs="Times New Roman"/>
          <w:i/>
          <w:iCs/>
          <w:noProof/>
          <w:szCs w:val="24"/>
        </w:rPr>
        <w:t>8</w:t>
      </w:r>
      <w:r w:rsidRPr="00B65D02">
        <w:rPr>
          <w:rFonts w:cs="Times New Roman"/>
          <w:noProof/>
          <w:szCs w:val="24"/>
        </w:rPr>
        <w:t>(5), 55.</w:t>
      </w:r>
    </w:p>
    <w:p w14:paraId="7A5DDAAE"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Geeksforgeeks. (2023). </w:t>
      </w:r>
      <w:r w:rsidRPr="00B65D02">
        <w:rPr>
          <w:rFonts w:cs="Times New Roman"/>
          <w:i/>
          <w:iCs/>
          <w:noProof/>
          <w:szCs w:val="24"/>
        </w:rPr>
        <w:t>Kotlin Programming Language - GeeksforGeeks</w:t>
      </w:r>
      <w:r w:rsidRPr="00B65D02">
        <w:rPr>
          <w:rFonts w:cs="Times New Roman"/>
          <w:noProof/>
          <w:szCs w:val="24"/>
        </w:rPr>
        <w:t>. https://www.geeksforgeeks.org/kotlin-programming-language/</w:t>
      </w:r>
    </w:p>
    <w:p w14:paraId="7D9B372C"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Hafizhan Aliady Afif. (2020, April 28). </w:t>
      </w:r>
      <w:r w:rsidRPr="00B65D02">
        <w:rPr>
          <w:rFonts w:cs="Times New Roman"/>
          <w:i/>
          <w:iCs/>
          <w:noProof/>
          <w:szCs w:val="24"/>
        </w:rPr>
        <w:t>Membuat klasifikasi gambar(images), Menggunakan Keras-Tensorflow (tf.keras) di Python | by Hafizhan Aliady Afif | Medium</w:t>
      </w:r>
      <w:r w:rsidRPr="00B65D02">
        <w:rPr>
          <w:rFonts w:cs="Times New Roman"/>
          <w:noProof/>
          <w:szCs w:val="24"/>
        </w:rPr>
        <w:t>. https://medium.com/@hafizhan.aliady/membuat-klasifikasi-gambar-images-menggunakan-keras-tensorflow-tf-keras-dan-python-53f7ae953cea</w:t>
      </w:r>
    </w:p>
    <w:p w14:paraId="46A09DD4"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Hariyono. (2021). </w:t>
      </w:r>
      <w:r w:rsidRPr="00B65D02">
        <w:rPr>
          <w:rFonts w:cs="Times New Roman"/>
          <w:i/>
          <w:iCs/>
          <w:noProof/>
          <w:szCs w:val="24"/>
        </w:rPr>
        <w:t>Panduan Praktikum : Teknologi Budidaya Tanaman</w:t>
      </w:r>
      <w:r w:rsidRPr="00B65D02">
        <w:rPr>
          <w:rFonts w:cs="Times New Roman"/>
          <w:noProof/>
          <w:szCs w:val="24"/>
        </w:rPr>
        <w:t>. 41.</w:t>
      </w:r>
    </w:p>
    <w:p w14:paraId="1AD397D3"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Hasanah, M. A., Soim, S., &amp; Handayani, A. S. (2021). Implementasi CRISP-DM Model Menggunakan Metode Decision Tree dengan Algoritma CART untuk Prediksi Curah Hujan Berpotensi Banjir. </w:t>
      </w:r>
      <w:r w:rsidRPr="00B65D02">
        <w:rPr>
          <w:rFonts w:cs="Times New Roman"/>
          <w:i/>
          <w:iCs/>
          <w:noProof/>
          <w:szCs w:val="24"/>
        </w:rPr>
        <w:t>Journal of Applied Informatics and Computing</w:t>
      </w:r>
      <w:r w:rsidRPr="00B65D02">
        <w:rPr>
          <w:rFonts w:cs="Times New Roman"/>
          <w:noProof/>
          <w:szCs w:val="24"/>
        </w:rPr>
        <w:t xml:space="preserve">, </w:t>
      </w:r>
      <w:r w:rsidRPr="00B65D02">
        <w:rPr>
          <w:rFonts w:cs="Times New Roman"/>
          <w:i/>
          <w:iCs/>
          <w:noProof/>
          <w:szCs w:val="24"/>
        </w:rPr>
        <w:t>5</w:t>
      </w:r>
      <w:r w:rsidRPr="00B65D02">
        <w:rPr>
          <w:rFonts w:cs="Times New Roman"/>
          <w:noProof/>
          <w:szCs w:val="24"/>
        </w:rPr>
        <w:t>(2), 103–108. https://doi.org/10.30871/jaic.v5i2.3200</w:t>
      </w:r>
    </w:p>
    <w:p w14:paraId="427429E8"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Howard, A. G., Zhu, M., Chen, B., Kalenichenko, D., Wang, W., Weyand, T., Andreetto, M., &amp; Adam, H. (2017). </w:t>
      </w:r>
      <w:r w:rsidRPr="00B65D02">
        <w:rPr>
          <w:rFonts w:cs="Times New Roman"/>
          <w:i/>
          <w:iCs/>
          <w:noProof/>
          <w:szCs w:val="24"/>
        </w:rPr>
        <w:t>MobileNets: Efficient Convolutional Neural Networks for Mobile Vision Applications</w:t>
      </w:r>
      <w:r w:rsidRPr="00B65D02">
        <w:rPr>
          <w:rFonts w:cs="Times New Roman"/>
          <w:noProof/>
          <w:szCs w:val="24"/>
        </w:rPr>
        <w:t>. http://arxiv.org/abs/1704.04861</w:t>
      </w:r>
    </w:p>
    <w:p w14:paraId="7D788238"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Ida Novindasari. (2020, October 12). </w:t>
      </w:r>
      <w:r w:rsidRPr="00B65D02">
        <w:rPr>
          <w:rFonts w:cs="Times New Roman"/>
          <w:i/>
          <w:iCs/>
          <w:noProof/>
          <w:szCs w:val="24"/>
        </w:rPr>
        <w:t>Mengapa Diperlukan Regularisasi pada Model Neural Network? | by Ida Novindasari | Medium</w:t>
      </w:r>
      <w:r w:rsidRPr="00B65D02">
        <w:rPr>
          <w:rFonts w:cs="Times New Roman"/>
          <w:noProof/>
          <w:szCs w:val="24"/>
        </w:rPr>
        <w:t>. https://idanovinda.medium.com/mengapa-diperlukan-regularisasi-pada-model-neural-network-d622ed98f9a8</w:t>
      </w:r>
    </w:p>
    <w:p w14:paraId="13288F7D"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i/>
          <w:iCs/>
          <w:noProof/>
          <w:szCs w:val="24"/>
        </w:rPr>
        <w:t>Indonesia: mobile OS share 2022 | Statista</w:t>
      </w:r>
      <w:r w:rsidRPr="00B65D02">
        <w:rPr>
          <w:rFonts w:cs="Times New Roman"/>
          <w:noProof/>
          <w:szCs w:val="24"/>
        </w:rPr>
        <w:t>. (n.d.). Retrieved November 30, 2022, from https://www.statista.com/statistics/262205/market-share-held-by-mobile-operating-systems-in-indonesia/</w:t>
      </w:r>
    </w:p>
    <w:p w14:paraId="16156CAE"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Jauhari, A. F. (2022). </w:t>
      </w:r>
      <w:r w:rsidRPr="00B65D02">
        <w:rPr>
          <w:rFonts w:cs="Times New Roman"/>
          <w:i/>
          <w:iCs/>
          <w:noProof/>
          <w:szCs w:val="24"/>
        </w:rPr>
        <w:t>KLASIFIKASI JENIS BERAS MENGGUNAKAN METODE CONVOLUTIONAL NEURAL NETWORK PADA ARSITEKTUR MOBILENET</w:t>
      </w:r>
      <w:r w:rsidRPr="00B65D02">
        <w:rPr>
          <w:rFonts w:cs="Times New Roman"/>
          <w:noProof/>
          <w:szCs w:val="24"/>
        </w:rPr>
        <w:t xml:space="preserve"> (Vol. 2, Issue 8.5.2017).</w:t>
      </w:r>
    </w:p>
    <w:p w14:paraId="4EF70083"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lastRenderedPageBreak/>
        <w:t xml:space="preserve">Kumar, M., Tomar, M., Amarowicz, R., Saurabh, V., Nair, M. S., Maheshwari, C., Sasi, M., Prajapati, U., Hasan, M., Singh, S., Changan, S., Prajapat, R. K., Berwal, M. K., &amp; Satankar, V. (2021). Guava ( Psidium guajava L .) Leaves : Nutritional Composition. </w:t>
      </w:r>
      <w:r w:rsidRPr="00B65D02">
        <w:rPr>
          <w:rFonts w:cs="Times New Roman"/>
          <w:i/>
          <w:iCs/>
          <w:noProof/>
          <w:szCs w:val="24"/>
        </w:rPr>
        <w:t>Foods</w:t>
      </w:r>
      <w:r w:rsidRPr="00B65D02">
        <w:rPr>
          <w:rFonts w:cs="Times New Roman"/>
          <w:noProof/>
          <w:szCs w:val="24"/>
        </w:rPr>
        <w:t xml:space="preserve">, </w:t>
      </w:r>
      <w:r w:rsidRPr="00B65D02">
        <w:rPr>
          <w:rFonts w:cs="Times New Roman"/>
          <w:i/>
          <w:iCs/>
          <w:noProof/>
          <w:szCs w:val="24"/>
        </w:rPr>
        <w:t>10</w:t>
      </w:r>
      <w:r w:rsidRPr="00B65D02">
        <w:rPr>
          <w:rFonts w:cs="Times New Roman"/>
          <w:noProof/>
          <w:szCs w:val="24"/>
        </w:rPr>
        <w:t>(752), 1–20. https://doi.org/https://doi.org/ 10.3390/foods10040752</w:t>
      </w:r>
    </w:p>
    <w:p w14:paraId="74DB8F5B"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Kurniawan, D., &amp; Yasir, M. (2022). Optimization Sentimen Analysis using CRISP-DM and Naive Bayes Methods Implemented on Social Media. </w:t>
      </w:r>
      <w:r w:rsidRPr="00B65D02">
        <w:rPr>
          <w:rFonts w:cs="Times New Roman"/>
          <w:i/>
          <w:iCs/>
          <w:noProof/>
          <w:szCs w:val="24"/>
        </w:rPr>
        <w:t>Cyberspace: Jurnal Pendidikan Teknologi Informasi</w:t>
      </w:r>
      <w:r w:rsidRPr="00B65D02">
        <w:rPr>
          <w:rFonts w:cs="Times New Roman"/>
          <w:noProof/>
          <w:szCs w:val="24"/>
        </w:rPr>
        <w:t xml:space="preserve">, </w:t>
      </w:r>
      <w:r w:rsidRPr="00B65D02">
        <w:rPr>
          <w:rFonts w:cs="Times New Roman"/>
          <w:i/>
          <w:iCs/>
          <w:noProof/>
          <w:szCs w:val="24"/>
        </w:rPr>
        <w:t>6</w:t>
      </w:r>
      <w:r w:rsidRPr="00B65D02">
        <w:rPr>
          <w:rFonts w:cs="Times New Roman"/>
          <w:noProof/>
          <w:szCs w:val="24"/>
        </w:rPr>
        <w:t>(2), 74. https://doi.org/10.22373/cj.v6i2.12793</w:t>
      </w:r>
    </w:p>
    <w:p w14:paraId="26179A3C"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Kurniawati, D. (2021). </w:t>
      </w:r>
      <w:r w:rsidRPr="00B65D02">
        <w:rPr>
          <w:rFonts w:cs="Times New Roman"/>
          <w:i/>
          <w:iCs/>
          <w:noProof/>
          <w:szCs w:val="24"/>
        </w:rPr>
        <w:t>Mengenal Penyakit Busuk Buah (Phytophthora palmivora) Pada Kakao - Website Resmi DPKP DIY</w:t>
      </w:r>
      <w:r w:rsidRPr="00B65D02">
        <w:rPr>
          <w:rFonts w:cs="Times New Roman"/>
          <w:noProof/>
          <w:szCs w:val="24"/>
        </w:rPr>
        <w:t>. https://dpkp.jogjaprov.go.id/baca/Mengenal+Penyakit+Busuk+Buah+%28Phytophthora+palmivora%29+Pada+Kakao/180521/ce8738c6d0c64e87b2a7ca431858ce824c0b04f417d21435726d70242c657de8316</w:t>
      </w:r>
    </w:p>
    <w:p w14:paraId="7284B328"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i/>
          <w:iCs/>
          <w:noProof/>
          <w:szCs w:val="24"/>
        </w:rPr>
        <w:t>Machine Learning adalah Bagian dari Artificial Intelligence,...</w:t>
      </w:r>
      <w:r w:rsidRPr="00B65D02">
        <w:rPr>
          <w:rFonts w:cs="Times New Roman"/>
          <w:noProof/>
          <w:szCs w:val="24"/>
        </w:rPr>
        <w:t xml:space="preserve"> (2020). https://www.dqlab.id/perbedaan-machine-learning-dan-ai</w:t>
      </w:r>
    </w:p>
    <w:p w14:paraId="67D9EAAF"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Mary Ellen Ellis. (2021, July 30). </w:t>
      </w:r>
      <w:r w:rsidRPr="00B65D02">
        <w:rPr>
          <w:rFonts w:cs="Times New Roman"/>
          <w:i/>
          <w:iCs/>
          <w:noProof/>
          <w:szCs w:val="24"/>
        </w:rPr>
        <w:t>What Is Stylar End Rot: Common Stylar End Breakdown Causes</w:t>
      </w:r>
      <w:r w:rsidRPr="00B65D02">
        <w:rPr>
          <w:rFonts w:cs="Times New Roman"/>
          <w:noProof/>
          <w:szCs w:val="24"/>
        </w:rPr>
        <w:t>. https://www.gardeningknowhow.com/edible/fruits/citrus/managing-fruit-with-stylar-end-rot.htm</w:t>
      </w:r>
    </w:p>
    <w:p w14:paraId="2E0D1DCE"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i/>
          <w:iCs/>
          <w:noProof/>
          <w:szCs w:val="24"/>
        </w:rPr>
        <w:t>Meet Android Studio  |  Android Developers</w:t>
      </w:r>
      <w:r w:rsidRPr="00B65D02">
        <w:rPr>
          <w:rFonts w:cs="Times New Roman"/>
          <w:noProof/>
          <w:szCs w:val="24"/>
        </w:rPr>
        <w:t>. (n.d.). Retrieved December 7, 2022, from https://developer.android.com/studio/intro</w:t>
      </w:r>
    </w:p>
    <w:p w14:paraId="483D46B2"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Minut, M. (2021). </w:t>
      </w:r>
      <w:r w:rsidRPr="00B65D02">
        <w:rPr>
          <w:rFonts w:cs="Times New Roman"/>
          <w:i/>
          <w:iCs/>
          <w:noProof/>
          <w:szCs w:val="24"/>
        </w:rPr>
        <w:t>Fruits-262 | Kaggle</w:t>
      </w:r>
      <w:r w:rsidRPr="00B65D02">
        <w:rPr>
          <w:rFonts w:cs="Times New Roman"/>
          <w:noProof/>
          <w:szCs w:val="24"/>
        </w:rPr>
        <w:t>. https://www.kaggle.com/datasets/aelchimminut/fruits262</w:t>
      </w:r>
    </w:p>
    <w:p w14:paraId="71CDF2DA"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Misra, A. K. (2006). Guava Diseases — their Symptoms, Causes and Management. </w:t>
      </w:r>
      <w:r w:rsidRPr="00B65D02">
        <w:rPr>
          <w:rFonts w:cs="Times New Roman"/>
          <w:i/>
          <w:iCs/>
          <w:noProof/>
          <w:szCs w:val="24"/>
        </w:rPr>
        <w:t>Diseases of Fruits and Vegetables: Volume II</w:t>
      </w:r>
      <w:r w:rsidRPr="00B65D02">
        <w:rPr>
          <w:rFonts w:cs="Times New Roman"/>
          <w:noProof/>
          <w:szCs w:val="24"/>
        </w:rPr>
        <w:t xml:space="preserve">, </w:t>
      </w:r>
      <w:r w:rsidRPr="00B65D02">
        <w:rPr>
          <w:rFonts w:cs="Times New Roman"/>
          <w:i/>
          <w:iCs/>
          <w:noProof/>
          <w:szCs w:val="24"/>
        </w:rPr>
        <w:t>December</w:t>
      </w:r>
      <w:r w:rsidRPr="00B65D02">
        <w:rPr>
          <w:rFonts w:cs="Times New Roman"/>
          <w:noProof/>
          <w:szCs w:val="24"/>
        </w:rPr>
        <w:t>, 81–119. https://doi.org/10.1007/1-4020-2607-2_4</w:t>
      </w:r>
    </w:p>
    <w:p w14:paraId="04EA8D62"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ML Wiki. (2014). </w:t>
      </w:r>
      <w:r w:rsidRPr="00B65D02">
        <w:rPr>
          <w:rFonts w:cs="Times New Roman"/>
          <w:i/>
          <w:iCs/>
          <w:noProof/>
          <w:szCs w:val="24"/>
        </w:rPr>
        <w:t>CRISP-DM - ML Wiki</w:t>
      </w:r>
      <w:r w:rsidRPr="00B65D02">
        <w:rPr>
          <w:rFonts w:cs="Times New Roman"/>
          <w:noProof/>
          <w:szCs w:val="24"/>
        </w:rPr>
        <w:t>. http://mlwiki.org/index.php/CRISP-DM</w:t>
      </w:r>
    </w:p>
    <w:p w14:paraId="353EA991"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Mubarok, H. (2019). Identifikasi Ekspresi Wajah Berbasis Citra Menggunakan Algoritma Convolutional Neural Network (CNN). </w:t>
      </w:r>
      <w:r w:rsidRPr="00B65D02">
        <w:rPr>
          <w:rFonts w:cs="Times New Roman"/>
          <w:i/>
          <w:iCs/>
          <w:noProof/>
          <w:szCs w:val="24"/>
        </w:rPr>
        <w:t>Universitas Islam Negeri Maulana Malik Ibrahim Malang</w:t>
      </w:r>
      <w:r w:rsidRPr="00B65D02">
        <w:rPr>
          <w:rFonts w:cs="Times New Roman"/>
          <w:noProof/>
          <w:szCs w:val="24"/>
        </w:rPr>
        <w:t xml:space="preserve">, </w:t>
      </w:r>
      <w:r w:rsidRPr="00B65D02">
        <w:rPr>
          <w:rFonts w:cs="Times New Roman"/>
          <w:i/>
          <w:iCs/>
          <w:noProof/>
          <w:szCs w:val="24"/>
        </w:rPr>
        <w:t>3</w:t>
      </w:r>
      <w:r w:rsidRPr="00B65D02">
        <w:rPr>
          <w:rFonts w:cs="Times New Roman"/>
          <w:noProof/>
          <w:szCs w:val="24"/>
        </w:rPr>
        <w:t>(1), 10–12.</w:t>
      </w:r>
    </w:p>
    <w:p w14:paraId="3FFBE5A9"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Mubin, N., Khairani, H. S., Triwidodo, H., &amp; Bandi, D. (2021). </w:t>
      </w:r>
      <w:r w:rsidRPr="00B65D02">
        <w:rPr>
          <w:rFonts w:cs="Times New Roman"/>
          <w:i/>
          <w:iCs/>
          <w:noProof/>
          <w:szCs w:val="24"/>
        </w:rPr>
        <w:t>Pengendalian Hama dan Penyakit pada Komoditas Jambu Mete, Kelapa,Sirih, dan Pinang</w:t>
      </w:r>
      <w:r w:rsidRPr="00B65D02">
        <w:rPr>
          <w:rFonts w:cs="Times New Roman"/>
          <w:noProof/>
          <w:szCs w:val="24"/>
        </w:rPr>
        <w:t>.</w:t>
      </w:r>
    </w:p>
    <w:p w14:paraId="3DA650E6"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Murya, Y. (2014). </w:t>
      </w:r>
      <w:r w:rsidRPr="00B65D02">
        <w:rPr>
          <w:rFonts w:cs="Times New Roman"/>
          <w:i/>
          <w:iCs/>
          <w:noProof/>
          <w:szCs w:val="24"/>
        </w:rPr>
        <w:t>Pemrograman Android Black Box</w:t>
      </w:r>
      <w:r w:rsidRPr="00B65D02">
        <w:rPr>
          <w:rFonts w:cs="Times New Roman"/>
          <w:noProof/>
          <w:szCs w:val="24"/>
        </w:rPr>
        <w:t>. Jasakom.</w:t>
      </w:r>
    </w:p>
    <w:p w14:paraId="307A4C7D"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Mutsani, H. (n.d.). </w:t>
      </w:r>
      <w:r w:rsidRPr="00B65D02">
        <w:rPr>
          <w:rFonts w:cs="Times New Roman"/>
          <w:i/>
          <w:iCs/>
          <w:noProof/>
          <w:szCs w:val="24"/>
        </w:rPr>
        <w:t>10 Definisi Pengertian Pertanian Menurut Para Ahli Dan Contohnya Lengkap | Forbes.Id</w:t>
      </w:r>
      <w:r w:rsidRPr="00B65D02">
        <w:rPr>
          <w:rFonts w:cs="Times New Roman"/>
          <w:noProof/>
          <w:szCs w:val="24"/>
        </w:rPr>
        <w:t>. Retrieved November 30, 2022, from https://forbes.id/10-definisi-pengertian-pertanian-menurut-para-ahli-dan-contohnya-lengkap/</w:t>
      </w:r>
    </w:p>
    <w:p w14:paraId="5ED53572"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Noamaan Abdul Azeem. (2022). </w:t>
      </w:r>
      <w:r w:rsidRPr="00B65D02">
        <w:rPr>
          <w:rFonts w:cs="Times New Roman"/>
          <w:i/>
          <w:iCs/>
          <w:noProof/>
          <w:szCs w:val="24"/>
        </w:rPr>
        <w:t>Guava Dataset | Kaggle</w:t>
      </w:r>
      <w:r w:rsidRPr="00B65D02">
        <w:rPr>
          <w:rFonts w:cs="Times New Roman"/>
          <w:noProof/>
          <w:szCs w:val="24"/>
        </w:rPr>
        <w:t>. https://www.kaggle.com/datasets/noamaanabdulazeem/guava-dataset</w:t>
      </w:r>
    </w:p>
    <w:p w14:paraId="34702EAE"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lastRenderedPageBreak/>
        <w:t xml:space="preserve">Normawati, D., &amp; Prayogi, S. A. (2021). Implementasi Naïve Bayes Classifier Dan Confusion Matrix Pada Analisis Sentimen Berbasis Teks Pada Twitter. </w:t>
      </w:r>
      <w:r w:rsidRPr="00B65D02">
        <w:rPr>
          <w:rFonts w:cs="Times New Roman"/>
          <w:i/>
          <w:iCs/>
          <w:noProof/>
          <w:szCs w:val="24"/>
        </w:rPr>
        <w:t>Jurnal Sains Komputer &amp; Informatika (J-SAKTI</w:t>
      </w:r>
      <w:r w:rsidRPr="00B65D02">
        <w:rPr>
          <w:rFonts w:cs="Times New Roman"/>
          <w:noProof/>
          <w:szCs w:val="24"/>
        </w:rPr>
        <w:t xml:space="preserve">, </w:t>
      </w:r>
      <w:r w:rsidRPr="00B65D02">
        <w:rPr>
          <w:rFonts w:cs="Times New Roman"/>
          <w:i/>
          <w:iCs/>
          <w:noProof/>
          <w:szCs w:val="24"/>
        </w:rPr>
        <w:t>5</w:t>
      </w:r>
      <w:r w:rsidRPr="00B65D02">
        <w:rPr>
          <w:rFonts w:cs="Times New Roman"/>
          <w:noProof/>
          <w:szCs w:val="24"/>
        </w:rPr>
        <w:t>(2), 697–711. http://ejurnal.tunasbangsa.ac.id/index.php/jsakti/article/view/369</w:t>
      </w:r>
    </w:p>
    <w:p w14:paraId="4EBBA200"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Nurhikmat, T. (2018). IMPLEMENTASI DEEP LEARNING UNTUK IMAGE CLASSIFICATION MENGGUNAKAN ALGORITMA CONVOLUTIONAL NEURAL NETWORK (CNN) PADA CITRA WAYANG GOLEK. </w:t>
      </w:r>
      <w:r w:rsidRPr="00B65D02">
        <w:rPr>
          <w:rFonts w:cs="Times New Roman"/>
          <w:i/>
          <w:iCs/>
          <w:noProof/>
          <w:szCs w:val="24"/>
        </w:rPr>
        <w:t>Journal of Controlled Release</w:t>
      </w:r>
      <w:r w:rsidRPr="00B65D02">
        <w:rPr>
          <w:rFonts w:cs="Times New Roman"/>
          <w:noProof/>
          <w:szCs w:val="24"/>
        </w:rPr>
        <w:t xml:space="preserve">, </w:t>
      </w:r>
      <w:r w:rsidRPr="00B65D02">
        <w:rPr>
          <w:rFonts w:cs="Times New Roman"/>
          <w:i/>
          <w:iCs/>
          <w:noProof/>
          <w:szCs w:val="24"/>
        </w:rPr>
        <w:t>11</w:t>
      </w:r>
      <w:r w:rsidRPr="00B65D02">
        <w:rPr>
          <w:rFonts w:cs="Times New Roman"/>
          <w:noProof/>
          <w:szCs w:val="24"/>
        </w:rPr>
        <w:t>(2), 430–439.</w:t>
      </w:r>
    </w:p>
    <w:p w14:paraId="0F42BD35"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Omkar Manohar Dalvi. (n.d.). </w:t>
      </w:r>
      <w:r w:rsidRPr="00B65D02">
        <w:rPr>
          <w:rFonts w:cs="Times New Roman"/>
          <w:i/>
          <w:iCs/>
          <w:noProof/>
          <w:szCs w:val="24"/>
        </w:rPr>
        <w:t>Guava Disease Dataset (4 types) | Kaggle</w:t>
      </w:r>
      <w:r w:rsidRPr="00B65D02">
        <w:rPr>
          <w:rFonts w:cs="Times New Roman"/>
          <w:noProof/>
          <w:szCs w:val="24"/>
        </w:rPr>
        <w:t>. Retrieved May 25, 2023, from https://www.kaggle.com/datasets/omkarmanohardalvi/guava-disease-dataset-4-types</w:t>
      </w:r>
    </w:p>
    <w:p w14:paraId="0E61609D"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Prihatman, K. (2000). Jambu Biji / Jambu Batu. </w:t>
      </w:r>
      <w:r w:rsidRPr="00B65D02">
        <w:rPr>
          <w:rFonts w:cs="Times New Roman"/>
          <w:i/>
          <w:iCs/>
          <w:noProof/>
          <w:szCs w:val="24"/>
        </w:rPr>
        <w:t>Tentang Budidaya Pertanian</w:t>
      </w:r>
      <w:r w:rsidRPr="00B65D02">
        <w:rPr>
          <w:rFonts w:cs="Times New Roman"/>
          <w:noProof/>
          <w:szCs w:val="24"/>
        </w:rPr>
        <w:t>, 1–17.</w:t>
      </w:r>
    </w:p>
    <w:p w14:paraId="48C43004"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Qolbiyatul Lina. (2019, January 2). </w:t>
      </w:r>
      <w:r w:rsidRPr="00B65D02">
        <w:rPr>
          <w:rFonts w:cs="Times New Roman"/>
          <w:i/>
          <w:iCs/>
          <w:noProof/>
          <w:szCs w:val="24"/>
        </w:rPr>
        <w:t>Apa itu Convolutional Neural Network? | by QOLBIYATUL LINA | Medium</w:t>
      </w:r>
      <w:r w:rsidRPr="00B65D02">
        <w:rPr>
          <w:rFonts w:cs="Times New Roman"/>
          <w:noProof/>
          <w:szCs w:val="24"/>
        </w:rPr>
        <w:t>. https://medium.com/@16611110/apa-itu-convolutional-neural-network-836f70b193a4</w:t>
      </w:r>
    </w:p>
    <w:p w14:paraId="2972E026"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Rajbongshi, A., Sazzad, S., Shakil, R., Akter, B., &amp; Sara, U. (2022). A comprehensive guava leaves and fruits dataset for guava disease recognition. </w:t>
      </w:r>
      <w:r w:rsidRPr="00B65D02">
        <w:rPr>
          <w:rFonts w:cs="Times New Roman"/>
          <w:i/>
          <w:iCs/>
          <w:noProof/>
          <w:szCs w:val="24"/>
        </w:rPr>
        <w:t>Data in Brief</w:t>
      </w:r>
      <w:r w:rsidRPr="00B65D02">
        <w:rPr>
          <w:rFonts w:cs="Times New Roman"/>
          <w:noProof/>
          <w:szCs w:val="24"/>
        </w:rPr>
        <w:t xml:space="preserve">, </w:t>
      </w:r>
      <w:r w:rsidRPr="00B65D02">
        <w:rPr>
          <w:rFonts w:cs="Times New Roman"/>
          <w:i/>
          <w:iCs/>
          <w:noProof/>
          <w:szCs w:val="24"/>
        </w:rPr>
        <w:t>42</w:t>
      </w:r>
      <w:r w:rsidRPr="00B65D02">
        <w:rPr>
          <w:rFonts w:cs="Times New Roman"/>
          <w:noProof/>
          <w:szCs w:val="24"/>
        </w:rPr>
        <w:t>, 108174. https://doi.org/10.1016/J.DIB.2022.108174</w:t>
      </w:r>
    </w:p>
    <w:p w14:paraId="370DCB5A"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Ramba, L. S. (2020). </w:t>
      </w:r>
      <w:r w:rsidRPr="00B65D02">
        <w:rPr>
          <w:rFonts w:cs="Times New Roman"/>
          <w:i/>
          <w:iCs/>
          <w:noProof/>
          <w:szCs w:val="24"/>
        </w:rPr>
        <w:t>Perancangan Sistem Home Automation Dengan Kendali Perintah Suara Menggunakan Deep Learning Convolutional Neural Network (Dl-Cnn)</w:t>
      </w:r>
      <w:r w:rsidRPr="00B65D02">
        <w:rPr>
          <w:rFonts w:cs="Times New Roman"/>
          <w:noProof/>
          <w:szCs w:val="24"/>
        </w:rPr>
        <w:t>.</w:t>
      </w:r>
    </w:p>
    <w:p w14:paraId="273F025B"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Rizqi Okta Ekoputris. (2018, May 9). </w:t>
      </w:r>
      <w:r w:rsidRPr="00B65D02">
        <w:rPr>
          <w:rFonts w:cs="Times New Roman"/>
          <w:i/>
          <w:iCs/>
          <w:noProof/>
          <w:szCs w:val="24"/>
        </w:rPr>
        <w:t>MobileNet: Deteksi Objek pada Platform Mobile | by Rizqi Okta Ekoputris | Nodeflux | Medium</w:t>
      </w:r>
      <w:r w:rsidRPr="00B65D02">
        <w:rPr>
          <w:rFonts w:cs="Times New Roman"/>
          <w:noProof/>
          <w:szCs w:val="24"/>
        </w:rPr>
        <w:t>. https://medium.com/nodeflux/mobilenet-deteksi-objek-pada-platform-mobile-bbbf3806e4b3</w:t>
      </w:r>
    </w:p>
    <w:p w14:paraId="374A1B8D"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Roy Perrott, Jules Jannick, P. M. S. (2023). </w:t>
      </w:r>
      <w:r w:rsidRPr="00B65D02">
        <w:rPr>
          <w:rFonts w:cs="Times New Roman"/>
          <w:i/>
          <w:iCs/>
          <w:noProof/>
          <w:szCs w:val="24"/>
        </w:rPr>
        <w:t>Horticulture | Definition, Types, Techniques, &amp; Uses | Britannica</w:t>
      </w:r>
      <w:r w:rsidRPr="00B65D02">
        <w:rPr>
          <w:rFonts w:cs="Times New Roman"/>
          <w:noProof/>
          <w:szCs w:val="24"/>
        </w:rPr>
        <w:t>. https://www.britannica.com/science/horticulture</w:t>
      </w:r>
    </w:p>
    <w:p w14:paraId="310FB66F"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Ruomenson Dedi Jefri Bakara, F. K. (2020). Pendampingan Petani dalam Pengendalian Hama dan Penyakit Jambu Biji ( Psidium guajava L . ) di Desa Cibening , ( Farmer Association in Pest and Disease Control on Guava ( Psidium guajava L . ) in Cibening Vilage , Pamijahan. </w:t>
      </w:r>
      <w:r w:rsidRPr="00B65D02">
        <w:rPr>
          <w:rFonts w:cs="Times New Roman"/>
          <w:i/>
          <w:iCs/>
          <w:noProof/>
          <w:szCs w:val="24"/>
        </w:rPr>
        <w:t>Jurnal Pusat Inovasi Masyarakat</w:t>
      </w:r>
      <w:r w:rsidRPr="00B65D02">
        <w:rPr>
          <w:rFonts w:cs="Times New Roman"/>
          <w:noProof/>
          <w:szCs w:val="24"/>
        </w:rPr>
        <w:t xml:space="preserve">, </w:t>
      </w:r>
      <w:r w:rsidRPr="00B65D02">
        <w:rPr>
          <w:rFonts w:cs="Times New Roman"/>
          <w:i/>
          <w:iCs/>
          <w:noProof/>
          <w:szCs w:val="24"/>
        </w:rPr>
        <w:t>2</w:t>
      </w:r>
      <w:r w:rsidRPr="00B65D02">
        <w:rPr>
          <w:rFonts w:cs="Times New Roman"/>
          <w:noProof/>
          <w:szCs w:val="24"/>
        </w:rPr>
        <w:t>(1), 131–143.</w:t>
      </w:r>
    </w:p>
    <w:p w14:paraId="42D67B5E"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Samuel Sena. (2017, November 13). </w:t>
      </w:r>
      <w:r w:rsidRPr="00B65D02">
        <w:rPr>
          <w:rFonts w:cs="Times New Roman"/>
          <w:i/>
          <w:iCs/>
          <w:noProof/>
          <w:szCs w:val="24"/>
        </w:rPr>
        <w:t>Pengenalan Deep Learning Part 7 : Convolutional Neural Network (CNN) | by Samuel Sena | Medium</w:t>
      </w:r>
      <w:r w:rsidRPr="00B65D02">
        <w:rPr>
          <w:rFonts w:cs="Times New Roman"/>
          <w:noProof/>
          <w:szCs w:val="24"/>
        </w:rPr>
        <w:t>. https://medium.com/@samuelsena/pengenalan-deep-learning-part-7-convolutional-neural-network-cnn-b003b477dc94</w:t>
      </w:r>
    </w:p>
    <w:p w14:paraId="3947A415"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Sanjaya, J., &amp; Ayub, M. (2020). Augmentasi Data Pengenalan Citra Mobil Menggunakan Pendekatan Random Crop, Rotate, dan Mixup. </w:t>
      </w:r>
      <w:r w:rsidRPr="00B65D02">
        <w:rPr>
          <w:rFonts w:cs="Times New Roman"/>
          <w:i/>
          <w:iCs/>
          <w:noProof/>
          <w:szCs w:val="24"/>
        </w:rPr>
        <w:t>Jurnal Teknik Informatika Dan Sistem Informasi</w:t>
      </w:r>
      <w:r w:rsidRPr="00B65D02">
        <w:rPr>
          <w:rFonts w:cs="Times New Roman"/>
          <w:noProof/>
          <w:szCs w:val="24"/>
        </w:rPr>
        <w:t xml:space="preserve">, </w:t>
      </w:r>
      <w:r w:rsidRPr="00B65D02">
        <w:rPr>
          <w:rFonts w:cs="Times New Roman"/>
          <w:i/>
          <w:iCs/>
          <w:noProof/>
          <w:szCs w:val="24"/>
        </w:rPr>
        <w:t>6</w:t>
      </w:r>
      <w:r w:rsidRPr="00B65D02">
        <w:rPr>
          <w:rFonts w:cs="Times New Roman"/>
          <w:noProof/>
          <w:szCs w:val="24"/>
        </w:rPr>
        <w:t xml:space="preserve">(2), 311–323. </w:t>
      </w:r>
      <w:r w:rsidRPr="00B65D02">
        <w:rPr>
          <w:rFonts w:cs="Times New Roman"/>
          <w:noProof/>
          <w:szCs w:val="24"/>
        </w:rPr>
        <w:lastRenderedPageBreak/>
        <w:t>https://doi.org/10.28932/jutisi.v6i2.2688</w:t>
      </w:r>
    </w:p>
    <w:p w14:paraId="0C6E98CB"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Sarin, S. (2019). </w:t>
      </w:r>
      <w:r w:rsidRPr="00B65D02">
        <w:rPr>
          <w:rFonts w:cs="Times New Roman"/>
          <w:i/>
          <w:iCs/>
          <w:noProof/>
          <w:szCs w:val="24"/>
        </w:rPr>
        <w:t>Exploring Data Augmentation with Keras and TensorFlow | by Sumit Sarin | Towards Data Science</w:t>
      </w:r>
      <w:r w:rsidRPr="00B65D02">
        <w:rPr>
          <w:rFonts w:cs="Times New Roman"/>
          <w:noProof/>
          <w:szCs w:val="24"/>
        </w:rPr>
        <w:t>. https://towardsdatascience.com/exploring-image-data-augmentation-with-keras-and-tensorflow-a8162d89b844</w:t>
      </w:r>
    </w:p>
    <w:p w14:paraId="09E84B16"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Setiawan, A. (2021). </w:t>
      </w:r>
      <w:r w:rsidRPr="00B65D02">
        <w:rPr>
          <w:rFonts w:cs="Times New Roman"/>
          <w:i/>
          <w:iCs/>
          <w:noProof/>
          <w:szCs w:val="24"/>
        </w:rPr>
        <w:t>Augmentasi Data Pada Computer Vision | by Adhi Setiawan | Data Folks Indonesia | Medium</w:t>
      </w:r>
      <w:r w:rsidRPr="00B65D02">
        <w:rPr>
          <w:rFonts w:cs="Times New Roman"/>
          <w:noProof/>
          <w:szCs w:val="24"/>
        </w:rPr>
        <w:t>. https://medium.com/data-folks-indonesia/augmentasi-data-pada-computer-vision-45c5ebe10e8f</w:t>
      </w:r>
    </w:p>
    <w:p w14:paraId="2F954C55"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Tensorflow. (2022). </w:t>
      </w:r>
      <w:r w:rsidRPr="00B65D02">
        <w:rPr>
          <w:rFonts w:cs="Times New Roman"/>
          <w:i/>
          <w:iCs/>
          <w:noProof/>
          <w:szCs w:val="24"/>
        </w:rPr>
        <w:t>TensorFlow Lite</w:t>
      </w:r>
      <w:r w:rsidRPr="00B65D02">
        <w:rPr>
          <w:rFonts w:cs="Times New Roman"/>
          <w:noProof/>
          <w:szCs w:val="24"/>
        </w:rPr>
        <w:t>. https://www.tensorflow.org/lite/guide</w:t>
      </w:r>
    </w:p>
    <w:p w14:paraId="0D9E1B58"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i/>
          <w:iCs/>
          <w:noProof/>
          <w:szCs w:val="24"/>
        </w:rPr>
        <w:t>Top Countries/Markets by Smartphone Penetration &amp; Users | Newzoo</w:t>
      </w:r>
      <w:r w:rsidRPr="00B65D02">
        <w:rPr>
          <w:rFonts w:cs="Times New Roman"/>
          <w:noProof/>
          <w:szCs w:val="24"/>
        </w:rPr>
        <w:t>. (n.d.). Retrieved November 30, 2022, from https://newzoo.com/insights/rankings/top-countries-by-smartphone-penetration-and-users</w:t>
      </w:r>
    </w:p>
    <w:p w14:paraId="058BB6DF"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Tsang, S.-H. (2018). </w:t>
      </w:r>
      <w:r w:rsidRPr="00B65D02">
        <w:rPr>
          <w:rFonts w:cs="Times New Roman"/>
          <w:i/>
          <w:iCs/>
          <w:noProof/>
          <w:szCs w:val="24"/>
        </w:rPr>
        <w:t>Review: Xception — With Depthwise Separable Convolution, Better Than Inception-v3 (Image Classification) | by Sik-Ho Tsang | Towards Data Science</w:t>
      </w:r>
      <w:r w:rsidRPr="00B65D02">
        <w:rPr>
          <w:rFonts w:cs="Times New Roman"/>
          <w:noProof/>
          <w:szCs w:val="24"/>
        </w:rPr>
        <w:t>. https://towardsdatascience.com/review-xception-with-depthwise-separable-convolution-better-than-inception-v3-image-dc967dd42568</w:t>
      </w:r>
    </w:p>
    <w:p w14:paraId="5BF32974"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noProof/>
          <w:szCs w:val="24"/>
        </w:rPr>
        <w:t xml:space="preserve">Vaughan, J. (2018). </w:t>
      </w:r>
      <w:r w:rsidRPr="00B65D02">
        <w:rPr>
          <w:rFonts w:cs="Times New Roman"/>
          <w:i/>
          <w:iCs/>
          <w:noProof/>
          <w:szCs w:val="24"/>
        </w:rPr>
        <w:t>What is TensorFlow? | Definition from TechTarget</w:t>
      </w:r>
      <w:r w:rsidRPr="00B65D02">
        <w:rPr>
          <w:rFonts w:cs="Times New Roman"/>
          <w:noProof/>
          <w:szCs w:val="24"/>
        </w:rPr>
        <w:t>. https://www.techtarget.com/searchdatamanagement/definition/TensorFlow</w:t>
      </w:r>
    </w:p>
    <w:p w14:paraId="1A8A39EF" w14:textId="77777777" w:rsidR="00B65D02" w:rsidRPr="00B65D02" w:rsidRDefault="00B65D02" w:rsidP="00B65D02">
      <w:pPr>
        <w:widowControl w:val="0"/>
        <w:autoSpaceDE w:val="0"/>
        <w:autoSpaceDN w:val="0"/>
        <w:adjustRightInd w:val="0"/>
        <w:spacing w:line="240" w:lineRule="auto"/>
        <w:ind w:left="480" w:hanging="480"/>
        <w:rPr>
          <w:rFonts w:cs="Times New Roman"/>
          <w:noProof/>
          <w:szCs w:val="24"/>
        </w:rPr>
      </w:pPr>
      <w:r w:rsidRPr="00B65D02">
        <w:rPr>
          <w:rFonts w:cs="Times New Roman"/>
          <w:i/>
          <w:iCs/>
          <w:noProof/>
          <w:szCs w:val="24"/>
        </w:rPr>
        <w:t>What Is a Convolutional Neural Network? | 3 things you need to know - MATLAB &amp; Simulink</w:t>
      </w:r>
      <w:r w:rsidRPr="00B65D02">
        <w:rPr>
          <w:rFonts w:cs="Times New Roman"/>
          <w:noProof/>
          <w:szCs w:val="24"/>
        </w:rPr>
        <w:t>. (n.d.). Retrieved March 28, 2023, from https://www.mathworks.com/discovery/convolutional-neural-network-matlab.html</w:t>
      </w:r>
    </w:p>
    <w:p w14:paraId="43DD43CA" w14:textId="77777777" w:rsidR="00B65D02" w:rsidRPr="00B65D02" w:rsidRDefault="00B65D02" w:rsidP="00B65D02">
      <w:pPr>
        <w:widowControl w:val="0"/>
        <w:autoSpaceDE w:val="0"/>
        <w:autoSpaceDN w:val="0"/>
        <w:adjustRightInd w:val="0"/>
        <w:spacing w:line="240" w:lineRule="auto"/>
        <w:ind w:left="480" w:hanging="480"/>
        <w:rPr>
          <w:rFonts w:cs="Times New Roman"/>
          <w:noProof/>
        </w:rPr>
      </w:pPr>
      <w:r w:rsidRPr="00B65D02">
        <w:rPr>
          <w:rFonts w:cs="Times New Roman"/>
          <w:noProof/>
          <w:szCs w:val="24"/>
        </w:rPr>
        <w:t xml:space="preserve">Wiesel, H. &amp;. (1968). RECEPTIVE FIELDS AND FUNCTIONAL ARCHITECTURE OF MONKEY STRIATE CORTEX. </w:t>
      </w:r>
      <w:r w:rsidRPr="00B65D02">
        <w:rPr>
          <w:rFonts w:cs="Times New Roman"/>
          <w:i/>
          <w:iCs/>
          <w:noProof/>
          <w:szCs w:val="24"/>
        </w:rPr>
        <w:t>Journal of Physiology</w:t>
      </w:r>
      <w:r w:rsidRPr="00B65D02">
        <w:rPr>
          <w:rFonts w:cs="Times New Roman"/>
          <w:noProof/>
          <w:szCs w:val="24"/>
        </w:rPr>
        <w:t xml:space="preserve">, </w:t>
      </w:r>
      <w:r w:rsidRPr="00B65D02">
        <w:rPr>
          <w:rFonts w:cs="Times New Roman"/>
          <w:i/>
          <w:iCs/>
          <w:noProof/>
          <w:szCs w:val="24"/>
        </w:rPr>
        <w:t>195</w:t>
      </w:r>
      <w:r w:rsidRPr="00B65D02">
        <w:rPr>
          <w:rFonts w:cs="Times New Roman"/>
          <w:noProof/>
          <w:szCs w:val="24"/>
        </w:rPr>
        <w:t>(1), 215–243.</w:t>
      </w:r>
    </w:p>
    <w:p w14:paraId="78CA91CB" w14:textId="7C76BE68" w:rsidR="007C3760" w:rsidRDefault="00184B2D" w:rsidP="00A7554E">
      <w:pPr>
        <w:spacing w:line="240" w:lineRule="auto"/>
        <w:ind w:firstLine="0"/>
        <w:rPr>
          <w:rFonts w:cs="Times New Roman"/>
        </w:rPr>
      </w:pPr>
      <w:r w:rsidRPr="00A7554E">
        <w:rPr>
          <w:rFonts w:cs="Times New Roman"/>
        </w:rPr>
        <w:fldChar w:fldCharType="end"/>
      </w:r>
    </w:p>
    <w:p w14:paraId="72739949" w14:textId="77777777" w:rsidR="007C3760" w:rsidRDefault="007C3760">
      <w:pPr>
        <w:spacing w:line="259" w:lineRule="auto"/>
        <w:ind w:firstLine="0"/>
        <w:jc w:val="left"/>
        <w:rPr>
          <w:rFonts w:cs="Times New Roman"/>
        </w:rPr>
      </w:pPr>
      <w:r>
        <w:rPr>
          <w:rFonts w:cs="Times New Roman"/>
        </w:rPr>
        <w:br w:type="page"/>
      </w:r>
    </w:p>
    <w:p w14:paraId="34ED7C3E" w14:textId="77777777" w:rsidR="007C3760" w:rsidRDefault="007C3760" w:rsidP="00A7554E">
      <w:pPr>
        <w:spacing w:line="240" w:lineRule="auto"/>
        <w:ind w:firstLine="0"/>
        <w:rPr>
          <w:rFonts w:cs="Times New Roman"/>
        </w:rPr>
        <w:sectPr w:rsidR="007C3760" w:rsidSect="00EF1924">
          <w:headerReference w:type="default" r:id="rId92"/>
          <w:footerReference w:type="default" r:id="rId93"/>
          <w:type w:val="continuous"/>
          <w:pgSz w:w="11906" w:h="16838" w:code="9"/>
          <w:pgMar w:top="1701" w:right="1701" w:bottom="1701" w:left="2268" w:header="709" w:footer="709" w:gutter="0"/>
          <w:cols w:space="708"/>
          <w:docGrid w:linePitch="360"/>
        </w:sectPr>
      </w:pPr>
    </w:p>
    <w:p w14:paraId="65F17DDF" w14:textId="7448587B" w:rsidR="00184B2D" w:rsidRDefault="00F962AD" w:rsidP="00F962AD">
      <w:pPr>
        <w:pStyle w:val="Heading1"/>
        <w:numPr>
          <w:ilvl w:val="0"/>
          <w:numId w:val="0"/>
        </w:numPr>
      </w:pPr>
      <w:bookmarkStart w:id="164" w:name="_Toc138685005"/>
      <w:r>
        <w:lastRenderedPageBreak/>
        <w:t>LAMPIRAN</w:t>
      </w:r>
      <w:bookmarkEnd w:id="164"/>
    </w:p>
    <w:p w14:paraId="16775535" w14:textId="7B0C82BB" w:rsidR="00F962AD" w:rsidRDefault="00F962AD" w:rsidP="00F962AD"/>
    <w:p w14:paraId="2A002DC8" w14:textId="16D3CAAD" w:rsidR="00F962AD" w:rsidRPr="00E35B41" w:rsidRDefault="00836D8D" w:rsidP="00836D8D">
      <w:pPr>
        <w:pStyle w:val="Caption"/>
        <w:ind w:left="1276" w:hanging="1276"/>
      </w:pPr>
      <w:bookmarkStart w:id="165" w:name="_Toc138684232"/>
      <w:bookmarkStart w:id="166" w:name="_Toc138684662"/>
      <w:r>
        <w:t xml:space="preserve">Lampiran </w:t>
      </w:r>
      <w:r w:rsidR="003D6838">
        <w:fldChar w:fldCharType="begin"/>
      </w:r>
      <w:r w:rsidR="003D6838">
        <w:instrText xml:space="preserve"> SEQ Lampiran \* ALPHABETIC </w:instrText>
      </w:r>
      <w:r w:rsidR="003D6838">
        <w:fldChar w:fldCharType="separate"/>
      </w:r>
      <w:r w:rsidR="00A71D4F">
        <w:rPr>
          <w:noProof/>
        </w:rPr>
        <w:t>A</w:t>
      </w:r>
      <w:r w:rsidR="003D6838">
        <w:rPr>
          <w:noProof/>
        </w:rPr>
        <w:fldChar w:fldCharType="end"/>
      </w:r>
      <w:r>
        <w:t xml:space="preserve">  </w:t>
      </w:r>
      <w:r w:rsidR="00E35B41" w:rsidRPr="00356E1B">
        <w:t xml:space="preserve">Produksi Tanaman Buah-buahan Tahunan Jawa Barat </w:t>
      </w:r>
      <w:r w:rsidR="00E35B41">
        <w:t xml:space="preserve">Tahun </w:t>
      </w:r>
      <w:r w:rsidR="00E35B41" w:rsidRPr="00356E1B">
        <w:t>2020</w:t>
      </w:r>
      <w:r w:rsidR="00E35B41">
        <w:t xml:space="preserve"> dan </w:t>
      </w:r>
      <w:r w:rsidR="00E35B41" w:rsidRPr="00356E1B">
        <w:t>2021</w:t>
      </w:r>
      <w:bookmarkEnd w:id="165"/>
      <w:bookmarkEnd w:id="166"/>
    </w:p>
    <w:p w14:paraId="2DF4AF37" w14:textId="77777777" w:rsidR="00702F28" w:rsidRDefault="000A6C28" w:rsidP="00E35B41">
      <w:pPr>
        <w:keepNext/>
        <w:spacing w:after="0"/>
        <w:ind w:firstLine="0"/>
        <w:jc w:val="center"/>
      </w:pPr>
      <w:r w:rsidRPr="000A6C28">
        <w:rPr>
          <w:noProof/>
        </w:rPr>
        <w:drawing>
          <wp:inline distT="0" distB="0" distL="0" distR="0" wp14:anchorId="68E21579" wp14:editId="445EB021">
            <wp:extent cx="4239217" cy="5582429"/>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39217" cy="5582429"/>
                    </a:xfrm>
                    <a:prstGeom prst="rect">
                      <a:avLst/>
                    </a:prstGeom>
                  </pic:spPr>
                </pic:pic>
              </a:graphicData>
            </a:graphic>
          </wp:inline>
        </w:drawing>
      </w:r>
    </w:p>
    <w:p w14:paraId="24E2698B" w14:textId="0BF7CD20" w:rsidR="003B4446" w:rsidRDefault="003B4446" w:rsidP="003B4446">
      <w:pPr>
        <w:pStyle w:val="Caption"/>
      </w:pPr>
    </w:p>
    <w:p w14:paraId="3C84FE52" w14:textId="77777777" w:rsidR="003B4446" w:rsidRDefault="003B4446">
      <w:pPr>
        <w:spacing w:line="259" w:lineRule="auto"/>
        <w:ind w:firstLine="0"/>
        <w:jc w:val="left"/>
        <w:rPr>
          <w:iCs/>
          <w:szCs w:val="18"/>
        </w:rPr>
      </w:pPr>
      <w:r>
        <w:br w:type="page"/>
      </w:r>
    </w:p>
    <w:p w14:paraId="12A73956" w14:textId="77777777" w:rsidR="009A7669" w:rsidRDefault="009A7669" w:rsidP="003B4446">
      <w:pPr>
        <w:pStyle w:val="Caption"/>
        <w:sectPr w:rsidR="009A7669" w:rsidSect="00EF1924">
          <w:headerReference w:type="default" r:id="rId95"/>
          <w:footerReference w:type="default" r:id="rId96"/>
          <w:type w:val="continuous"/>
          <w:pgSz w:w="11906" w:h="16838" w:code="9"/>
          <w:pgMar w:top="1701" w:right="1701" w:bottom="1701" w:left="2268" w:header="709" w:footer="709" w:gutter="0"/>
          <w:cols w:space="708"/>
          <w:docGrid w:linePitch="360"/>
        </w:sectPr>
      </w:pPr>
    </w:p>
    <w:p w14:paraId="07EC70B9" w14:textId="6E1C2B5E" w:rsidR="002926EC" w:rsidRDefault="002E7F22" w:rsidP="00906AA4">
      <w:pPr>
        <w:pStyle w:val="Caption"/>
        <w:ind w:left="1276" w:hanging="1276"/>
      </w:pPr>
      <w:bookmarkStart w:id="167" w:name="_Toc138684233"/>
      <w:bookmarkStart w:id="168" w:name="_Toc138684663"/>
      <w:r>
        <w:lastRenderedPageBreak/>
        <w:t xml:space="preserve">Lampiran </w:t>
      </w:r>
      <w:r w:rsidR="003D6838">
        <w:fldChar w:fldCharType="begin"/>
      </w:r>
      <w:r w:rsidR="003D6838">
        <w:instrText xml:space="preserve"> SEQ Lampiran \* ALPHABETIC </w:instrText>
      </w:r>
      <w:r w:rsidR="003D6838">
        <w:fldChar w:fldCharType="separate"/>
      </w:r>
      <w:r w:rsidR="00A71D4F">
        <w:rPr>
          <w:noProof/>
        </w:rPr>
        <w:t>B</w:t>
      </w:r>
      <w:r w:rsidR="003D6838">
        <w:rPr>
          <w:noProof/>
        </w:rPr>
        <w:fldChar w:fldCharType="end"/>
      </w:r>
      <w:r>
        <w:t xml:space="preserve"> </w:t>
      </w:r>
      <w:r w:rsidR="00906AA4">
        <w:t xml:space="preserve"> </w:t>
      </w:r>
      <w:r w:rsidR="00906AA4" w:rsidRPr="00906AA4">
        <w:t>Curah Hujan di Stasiun Pengamatan Klimatologi Bogor Menurut Bulan (mm), 2020-2022</w:t>
      </w:r>
      <w:bookmarkEnd w:id="167"/>
      <w:bookmarkEnd w:id="168"/>
    </w:p>
    <w:p w14:paraId="0401030A" w14:textId="41709CD7" w:rsidR="00907E86" w:rsidRDefault="00907E86" w:rsidP="00A35ECF">
      <w:pPr>
        <w:ind w:firstLine="0"/>
      </w:pPr>
      <w:r w:rsidRPr="00A35ECF">
        <w:rPr>
          <w:noProof/>
        </w:rPr>
        <w:drawing>
          <wp:inline distT="0" distB="0" distL="0" distR="0" wp14:anchorId="183DBAF3" wp14:editId="7FAE0E91">
            <wp:extent cx="5039995" cy="2519680"/>
            <wp:effectExtent l="19050" t="1905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39995" cy="2519680"/>
                    </a:xfrm>
                    <a:prstGeom prst="rect">
                      <a:avLst/>
                    </a:prstGeom>
                    <a:ln>
                      <a:solidFill>
                        <a:schemeClr val="tx1"/>
                      </a:solidFill>
                    </a:ln>
                  </pic:spPr>
                </pic:pic>
              </a:graphicData>
            </a:graphic>
          </wp:inline>
        </w:drawing>
      </w:r>
    </w:p>
    <w:p w14:paraId="4EEEC160" w14:textId="77777777" w:rsidR="00F773DA" w:rsidRDefault="00F773DA" w:rsidP="00770DCE">
      <w:pPr>
        <w:pStyle w:val="Caption"/>
        <w:ind w:left="1276" w:hanging="1276"/>
      </w:pPr>
    </w:p>
    <w:p w14:paraId="4433923B" w14:textId="33AEAB4F" w:rsidR="00A35ECF" w:rsidRDefault="00770DCE" w:rsidP="00770DCE">
      <w:pPr>
        <w:pStyle w:val="Caption"/>
        <w:ind w:left="1276" w:hanging="1276"/>
      </w:pPr>
      <w:bookmarkStart w:id="169" w:name="_Toc138684234"/>
      <w:bookmarkStart w:id="170" w:name="_Toc138684664"/>
      <w:r>
        <w:t xml:space="preserve">Lampiran </w:t>
      </w:r>
      <w:r w:rsidR="003D6838">
        <w:fldChar w:fldCharType="begin"/>
      </w:r>
      <w:r w:rsidR="003D6838">
        <w:instrText xml:space="preserve"> SEQ Lampiran \* ALPHABETIC </w:instrText>
      </w:r>
      <w:r w:rsidR="003D6838">
        <w:fldChar w:fldCharType="separate"/>
      </w:r>
      <w:r w:rsidR="00A71D4F">
        <w:rPr>
          <w:noProof/>
        </w:rPr>
        <w:t>C</w:t>
      </w:r>
      <w:r w:rsidR="003D6838">
        <w:rPr>
          <w:noProof/>
        </w:rPr>
        <w:fldChar w:fldCharType="end"/>
      </w:r>
      <w:r>
        <w:t xml:space="preserve">  </w:t>
      </w:r>
      <w:r w:rsidRPr="00770DCE">
        <w:t>Curah Hujan di Stasiun Pengamatan Meteorologi Citeko Menurut Bulan (mm), 2020-2022</w:t>
      </w:r>
      <w:bookmarkEnd w:id="169"/>
      <w:bookmarkEnd w:id="170"/>
    </w:p>
    <w:p w14:paraId="3752F70D" w14:textId="740C0F95" w:rsidR="00770DCE" w:rsidRDefault="00D87313" w:rsidP="00770DCE">
      <w:pPr>
        <w:ind w:firstLine="0"/>
      </w:pPr>
      <w:r w:rsidRPr="00770DCE">
        <w:rPr>
          <w:noProof/>
        </w:rPr>
        <w:drawing>
          <wp:inline distT="0" distB="0" distL="0" distR="0" wp14:anchorId="0DBECC0E" wp14:editId="20596963">
            <wp:extent cx="5039995" cy="2465705"/>
            <wp:effectExtent l="19050" t="1905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39995" cy="2465705"/>
                    </a:xfrm>
                    <a:prstGeom prst="rect">
                      <a:avLst/>
                    </a:prstGeom>
                    <a:ln>
                      <a:solidFill>
                        <a:schemeClr val="tx1"/>
                      </a:solidFill>
                    </a:ln>
                  </pic:spPr>
                </pic:pic>
              </a:graphicData>
            </a:graphic>
          </wp:inline>
        </w:drawing>
      </w:r>
    </w:p>
    <w:p w14:paraId="1EE5F948" w14:textId="77777777" w:rsidR="00EE657E" w:rsidRDefault="00EE657E" w:rsidP="00A97142">
      <w:pPr>
        <w:pStyle w:val="Caption"/>
        <w:ind w:left="1276" w:hanging="1276"/>
      </w:pPr>
    </w:p>
    <w:p w14:paraId="0419967C" w14:textId="74855951" w:rsidR="00D87313" w:rsidRPr="00EE657E" w:rsidRDefault="00EE657E" w:rsidP="00EE657E">
      <w:pPr>
        <w:spacing w:line="259" w:lineRule="auto"/>
        <w:ind w:firstLine="0"/>
        <w:jc w:val="left"/>
        <w:rPr>
          <w:iCs/>
          <w:szCs w:val="18"/>
        </w:rPr>
      </w:pPr>
      <w:r>
        <w:br w:type="page"/>
      </w:r>
      <w:bookmarkStart w:id="171" w:name="_Toc138684235"/>
      <w:bookmarkStart w:id="172" w:name="_Toc138684665"/>
      <w:r w:rsidR="00A97142">
        <w:lastRenderedPageBreak/>
        <w:t xml:space="preserve">Lampiran </w:t>
      </w:r>
      <w:r w:rsidR="003D6838">
        <w:fldChar w:fldCharType="begin"/>
      </w:r>
      <w:r w:rsidR="003D6838">
        <w:instrText xml:space="preserve"> SEQ Lampiran \* ALPHABETIC </w:instrText>
      </w:r>
      <w:r w:rsidR="003D6838">
        <w:fldChar w:fldCharType="separate"/>
      </w:r>
      <w:r w:rsidR="00A71D4F">
        <w:rPr>
          <w:noProof/>
        </w:rPr>
        <w:t>D</w:t>
      </w:r>
      <w:r w:rsidR="003D6838">
        <w:rPr>
          <w:noProof/>
        </w:rPr>
        <w:fldChar w:fldCharType="end"/>
      </w:r>
      <w:r w:rsidR="00A97142">
        <w:t xml:space="preserve">  </w:t>
      </w:r>
      <w:r w:rsidR="00A97142" w:rsidRPr="00A97142">
        <w:t>Jumlah Curah Hujan di Stasiun Pengamatan Meteorologi Jatiwangi Menurut Bulan (mm), 2020-2022</w:t>
      </w:r>
      <w:bookmarkEnd w:id="171"/>
      <w:bookmarkEnd w:id="172"/>
    </w:p>
    <w:p w14:paraId="28A1CE0E" w14:textId="6C09D405" w:rsidR="00EE657E" w:rsidRDefault="00EE657E" w:rsidP="00EE657E">
      <w:pPr>
        <w:ind w:firstLine="0"/>
      </w:pPr>
      <w:r w:rsidRPr="00EE657E">
        <w:rPr>
          <w:noProof/>
        </w:rPr>
        <w:drawing>
          <wp:inline distT="0" distB="0" distL="0" distR="0" wp14:anchorId="5017C79D" wp14:editId="4F0674F1">
            <wp:extent cx="5039995" cy="2472055"/>
            <wp:effectExtent l="19050" t="19050" r="8255"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39995" cy="2472055"/>
                    </a:xfrm>
                    <a:prstGeom prst="rect">
                      <a:avLst/>
                    </a:prstGeom>
                    <a:ln>
                      <a:solidFill>
                        <a:schemeClr val="tx1"/>
                      </a:solidFill>
                    </a:ln>
                  </pic:spPr>
                </pic:pic>
              </a:graphicData>
            </a:graphic>
          </wp:inline>
        </w:drawing>
      </w:r>
    </w:p>
    <w:p w14:paraId="4A0EC52A" w14:textId="77777777" w:rsidR="00F773DA" w:rsidRDefault="00F773DA" w:rsidP="00A71D4F">
      <w:pPr>
        <w:pStyle w:val="Caption"/>
        <w:ind w:left="1276" w:hanging="1276"/>
      </w:pPr>
    </w:p>
    <w:p w14:paraId="32976135" w14:textId="1333ECC4" w:rsidR="00EE657E" w:rsidRDefault="00A71D4F" w:rsidP="00A71D4F">
      <w:pPr>
        <w:pStyle w:val="Caption"/>
        <w:ind w:left="1276" w:hanging="1276"/>
      </w:pPr>
      <w:bookmarkStart w:id="173" w:name="_Toc138684236"/>
      <w:bookmarkStart w:id="174" w:name="_Toc138684666"/>
      <w:r>
        <w:t xml:space="preserve">Lampiran </w:t>
      </w:r>
      <w:r w:rsidR="003D6838">
        <w:fldChar w:fldCharType="begin"/>
      </w:r>
      <w:r w:rsidR="003D6838">
        <w:instrText xml:space="preserve"> SEQ Lampiran \* ALPHABETIC </w:instrText>
      </w:r>
      <w:r w:rsidR="003D6838">
        <w:fldChar w:fldCharType="separate"/>
      </w:r>
      <w:r>
        <w:rPr>
          <w:noProof/>
        </w:rPr>
        <w:t>E</w:t>
      </w:r>
      <w:r w:rsidR="003D6838">
        <w:rPr>
          <w:noProof/>
        </w:rPr>
        <w:fldChar w:fldCharType="end"/>
      </w:r>
      <w:r>
        <w:t xml:space="preserve">  </w:t>
      </w:r>
      <w:r w:rsidRPr="00A71D4F">
        <w:t>Pengamatan Curah Hujan di Stasiun Pengamatan Geofisika Bandung Menurut Bulan (mm), 2019-2022</w:t>
      </w:r>
      <w:bookmarkEnd w:id="173"/>
      <w:bookmarkEnd w:id="174"/>
    </w:p>
    <w:p w14:paraId="764FB734" w14:textId="07642C51" w:rsidR="00A71D4F" w:rsidRPr="00A71D4F" w:rsidRDefault="00F773DA" w:rsidP="00A71D4F">
      <w:pPr>
        <w:ind w:firstLine="0"/>
      </w:pPr>
      <w:r w:rsidRPr="00F773DA">
        <w:rPr>
          <w:noProof/>
        </w:rPr>
        <w:drawing>
          <wp:inline distT="0" distB="0" distL="0" distR="0" wp14:anchorId="2904C93D" wp14:editId="508583C8">
            <wp:extent cx="5039995" cy="2446655"/>
            <wp:effectExtent l="19050" t="1905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39995" cy="2446655"/>
                    </a:xfrm>
                    <a:prstGeom prst="rect">
                      <a:avLst/>
                    </a:prstGeom>
                    <a:ln>
                      <a:solidFill>
                        <a:schemeClr val="tx1"/>
                      </a:solidFill>
                    </a:ln>
                  </pic:spPr>
                </pic:pic>
              </a:graphicData>
            </a:graphic>
          </wp:inline>
        </w:drawing>
      </w:r>
    </w:p>
    <w:sectPr w:rsidR="00A71D4F" w:rsidRPr="00A71D4F" w:rsidSect="00EF1924">
      <w:headerReference w:type="default" r:id="rId101"/>
      <w:footerReference w:type="default" r:id="rId102"/>
      <w:type w:val="continuous"/>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1671A" w14:textId="77777777" w:rsidR="003D6838" w:rsidRDefault="003D6838" w:rsidP="00373E18">
      <w:pPr>
        <w:spacing w:after="0" w:line="240" w:lineRule="auto"/>
      </w:pPr>
      <w:r>
        <w:separator/>
      </w:r>
    </w:p>
  </w:endnote>
  <w:endnote w:type="continuationSeparator" w:id="0">
    <w:p w14:paraId="02C6D78A" w14:textId="77777777" w:rsidR="003D6838" w:rsidRDefault="003D6838" w:rsidP="00373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F5BD1" w14:textId="77777777" w:rsidR="003A7635" w:rsidRDefault="003A763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92839"/>
      <w:docPartObj>
        <w:docPartGallery w:val="Page Numbers (Bottom of Page)"/>
        <w:docPartUnique/>
      </w:docPartObj>
    </w:sdtPr>
    <w:sdtEndPr>
      <w:rPr>
        <w:noProof/>
      </w:rPr>
    </w:sdtEndPr>
    <w:sdtContent>
      <w:p w14:paraId="5F578729" w14:textId="7AFE2B3A" w:rsidR="00CF2E8F" w:rsidRDefault="00CF2E8F" w:rsidP="007C3760">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EDEB942" w14:textId="77777777" w:rsidR="00765D67" w:rsidRDefault="00765D6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C9954" w14:textId="0F763128" w:rsidR="00887157" w:rsidRDefault="00887157">
    <w:pPr>
      <w:pStyle w:val="Footer"/>
      <w:jc w:val="center"/>
    </w:pPr>
  </w:p>
  <w:p w14:paraId="7E02F431" w14:textId="77777777" w:rsidR="00887157" w:rsidRDefault="0088715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2858773"/>
      <w:docPartObj>
        <w:docPartGallery w:val="Page Numbers (Bottom of Page)"/>
        <w:docPartUnique/>
      </w:docPartObj>
    </w:sdtPr>
    <w:sdtEndPr>
      <w:rPr>
        <w:noProof/>
      </w:rPr>
    </w:sdtEndPr>
    <w:sdtContent>
      <w:p w14:paraId="57845582" w14:textId="1510EFD1" w:rsidR="00391771" w:rsidRDefault="00391771" w:rsidP="00391771">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0FE4CC75" w14:textId="77777777" w:rsidR="00391771" w:rsidRDefault="00391771">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E3A08" w14:textId="77777777" w:rsidR="00EF1924" w:rsidRDefault="00EF1924">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83A2C" w14:textId="77777777" w:rsidR="00EF1924" w:rsidRDefault="00EF1924">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889043"/>
      <w:docPartObj>
        <w:docPartGallery w:val="Page Numbers (Bottom of Page)"/>
        <w:docPartUnique/>
      </w:docPartObj>
    </w:sdtPr>
    <w:sdtEndPr>
      <w:rPr>
        <w:noProof/>
      </w:rPr>
    </w:sdtEndPr>
    <w:sdtContent>
      <w:p w14:paraId="1908168A" w14:textId="74DCEE5B" w:rsidR="007C3760" w:rsidRDefault="007C3760" w:rsidP="007C3760">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1811C12A" w14:textId="77777777" w:rsidR="007C3760" w:rsidRDefault="007C3760">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00C34" w14:textId="07A5B0DD" w:rsidR="009A7669" w:rsidRDefault="009A7669" w:rsidP="009A7669">
    <w:pPr>
      <w:pStyle w:val="Footer"/>
      <w:ind w:firstLine="0"/>
    </w:pPr>
  </w:p>
  <w:p w14:paraId="1AF11E2E" w14:textId="77777777" w:rsidR="009A7669" w:rsidRDefault="009A7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961545"/>
      <w:docPartObj>
        <w:docPartGallery w:val="Page Numbers (Bottom of Page)"/>
        <w:docPartUnique/>
      </w:docPartObj>
    </w:sdtPr>
    <w:sdtEndPr>
      <w:rPr>
        <w:noProof/>
      </w:rPr>
    </w:sdtEndPr>
    <w:sdtContent>
      <w:p w14:paraId="4175F494" w14:textId="77777777" w:rsidR="00B54FED" w:rsidRDefault="00B54FED" w:rsidP="00B011AE">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6534A2B0" w14:textId="77777777" w:rsidR="00B54FED" w:rsidRDefault="00B54F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397603"/>
      <w:docPartObj>
        <w:docPartGallery w:val="Page Numbers (Bottom of Page)"/>
        <w:docPartUnique/>
      </w:docPartObj>
    </w:sdtPr>
    <w:sdtEndPr>
      <w:rPr>
        <w:noProof/>
      </w:rPr>
    </w:sdtEndPr>
    <w:sdtContent>
      <w:p w14:paraId="0D1D6D40" w14:textId="77777777" w:rsidR="006575A2" w:rsidRDefault="006575A2" w:rsidP="00B011AE">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CF4ED04" w14:textId="77777777" w:rsidR="006575A2" w:rsidRDefault="006575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77D1A" w14:textId="2CAB1E64" w:rsidR="00F40016" w:rsidRDefault="00F40016">
    <w:pPr>
      <w:pStyle w:val="Footer"/>
      <w:jc w:val="center"/>
    </w:pPr>
  </w:p>
  <w:p w14:paraId="7DF7329F" w14:textId="77777777" w:rsidR="00F40016" w:rsidRDefault="00F4001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53AB5" w14:textId="5C50AC96" w:rsidR="006575A2" w:rsidRDefault="006575A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4764198"/>
      <w:docPartObj>
        <w:docPartGallery w:val="Page Numbers (Bottom of Page)"/>
        <w:docPartUnique/>
      </w:docPartObj>
    </w:sdtPr>
    <w:sdtEndPr>
      <w:rPr>
        <w:noProof/>
      </w:rPr>
    </w:sdtEndPr>
    <w:sdtContent>
      <w:p w14:paraId="7B8CC82D" w14:textId="22C6D385" w:rsidR="0081486C" w:rsidRDefault="0081486C" w:rsidP="00B011AE">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2C029EA4" w14:textId="77777777" w:rsidR="0081486C" w:rsidRDefault="0081486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F839A" w14:textId="34094235" w:rsidR="00732FD1" w:rsidRDefault="00732FD1">
    <w:pPr>
      <w:pStyle w:val="Footer"/>
      <w:jc w:val="center"/>
    </w:pPr>
  </w:p>
  <w:p w14:paraId="2458A947" w14:textId="77777777" w:rsidR="00732FD1" w:rsidRDefault="00732FD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627950"/>
      <w:docPartObj>
        <w:docPartGallery w:val="Page Numbers (Bottom of Page)"/>
        <w:docPartUnique/>
      </w:docPartObj>
    </w:sdtPr>
    <w:sdtEndPr>
      <w:rPr>
        <w:noProof/>
      </w:rPr>
    </w:sdtEndPr>
    <w:sdtContent>
      <w:p w14:paraId="29EAB389" w14:textId="5918375D" w:rsidR="0010685A" w:rsidRDefault="0010685A" w:rsidP="00B011AE">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365873" w14:textId="77777777" w:rsidR="0010685A" w:rsidRDefault="0010685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4545B" w14:textId="592E5091" w:rsidR="00340143" w:rsidRDefault="00340143" w:rsidP="00B011AE">
    <w:pPr>
      <w:pStyle w:val="Footer"/>
      <w:ind w:firstLine="0"/>
      <w:jc w:val="center"/>
    </w:pPr>
  </w:p>
  <w:p w14:paraId="52A4F6B5" w14:textId="77777777" w:rsidR="00340143" w:rsidRDefault="003401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9F229" w14:textId="77777777" w:rsidR="003D6838" w:rsidRDefault="003D6838" w:rsidP="00373E18">
      <w:pPr>
        <w:spacing w:after="0" w:line="240" w:lineRule="auto"/>
      </w:pPr>
      <w:r>
        <w:separator/>
      </w:r>
    </w:p>
  </w:footnote>
  <w:footnote w:type="continuationSeparator" w:id="0">
    <w:p w14:paraId="2CB8E3A5" w14:textId="77777777" w:rsidR="003D6838" w:rsidRDefault="003D6838" w:rsidP="00373E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C540" w14:textId="77777777" w:rsidR="006575A2" w:rsidRDefault="006575A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59FAF" w14:textId="77777777" w:rsidR="00391771" w:rsidRDefault="0039177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492994"/>
      <w:docPartObj>
        <w:docPartGallery w:val="Page Numbers (Top of Page)"/>
        <w:docPartUnique/>
      </w:docPartObj>
    </w:sdtPr>
    <w:sdtEndPr>
      <w:rPr>
        <w:noProof/>
      </w:rPr>
    </w:sdtEndPr>
    <w:sdtContent>
      <w:p w14:paraId="5E089119" w14:textId="3F432CC0" w:rsidR="00EF1924" w:rsidRDefault="00EF192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7AB3FCB" w14:textId="77777777" w:rsidR="00EF1924" w:rsidRDefault="00EF192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240808"/>
      <w:docPartObj>
        <w:docPartGallery w:val="Page Numbers (Top of Page)"/>
        <w:docPartUnique/>
      </w:docPartObj>
    </w:sdtPr>
    <w:sdtEndPr>
      <w:rPr>
        <w:noProof/>
      </w:rPr>
    </w:sdtEndPr>
    <w:sdtContent>
      <w:p w14:paraId="6149635E" w14:textId="62ADE826" w:rsidR="00EF1924" w:rsidRDefault="00EF192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1B4D483" w14:textId="77777777" w:rsidR="00EF1924" w:rsidRDefault="00EF192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F66BE" w14:textId="77777777" w:rsidR="007C3760" w:rsidRDefault="007C376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676668"/>
      <w:docPartObj>
        <w:docPartGallery w:val="Page Numbers (Top of Page)"/>
        <w:docPartUnique/>
      </w:docPartObj>
    </w:sdtPr>
    <w:sdtEndPr>
      <w:rPr>
        <w:noProof/>
      </w:rPr>
    </w:sdtEndPr>
    <w:sdtContent>
      <w:p w14:paraId="3B15F507" w14:textId="660859A6" w:rsidR="009A7669" w:rsidRDefault="009A766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68C37C2" w14:textId="77777777" w:rsidR="009A7669" w:rsidRDefault="009A76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850575"/>
      <w:docPartObj>
        <w:docPartGallery w:val="Page Numbers (Top of Page)"/>
        <w:docPartUnique/>
      </w:docPartObj>
    </w:sdtPr>
    <w:sdtEndPr>
      <w:rPr>
        <w:noProof/>
      </w:rPr>
    </w:sdtEndPr>
    <w:sdtContent>
      <w:p w14:paraId="6EA7645F" w14:textId="356A459F" w:rsidR="00F40016" w:rsidRDefault="00F4001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413CE1" w14:textId="77777777" w:rsidR="00F40016" w:rsidRDefault="00F400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178489"/>
      <w:docPartObj>
        <w:docPartGallery w:val="Page Numbers (Top of Page)"/>
        <w:docPartUnique/>
      </w:docPartObj>
    </w:sdtPr>
    <w:sdtEndPr>
      <w:rPr>
        <w:noProof/>
      </w:rPr>
    </w:sdtEndPr>
    <w:sdtContent>
      <w:p w14:paraId="6D027F9C" w14:textId="655971A9" w:rsidR="00581CA8" w:rsidRDefault="00581CA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B9A0512" w14:textId="77777777" w:rsidR="00581CA8" w:rsidRDefault="00581CA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6400D" w14:textId="6291F8BA" w:rsidR="00396BE6" w:rsidRDefault="00396BE6">
    <w:pPr>
      <w:pStyle w:val="Header"/>
      <w:jc w:val="right"/>
    </w:pPr>
  </w:p>
  <w:p w14:paraId="3623ED18" w14:textId="77777777" w:rsidR="00396BE6" w:rsidRDefault="00396BE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4276869"/>
      <w:docPartObj>
        <w:docPartGallery w:val="Page Numbers (Top of Page)"/>
        <w:docPartUnique/>
      </w:docPartObj>
    </w:sdtPr>
    <w:sdtEndPr>
      <w:rPr>
        <w:noProof/>
      </w:rPr>
    </w:sdtEndPr>
    <w:sdtContent>
      <w:p w14:paraId="1867615D" w14:textId="32CDBE68" w:rsidR="00732FD1" w:rsidRDefault="00732FD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820CF7" w14:textId="77777777" w:rsidR="00732FD1" w:rsidRDefault="00732FD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15F8F" w14:textId="070DB7E0" w:rsidR="0081591C" w:rsidRDefault="0081591C">
    <w:pPr>
      <w:pStyle w:val="Header"/>
      <w:jc w:val="right"/>
    </w:pPr>
  </w:p>
  <w:p w14:paraId="69C57029" w14:textId="77777777" w:rsidR="00DB53D0" w:rsidRDefault="00DB53D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050924"/>
      <w:docPartObj>
        <w:docPartGallery w:val="Page Numbers (Top of Page)"/>
        <w:docPartUnique/>
      </w:docPartObj>
    </w:sdtPr>
    <w:sdtEndPr>
      <w:rPr>
        <w:noProof/>
      </w:rPr>
    </w:sdtEndPr>
    <w:sdtContent>
      <w:p w14:paraId="44E2A626" w14:textId="73C49A9B" w:rsidR="005312C9" w:rsidRDefault="005312C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16109F0" w14:textId="77777777" w:rsidR="0014084C" w:rsidRDefault="0014084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BEF49" w14:textId="0D0DF33C" w:rsidR="00765D67" w:rsidRDefault="00765D67">
    <w:pPr>
      <w:pStyle w:val="Header"/>
      <w:jc w:val="right"/>
    </w:pPr>
  </w:p>
  <w:p w14:paraId="5D679471" w14:textId="77777777" w:rsidR="00765D67" w:rsidRDefault="00765D6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409490"/>
      <w:docPartObj>
        <w:docPartGallery w:val="Page Numbers (Top of Page)"/>
        <w:docPartUnique/>
      </w:docPartObj>
    </w:sdtPr>
    <w:sdtEndPr>
      <w:rPr>
        <w:noProof/>
      </w:rPr>
    </w:sdtEndPr>
    <w:sdtContent>
      <w:p w14:paraId="6D2C0700" w14:textId="4D9B864C" w:rsidR="00CF2E8F" w:rsidRDefault="00CF2E8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CC334E1" w14:textId="77777777" w:rsidR="00887157" w:rsidRDefault="008871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53AF"/>
    <w:multiLevelType w:val="hybridMultilevel"/>
    <w:tmpl w:val="5E4C1426"/>
    <w:lvl w:ilvl="0" w:tplc="D89A0956">
      <w:start w:val="3"/>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1A6518"/>
    <w:multiLevelType w:val="hybridMultilevel"/>
    <w:tmpl w:val="2C46F5DE"/>
    <w:lvl w:ilvl="0" w:tplc="F3687F12">
      <w:start w:val="3"/>
      <w:numFmt w:val="decimal"/>
      <w:lvlText w:val="%1."/>
      <w:lvlJc w:val="left"/>
      <w:pPr>
        <w:ind w:left="144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6F22C3"/>
    <w:multiLevelType w:val="hybridMultilevel"/>
    <w:tmpl w:val="829CF810"/>
    <w:lvl w:ilvl="0" w:tplc="591047E6">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A56573"/>
    <w:multiLevelType w:val="hybridMultilevel"/>
    <w:tmpl w:val="6D6EB5B2"/>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7A966F5"/>
    <w:multiLevelType w:val="multilevel"/>
    <w:tmpl w:val="E670DFA8"/>
    <w:lvl w:ilvl="0">
      <w:start w:val="1"/>
      <w:numFmt w:val="upperRoman"/>
      <w:suff w:val="nothing"/>
      <w:lvlText w:val="BAB %1"/>
      <w:lvlJc w:val="left"/>
      <w:pPr>
        <w:ind w:left="360" w:hanging="360"/>
      </w:pPr>
      <w:rPr>
        <w:rFonts w:hint="default"/>
      </w:rPr>
    </w:lvl>
    <w:lvl w:ilvl="1">
      <w:start w:val="1"/>
      <w:numFmt w:val="decimal"/>
      <w:isLgl/>
      <w:suff w:val="space"/>
      <w:lvlText w:val="3.%2"/>
      <w:lvlJc w:val="left"/>
      <w:pPr>
        <w:ind w:left="720" w:hanging="360"/>
      </w:pPr>
      <w:rPr>
        <w:rFonts w:hint="default"/>
      </w:rPr>
    </w:lvl>
    <w:lvl w:ilvl="2">
      <w:start w:val="1"/>
      <w:numFmt w:val="decimal"/>
      <w:isLgl/>
      <w:suff w:val="space"/>
      <w:lvlText w:val="%1.%2.%3"/>
      <w:lvlJc w:val="left"/>
      <w:pPr>
        <w:ind w:left="1080" w:hanging="360"/>
      </w:pPr>
      <w:rPr>
        <w:rFonts w:hint="default"/>
      </w:rPr>
    </w:lvl>
    <w:lvl w:ilvl="3">
      <w:start w:val="1"/>
      <w:numFmt w:val="decimal"/>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81B67D4"/>
    <w:multiLevelType w:val="multilevel"/>
    <w:tmpl w:val="11A665DA"/>
    <w:lvl w:ilvl="0">
      <w:start w:val="4"/>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6" w15:restartNumberingAfterBreak="0">
    <w:nsid w:val="1A987110"/>
    <w:multiLevelType w:val="hybridMultilevel"/>
    <w:tmpl w:val="3D1EF886"/>
    <w:lvl w:ilvl="0" w:tplc="3B9E6A92">
      <w:start w:val="3"/>
      <w:numFmt w:val="decimal"/>
      <w:lvlText w:val="%1)"/>
      <w:lvlJc w:val="left"/>
      <w:pPr>
        <w:ind w:left="720" w:hanging="360"/>
      </w:pPr>
      <w:rPr>
        <w:rFonts w:hint="default"/>
      </w:rPr>
    </w:lvl>
    <w:lvl w:ilvl="1" w:tplc="BADC1682">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F598885E">
      <w:start w:val="1"/>
      <w:numFmt w:val="decimal"/>
      <w:lvlText w:val="%7.)"/>
      <w:lvlJc w:val="left"/>
      <w:pPr>
        <w:ind w:left="5040" w:hanging="360"/>
      </w:pPr>
      <w:rPr>
        <w:rFonts w:hint="default"/>
      </w:r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AD523CF"/>
    <w:multiLevelType w:val="multilevel"/>
    <w:tmpl w:val="0F6E6484"/>
    <w:lvl w:ilvl="0">
      <w:start w:val="1"/>
      <w:numFmt w:val="upperRoman"/>
      <w:suff w:val="nothing"/>
      <w:lvlText w:val="BAB %1"/>
      <w:lvlJc w:val="left"/>
      <w:pPr>
        <w:ind w:left="360" w:hanging="360"/>
      </w:pPr>
      <w:rPr>
        <w:rFonts w:hint="default"/>
      </w:rPr>
    </w:lvl>
    <w:lvl w:ilvl="1">
      <w:start w:val="1"/>
      <w:numFmt w:val="decimal"/>
      <w:isLgl/>
      <w:suff w:val="space"/>
      <w:lvlText w:val="2.%2"/>
      <w:lvlJc w:val="left"/>
      <w:pPr>
        <w:ind w:left="720" w:hanging="360"/>
      </w:pPr>
      <w:rPr>
        <w:rFonts w:hint="default"/>
      </w:rPr>
    </w:lvl>
    <w:lvl w:ilvl="2">
      <w:start w:val="1"/>
      <w:numFmt w:val="decimal"/>
      <w:isLgl/>
      <w:suff w:val="space"/>
      <w:lvlText w:val="%1.%2.%3"/>
      <w:lvlJc w:val="left"/>
      <w:pPr>
        <w:ind w:left="1080" w:hanging="360"/>
      </w:pPr>
      <w:rPr>
        <w:rFonts w:hint="default"/>
      </w:rPr>
    </w:lvl>
    <w:lvl w:ilvl="3">
      <w:start w:val="1"/>
      <w:numFmt w:val="decimal"/>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8C6BD3"/>
    <w:multiLevelType w:val="multilevel"/>
    <w:tmpl w:val="B09CEDF4"/>
    <w:lvl w:ilvl="0">
      <w:start w:val="1"/>
      <w:numFmt w:val="upperRoman"/>
      <w:suff w:val="nothing"/>
      <w:lvlText w:val="BAB %1"/>
      <w:lvlJc w:val="left"/>
      <w:pPr>
        <w:ind w:left="360" w:hanging="360"/>
      </w:pPr>
      <w:rPr>
        <w:rFonts w:hint="default"/>
      </w:rPr>
    </w:lvl>
    <w:lvl w:ilvl="1">
      <w:start w:val="1"/>
      <w:numFmt w:val="decimal"/>
      <w:isLgl/>
      <w:suff w:val="space"/>
      <w:lvlText w:val="3.%2"/>
      <w:lvlJc w:val="left"/>
      <w:pPr>
        <w:ind w:left="720" w:hanging="360"/>
      </w:pPr>
      <w:rPr>
        <w:rFonts w:hint="default"/>
        <w:b/>
        <w:bCs w:val="0"/>
        <w:i w:val="0"/>
        <w:iCs/>
      </w:rPr>
    </w:lvl>
    <w:lvl w:ilvl="2">
      <w:start w:val="1"/>
      <w:numFmt w:val="decimal"/>
      <w:isLgl/>
      <w:suff w:val="space"/>
      <w:lvlText w:val="%1.%2.%3"/>
      <w:lvlJc w:val="left"/>
      <w:pPr>
        <w:ind w:left="1080" w:hanging="360"/>
      </w:pPr>
      <w:rPr>
        <w:rFonts w:hint="default"/>
      </w:rPr>
    </w:lvl>
    <w:lvl w:ilvl="3">
      <w:start w:val="1"/>
      <w:numFmt w:val="decimal"/>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i w:val="0"/>
        <w:iCs w:val="0"/>
      </w:rPr>
    </w:lvl>
    <w:lvl w:ilvl="7">
      <w:start w:val="1"/>
      <w:numFmt w:val="decimal"/>
      <w:lvlText w:val="%8."/>
      <w:lvlJc w:val="left"/>
      <w:pPr>
        <w:ind w:left="2880" w:hanging="360"/>
      </w:pPr>
      <w:rPr>
        <w:i w:val="0"/>
        <w:iCs w:val="0"/>
      </w:rPr>
    </w:lvl>
    <w:lvl w:ilvl="8">
      <w:start w:val="1"/>
      <w:numFmt w:val="lowerRoman"/>
      <w:lvlText w:val="%9."/>
      <w:lvlJc w:val="left"/>
      <w:pPr>
        <w:ind w:left="3240" w:hanging="360"/>
      </w:pPr>
      <w:rPr>
        <w:rFonts w:hint="default"/>
      </w:rPr>
    </w:lvl>
  </w:abstractNum>
  <w:abstractNum w:abstractNumId="9" w15:restartNumberingAfterBreak="0">
    <w:nsid w:val="1E8453E9"/>
    <w:multiLevelType w:val="multilevel"/>
    <w:tmpl w:val="14FC6162"/>
    <w:lvl w:ilvl="0">
      <w:start w:val="1"/>
      <w:numFmt w:val="upperRoman"/>
      <w:suff w:val="nothing"/>
      <w:lvlText w:val="BAB %1"/>
      <w:lvlJc w:val="left"/>
      <w:pPr>
        <w:ind w:left="360" w:hanging="360"/>
      </w:pPr>
      <w:rPr>
        <w:rFonts w:hint="default"/>
      </w:rPr>
    </w:lvl>
    <w:lvl w:ilvl="1">
      <w:start w:val="1"/>
      <w:numFmt w:val="decimal"/>
      <w:isLgl/>
      <w:suff w:val="space"/>
      <w:lvlText w:val="2.%2"/>
      <w:lvlJc w:val="left"/>
      <w:pPr>
        <w:ind w:left="720" w:hanging="360"/>
      </w:pPr>
      <w:rPr>
        <w:rFonts w:hint="default"/>
      </w:rPr>
    </w:lvl>
    <w:lvl w:ilvl="2">
      <w:start w:val="10"/>
      <w:numFmt w:val="decimal"/>
      <w:isLgl/>
      <w:suff w:val="space"/>
      <w:lvlText w:val="2.%2.%3"/>
      <w:lvlJc w:val="left"/>
      <w:pPr>
        <w:ind w:left="1353" w:hanging="360"/>
      </w:pPr>
      <w:rPr>
        <w:rFonts w:hint="default"/>
      </w:rPr>
    </w:lvl>
    <w:lvl w:ilvl="3">
      <w:start w:val="1"/>
      <w:numFmt w:val="decimal"/>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3"/>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E8C0DCA"/>
    <w:multiLevelType w:val="hybridMultilevel"/>
    <w:tmpl w:val="E8A2542E"/>
    <w:lvl w:ilvl="0" w:tplc="FFFFFFFF">
      <w:start w:val="1"/>
      <w:numFmt w:val="decimal"/>
      <w:lvlText w:val="%1."/>
      <w:lvlJc w:val="left"/>
      <w:pPr>
        <w:ind w:left="648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F140600"/>
    <w:multiLevelType w:val="multilevel"/>
    <w:tmpl w:val="4590254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253F0BE7"/>
    <w:multiLevelType w:val="multilevel"/>
    <w:tmpl w:val="E40AFA2E"/>
    <w:lvl w:ilvl="0">
      <w:start w:val="3"/>
      <w:numFmt w:val="decimal"/>
      <w:lvlText w:val="%1"/>
      <w:lvlJc w:val="left"/>
      <w:pPr>
        <w:ind w:left="480" w:hanging="480"/>
      </w:pPr>
      <w:rPr>
        <w:rFonts w:hint="default"/>
      </w:rPr>
    </w:lvl>
    <w:lvl w:ilvl="1">
      <w:start w:val="5"/>
      <w:numFmt w:val="decimal"/>
      <w:lvlText w:val="%1.%2"/>
      <w:lvlJc w:val="left"/>
      <w:pPr>
        <w:ind w:left="693" w:hanging="480"/>
      </w:pPr>
      <w:rPr>
        <w:rFonts w:hint="default"/>
        <w:b/>
        <w:bCs/>
        <w:i w:val="0"/>
        <w:iCs w:val="0"/>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13" w15:restartNumberingAfterBreak="0">
    <w:nsid w:val="2B010228"/>
    <w:multiLevelType w:val="multilevel"/>
    <w:tmpl w:val="189ECE74"/>
    <w:lvl w:ilvl="0">
      <w:start w:val="1"/>
      <w:numFmt w:val="decimal"/>
      <w:lvlText w:val="%1."/>
      <w:lvlJc w:val="left"/>
      <w:pPr>
        <w:ind w:left="1440" w:hanging="360"/>
      </w:pPr>
      <w:rPr>
        <w:rFonts w:hint="default"/>
      </w:rPr>
    </w:lvl>
    <w:lvl w:ilvl="1">
      <w:start w:val="6"/>
      <w:numFmt w:val="decimal"/>
      <w:isLgl/>
      <w:lvlText w:val="%1.%2"/>
      <w:lvlJc w:val="left"/>
      <w:pPr>
        <w:ind w:left="1440" w:hanging="360"/>
      </w:pPr>
      <w:rPr>
        <w:rFonts w:hint="default"/>
        <w:i w:val="0"/>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i w:val="0"/>
      </w:rPr>
    </w:lvl>
    <w:lvl w:ilvl="5">
      <w:start w:val="1"/>
      <w:numFmt w:val="decimal"/>
      <w:isLgl/>
      <w:lvlText w:val="%1.%2.%3.%4.%5.%6"/>
      <w:lvlJc w:val="left"/>
      <w:pPr>
        <w:ind w:left="2160" w:hanging="1080"/>
      </w:pPr>
      <w:rPr>
        <w:rFonts w:hint="default"/>
        <w:i w:val="0"/>
      </w:rPr>
    </w:lvl>
    <w:lvl w:ilvl="6">
      <w:start w:val="1"/>
      <w:numFmt w:val="decimal"/>
      <w:isLgl/>
      <w:lvlText w:val="%1.%2.%3.%4.%5.%6.%7"/>
      <w:lvlJc w:val="left"/>
      <w:pPr>
        <w:ind w:left="2520" w:hanging="1440"/>
      </w:pPr>
      <w:rPr>
        <w:rFonts w:hint="default"/>
        <w:i w:val="0"/>
      </w:rPr>
    </w:lvl>
    <w:lvl w:ilvl="7">
      <w:start w:val="1"/>
      <w:numFmt w:val="decimal"/>
      <w:isLgl/>
      <w:lvlText w:val="%1.%2.%3.%4.%5.%6.%7.%8"/>
      <w:lvlJc w:val="left"/>
      <w:pPr>
        <w:ind w:left="2520" w:hanging="1440"/>
      </w:pPr>
      <w:rPr>
        <w:rFonts w:hint="default"/>
        <w:i w:val="0"/>
      </w:rPr>
    </w:lvl>
    <w:lvl w:ilvl="8">
      <w:start w:val="1"/>
      <w:numFmt w:val="decimal"/>
      <w:isLgl/>
      <w:lvlText w:val="%1.%2.%3.%4.%5.%6.%7.%8.%9"/>
      <w:lvlJc w:val="left"/>
      <w:pPr>
        <w:ind w:left="2880" w:hanging="1800"/>
      </w:pPr>
      <w:rPr>
        <w:rFonts w:hint="default"/>
        <w:i w:val="0"/>
      </w:rPr>
    </w:lvl>
  </w:abstractNum>
  <w:abstractNum w:abstractNumId="14" w15:restartNumberingAfterBreak="0">
    <w:nsid w:val="2B9C2E48"/>
    <w:multiLevelType w:val="hybridMultilevel"/>
    <w:tmpl w:val="8F6C8C44"/>
    <w:lvl w:ilvl="0" w:tplc="FFFFFFF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D3D3F83"/>
    <w:multiLevelType w:val="multilevel"/>
    <w:tmpl w:val="DB7EED0C"/>
    <w:lvl w:ilvl="0">
      <w:start w:val="1"/>
      <w:numFmt w:val="decimal"/>
      <w:lvlText w:val="%1."/>
      <w:lvlJc w:val="left"/>
      <w:pPr>
        <w:ind w:left="1440" w:hanging="360"/>
      </w:pPr>
    </w:lvl>
    <w:lvl w:ilvl="1">
      <w:start w:val="4"/>
      <w:numFmt w:val="decimal"/>
      <w:isLgl/>
      <w:lvlText w:val="%1.%2"/>
      <w:lvlJc w:val="left"/>
      <w:pPr>
        <w:ind w:left="1620" w:hanging="540"/>
      </w:pPr>
      <w:rPr>
        <w:rFonts w:hint="default"/>
        <w:i w:val="0"/>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i w:val="0"/>
      </w:rPr>
    </w:lvl>
    <w:lvl w:ilvl="5">
      <w:start w:val="1"/>
      <w:numFmt w:val="decimal"/>
      <w:isLgl/>
      <w:lvlText w:val="%1.%2.%3.%4.%5.%6"/>
      <w:lvlJc w:val="left"/>
      <w:pPr>
        <w:ind w:left="2160" w:hanging="1080"/>
      </w:pPr>
      <w:rPr>
        <w:rFonts w:hint="default"/>
        <w:i w:val="0"/>
      </w:rPr>
    </w:lvl>
    <w:lvl w:ilvl="6">
      <w:start w:val="1"/>
      <w:numFmt w:val="decimal"/>
      <w:isLgl/>
      <w:lvlText w:val="%1.%2.%3.%4.%5.%6.%7"/>
      <w:lvlJc w:val="left"/>
      <w:pPr>
        <w:ind w:left="2520" w:hanging="1440"/>
      </w:pPr>
      <w:rPr>
        <w:rFonts w:hint="default"/>
        <w:i w:val="0"/>
      </w:rPr>
    </w:lvl>
    <w:lvl w:ilvl="7">
      <w:start w:val="1"/>
      <w:numFmt w:val="decimal"/>
      <w:isLgl/>
      <w:lvlText w:val="%1.%2.%3.%4.%5.%6.%7.%8"/>
      <w:lvlJc w:val="left"/>
      <w:pPr>
        <w:ind w:left="2520" w:hanging="1440"/>
      </w:pPr>
      <w:rPr>
        <w:rFonts w:hint="default"/>
        <w:i w:val="0"/>
      </w:rPr>
    </w:lvl>
    <w:lvl w:ilvl="8">
      <w:start w:val="1"/>
      <w:numFmt w:val="decimal"/>
      <w:isLgl/>
      <w:lvlText w:val="%1.%2.%3.%4.%5.%6.%7.%8.%9"/>
      <w:lvlJc w:val="left"/>
      <w:pPr>
        <w:ind w:left="2880" w:hanging="1800"/>
      </w:pPr>
      <w:rPr>
        <w:rFonts w:hint="default"/>
        <w:i w:val="0"/>
      </w:rPr>
    </w:lvl>
  </w:abstractNum>
  <w:abstractNum w:abstractNumId="16" w15:restartNumberingAfterBreak="0">
    <w:nsid w:val="2E6359DE"/>
    <w:multiLevelType w:val="hybridMultilevel"/>
    <w:tmpl w:val="473AE85A"/>
    <w:lvl w:ilvl="0" w:tplc="4E963E4E">
      <w:start w:val="1"/>
      <w:numFmt w:val="lowerLetter"/>
      <w:lvlText w:val="%1."/>
      <w:lvlJc w:val="left"/>
      <w:pPr>
        <w:ind w:left="64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10077B4"/>
    <w:multiLevelType w:val="multilevel"/>
    <w:tmpl w:val="5900E48E"/>
    <w:lvl w:ilvl="0">
      <w:start w:val="1"/>
      <w:numFmt w:val="decimal"/>
      <w:lvlText w:val="%1."/>
      <w:lvlJc w:val="left"/>
      <w:pPr>
        <w:ind w:left="720" w:hanging="360"/>
      </w:pPr>
      <w:rPr>
        <w:i w:val="0"/>
        <w:iCs w:val="0"/>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AC25158"/>
    <w:multiLevelType w:val="multilevel"/>
    <w:tmpl w:val="650AA6FE"/>
    <w:lvl w:ilvl="0">
      <w:start w:val="1"/>
      <w:numFmt w:val="upperRoman"/>
      <w:suff w:val="nothing"/>
      <w:lvlText w:val="BAB %1"/>
      <w:lvlJc w:val="left"/>
      <w:pPr>
        <w:ind w:left="360" w:hanging="360"/>
      </w:pPr>
      <w:rPr>
        <w:rFonts w:hint="default"/>
      </w:rPr>
    </w:lvl>
    <w:lvl w:ilvl="1">
      <w:start w:val="4"/>
      <w:numFmt w:val="decimal"/>
      <w:isLgl/>
      <w:suff w:val="space"/>
      <w:lvlText w:val="3.%2"/>
      <w:lvlJc w:val="left"/>
      <w:pPr>
        <w:ind w:left="720" w:hanging="360"/>
      </w:pPr>
      <w:rPr>
        <w:rFonts w:hint="default"/>
        <w:b/>
        <w:bCs w:val="0"/>
        <w:i w:val="0"/>
        <w:iCs/>
      </w:rPr>
    </w:lvl>
    <w:lvl w:ilvl="2">
      <w:start w:val="1"/>
      <w:numFmt w:val="decimal"/>
      <w:isLgl/>
      <w:suff w:val="space"/>
      <w:lvlText w:val="%1.%2.%3"/>
      <w:lvlJc w:val="left"/>
      <w:pPr>
        <w:ind w:left="1080" w:hanging="360"/>
      </w:pPr>
      <w:rPr>
        <w:rFonts w:hint="default"/>
      </w:rPr>
    </w:lvl>
    <w:lvl w:ilvl="3">
      <w:start w:val="1"/>
      <w:numFmt w:val="decimal"/>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6"/>
      <w:numFmt w:val="decimal"/>
      <w:lvlText w:val="%7."/>
      <w:lvlJc w:val="left"/>
      <w:pPr>
        <w:ind w:left="2520" w:hanging="360"/>
      </w:pPr>
      <w:rPr>
        <w:rFonts w:hint="default"/>
      </w:rPr>
    </w:lvl>
    <w:lvl w:ilvl="7">
      <w:start w:val="1"/>
      <w:numFmt w:val="decimal"/>
      <w:lvlText w:val="%8."/>
      <w:lvlJc w:val="left"/>
      <w:pPr>
        <w:ind w:left="2880" w:hanging="360"/>
      </w:pPr>
      <w:rPr>
        <w:rFonts w:hint="default"/>
        <w:i w:val="0"/>
        <w:iCs w:val="0"/>
      </w:rPr>
    </w:lvl>
    <w:lvl w:ilvl="8">
      <w:start w:val="1"/>
      <w:numFmt w:val="lowerRoman"/>
      <w:lvlText w:val="%9."/>
      <w:lvlJc w:val="left"/>
      <w:pPr>
        <w:ind w:left="3240" w:hanging="360"/>
      </w:pPr>
      <w:rPr>
        <w:rFonts w:hint="default"/>
      </w:rPr>
    </w:lvl>
  </w:abstractNum>
  <w:abstractNum w:abstractNumId="19" w15:restartNumberingAfterBreak="0">
    <w:nsid w:val="402C18FE"/>
    <w:multiLevelType w:val="multilevel"/>
    <w:tmpl w:val="F3ACBF2A"/>
    <w:lvl w:ilvl="0">
      <w:start w:val="1"/>
      <w:numFmt w:val="upperRoman"/>
      <w:pStyle w:val="Heading1"/>
      <w:suff w:val="nothing"/>
      <w:lvlText w:val="BAB %1"/>
      <w:lvlJc w:val="left"/>
      <w:pPr>
        <w:ind w:left="360" w:hanging="360"/>
      </w:pPr>
      <w:rPr>
        <w:rFonts w:hint="default"/>
      </w:rPr>
    </w:lvl>
    <w:lvl w:ilvl="1">
      <w:start w:val="2"/>
      <w:numFmt w:val="upperLetter"/>
      <w:lvlText w:val="%2."/>
      <w:lvlJc w:val="left"/>
      <w:pPr>
        <w:ind w:left="720" w:hanging="360"/>
      </w:pPr>
      <w:rPr>
        <w:rFonts w:hint="default"/>
      </w:rPr>
    </w:lvl>
    <w:lvl w:ilvl="2">
      <w:start w:val="1"/>
      <w:numFmt w:val="decimal"/>
      <w:pStyle w:val="Heading3"/>
      <w:isLgl/>
      <w:suff w:val="space"/>
      <w:lvlText w:val="%1.%2.%3"/>
      <w:lvlJc w:val="left"/>
      <w:pPr>
        <w:ind w:left="2346" w:hanging="360"/>
      </w:pPr>
      <w:rPr>
        <w:rFonts w:hint="default"/>
      </w:rPr>
    </w:lvl>
    <w:lvl w:ilvl="3">
      <w:start w:val="1"/>
      <w:numFmt w:val="decimal"/>
      <w:pStyle w:val="Heading4"/>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17C7E38"/>
    <w:multiLevelType w:val="hybridMultilevel"/>
    <w:tmpl w:val="7F08DB8E"/>
    <w:lvl w:ilvl="0" w:tplc="FFFFFFFF">
      <w:start w:val="1"/>
      <w:numFmt w:val="decimal"/>
      <w:lvlText w:val="%1."/>
      <w:lvlJc w:val="left"/>
      <w:pPr>
        <w:ind w:left="2433" w:hanging="360"/>
      </w:pPr>
    </w:lvl>
    <w:lvl w:ilvl="1" w:tplc="3809000F">
      <w:start w:val="1"/>
      <w:numFmt w:val="decimal"/>
      <w:lvlText w:val="%2."/>
      <w:lvlJc w:val="left"/>
      <w:pPr>
        <w:ind w:left="1440"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1" w15:restartNumberingAfterBreak="0">
    <w:nsid w:val="42C71EFB"/>
    <w:multiLevelType w:val="hybridMultilevel"/>
    <w:tmpl w:val="462213E6"/>
    <w:lvl w:ilvl="0" w:tplc="E3A4CC82">
      <w:start w:val="1"/>
      <w:numFmt w:val="decimal"/>
      <w:lvlText w:val="%1."/>
      <w:lvlJc w:val="left"/>
      <w:pPr>
        <w:ind w:left="720" w:hanging="360"/>
      </w:pPr>
      <w:rPr>
        <w:i w:val="0"/>
        <w:iCs w:val="0"/>
      </w:rPr>
    </w:lvl>
    <w:lvl w:ilvl="1" w:tplc="B40A8A36">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33B7470"/>
    <w:multiLevelType w:val="hybridMultilevel"/>
    <w:tmpl w:val="59F2F6C2"/>
    <w:lvl w:ilvl="0" w:tplc="0D6C46BC">
      <w:start w:val="1"/>
      <w:numFmt w:val="lowerLetter"/>
      <w:lvlText w:val="%1."/>
      <w:lvlJc w:val="left"/>
      <w:pPr>
        <w:ind w:left="57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6A60E0E"/>
    <w:multiLevelType w:val="multilevel"/>
    <w:tmpl w:val="18C834D8"/>
    <w:lvl w:ilvl="0">
      <w:start w:val="1"/>
      <w:numFmt w:val="decimal"/>
      <w:lvlText w:val="%1."/>
      <w:lvlJc w:val="left"/>
      <w:pPr>
        <w:ind w:left="1440" w:hanging="360"/>
      </w:pPr>
    </w:lvl>
    <w:lvl w:ilvl="1">
      <w:start w:val="17"/>
      <w:numFmt w:val="decimal"/>
      <w:isLgl/>
      <w:lvlText w:val="%1.%2"/>
      <w:lvlJc w:val="left"/>
      <w:pPr>
        <w:ind w:left="1680" w:hanging="6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4" w15:restartNumberingAfterBreak="0">
    <w:nsid w:val="47AA12BE"/>
    <w:multiLevelType w:val="hybridMultilevel"/>
    <w:tmpl w:val="19622D2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4E777F8B"/>
    <w:multiLevelType w:val="hybridMultilevel"/>
    <w:tmpl w:val="B414EA80"/>
    <w:lvl w:ilvl="0" w:tplc="76D2D778">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0755F49"/>
    <w:multiLevelType w:val="hybridMultilevel"/>
    <w:tmpl w:val="5DC845B6"/>
    <w:lvl w:ilvl="0" w:tplc="FFFFFFF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54743F03"/>
    <w:multiLevelType w:val="multilevel"/>
    <w:tmpl w:val="AA9C90E0"/>
    <w:lvl w:ilvl="0">
      <w:start w:val="1"/>
      <w:numFmt w:val="upperRoman"/>
      <w:suff w:val="nothing"/>
      <w:lvlText w:val="BAB %1"/>
      <w:lvlJc w:val="left"/>
      <w:pPr>
        <w:ind w:left="360" w:hanging="360"/>
      </w:pPr>
      <w:rPr>
        <w:rFonts w:hint="default"/>
      </w:rPr>
    </w:lvl>
    <w:lvl w:ilvl="1">
      <w:start w:val="1"/>
      <w:numFmt w:val="decimal"/>
      <w:isLgl/>
      <w:suff w:val="space"/>
      <w:lvlText w:val="2.%2"/>
      <w:lvlJc w:val="left"/>
      <w:pPr>
        <w:ind w:left="720" w:hanging="360"/>
      </w:pPr>
      <w:rPr>
        <w:rFonts w:hint="default"/>
      </w:rPr>
    </w:lvl>
    <w:lvl w:ilvl="2">
      <w:start w:val="1"/>
      <w:numFmt w:val="decimal"/>
      <w:isLgl/>
      <w:suff w:val="space"/>
      <w:lvlText w:val="2.%2.%3"/>
      <w:lvlJc w:val="left"/>
      <w:pPr>
        <w:ind w:left="1353" w:hanging="360"/>
      </w:pPr>
      <w:rPr>
        <w:rFonts w:hint="default"/>
      </w:rPr>
    </w:lvl>
    <w:lvl w:ilvl="3">
      <w:start w:val="1"/>
      <w:numFmt w:val="decimal"/>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6B52AF5"/>
    <w:multiLevelType w:val="hybridMultilevel"/>
    <w:tmpl w:val="A84030BE"/>
    <w:lvl w:ilvl="0" w:tplc="F598885E">
      <w:start w:val="1"/>
      <w:numFmt w:val="decimal"/>
      <w:lvlText w:val="%1.)"/>
      <w:lvlJc w:val="left"/>
      <w:pPr>
        <w:ind w:left="2563" w:hanging="360"/>
      </w:pPr>
      <w:rPr>
        <w:rFonts w:hint="default"/>
      </w:r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29" w15:restartNumberingAfterBreak="0">
    <w:nsid w:val="59E747DF"/>
    <w:multiLevelType w:val="hybridMultilevel"/>
    <w:tmpl w:val="373C7586"/>
    <w:lvl w:ilvl="0" w:tplc="4C9E9FCC">
      <w:start w:val="3"/>
      <w:numFmt w:val="decimal"/>
      <w:lvlText w:val="%1."/>
      <w:lvlJc w:val="left"/>
      <w:pPr>
        <w:ind w:left="1440" w:hanging="360"/>
      </w:pPr>
      <w:rPr>
        <w:rFonts w:hint="default"/>
      </w:rPr>
    </w:lvl>
    <w:lvl w:ilvl="1" w:tplc="F598885E">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B760553"/>
    <w:multiLevelType w:val="hybridMultilevel"/>
    <w:tmpl w:val="ABB4C76C"/>
    <w:lvl w:ilvl="0" w:tplc="F598885E">
      <w:start w:val="1"/>
      <w:numFmt w:val="decimal"/>
      <w:lvlText w:val="%1.)"/>
      <w:lvlJc w:val="left"/>
      <w:pPr>
        <w:ind w:left="3283" w:hanging="360"/>
      </w:pPr>
      <w:rPr>
        <w:rFonts w:hint="default"/>
      </w:rPr>
    </w:lvl>
    <w:lvl w:ilvl="1" w:tplc="38090019" w:tentative="1">
      <w:start w:val="1"/>
      <w:numFmt w:val="lowerLetter"/>
      <w:lvlText w:val="%2."/>
      <w:lvlJc w:val="left"/>
      <w:pPr>
        <w:ind w:left="4003" w:hanging="360"/>
      </w:pPr>
    </w:lvl>
    <w:lvl w:ilvl="2" w:tplc="3809001B" w:tentative="1">
      <w:start w:val="1"/>
      <w:numFmt w:val="lowerRoman"/>
      <w:lvlText w:val="%3."/>
      <w:lvlJc w:val="right"/>
      <w:pPr>
        <w:ind w:left="4723" w:hanging="180"/>
      </w:pPr>
    </w:lvl>
    <w:lvl w:ilvl="3" w:tplc="3809000F" w:tentative="1">
      <w:start w:val="1"/>
      <w:numFmt w:val="decimal"/>
      <w:lvlText w:val="%4."/>
      <w:lvlJc w:val="left"/>
      <w:pPr>
        <w:ind w:left="5443" w:hanging="360"/>
      </w:pPr>
    </w:lvl>
    <w:lvl w:ilvl="4" w:tplc="38090019" w:tentative="1">
      <w:start w:val="1"/>
      <w:numFmt w:val="lowerLetter"/>
      <w:lvlText w:val="%5."/>
      <w:lvlJc w:val="left"/>
      <w:pPr>
        <w:ind w:left="6163" w:hanging="360"/>
      </w:pPr>
    </w:lvl>
    <w:lvl w:ilvl="5" w:tplc="3809001B" w:tentative="1">
      <w:start w:val="1"/>
      <w:numFmt w:val="lowerRoman"/>
      <w:lvlText w:val="%6."/>
      <w:lvlJc w:val="right"/>
      <w:pPr>
        <w:ind w:left="6883" w:hanging="180"/>
      </w:pPr>
    </w:lvl>
    <w:lvl w:ilvl="6" w:tplc="3809000F" w:tentative="1">
      <w:start w:val="1"/>
      <w:numFmt w:val="decimal"/>
      <w:lvlText w:val="%7."/>
      <w:lvlJc w:val="left"/>
      <w:pPr>
        <w:ind w:left="7603" w:hanging="360"/>
      </w:pPr>
    </w:lvl>
    <w:lvl w:ilvl="7" w:tplc="38090019" w:tentative="1">
      <w:start w:val="1"/>
      <w:numFmt w:val="lowerLetter"/>
      <w:lvlText w:val="%8."/>
      <w:lvlJc w:val="left"/>
      <w:pPr>
        <w:ind w:left="8323" w:hanging="360"/>
      </w:pPr>
    </w:lvl>
    <w:lvl w:ilvl="8" w:tplc="3809001B" w:tentative="1">
      <w:start w:val="1"/>
      <w:numFmt w:val="lowerRoman"/>
      <w:lvlText w:val="%9."/>
      <w:lvlJc w:val="right"/>
      <w:pPr>
        <w:ind w:left="9043" w:hanging="180"/>
      </w:pPr>
    </w:lvl>
  </w:abstractNum>
  <w:abstractNum w:abstractNumId="31" w15:restartNumberingAfterBreak="0">
    <w:nsid w:val="5DC345C8"/>
    <w:multiLevelType w:val="multilevel"/>
    <w:tmpl w:val="01DCA6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E151501"/>
    <w:multiLevelType w:val="hybridMultilevel"/>
    <w:tmpl w:val="8FF65D32"/>
    <w:lvl w:ilvl="0" w:tplc="F598885E">
      <w:start w:val="1"/>
      <w:numFmt w:val="decimal"/>
      <w:lvlText w:val="%1.)"/>
      <w:lvlJc w:val="left"/>
      <w:pPr>
        <w:ind w:left="2563" w:hanging="360"/>
      </w:pPr>
      <w:rPr>
        <w:rFonts w:hint="default"/>
      </w:r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33" w15:restartNumberingAfterBreak="0">
    <w:nsid w:val="60EE542C"/>
    <w:multiLevelType w:val="multilevel"/>
    <w:tmpl w:val="01CE8D8E"/>
    <w:lvl w:ilvl="0">
      <w:start w:val="1"/>
      <w:numFmt w:val="upperRoman"/>
      <w:suff w:val="nothing"/>
      <w:lvlText w:val="BAB %1"/>
      <w:lvlJc w:val="left"/>
      <w:pPr>
        <w:ind w:left="360" w:hanging="360"/>
      </w:pPr>
      <w:rPr>
        <w:rFonts w:hint="default"/>
      </w:rPr>
    </w:lvl>
    <w:lvl w:ilvl="1">
      <w:start w:val="1"/>
      <w:numFmt w:val="decimal"/>
      <w:isLgl/>
      <w:suff w:val="space"/>
      <w:lvlText w:val="2.%2"/>
      <w:lvlJc w:val="left"/>
      <w:pPr>
        <w:ind w:left="720" w:hanging="360"/>
      </w:pPr>
      <w:rPr>
        <w:rFonts w:hint="default"/>
      </w:rPr>
    </w:lvl>
    <w:lvl w:ilvl="2">
      <w:start w:val="1"/>
      <w:numFmt w:val="decimal"/>
      <w:isLgl/>
      <w:suff w:val="space"/>
      <w:lvlText w:val="2.%2.%3"/>
      <w:lvlJc w:val="left"/>
      <w:pPr>
        <w:ind w:left="1353" w:hanging="360"/>
      </w:pPr>
      <w:rPr>
        <w:rFonts w:hint="default"/>
      </w:rPr>
    </w:lvl>
    <w:lvl w:ilvl="3">
      <w:start w:val="1"/>
      <w:numFmt w:val="decimal"/>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i w:val="0"/>
        <w:i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532008A"/>
    <w:multiLevelType w:val="multilevel"/>
    <w:tmpl w:val="07DE2B30"/>
    <w:lvl w:ilvl="0">
      <w:start w:val="1"/>
      <w:numFmt w:val="upperRoman"/>
      <w:suff w:val="nothing"/>
      <w:lvlText w:val="BAB %1"/>
      <w:lvlJc w:val="left"/>
      <w:pPr>
        <w:ind w:left="360" w:hanging="360"/>
      </w:pPr>
      <w:rPr>
        <w:rFonts w:hint="default"/>
      </w:rPr>
    </w:lvl>
    <w:lvl w:ilvl="1">
      <w:start w:val="1"/>
      <w:numFmt w:val="decimal"/>
      <w:isLgl/>
      <w:suff w:val="space"/>
      <w:lvlText w:val="2.%2"/>
      <w:lvlJc w:val="left"/>
      <w:pPr>
        <w:ind w:left="720" w:hanging="360"/>
      </w:pPr>
      <w:rPr>
        <w:rFonts w:hint="default"/>
      </w:rPr>
    </w:lvl>
    <w:lvl w:ilvl="2">
      <w:start w:val="10"/>
      <w:numFmt w:val="decimal"/>
      <w:isLgl/>
      <w:suff w:val="space"/>
      <w:lvlText w:val="2.%2.%3"/>
      <w:lvlJc w:val="left"/>
      <w:pPr>
        <w:ind w:left="1353" w:hanging="360"/>
      </w:pPr>
      <w:rPr>
        <w:rFonts w:hint="default"/>
      </w:rPr>
    </w:lvl>
    <w:lvl w:ilvl="3">
      <w:start w:val="1"/>
      <w:numFmt w:val="decimal"/>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i w:val="0"/>
        <w:i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BF7344F"/>
    <w:multiLevelType w:val="hybridMultilevel"/>
    <w:tmpl w:val="0E2E686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4732867"/>
    <w:multiLevelType w:val="multilevel"/>
    <w:tmpl w:val="E3142432"/>
    <w:lvl w:ilvl="0">
      <w:start w:val="1"/>
      <w:numFmt w:val="upperRoman"/>
      <w:suff w:val="nothing"/>
      <w:lvlText w:val="BAB %1"/>
      <w:lvlJc w:val="left"/>
      <w:pPr>
        <w:ind w:left="360" w:hanging="360"/>
      </w:pPr>
      <w:rPr>
        <w:rFonts w:hint="default"/>
      </w:rPr>
    </w:lvl>
    <w:lvl w:ilvl="1">
      <w:start w:val="1"/>
      <w:numFmt w:val="decimal"/>
      <w:isLgl/>
      <w:suff w:val="space"/>
      <w:lvlText w:val="2.%2"/>
      <w:lvlJc w:val="left"/>
      <w:pPr>
        <w:ind w:left="720" w:hanging="360"/>
      </w:pPr>
      <w:rPr>
        <w:rFonts w:hint="default"/>
      </w:rPr>
    </w:lvl>
    <w:lvl w:ilvl="2">
      <w:start w:val="1"/>
      <w:numFmt w:val="decimal"/>
      <w:isLgl/>
      <w:suff w:val="space"/>
      <w:lvlText w:val="2.%2.%3"/>
      <w:lvlJc w:val="left"/>
      <w:pPr>
        <w:ind w:left="1353" w:hanging="360"/>
      </w:pPr>
      <w:rPr>
        <w:rFonts w:hint="default"/>
      </w:rPr>
    </w:lvl>
    <w:lvl w:ilvl="3">
      <w:start w:val="1"/>
      <w:numFmt w:val="decimal"/>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2"/>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7885EFE"/>
    <w:multiLevelType w:val="hybridMultilevel"/>
    <w:tmpl w:val="473AE85A"/>
    <w:lvl w:ilvl="0" w:tplc="4E963E4E">
      <w:start w:val="1"/>
      <w:numFmt w:val="lowerLetter"/>
      <w:lvlText w:val="%1."/>
      <w:lvlJc w:val="left"/>
      <w:pPr>
        <w:ind w:left="64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BD86911"/>
    <w:multiLevelType w:val="hybridMultilevel"/>
    <w:tmpl w:val="3D1EF886"/>
    <w:lvl w:ilvl="0" w:tplc="3B9E6A92">
      <w:start w:val="3"/>
      <w:numFmt w:val="decimal"/>
      <w:lvlText w:val="%1)"/>
      <w:lvlJc w:val="left"/>
      <w:pPr>
        <w:ind w:left="720" w:hanging="360"/>
      </w:pPr>
      <w:rPr>
        <w:rFonts w:hint="default"/>
      </w:rPr>
    </w:lvl>
    <w:lvl w:ilvl="1" w:tplc="BADC1682">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F598885E">
      <w:start w:val="1"/>
      <w:numFmt w:val="decimal"/>
      <w:lvlText w:val="%7.)"/>
      <w:lvlJc w:val="left"/>
      <w:pPr>
        <w:ind w:left="5040" w:hanging="360"/>
      </w:pPr>
      <w:rPr>
        <w:rFonts w:hint="default"/>
      </w:r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D493FE9"/>
    <w:multiLevelType w:val="multilevel"/>
    <w:tmpl w:val="CB064A14"/>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0" w15:restartNumberingAfterBreak="0">
    <w:nsid w:val="7FDA2A97"/>
    <w:multiLevelType w:val="multilevel"/>
    <w:tmpl w:val="3BA21C52"/>
    <w:lvl w:ilvl="0">
      <w:start w:val="1"/>
      <w:numFmt w:val="upperRoman"/>
      <w:suff w:val="nothing"/>
      <w:lvlText w:val="BAB %1"/>
      <w:lvlJc w:val="left"/>
      <w:pPr>
        <w:ind w:left="360" w:hanging="360"/>
      </w:pPr>
      <w:rPr>
        <w:rFonts w:hint="default"/>
      </w:rPr>
    </w:lvl>
    <w:lvl w:ilvl="1">
      <w:start w:val="1"/>
      <w:numFmt w:val="decimal"/>
      <w:isLgl/>
      <w:suff w:val="space"/>
      <w:lvlText w:val="%1.%2"/>
      <w:lvlJc w:val="left"/>
      <w:pPr>
        <w:ind w:left="720" w:hanging="360"/>
      </w:pPr>
      <w:rPr>
        <w:rFonts w:hint="default"/>
        <w:i w:val="0"/>
        <w:iCs w:val="0"/>
      </w:rPr>
    </w:lvl>
    <w:lvl w:ilvl="2">
      <w:start w:val="1"/>
      <w:numFmt w:val="decimal"/>
      <w:isLgl/>
      <w:suff w:val="space"/>
      <w:lvlText w:val="%1.%2.%3"/>
      <w:lvlJc w:val="left"/>
      <w:pPr>
        <w:ind w:left="1080" w:hanging="360"/>
      </w:pPr>
      <w:rPr>
        <w:rFonts w:hint="default"/>
        <w:i w:val="0"/>
        <w:iCs w:val="0"/>
      </w:rPr>
    </w:lvl>
    <w:lvl w:ilvl="3">
      <w:start w:val="1"/>
      <w:numFmt w:val="decimal"/>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i w:val="0"/>
        <w:i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3"/>
  </w:num>
  <w:num w:numId="2">
    <w:abstractNumId w:val="39"/>
  </w:num>
  <w:num w:numId="3">
    <w:abstractNumId w:val="40"/>
  </w:num>
  <w:num w:numId="4">
    <w:abstractNumId w:val="4"/>
    <w:lvlOverride w:ilvl="0">
      <w:lvl w:ilvl="0">
        <w:start w:val="1"/>
        <w:numFmt w:val="upperRoman"/>
        <w:suff w:val="nothing"/>
        <w:lvlText w:val="BAB %1"/>
        <w:lvlJc w:val="left"/>
        <w:pPr>
          <w:ind w:left="360" w:hanging="360"/>
        </w:pPr>
        <w:rPr>
          <w:rFonts w:hint="default"/>
        </w:rPr>
      </w:lvl>
    </w:lvlOverride>
    <w:lvlOverride w:ilvl="1">
      <w:lvl w:ilvl="1">
        <w:start w:val="1"/>
        <w:numFmt w:val="decimal"/>
        <w:isLgl/>
        <w:suff w:val="space"/>
        <w:lvlText w:val="2.%2"/>
        <w:lvlJc w:val="left"/>
        <w:pPr>
          <w:ind w:left="720" w:hanging="360"/>
        </w:pPr>
        <w:rPr>
          <w:rFonts w:hint="default"/>
        </w:rPr>
      </w:lvl>
    </w:lvlOverride>
    <w:lvlOverride w:ilvl="2">
      <w:lvl w:ilvl="2">
        <w:start w:val="1"/>
        <w:numFmt w:val="decimal"/>
        <w:isLgl/>
        <w:suff w:val="space"/>
        <w:lvlText w:val="%1.%2.%3"/>
        <w:lvlJc w:val="left"/>
        <w:pPr>
          <w:ind w:left="1080" w:hanging="360"/>
        </w:pPr>
        <w:rPr>
          <w:rFonts w:hint="default"/>
        </w:rPr>
      </w:lvl>
    </w:lvlOverride>
    <w:lvlOverride w:ilvl="3">
      <w:lvl w:ilvl="3">
        <w:start w:val="1"/>
        <w:numFmt w:val="decimal"/>
        <w:isLgl/>
        <w:suff w:val="space"/>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
    <w:abstractNumId w:val="7"/>
    <w:lvlOverride w:ilvl="0">
      <w:lvl w:ilvl="0">
        <w:start w:val="1"/>
        <w:numFmt w:val="upperRoman"/>
        <w:suff w:val="nothing"/>
        <w:lvlText w:val="BAB %1"/>
        <w:lvlJc w:val="left"/>
        <w:pPr>
          <w:ind w:left="360" w:hanging="360"/>
        </w:pPr>
        <w:rPr>
          <w:rFonts w:hint="default"/>
        </w:rPr>
      </w:lvl>
    </w:lvlOverride>
    <w:lvlOverride w:ilvl="1">
      <w:lvl w:ilvl="1">
        <w:start w:val="1"/>
        <w:numFmt w:val="decimal"/>
        <w:isLgl/>
        <w:suff w:val="space"/>
        <w:lvlText w:val="2.%2"/>
        <w:lvlJc w:val="left"/>
        <w:pPr>
          <w:ind w:left="720" w:hanging="360"/>
        </w:pPr>
        <w:rPr>
          <w:rFonts w:hint="default"/>
        </w:rPr>
      </w:lvl>
    </w:lvlOverride>
    <w:lvlOverride w:ilvl="2">
      <w:lvl w:ilvl="2">
        <w:start w:val="1"/>
        <w:numFmt w:val="decimal"/>
        <w:isLgl/>
        <w:suff w:val="space"/>
        <w:lvlText w:val="2.%2.%3"/>
        <w:lvlJc w:val="left"/>
        <w:pPr>
          <w:ind w:left="1353" w:hanging="360"/>
        </w:pPr>
        <w:rPr>
          <w:rFonts w:hint="default"/>
        </w:rPr>
      </w:lvl>
    </w:lvlOverride>
    <w:lvlOverride w:ilvl="3">
      <w:lvl w:ilvl="3">
        <w:start w:val="1"/>
        <w:numFmt w:val="decimal"/>
        <w:isLgl/>
        <w:suff w:val="space"/>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19"/>
  </w:num>
  <w:num w:numId="7">
    <w:abstractNumId w:val="17"/>
  </w:num>
  <w:num w:numId="8">
    <w:abstractNumId w:val="21"/>
  </w:num>
  <w:num w:numId="9">
    <w:abstractNumId w:val="15"/>
  </w:num>
  <w:num w:numId="10">
    <w:abstractNumId w:val="24"/>
  </w:num>
  <w:num w:numId="11">
    <w:abstractNumId w:val="32"/>
  </w:num>
  <w:num w:numId="12">
    <w:abstractNumId w:val="28"/>
  </w:num>
  <w:num w:numId="13">
    <w:abstractNumId w:val="16"/>
  </w:num>
  <w:num w:numId="14">
    <w:abstractNumId w:val="30"/>
  </w:num>
  <w:num w:numId="15">
    <w:abstractNumId w:val="34"/>
  </w:num>
  <w:num w:numId="16">
    <w:abstractNumId w:val="11"/>
  </w:num>
  <w:num w:numId="17">
    <w:abstractNumId w:val="20"/>
  </w:num>
  <w:num w:numId="18">
    <w:abstractNumId w:val="33"/>
  </w:num>
  <w:num w:numId="19">
    <w:abstractNumId w:val="27"/>
  </w:num>
  <w:num w:numId="20">
    <w:abstractNumId w:val="8"/>
  </w:num>
  <w:num w:numId="21">
    <w:abstractNumId w:val="12"/>
  </w:num>
  <w:num w:numId="22">
    <w:abstractNumId w:val="5"/>
  </w:num>
  <w:num w:numId="23">
    <w:abstractNumId w:val="10"/>
  </w:num>
  <w:num w:numId="24">
    <w:abstractNumId w:val="29"/>
  </w:num>
  <w:num w:numId="25">
    <w:abstractNumId w:val="38"/>
  </w:num>
  <w:num w:numId="26">
    <w:abstractNumId w:val="13"/>
  </w:num>
  <w:num w:numId="27">
    <w:abstractNumId w:val="22"/>
  </w:num>
  <w:num w:numId="28">
    <w:abstractNumId w:val="0"/>
  </w:num>
  <w:num w:numId="29">
    <w:abstractNumId w:val="31"/>
  </w:num>
  <w:num w:numId="30">
    <w:abstractNumId w:val="9"/>
  </w:num>
  <w:num w:numId="31">
    <w:abstractNumId w:val="1"/>
  </w:num>
  <w:num w:numId="32">
    <w:abstractNumId w:val="18"/>
  </w:num>
  <w:num w:numId="33">
    <w:abstractNumId w:val="2"/>
  </w:num>
  <w:num w:numId="34">
    <w:abstractNumId w:val="35"/>
  </w:num>
  <w:num w:numId="35">
    <w:abstractNumId w:val="25"/>
  </w:num>
  <w:num w:numId="36">
    <w:abstractNumId w:val="37"/>
  </w:num>
  <w:num w:numId="37">
    <w:abstractNumId w:val="14"/>
  </w:num>
  <w:num w:numId="38">
    <w:abstractNumId w:val="26"/>
  </w:num>
  <w:num w:numId="39">
    <w:abstractNumId w:val="36"/>
  </w:num>
  <w:num w:numId="40">
    <w:abstractNumId w:val="6"/>
  </w:num>
  <w:num w:numId="41">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E1C81"/>
    <w:rsid w:val="000010E6"/>
    <w:rsid w:val="00002299"/>
    <w:rsid w:val="000034D7"/>
    <w:rsid w:val="00004059"/>
    <w:rsid w:val="00004C7B"/>
    <w:rsid w:val="000072D4"/>
    <w:rsid w:val="00007FAA"/>
    <w:rsid w:val="0001138E"/>
    <w:rsid w:val="00011842"/>
    <w:rsid w:val="0001207F"/>
    <w:rsid w:val="00012757"/>
    <w:rsid w:val="00012804"/>
    <w:rsid w:val="00012B9B"/>
    <w:rsid w:val="00013CDE"/>
    <w:rsid w:val="000142CD"/>
    <w:rsid w:val="00014878"/>
    <w:rsid w:val="000148A2"/>
    <w:rsid w:val="00015734"/>
    <w:rsid w:val="0001577E"/>
    <w:rsid w:val="0001597E"/>
    <w:rsid w:val="00015E7D"/>
    <w:rsid w:val="00020114"/>
    <w:rsid w:val="0002011F"/>
    <w:rsid w:val="0002153B"/>
    <w:rsid w:val="000232C3"/>
    <w:rsid w:val="000252AA"/>
    <w:rsid w:val="0002536C"/>
    <w:rsid w:val="00025722"/>
    <w:rsid w:val="00025817"/>
    <w:rsid w:val="00026109"/>
    <w:rsid w:val="0002783A"/>
    <w:rsid w:val="000301EA"/>
    <w:rsid w:val="00030380"/>
    <w:rsid w:val="000308D1"/>
    <w:rsid w:val="00031211"/>
    <w:rsid w:val="0003199B"/>
    <w:rsid w:val="00031D81"/>
    <w:rsid w:val="00032755"/>
    <w:rsid w:val="00033160"/>
    <w:rsid w:val="0003359D"/>
    <w:rsid w:val="000336D8"/>
    <w:rsid w:val="000357DA"/>
    <w:rsid w:val="0003591E"/>
    <w:rsid w:val="000366AC"/>
    <w:rsid w:val="00036CBC"/>
    <w:rsid w:val="00040C6C"/>
    <w:rsid w:val="00041FC1"/>
    <w:rsid w:val="00042095"/>
    <w:rsid w:val="000472FB"/>
    <w:rsid w:val="00047598"/>
    <w:rsid w:val="000528A5"/>
    <w:rsid w:val="00052904"/>
    <w:rsid w:val="00052B8A"/>
    <w:rsid w:val="000537A2"/>
    <w:rsid w:val="00054446"/>
    <w:rsid w:val="00054503"/>
    <w:rsid w:val="0005604B"/>
    <w:rsid w:val="000565EB"/>
    <w:rsid w:val="00056CB5"/>
    <w:rsid w:val="0006121A"/>
    <w:rsid w:val="000616FD"/>
    <w:rsid w:val="00062EE9"/>
    <w:rsid w:val="00063242"/>
    <w:rsid w:val="00063392"/>
    <w:rsid w:val="00063746"/>
    <w:rsid w:val="00063D03"/>
    <w:rsid w:val="00063D90"/>
    <w:rsid w:val="00063E4B"/>
    <w:rsid w:val="00063FFD"/>
    <w:rsid w:val="000642CE"/>
    <w:rsid w:val="000654CA"/>
    <w:rsid w:val="00066326"/>
    <w:rsid w:val="00066D75"/>
    <w:rsid w:val="0006757B"/>
    <w:rsid w:val="00067A31"/>
    <w:rsid w:val="000700A7"/>
    <w:rsid w:val="00071B3C"/>
    <w:rsid w:val="000733E7"/>
    <w:rsid w:val="000767D8"/>
    <w:rsid w:val="0007684B"/>
    <w:rsid w:val="00076BB4"/>
    <w:rsid w:val="00077BDA"/>
    <w:rsid w:val="00080BBF"/>
    <w:rsid w:val="0008258B"/>
    <w:rsid w:val="000832EC"/>
    <w:rsid w:val="0008494B"/>
    <w:rsid w:val="00084ACD"/>
    <w:rsid w:val="00086D4E"/>
    <w:rsid w:val="00086E07"/>
    <w:rsid w:val="00087CA8"/>
    <w:rsid w:val="0009274D"/>
    <w:rsid w:val="000929D4"/>
    <w:rsid w:val="0009336D"/>
    <w:rsid w:val="0009371F"/>
    <w:rsid w:val="000947C1"/>
    <w:rsid w:val="000949EB"/>
    <w:rsid w:val="000951A2"/>
    <w:rsid w:val="00095892"/>
    <w:rsid w:val="000961B1"/>
    <w:rsid w:val="000A25BF"/>
    <w:rsid w:val="000A31D7"/>
    <w:rsid w:val="000A35D1"/>
    <w:rsid w:val="000A4294"/>
    <w:rsid w:val="000A5B42"/>
    <w:rsid w:val="000A6C28"/>
    <w:rsid w:val="000A6D05"/>
    <w:rsid w:val="000A7BEB"/>
    <w:rsid w:val="000B07D7"/>
    <w:rsid w:val="000B0BCE"/>
    <w:rsid w:val="000B111C"/>
    <w:rsid w:val="000B227E"/>
    <w:rsid w:val="000B23BA"/>
    <w:rsid w:val="000B3185"/>
    <w:rsid w:val="000B3456"/>
    <w:rsid w:val="000B3E85"/>
    <w:rsid w:val="000B6BB0"/>
    <w:rsid w:val="000B7350"/>
    <w:rsid w:val="000B74F7"/>
    <w:rsid w:val="000B7A8E"/>
    <w:rsid w:val="000C0868"/>
    <w:rsid w:val="000C0CE5"/>
    <w:rsid w:val="000C0E17"/>
    <w:rsid w:val="000C12D2"/>
    <w:rsid w:val="000C3212"/>
    <w:rsid w:val="000C3D08"/>
    <w:rsid w:val="000C494B"/>
    <w:rsid w:val="000C4B0B"/>
    <w:rsid w:val="000C4EF6"/>
    <w:rsid w:val="000C503E"/>
    <w:rsid w:val="000C6438"/>
    <w:rsid w:val="000C652D"/>
    <w:rsid w:val="000C7E7B"/>
    <w:rsid w:val="000C7FAD"/>
    <w:rsid w:val="000C7FEC"/>
    <w:rsid w:val="000D21BE"/>
    <w:rsid w:val="000D2C06"/>
    <w:rsid w:val="000D2C69"/>
    <w:rsid w:val="000D301F"/>
    <w:rsid w:val="000D4315"/>
    <w:rsid w:val="000D4BF9"/>
    <w:rsid w:val="000D5496"/>
    <w:rsid w:val="000D5BC4"/>
    <w:rsid w:val="000D6B20"/>
    <w:rsid w:val="000D6C63"/>
    <w:rsid w:val="000D6E02"/>
    <w:rsid w:val="000D6FDA"/>
    <w:rsid w:val="000D748E"/>
    <w:rsid w:val="000D769B"/>
    <w:rsid w:val="000E119E"/>
    <w:rsid w:val="000E11FB"/>
    <w:rsid w:val="000E1285"/>
    <w:rsid w:val="000E312C"/>
    <w:rsid w:val="000E3508"/>
    <w:rsid w:val="000E4D78"/>
    <w:rsid w:val="000E4F76"/>
    <w:rsid w:val="000E5C81"/>
    <w:rsid w:val="000E6400"/>
    <w:rsid w:val="000E6881"/>
    <w:rsid w:val="000E6B67"/>
    <w:rsid w:val="000E6C3E"/>
    <w:rsid w:val="000E7E29"/>
    <w:rsid w:val="000F033B"/>
    <w:rsid w:val="000F033C"/>
    <w:rsid w:val="000F0DF8"/>
    <w:rsid w:val="000F100D"/>
    <w:rsid w:val="000F165C"/>
    <w:rsid w:val="000F1729"/>
    <w:rsid w:val="000F1955"/>
    <w:rsid w:val="000F1C1B"/>
    <w:rsid w:val="000F1C1F"/>
    <w:rsid w:val="000F23E3"/>
    <w:rsid w:val="000F2D46"/>
    <w:rsid w:val="000F35DB"/>
    <w:rsid w:val="000F5557"/>
    <w:rsid w:val="000F5CC3"/>
    <w:rsid w:val="000F7181"/>
    <w:rsid w:val="000F7573"/>
    <w:rsid w:val="000F7CF0"/>
    <w:rsid w:val="0010027D"/>
    <w:rsid w:val="00100A49"/>
    <w:rsid w:val="00102A51"/>
    <w:rsid w:val="00102D4B"/>
    <w:rsid w:val="00102EFD"/>
    <w:rsid w:val="00104471"/>
    <w:rsid w:val="00104AA2"/>
    <w:rsid w:val="00104C06"/>
    <w:rsid w:val="0010527A"/>
    <w:rsid w:val="00105A7F"/>
    <w:rsid w:val="001066B1"/>
    <w:rsid w:val="0010685A"/>
    <w:rsid w:val="00107CD6"/>
    <w:rsid w:val="00107ED2"/>
    <w:rsid w:val="00110BDF"/>
    <w:rsid w:val="00111871"/>
    <w:rsid w:val="00112278"/>
    <w:rsid w:val="00112F35"/>
    <w:rsid w:val="00114A93"/>
    <w:rsid w:val="0011527E"/>
    <w:rsid w:val="00115A80"/>
    <w:rsid w:val="0012451D"/>
    <w:rsid w:val="0012499F"/>
    <w:rsid w:val="001252E7"/>
    <w:rsid w:val="00125E26"/>
    <w:rsid w:val="00127381"/>
    <w:rsid w:val="001311D9"/>
    <w:rsid w:val="0013177E"/>
    <w:rsid w:val="0013284D"/>
    <w:rsid w:val="00132F4C"/>
    <w:rsid w:val="001349DC"/>
    <w:rsid w:val="00135189"/>
    <w:rsid w:val="001356DB"/>
    <w:rsid w:val="00135C4C"/>
    <w:rsid w:val="0013757E"/>
    <w:rsid w:val="00137FA0"/>
    <w:rsid w:val="0014084C"/>
    <w:rsid w:val="00141305"/>
    <w:rsid w:val="00141646"/>
    <w:rsid w:val="0014186A"/>
    <w:rsid w:val="00143544"/>
    <w:rsid w:val="001435C8"/>
    <w:rsid w:val="00143917"/>
    <w:rsid w:val="00143D8B"/>
    <w:rsid w:val="00143DE8"/>
    <w:rsid w:val="0014572F"/>
    <w:rsid w:val="0014621A"/>
    <w:rsid w:val="00146761"/>
    <w:rsid w:val="0014693A"/>
    <w:rsid w:val="0015035E"/>
    <w:rsid w:val="00150849"/>
    <w:rsid w:val="00150BB5"/>
    <w:rsid w:val="001519DF"/>
    <w:rsid w:val="00151B6A"/>
    <w:rsid w:val="00151F4C"/>
    <w:rsid w:val="00153FF3"/>
    <w:rsid w:val="00155822"/>
    <w:rsid w:val="00156541"/>
    <w:rsid w:val="0015712F"/>
    <w:rsid w:val="001571A4"/>
    <w:rsid w:val="00157553"/>
    <w:rsid w:val="001608DF"/>
    <w:rsid w:val="00163244"/>
    <w:rsid w:val="00163842"/>
    <w:rsid w:val="00163E00"/>
    <w:rsid w:val="00163F1C"/>
    <w:rsid w:val="00164EAC"/>
    <w:rsid w:val="001664EA"/>
    <w:rsid w:val="001665E1"/>
    <w:rsid w:val="001669B9"/>
    <w:rsid w:val="00166A04"/>
    <w:rsid w:val="00166E4E"/>
    <w:rsid w:val="0016795D"/>
    <w:rsid w:val="00170354"/>
    <w:rsid w:val="00171012"/>
    <w:rsid w:val="0017217C"/>
    <w:rsid w:val="0017282F"/>
    <w:rsid w:val="001747A9"/>
    <w:rsid w:val="00174FFC"/>
    <w:rsid w:val="00182492"/>
    <w:rsid w:val="0018267B"/>
    <w:rsid w:val="00182797"/>
    <w:rsid w:val="00182D9C"/>
    <w:rsid w:val="00182E40"/>
    <w:rsid w:val="0018428D"/>
    <w:rsid w:val="00184B2D"/>
    <w:rsid w:val="00184B78"/>
    <w:rsid w:val="00184C23"/>
    <w:rsid w:val="00184CB5"/>
    <w:rsid w:val="0018532B"/>
    <w:rsid w:val="00185662"/>
    <w:rsid w:val="00185BF2"/>
    <w:rsid w:val="00187A90"/>
    <w:rsid w:val="0019184E"/>
    <w:rsid w:val="00193DF0"/>
    <w:rsid w:val="001940F1"/>
    <w:rsid w:val="001942A7"/>
    <w:rsid w:val="00194CDD"/>
    <w:rsid w:val="001954CA"/>
    <w:rsid w:val="001956B1"/>
    <w:rsid w:val="001960DB"/>
    <w:rsid w:val="00196305"/>
    <w:rsid w:val="00196391"/>
    <w:rsid w:val="00197597"/>
    <w:rsid w:val="00197A2F"/>
    <w:rsid w:val="00197D90"/>
    <w:rsid w:val="001A09A5"/>
    <w:rsid w:val="001A0B58"/>
    <w:rsid w:val="001A19AC"/>
    <w:rsid w:val="001A1C4C"/>
    <w:rsid w:val="001A516D"/>
    <w:rsid w:val="001A5405"/>
    <w:rsid w:val="001A60AA"/>
    <w:rsid w:val="001A66A8"/>
    <w:rsid w:val="001A670C"/>
    <w:rsid w:val="001A6F3B"/>
    <w:rsid w:val="001A701B"/>
    <w:rsid w:val="001B0354"/>
    <w:rsid w:val="001B0C90"/>
    <w:rsid w:val="001B153D"/>
    <w:rsid w:val="001B1794"/>
    <w:rsid w:val="001B33B2"/>
    <w:rsid w:val="001B3436"/>
    <w:rsid w:val="001B44D6"/>
    <w:rsid w:val="001B6D23"/>
    <w:rsid w:val="001C0B42"/>
    <w:rsid w:val="001C21D7"/>
    <w:rsid w:val="001C3920"/>
    <w:rsid w:val="001C4E77"/>
    <w:rsid w:val="001C6137"/>
    <w:rsid w:val="001D0410"/>
    <w:rsid w:val="001D1DC4"/>
    <w:rsid w:val="001D2913"/>
    <w:rsid w:val="001D30F8"/>
    <w:rsid w:val="001D58F9"/>
    <w:rsid w:val="001D5973"/>
    <w:rsid w:val="001D5D33"/>
    <w:rsid w:val="001E0333"/>
    <w:rsid w:val="001E04F6"/>
    <w:rsid w:val="001E0A7C"/>
    <w:rsid w:val="001E14D4"/>
    <w:rsid w:val="001E1C81"/>
    <w:rsid w:val="001E24BC"/>
    <w:rsid w:val="001E2726"/>
    <w:rsid w:val="001E2A29"/>
    <w:rsid w:val="001E2B07"/>
    <w:rsid w:val="001E5ECF"/>
    <w:rsid w:val="001E6B75"/>
    <w:rsid w:val="001E6B94"/>
    <w:rsid w:val="001E78DF"/>
    <w:rsid w:val="001E7E4C"/>
    <w:rsid w:val="001F1512"/>
    <w:rsid w:val="001F152A"/>
    <w:rsid w:val="001F20C4"/>
    <w:rsid w:val="001F47B5"/>
    <w:rsid w:val="001F4979"/>
    <w:rsid w:val="0020097B"/>
    <w:rsid w:val="00201461"/>
    <w:rsid w:val="00202283"/>
    <w:rsid w:val="00202571"/>
    <w:rsid w:val="00202CF4"/>
    <w:rsid w:val="002030B7"/>
    <w:rsid w:val="00203333"/>
    <w:rsid w:val="002037CF"/>
    <w:rsid w:val="00203C8E"/>
    <w:rsid w:val="00205478"/>
    <w:rsid w:val="002061AE"/>
    <w:rsid w:val="00206966"/>
    <w:rsid w:val="00206A26"/>
    <w:rsid w:val="00210A02"/>
    <w:rsid w:val="002113E4"/>
    <w:rsid w:val="002125F5"/>
    <w:rsid w:val="002141A6"/>
    <w:rsid w:val="002146BD"/>
    <w:rsid w:val="00214B97"/>
    <w:rsid w:val="00214BF2"/>
    <w:rsid w:val="002157E3"/>
    <w:rsid w:val="00216D9E"/>
    <w:rsid w:val="002172BF"/>
    <w:rsid w:val="002200F5"/>
    <w:rsid w:val="00220ADE"/>
    <w:rsid w:val="00221C2A"/>
    <w:rsid w:val="0022285B"/>
    <w:rsid w:val="00223B52"/>
    <w:rsid w:val="00224B12"/>
    <w:rsid w:val="00226B14"/>
    <w:rsid w:val="00227FE2"/>
    <w:rsid w:val="002300FB"/>
    <w:rsid w:val="00231026"/>
    <w:rsid w:val="00231C4B"/>
    <w:rsid w:val="00232A68"/>
    <w:rsid w:val="00234638"/>
    <w:rsid w:val="00235502"/>
    <w:rsid w:val="00236526"/>
    <w:rsid w:val="00236A04"/>
    <w:rsid w:val="00236B51"/>
    <w:rsid w:val="0023737E"/>
    <w:rsid w:val="00237393"/>
    <w:rsid w:val="00237693"/>
    <w:rsid w:val="00237B3F"/>
    <w:rsid w:val="00237E39"/>
    <w:rsid w:val="002400AC"/>
    <w:rsid w:val="0024074C"/>
    <w:rsid w:val="00241082"/>
    <w:rsid w:val="00241417"/>
    <w:rsid w:val="0024187A"/>
    <w:rsid w:val="002419AB"/>
    <w:rsid w:val="00247698"/>
    <w:rsid w:val="0024779A"/>
    <w:rsid w:val="00247C9A"/>
    <w:rsid w:val="00250290"/>
    <w:rsid w:val="00251937"/>
    <w:rsid w:val="00253404"/>
    <w:rsid w:val="0025442E"/>
    <w:rsid w:val="002555F5"/>
    <w:rsid w:val="002568D8"/>
    <w:rsid w:val="00256B9E"/>
    <w:rsid w:val="00256C9F"/>
    <w:rsid w:val="00256CD0"/>
    <w:rsid w:val="002570B3"/>
    <w:rsid w:val="002570CB"/>
    <w:rsid w:val="00257427"/>
    <w:rsid w:val="002610BA"/>
    <w:rsid w:val="00261F7A"/>
    <w:rsid w:val="002628F0"/>
    <w:rsid w:val="002641A1"/>
    <w:rsid w:val="00264FE4"/>
    <w:rsid w:val="00265B87"/>
    <w:rsid w:val="00265FF6"/>
    <w:rsid w:val="002662C5"/>
    <w:rsid w:val="00266763"/>
    <w:rsid w:val="0026680E"/>
    <w:rsid w:val="00266F77"/>
    <w:rsid w:val="00267108"/>
    <w:rsid w:val="00267D62"/>
    <w:rsid w:val="002700AA"/>
    <w:rsid w:val="002710A3"/>
    <w:rsid w:val="00271334"/>
    <w:rsid w:val="00272748"/>
    <w:rsid w:val="00272BD8"/>
    <w:rsid w:val="002738E5"/>
    <w:rsid w:val="00273C8E"/>
    <w:rsid w:val="00273CEF"/>
    <w:rsid w:val="0027495F"/>
    <w:rsid w:val="00274B23"/>
    <w:rsid w:val="00274F54"/>
    <w:rsid w:val="00275257"/>
    <w:rsid w:val="0027533C"/>
    <w:rsid w:val="0027596D"/>
    <w:rsid w:val="00275A81"/>
    <w:rsid w:val="002769BD"/>
    <w:rsid w:val="002773CF"/>
    <w:rsid w:val="00280FC9"/>
    <w:rsid w:val="00282CFA"/>
    <w:rsid w:val="00283E8E"/>
    <w:rsid w:val="0028476F"/>
    <w:rsid w:val="00284D3C"/>
    <w:rsid w:val="00284FA4"/>
    <w:rsid w:val="002854AA"/>
    <w:rsid w:val="00286537"/>
    <w:rsid w:val="0028691B"/>
    <w:rsid w:val="00287180"/>
    <w:rsid w:val="0029107D"/>
    <w:rsid w:val="0029174D"/>
    <w:rsid w:val="002918FD"/>
    <w:rsid w:val="0029239B"/>
    <w:rsid w:val="00292426"/>
    <w:rsid w:val="002926EC"/>
    <w:rsid w:val="00292810"/>
    <w:rsid w:val="0029325C"/>
    <w:rsid w:val="002937BB"/>
    <w:rsid w:val="00294279"/>
    <w:rsid w:val="00294E2A"/>
    <w:rsid w:val="002970AD"/>
    <w:rsid w:val="0029712F"/>
    <w:rsid w:val="00297B2E"/>
    <w:rsid w:val="002A29CB"/>
    <w:rsid w:val="002A4656"/>
    <w:rsid w:val="002A4E33"/>
    <w:rsid w:val="002A5365"/>
    <w:rsid w:val="002A6D78"/>
    <w:rsid w:val="002A7C9F"/>
    <w:rsid w:val="002A7CDE"/>
    <w:rsid w:val="002A7D61"/>
    <w:rsid w:val="002B032A"/>
    <w:rsid w:val="002B0ECE"/>
    <w:rsid w:val="002B1198"/>
    <w:rsid w:val="002B138F"/>
    <w:rsid w:val="002B1A4E"/>
    <w:rsid w:val="002B2289"/>
    <w:rsid w:val="002B2EE8"/>
    <w:rsid w:val="002B333C"/>
    <w:rsid w:val="002B4567"/>
    <w:rsid w:val="002B541D"/>
    <w:rsid w:val="002B54BD"/>
    <w:rsid w:val="002B6901"/>
    <w:rsid w:val="002B6A1D"/>
    <w:rsid w:val="002B7151"/>
    <w:rsid w:val="002B7196"/>
    <w:rsid w:val="002C1D91"/>
    <w:rsid w:val="002C27E0"/>
    <w:rsid w:val="002C37FF"/>
    <w:rsid w:val="002C5229"/>
    <w:rsid w:val="002C57C3"/>
    <w:rsid w:val="002C5CFE"/>
    <w:rsid w:val="002C5D1B"/>
    <w:rsid w:val="002D0E94"/>
    <w:rsid w:val="002D16AF"/>
    <w:rsid w:val="002D1FE1"/>
    <w:rsid w:val="002D2677"/>
    <w:rsid w:val="002D2765"/>
    <w:rsid w:val="002D2CB7"/>
    <w:rsid w:val="002D3910"/>
    <w:rsid w:val="002D4F8A"/>
    <w:rsid w:val="002D572B"/>
    <w:rsid w:val="002D582D"/>
    <w:rsid w:val="002D59CE"/>
    <w:rsid w:val="002D5B5B"/>
    <w:rsid w:val="002D7F50"/>
    <w:rsid w:val="002E14AC"/>
    <w:rsid w:val="002E439C"/>
    <w:rsid w:val="002E472F"/>
    <w:rsid w:val="002E4886"/>
    <w:rsid w:val="002E4B0E"/>
    <w:rsid w:val="002E5C42"/>
    <w:rsid w:val="002E61DD"/>
    <w:rsid w:val="002E7111"/>
    <w:rsid w:val="002E725B"/>
    <w:rsid w:val="002E7F22"/>
    <w:rsid w:val="002F049D"/>
    <w:rsid w:val="002F1BB6"/>
    <w:rsid w:val="002F1D58"/>
    <w:rsid w:val="002F40C4"/>
    <w:rsid w:val="002F46B2"/>
    <w:rsid w:val="002F4D4E"/>
    <w:rsid w:val="002F508B"/>
    <w:rsid w:val="002F5478"/>
    <w:rsid w:val="002F6DC1"/>
    <w:rsid w:val="002F70D9"/>
    <w:rsid w:val="002F7288"/>
    <w:rsid w:val="0030057A"/>
    <w:rsid w:val="003017FD"/>
    <w:rsid w:val="003031D6"/>
    <w:rsid w:val="003050FC"/>
    <w:rsid w:val="00306393"/>
    <w:rsid w:val="00306552"/>
    <w:rsid w:val="0030702C"/>
    <w:rsid w:val="00307DC2"/>
    <w:rsid w:val="003102DA"/>
    <w:rsid w:val="0031089B"/>
    <w:rsid w:val="00310A10"/>
    <w:rsid w:val="00310BEF"/>
    <w:rsid w:val="0031101F"/>
    <w:rsid w:val="00311A8A"/>
    <w:rsid w:val="00311B87"/>
    <w:rsid w:val="0031385E"/>
    <w:rsid w:val="003157E3"/>
    <w:rsid w:val="00315A98"/>
    <w:rsid w:val="00316371"/>
    <w:rsid w:val="00317CA5"/>
    <w:rsid w:val="00317D4D"/>
    <w:rsid w:val="003213B9"/>
    <w:rsid w:val="003216FA"/>
    <w:rsid w:val="0032203D"/>
    <w:rsid w:val="00322D99"/>
    <w:rsid w:val="003247B3"/>
    <w:rsid w:val="00324893"/>
    <w:rsid w:val="003257DB"/>
    <w:rsid w:val="00326225"/>
    <w:rsid w:val="003269ED"/>
    <w:rsid w:val="00326C22"/>
    <w:rsid w:val="0032715F"/>
    <w:rsid w:val="00327A2B"/>
    <w:rsid w:val="00330DC0"/>
    <w:rsid w:val="003314D5"/>
    <w:rsid w:val="00331AC2"/>
    <w:rsid w:val="00332316"/>
    <w:rsid w:val="00332C3B"/>
    <w:rsid w:val="003332D7"/>
    <w:rsid w:val="00333843"/>
    <w:rsid w:val="0033704F"/>
    <w:rsid w:val="0033770E"/>
    <w:rsid w:val="00340143"/>
    <w:rsid w:val="00340302"/>
    <w:rsid w:val="00340849"/>
    <w:rsid w:val="00341449"/>
    <w:rsid w:val="00341C68"/>
    <w:rsid w:val="00342B11"/>
    <w:rsid w:val="00343BAA"/>
    <w:rsid w:val="00344DA3"/>
    <w:rsid w:val="00345531"/>
    <w:rsid w:val="00345667"/>
    <w:rsid w:val="00345A6F"/>
    <w:rsid w:val="003461E0"/>
    <w:rsid w:val="00346A4A"/>
    <w:rsid w:val="00350101"/>
    <w:rsid w:val="0035106C"/>
    <w:rsid w:val="00351B10"/>
    <w:rsid w:val="00351BB4"/>
    <w:rsid w:val="00353192"/>
    <w:rsid w:val="003534E9"/>
    <w:rsid w:val="00353EA5"/>
    <w:rsid w:val="00357257"/>
    <w:rsid w:val="00357743"/>
    <w:rsid w:val="00360066"/>
    <w:rsid w:val="0036076B"/>
    <w:rsid w:val="00361590"/>
    <w:rsid w:val="003621D1"/>
    <w:rsid w:val="0036465A"/>
    <w:rsid w:val="00364BEF"/>
    <w:rsid w:val="0036524C"/>
    <w:rsid w:val="00365A34"/>
    <w:rsid w:val="00365CC2"/>
    <w:rsid w:val="00366341"/>
    <w:rsid w:val="003674E0"/>
    <w:rsid w:val="003679C8"/>
    <w:rsid w:val="00367A75"/>
    <w:rsid w:val="00367CD7"/>
    <w:rsid w:val="003704D7"/>
    <w:rsid w:val="003726BE"/>
    <w:rsid w:val="003727FC"/>
    <w:rsid w:val="00373E18"/>
    <w:rsid w:val="00374160"/>
    <w:rsid w:val="003742A0"/>
    <w:rsid w:val="00375E38"/>
    <w:rsid w:val="00376F78"/>
    <w:rsid w:val="00377CCD"/>
    <w:rsid w:val="0038011D"/>
    <w:rsid w:val="0038110E"/>
    <w:rsid w:val="00382449"/>
    <w:rsid w:val="00383517"/>
    <w:rsid w:val="003853C6"/>
    <w:rsid w:val="00387C97"/>
    <w:rsid w:val="00387F6F"/>
    <w:rsid w:val="00390365"/>
    <w:rsid w:val="00391771"/>
    <w:rsid w:val="00392255"/>
    <w:rsid w:val="003926D6"/>
    <w:rsid w:val="00393C92"/>
    <w:rsid w:val="00394DFF"/>
    <w:rsid w:val="003955B3"/>
    <w:rsid w:val="00395662"/>
    <w:rsid w:val="00396267"/>
    <w:rsid w:val="003963E5"/>
    <w:rsid w:val="00396BE6"/>
    <w:rsid w:val="003978E9"/>
    <w:rsid w:val="003A08EB"/>
    <w:rsid w:val="003A0CCC"/>
    <w:rsid w:val="003A1A08"/>
    <w:rsid w:val="003A1A98"/>
    <w:rsid w:val="003A1A9B"/>
    <w:rsid w:val="003A29C7"/>
    <w:rsid w:val="003A4542"/>
    <w:rsid w:val="003A4715"/>
    <w:rsid w:val="003A5409"/>
    <w:rsid w:val="003A698C"/>
    <w:rsid w:val="003A72AB"/>
    <w:rsid w:val="003A7635"/>
    <w:rsid w:val="003A76AE"/>
    <w:rsid w:val="003A783F"/>
    <w:rsid w:val="003A7E60"/>
    <w:rsid w:val="003B144A"/>
    <w:rsid w:val="003B1EDA"/>
    <w:rsid w:val="003B2CD9"/>
    <w:rsid w:val="003B2F63"/>
    <w:rsid w:val="003B2FFC"/>
    <w:rsid w:val="003B4446"/>
    <w:rsid w:val="003B4A7A"/>
    <w:rsid w:val="003B52A9"/>
    <w:rsid w:val="003B5FBD"/>
    <w:rsid w:val="003B6024"/>
    <w:rsid w:val="003B62CE"/>
    <w:rsid w:val="003B78FD"/>
    <w:rsid w:val="003C098C"/>
    <w:rsid w:val="003C156D"/>
    <w:rsid w:val="003C1EBF"/>
    <w:rsid w:val="003C24EE"/>
    <w:rsid w:val="003C2AA5"/>
    <w:rsid w:val="003C39E1"/>
    <w:rsid w:val="003C3E3D"/>
    <w:rsid w:val="003C45DC"/>
    <w:rsid w:val="003C496A"/>
    <w:rsid w:val="003C58D5"/>
    <w:rsid w:val="003C677A"/>
    <w:rsid w:val="003C6EC2"/>
    <w:rsid w:val="003D08AD"/>
    <w:rsid w:val="003D0F17"/>
    <w:rsid w:val="003D25EC"/>
    <w:rsid w:val="003D33B5"/>
    <w:rsid w:val="003D5168"/>
    <w:rsid w:val="003D6838"/>
    <w:rsid w:val="003D69D4"/>
    <w:rsid w:val="003D6A75"/>
    <w:rsid w:val="003E26B6"/>
    <w:rsid w:val="003E5325"/>
    <w:rsid w:val="003E5525"/>
    <w:rsid w:val="003E641D"/>
    <w:rsid w:val="003E6A21"/>
    <w:rsid w:val="003E70A9"/>
    <w:rsid w:val="003F011E"/>
    <w:rsid w:val="003F09C7"/>
    <w:rsid w:val="003F0D5A"/>
    <w:rsid w:val="003F16C9"/>
    <w:rsid w:val="003F17AF"/>
    <w:rsid w:val="003F2E24"/>
    <w:rsid w:val="003F3829"/>
    <w:rsid w:val="003F3ABD"/>
    <w:rsid w:val="003F3E98"/>
    <w:rsid w:val="003F3F83"/>
    <w:rsid w:val="003F41E9"/>
    <w:rsid w:val="003F5C65"/>
    <w:rsid w:val="003F5DFF"/>
    <w:rsid w:val="003F5F69"/>
    <w:rsid w:val="003F6D82"/>
    <w:rsid w:val="00400CED"/>
    <w:rsid w:val="00401F7D"/>
    <w:rsid w:val="00402BF1"/>
    <w:rsid w:val="00402EA3"/>
    <w:rsid w:val="004034CA"/>
    <w:rsid w:val="00403F92"/>
    <w:rsid w:val="004053A5"/>
    <w:rsid w:val="00405CE2"/>
    <w:rsid w:val="00405D4E"/>
    <w:rsid w:val="004062D1"/>
    <w:rsid w:val="00407514"/>
    <w:rsid w:val="0040769B"/>
    <w:rsid w:val="00410ECE"/>
    <w:rsid w:val="00411163"/>
    <w:rsid w:val="00411D42"/>
    <w:rsid w:val="0041227F"/>
    <w:rsid w:val="004124E8"/>
    <w:rsid w:val="004127BD"/>
    <w:rsid w:val="00412EE9"/>
    <w:rsid w:val="0041321C"/>
    <w:rsid w:val="004152B7"/>
    <w:rsid w:val="00415BA5"/>
    <w:rsid w:val="00415CCB"/>
    <w:rsid w:val="0041633E"/>
    <w:rsid w:val="00417B10"/>
    <w:rsid w:val="00417BC9"/>
    <w:rsid w:val="00420387"/>
    <w:rsid w:val="0042195B"/>
    <w:rsid w:val="00421DB5"/>
    <w:rsid w:val="00421EBF"/>
    <w:rsid w:val="00421F99"/>
    <w:rsid w:val="00422295"/>
    <w:rsid w:val="00422A78"/>
    <w:rsid w:val="00424198"/>
    <w:rsid w:val="00424433"/>
    <w:rsid w:val="0042555E"/>
    <w:rsid w:val="00430039"/>
    <w:rsid w:val="004312EA"/>
    <w:rsid w:val="00431D5F"/>
    <w:rsid w:val="00431DE5"/>
    <w:rsid w:val="0043322F"/>
    <w:rsid w:val="004333C4"/>
    <w:rsid w:val="0043476F"/>
    <w:rsid w:val="00434794"/>
    <w:rsid w:val="0043510A"/>
    <w:rsid w:val="004361CB"/>
    <w:rsid w:val="00436E0B"/>
    <w:rsid w:val="00437DFE"/>
    <w:rsid w:val="00441116"/>
    <w:rsid w:val="00441222"/>
    <w:rsid w:val="00441ACC"/>
    <w:rsid w:val="004422C1"/>
    <w:rsid w:val="00442336"/>
    <w:rsid w:val="0044283B"/>
    <w:rsid w:val="00442AAD"/>
    <w:rsid w:val="004431D1"/>
    <w:rsid w:val="00443AAA"/>
    <w:rsid w:val="00444681"/>
    <w:rsid w:val="004447F7"/>
    <w:rsid w:val="00446343"/>
    <w:rsid w:val="00446F73"/>
    <w:rsid w:val="00447299"/>
    <w:rsid w:val="00447935"/>
    <w:rsid w:val="0044794E"/>
    <w:rsid w:val="00447CD4"/>
    <w:rsid w:val="00451226"/>
    <w:rsid w:val="004515A3"/>
    <w:rsid w:val="00452DF3"/>
    <w:rsid w:val="00453EC8"/>
    <w:rsid w:val="00454F68"/>
    <w:rsid w:val="00456196"/>
    <w:rsid w:val="00456FED"/>
    <w:rsid w:val="00460331"/>
    <w:rsid w:val="00460878"/>
    <w:rsid w:val="00460B0E"/>
    <w:rsid w:val="00461C8C"/>
    <w:rsid w:val="00461F7E"/>
    <w:rsid w:val="00461FB0"/>
    <w:rsid w:val="0046282F"/>
    <w:rsid w:val="00463276"/>
    <w:rsid w:val="004636DB"/>
    <w:rsid w:val="00464D23"/>
    <w:rsid w:val="00465373"/>
    <w:rsid w:val="004656BE"/>
    <w:rsid w:val="00465F6B"/>
    <w:rsid w:val="0046661C"/>
    <w:rsid w:val="00466A03"/>
    <w:rsid w:val="0046732E"/>
    <w:rsid w:val="00467BC9"/>
    <w:rsid w:val="00470753"/>
    <w:rsid w:val="004709DE"/>
    <w:rsid w:val="00470B39"/>
    <w:rsid w:val="00471723"/>
    <w:rsid w:val="004729F2"/>
    <w:rsid w:val="00473368"/>
    <w:rsid w:val="00474140"/>
    <w:rsid w:val="004757A8"/>
    <w:rsid w:val="00475C46"/>
    <w:rsid w:val="00475C7F"/>
    <w:rsid w:val="0047606B"/>
    <w:rsid w:val="00476F8F"/>
    <w:rsid w:val="00477464"/>
    <w:rsid w:val="00477C98"/>
    <w:rsid w:val="00481844"/>
    <w:rsid w:val="00481B06"/>
    <w:rsid w:val="00481BCD"/>
    <w:rsid w:val="00481D48"/>
    <w:rsid w:val="00481D66"/>
    <w:rsid w:val="00483D89"/>
    <w:rsid w:val="00484736"/>
    <w:rsid w:val="00484F07"/>
    <w:rsid w:val="004850FC"/>
    <w:rsid w:val="00485814"/>
    <w:rsid w:val="00486729"/>
    <w:rsid w:val="00486D54"/>
    <w:rsid w:val="004872CC"/>
    <w:rsid w:val="00490295"/>
    <w:rsid w:val="00490DEE"/>
    <w:rsid w:val="00491725"/>
    <w:rsid w:val="004925B3"/>
    <w:rsid w:val="00492E63"/>
    <w:rsid w:val="00494EA5"/>
    <w:rsid w:val="0049564D"/>
    <w:rsid w:val="004957EF"/>
    <w:rsid w:val="00495DCF"/>
    <w:rsid w:val="00495FA7"/>
    <w:rsid w:val="004963CA"/>
    <w:rsid w:val="0049699B"/>
    <w:rsid w:val="004A098F"/>
    <w:rsid w:val="004A0C9A"/>
    <w:rsid w:val="004A1141"/>
    <w:rsid w:val="004A143C"/>
    <w:rsid w:val="004A2B60"/>
    <w:rsid w:val="004A3023"/>
    <w:rsid w:val="004A34BE"/>
    <w:rsid w:val="004A41E4"/>
    <w:rsid w:val="004A58C5"/>
    <w:rsid w:val="004A677E"/>
    <w:rsid w:val="004A6E62"/>
    <w:rsid w:val="004B084C"/>
    <w:rsid w:val="004B0B45"/>
    <w:rsid w:val="004B1B25"/>
    <w:rsid w:val="004B2390"/>
    <w:rsid w:val="004B27BF"/>
    <w:rsid w:val="004B36F6"/>
    <w:rsid w:val="004B410C"/>
    <w:rsid w:val="004B4E6B"/>
    <w:rsid w:val="004B60BC"/>
    <w:rsid w:val="004C0027"/>
    <w:rsid w:val="004C1DD3"/>
    <w:rsid w:val="004C2360"/>
    <w:rsid w:val="004C283A"/>
    <w:rsid w:val="004C4569"/>
    <w:rsid w:val="004C4995"/>
    <w:rsid w:val="004C4F56"/>
    <w:rsid w:val="004C5E37"/>
    <w:rsid w:val="004C772D"/>
    <w:rsid w:val="004C7956"/>
    <w:rsid w:val="004C7A9A"/>
    <w:rsid w:val="004D00F5"/>
    <w:rsid w:val="004D3597"/>
    <w:rsid w:val="004D372A"/>
    <w:rsid w:val="004D43FF"/>
    <w:rsid w:val="004D46EB"/>
    <w:rsid w:val="004E05EA"/>
    <w:rsid w:val="004E079E"/>
    <w:rsid w:val="004E0BB9"/>
    <w:rsid w:val="004E0C4B"/>
    <w:rsid w:val="004E23EB"/>
    <w:rsid w:val="004E48D1"/>
    <w:rsid w:val="004E4F15"/>
    <w:rsid w:val="004E6DAF"/>
    <w:rsid w:val="004F16C2"/>
    <w:rsid w:val="004F1B50"/>
    <w:rsid w:val="004F2139"/>
    <w:rsid w:val="004F34C9"/>
    <w:rsid w:val="004F3BC9"/>
    <w:rsid w:val="004F3C62"/>
    <w:rsid w:val="004F3F65"/>
    <w:rsid w:val="004F48AC"/>
    <w:rsid w:val="004F4F2F"/>
    <w:rsid w:val="004F5A02"/>
    <w:rsid w:val="004F5AC3"/>
    <w:rsid w:val="004F678F"/>
    <w:rsid w:val="004F6BFA"/>
    <w:rsid w:val="004F730F"/>
    <w:rsid w:val="004F7CB6"/>
    <w:rsid w:val="00500695"/>
    <w:rsid w:val="00500BEF"/>
    <w:rsid w:val="00501A36"/>
    <w:rsid w:val="00501D72"/>
    <w:rsid w:val="00503961"/>
    <w:rsid w:val="005057B1"/>
    <w:rsid w:val="00505B4A"/>
    <w:rsid w:val="00506173"/>
    <w:rsid w:val="00507135"/>
    <w:rsid w:val="00507D5B"/>
    <w:rsid w:val="00507DE7"/>
    <w:rsid w:val="0051178D"/>
    <w:rsid w:val="00512026"/>
    <w:rsid w:val="005120EF"/>
    <w:rsid w:val="00513256"/>
    <w:rsid w:val="00513CC1"/>
    <w:rsid w:val="00514A0F"/>
    <w:rsid w:val="00514E6C"/>
    <w:rsid w:val="00514F45"/>
    <w:rsid w:val="00515414"/>
    <w:rsid w:val="0051582A"/>
    <w:rsid w:val="00517446"/>
    <w:rsid w:val="005212A5"/>
    <w:rsid w:val="00521766"/>
    <w:rsid w:val="0052209D"/>
    <w:rsid w:val="00522292"/>
    <w:rsid w:val="00522312"/>
    <w:rsid w:val="0052281D"/>
    <w:rsid w:val="005229F5"/>
    <w:rsid w:val="005235A2"/>
    <w:rsid w:val="005236D2"/>
    <w:rsid w:val="00524408"/>
    <w:rsid w:val="005245D8"/>
    <w:rsid w:val="00525281"/>
    <w:rsid w:val="0052616A"/>
    <w:rsid w:val="0052684D"/>
    <w:rsid w:val="00530099"/>
    <w:rsid w:val="005303D4"/>
    <w:rsid w:val="00530BB3"/>
    <w:rsid w:val="005312C9"/>
    <w:rsid w:val="0053258D"/>
    <w:rsid w:val="0053388A"/>
    <w:rsid w:val="005360F2"/>
    <w:rsid w:val="00536178"/>
    <w:rsid w:val="005414C5"/>
    <w:rsid w:val="0054195F"/>
    <w:rsid w:val="0054427F"/>
    <w:rsid w:val="0054449C"/>
    <w:rsid w:val="00544D7B"/>
    <w:rsid w:val="00544FF9"/>
    <w:rsid w:val="005450E3"/>
    <w:rsid w:val="0054552A"/>
    <w:rsid w:val="00545E00"/>
    <w:rsid w:val="00545EF4"/>
    <w:rsid w:val="0054688D"/>
    <w:rsid w:val="00546D3C"/>
    <w:rsid w:val="00547383"/>
    <w:rsid w:val="005474A9"/>
    <w:rsid w:val="00547F3C"/>
    <w:rsid w:val="005513EB"/>
    <w:rsid w:val="005524E6"/>
    <w:rsid w:val="00552BD7"/>
    <w:rsid w:val="005533F9"/>
    <w:rsid w:val="00553EE2"/>
    <w:rsid w:val="0055509B"/>
    <w:rsid w:val="00556D08"/>
    <w:rsid w:val="00556D6A"/>
    <w:rsid w:val="00557155"/>
    <w:rsid w:val="00560D51"/>
    <w:rsid w:val="005618BD"/>
    <w:rsid w:val="00561C50"/>
    <w:rsid w:val="00561F3B"/>
    <w:rsid w:val="00564438"/>
    <w:rsid w:val="005650C9"/>
    <w:rsid w:val="00565ECF"/>
    <w:rsid w:val="00565F68"/>
    <w:rsid w:val="00566269"/>
    <w:rsid w:val="00570DDE"/>
    <w:rsid w:val="005729CC"/>
    <w:rsid w:val="005750BE"/>
    <w:rsid w:val="00575C87"/>
    <w:rsid w:val="00576DE9"/>
    <w:rsid w:val="0057709F"/>
    <w:rsid w:val="00580446"/>
    <w:rsid w:val="00581CA8"/>
    <w:rsid w:val="00582E31"/>
    <w:rsid w:val="005855EA"/>
    <w:rsid w:val="00586DF6"/>
    <w:rsid w:val="005870F6"/>
    <w:rsid w:val="005877C6"/>
    <w:rsid w:val="00590B15"/>
    <w:rsid w:val="00593902"/>
    <w:rsid w:val="005951B1"/>
    <w:rsid w:val="0059637F"/>
    <w:rsid w:val="005970B3"/>
    <w:rsid w:val="00597552"/>
    <w:rsid w:val="00597DB0"/>
    <w:rsid w:val="005A11DB"/>
    <w:rsid w:val="005A1283"/>
    <w:rsid w:val="005A19A4"/>
    <w:rsid w:val="005A1C74"/>
    <w:rsid w:val="005A1CE3"/>
    <w:rsid w:val="005A1D16"/>
    <w:rsid w:val="005A20E1"/>
    <w:rsid w:val="005A27F5"/>
    <w:rsid w:val="005A2EFE"/>
    <w:rsid w:val="005A31BB"/>
    <w:rsid w:val="005A3AFB"/>
    <w:rsid w:val="005A458D"/>
    <w:rsid w:val="005A4A1F"/>
    <w:rsid w:val="005A51A1"/>
    <w:rsid w:val="005A5475"/>
    <w:rsid w:val="005B09DD"/>
    <w:rsid w:val="005B1E5C"/>
    <w:rsid w:val="005B34C1"/>
    <w:rsid w:val="005B4ED7"/>
    <w:rsid w:val="005B74C0"/>
    <w:rsid w:val="005C1272"/>
    <w:rsid w:val="005C15C3"/>
    <w:rsid w:val="005C1EE4"/>
    <w:rsid w:val="005C299A"/>
    <w:rsid w:val="005C2E10"/>
    <w:rsid w:val="005C359A"/>
    <w:rsid w:val="005C3A3B"/>
    <w:rsid w:val="005C6683"/>
    <w:rsid w:val="005D093F"/>
    <w:rsid w:val="005D12A3"/>
    <w:rsid w:val="005D1E26"/>
    <w:rsid w:val="005D2420"/>
    <w:rsid w:val="005D426B"/>
    <w:rsid w:val="005D4852"/>
    <w:rsid w:val="005D4D30"/>
    <w:rsid w:val="005D5007"/>
    <w:rsid w:val="005D5772"/>
    <w:rsid w:val="005D633F"/>
    <w:rsid w:val="005D68F5"/>
    <w:rsid w:val="005D6CCD"/>
    <w:rsid w:val="005D7A02"/>
    <w:rsid w:val="005D7A8B"/>
    <w:rsid w:val="005E0419"/>
    <w:rsid w:val="005E0551"/>
    <w:rsid w:val="005E0C27"/>
    <w:rsid w:val="005E0FB9"/>
    <w:rsid w:val="005E1204"/>
    <w:rsid w:val="005E21EA"/>
    <w:rsid w:val="005E2B73"/>
    <w:rsid w:val="005E2C66"/>
    <w:rsid w:val="005E3F36"/>
    <w:rsid w:val="005E5272"/>
    <w:rsid w:val="005E5A3F"/>
    <w:rsid w:val="005E6193"/>
    <w:rsid w:val="005E65A3"/>
    <w:rsid w:val="005E67AB"/>
    <w:rsid w:val="005E6C79"/>
    <w:rsid w:val="005E7606"/>
    <w:rsid w:val="005E761D"/>
    <w:rsid w:val="005E7D14"/>
    <w:rsid w:val="005F1274"/>
    <w:rsid w:val="005F226D"/>
    <w:rsid w:val="005F28E8"/>
    <w:rsid w:val="005F2C77"/>
    <w:rsid w:val="005F32A6"/>
    <w:rsid w:val="005F35B9"/>
    <w:rsid w:val="005F3DD6"/>
    <w:rsid w:val="005F3E2C"/>
    <w:rsid w:val="005F5150"/>
    <w:rsid w:val="005F5A4B"/>
    <w:rsid w:val="005F605A"/>
    <w:rsid w:val="005F6BBA"/>
    <w:rsid w:val="005F77C4"/>
    <w:rsid w:val="0060005A"/>
    <w:rsid w:val="00600AB0"/>
    <w:rsid w:val="00600C82"/>
    <w:rsid w:val="00602281"/>
    <w:rsid w:val="00603545"/>
    <w:rsid w:val="006048AD"/>
    <w:rsid w:val="0060575B"/>
    <w:rsid w:val="00607A45"/>
    <w:rsid w:val="00607EE3"/>
    <w:rsid w:val="00610701"/>
    <w:rsid w:val="006107FF"/>
    <w:rsid w:val="00610D05"/>
    <w:rsid w:val="0061102B"/>
    <w:rsid w:val="00612485"/>
    <w:rsid w:val="006125AF"/>
    <w:rsid w:val="00612CF1"/>
    <w:rsid w:val="006132BE"/>
    <w:rsid w:val="00613BCF"/>
    <w:rsid w:val="006140C0"/>
    <w:rsid w:val="006148C2"/>
    <w:rsid w:val="00615646"/>
    <w:rsid w:val="006162CE"/>
    <w:rsid w:val="00616812"/>
    <w:rsid w:val="00616A1B"/>
    <w:rsid w:val="006176B5"/>
    <w:rsid w:val="006219DB"/>
    <w:rsid w:val="00622070"/>
    <w:rsid w:val="006224E9"/>
    <w:rsid w:val="00622549"/>
    <w:rsid w:val="00622DF5"/>
    <w:rsid w:val="006234D0"/>
    <w:rsid w:val="006236CA"/>
    <w:rsid w:val="00623D34"/>
    <w:rsid w:val="00624C20"/>
    <w:rsid w:val="00624D35"/>
    <w:rsid w:val="00624FC3"/>
    <w:rsid w:val="006261C6"/>
    <w:rsid w:val="00627067"/>
    <w:rsid w:val="006270C6"/>
    <w:rsid w:val="00627872"/>
    <w:rsid w:val="00631E71"/>
    <w:rsid w:val="006320F4"/>
    <w:rsid w:val="006324D4"/>
    <w:rsid w:val="00632A1B"/>
    <w:rsid w:val="00633BA4"/>
    <w:rsid w:val="00634B8C"/>
    <w:rsid w:val="00634CB3"/>
    <w:rsid w:val="00634FC1"/>
    <w:rsid w:val="006353CB"/>
    <w:rsid w:val="00635DAD"/>
    <w:rsid w:val="006364C8"/>
    <w:rsid w:val="006366B0"/>
    <w:rsid w:val="00636B4D"/>
    <w:rsid w:val="006371E2"/>
    <w:rsid w:val="00637569"/>
    <w:rsid w:val="006420BA"/>
    <w:rsid w:val="00642711"/>
    <w:rsid w:val="00643392"/>
    <w:rsid w:val="00643437"/>
    <w:rsid w:val="0064353D"/>
    <w:rsid w:val="00644829"/>
    <w:rsid w:val="006449E2"/>
    <w:rsid w:val="00644ABA"/>
    <w:rsid w:val="0064541A"/>
    <w:rsid w:val="00645D0A"/>
    <w:rsid w:val="00647983"/>
    <w:rsid w:val="00647FF4"/>
    <w:rsid w:val="006500A7"/>
    <w:rsid w:val="006505E6"/>
    <w:rsid w:val="0065174C"/>
    <w:rsid w:val="006518AB"/>
    <w:rsid w:val="006534D3"/>
    <w:rsid w:val="006542E7"/>
    <w:rsid w:val="0065447F"/>
    <w:rsid w:val="0065484D"/>
    <w:rsid w:val="00655A06"/>
    <w:rsid w:val="006565B8"/>
    <w:rsid w:val="006575A2"/>
    <w:rsid w:val="0065776B"/>
    <w:rsid w:val="00657961"/>
    <w:rsid w:val="00660050"/>
    <w:rsid w:val="006616FE"/>
    <w:rsid w:val="00661788"/>
    <w:rsid w:val="006629F0"/>
    <w:rsid w:val="006637FE"/>
    <w:rsid w:val="00664086"/>
    <w:rsid w:val="0066565A"/>
    <w:rsid w:val="006657B5"/>
    <w:rsid w:val="00665908"/>
    <w:rsid w:val="006662BA"/>
    <w:rsid w:val="006664F4"/>
    <w:rsid w:val="00666896"/>
    <w:rsid w:val="0066779E"/>
    <w:rsid w:val="006703D7"/>
    <w:rsid w:val="0067069B"/>
    <w:rsid w:val="00671477"/>
    <w:rsid w:val="00671EE1"/>
    <w:rsid w:val="00673489"/>
    <w:rsid w:val="00673770"/>
    <w:rsid w:val="00673D0C"/>
    <w:rsid w:val="00674772"/>
    <w:rsid w:val="00677648"/>
    <w:rsid w:val="006801DF"/>
    <w:rsid w:val="0068278C"/>
    <w:rsid w:val="00682C1A"/>
    <w:rsid w:val="00682E72"/>
    <w:rsid w:val="006834E2"/>
    <w:rsid w:val="006837CD"/>
    <w:rsid w:val="00687363"/>
    <w:rsid w:val="00687CDB"/>
    <w:rsid w:val="00687DD7"/>
    <w:rsid w:val="00690B0A"/>
    <w:rsid w:val="00691C2B"/>
    <w:rsid w:val="006922C6"/>
    <w:rsid w:val="0069252A"/>
    <w:rsid w:val="00692567"/>
    <w:rsid w:val="00692721"/>
    <w:rsid w:val="00693179"/>
    <w:rsid w:val="006936AF"/>
    <w:rsid w:val="00693CC4"/>
    <w:rsid w:val="00694ACE"/>
    <w:rsid w:val="00694C44"/>
    <w:rsid w:val="00696483"/>
    <w:rsid w:val="0069677F"/>
    <w:rsid w:val="00697B04"/>
    <w:rsid w:val="006A0DD5"/>
    <w:rsid w:val="006A0EAD"/>
    <w:rsid w:val="006A2791"/>
    <w:rsid w:val="006A2CD1"/>
    <w:rsid w:val="006A42DF"/>
    <w:rsid w:val="006A462A"/>
    <w:rsid w:val="006A4A42"/>
    <w:rsid w:val="006A4BBC"/>
    <w:rsid w:val="006A4BE9"/>
    <w:rsid w:val="006A5F17"/>
    <w:rsid w:val="006A6C65"/>
    <w:rsid w:val="006A7898"/>
    <w:rsid w:val="006A7CFD"/>
    <w:rsid w:val="006A7D3E"/>
    <w:rsid w:val="006B00B7"/>
    <w:rsid w:val="006B09CA"/>
    <w:rsid w:val="006B1B8F"/>
    <w:rsid w:val="006B1BFB"/>
    <w:rsid w:val="006B2070"/>
    <w:rsid w:val="006B24B6"/>
    <w:rsid w:val="006B2566"/>
    <w:rsid w:val="006B2FBE"/>
    <w:rsid w:val="006B42B9"/>
    <w:rsid w:val="006B48B2"/>
    <w:rsid w:val="006B60F0"/>
    <w:rsid w:val="006B7B81"/>
    <w:rsid w:val="006C1D46"/>
    <w:rsid w:val="006C210C"/>
    <w:rsid w:val="006C232C"/>
    <w:rsid w:val="006C3815"/>
    <w:rsid w:val="006C47E4"/>
    <w:rsid w:val="006C4BA0"/>
    <w:rsid w:val="006C4DAF"/>
    <w:rsid w:val="006C7598"/>
    <w:rsid w:val="006C7720"/>
    <w:rsid w:val="006D06E9"/>
    <w:rsid w:val="006D0E43"/>
    <w:rsid w:val="006D128E"/>
    <w:rsid w:val="006D2356"/>
    <w:rsid w:val="006D29EC"/>
    <w:rsid w:val="006D3559"/>
    <w:rsid w:val="006D3608"/>
    <w:rsid w:val="006D3A69"/>
    <w:rsid w:val="006D4BC9"/>
    <w:rsid w:val="006D572C"/>
    <w:rsid w:val="006D58C6"/>
    <w:rsid w:val="006D5D49"/>
    <w:rsid w:val="006E0B8E"/>
    <w:rsid w:val="006E0C41"/>
    <w:rsid w:val="006E183F"/>
    <w:rsid w:val="006E1D33"/>
    <w:rsid w:val="006E2208"/>
    <w:rsid w:val="006E2715"/>
    <w:rsid w:val="006E30E7"/>
    <w:rsid w:val="006E315D"/>
    <w:rsid w:val="006E486F"/>
    <w:rsid w:val="006E593F"/>
    <w:rsid w:val="006E5E16"/>
    <w:rsid w:val="006E6073"/>
    <w:rsid w:val="006E6FA6"/>
    <w:rsid w:val="006F03E7"/>
    <w:rsid w:val="006F20F6"/>
    <w:rsid w:val="006F2607"/>
    <w:rsid w:val="006F2B07"/>
    <w:rsid w:val="006F3015"/>
    <w:rsid w:val="006F474E"/>
    <w:rsid w:val="006F64E0"/>
    <w:rsid w:val="006F6C5D"/>
    <w:rsid w:val="006F714A"/>
    <w:rsid w:val="00700272"/>
    <w:rsid w:val="00700A0D"/>
    <w:rsid w:val="007016A8"/>
    <w:rsid w:val="00702682"/>
    <w:rsid w:val="00702F28"/>
    <w:rsid w:val="00703313"/>
    <w:rsid w:val="0070440B"/>
    <w:rsid w:val="00704E43"/>
    <w:rsid w:val="007052CF"/>
    <w:rsid w:val="00705B97"/>
    <w:rsid w:val="007068E7"/>
    <w:rsid w:val="0070741D"/>
    <w:rsid w:val="0070790D"/>
    <w:rsid w:val="007101E1"/>
    <w:rsid w:val="00711ACE"/>
    <w:rsid w:val="007149F4"/>
    <w:rsid w:val="00714CEF"/>
    <w:rsid w:val="007160AE"/>
    <w:rsid w:val="0071667A"/>
    <w:rsid w:val="00717979"/>
    <w:rsid w:val="007211C1"/>
    <w:rsid w:val="0072189A"/>
    <w:rsid w:val="00721C0D"/>
    <w:rsid w:val="00721DFF"/>
    <w:rsid w:val="00721E88"/>
    <w:rsid w:val="0072253B"/>
    <w:rsid w:val="00723362"/>
    <w:rsid w:val="007239F0"/>
    <w:rsid w:val="007247B6"/>
    <w:rsid w:val="00726469"/>
    <w:rsid w:val="00727046"/>
    <w:rsid w:val="00730098"/>
    <w:rsid w:val="007314C4"/>
    <w:rsid w:val="007317C7"/>
    <w:rsid w:val="00731B55"/>
    <w:rsid w:val="00731DA0"/>
    <w:rsid w:val="00732329"/>
    <w:rsid w:val="007326B8"/>
    <w:rsid w:val="00732FD1"/>
    <w:rsid w:val="00733B2C"/>
    <w:rsid w:val="00734979"/>
    <w:rsid w:val="00736706"/>
    <w:rsid w:val="00736B9F"/>
    <w:rsid w:val="00736C4F"/>
    <w:rsid w:val="00737309"/>
    <w:rsid w:val="0074079A"/>
    <w:rsid w:val="00740A22"/>
    <w:rsid w:val="00740F66"/>
    <w:rsid w:val="007410A4"/>
    <w:rsid w:val="00741F0E"/>
    <w:rsid w:val="007423A3"/>
    <w:rsid w:val="00743A50"/>
    <w:rsid w:val="00744993"/>
    <w:rsid w:val="007449EC"/>
    <w:rsid w:val="00744C56"/>
    <w:rsid w:val="00745967"/>
    <w:rsid w:val="00745C9F"/>
    <w:rsid w:val="007460CB"/>
    <w:rsid w:val="00746AD1"/>
    <w:rsid w:val="00747D1F"/>
    <w:rsid w:val="0075063C"/>
    <w:rsid w:val="00750773"/>
    <w:rsid w:val="00751381"/>
    <w:rsid w:val="00751B27"/>
    <w:rsid w:val="00751C1E"/>
    <w:rsid w:val="00751F11"/>
    <w:rsid w:val="007529A0"/>
    <w:rsid w:val="00752A55"/>
    <w:rsid w:val="00752BF8"/>
    <w:rsid w:val="007539C6"/>
    <w:rsid w:val="00754C20"/>
    <w:rsid w:val="00754DF4"/>
    <w:rsid w:val="007551B3"/>
    <w:rsid w:val="00755A34"/>
    <w:rsid w:val="00756877"/>
    <w:rsid w:val="00756ADB"/>
    <w:rsid w:val="00756E8D"/>
    <w:rsid w:val="00756EF5"/>
    <w:rsid w:val="00757122"/>
    <w:rsid w:val="00757B0D"/>
    <w:rsid w:val="00761C74"/>
    <w:rsid w:val="00762B5B"/>
    <w:rsid w:val="0076368B"/>
    <w:rsid w:val="00763F89"/>
    <w:rsid w:val="00764414"/>
    <w:rsid w:val="00765D67"/>
    <w:rsid w:val="00765DA8"/>
    <w:rsid w:val="00765FC2"/>
    <w:rsid w:val="00766173"/>
    <w:rsid w:val="007671FB"/>
    <w:rsid w:val="00767DEC"/>
    <w:rsid w:val="007702C4"/>
    <w:rsid w:val="00770310"/>
    <w:rsid w:val="00770AAC"/>
    <w:rsid w:val="00770DCE"/>
    <w:rsid w:val="0077177E"/>
    <w:rsid w:val="00772ECA"/>
    <w:rsid w:val="007733BC"/>
    <w:rsid w:val="00773661"/>
    <w:rsid w:val="00775F6D"/>
    <w:rsid w:val="00776C73"/>
    <w:rsid w:val="00776DE6"/>
    <w:rsid w:val="00777524"/>
    <w:rsid w:val="00777946"/>
    <w:rsid w:val="00780807"/>
    <w:rsid w:val="00781EA0"/>
    <w:rsid w:val="00781F28"/>
    <w:rsid w:val="007825BC"/>
    <w:rsid w:val="007838EA"/>
    <w:rsid w:val="00783E9C"/>
    <w:rsid w:val="00786C92"/>
    <w:rsid w:val="00786F45"/>
    <w:rsid w:val="007876C1"/>
    <w:rsid w:val="0079018A"/>
    <w:rsid w:val="00790CD7"/>
    <w:rsid w:val="0079159B"/>
    <w:rsid w:val="00792B18"/>
    <w:rsid w:val="00792E4B"/>
    <w:rsid w:val="00792EC2"/>
    <w:rsid w:val="00793E11"/>
    <w:rsid w:val="00794984"/>
    <w:rsid w:val="00794BCF"/>
    <w:rsid w:val="00794D9C"/>
    <w:rsid w:val="0079571C"/>
    <w:rsid w:val="00795892"/>
    <w:rsid w:val="00795F07"/>
    <w:rsid w:val="007965BD"/>
    <w:rsid w:val="00796A64"/>
    <w:rsid w:val="007970F1"/>
    <w:rsid w:val="007A0784"/>
    <w:rsid w:val="007A270E"/>
    <w:rsid w:val="007A2863"/>
    <w:rsid w:val="007A41AE"/>
    <w:rsid w:val="007A44D5"/>
    <w:rsid w:val="007A5122"/>
    <w:rsid w:val="007A6CFC"/>
    <w:rsid w:val="007A77D4"/>
    <w:rsid w:val="007A7C70"/>
    <w:rsid w:val="007B0D4F"/>
    <w:rsid w:val="007B0FC5"/>
    <w:rsid w:val="007B13DD"/>
    <w:rsid w:val="007B1C95"/>
    <w:rsid w:val="007B1DEF"/>
    <w:rsid w:val="007B2142"/>
    <w:rsid w:val="007B31A3"/>
    <w:rsid w:val="007B389A"/>
    <w:rsid w:val="007B67CB"/>
    <w:rsid w:val="007B6EA9"/>
    <w:rsid w:val="007C0871"/>
    <w:rsid w:val="007C0E22"/>
    <w:rsid w:val="007C0FFE"/>
    <w:rsid w:val="007C191B"/>
    <w:rsid w:val="007C1B9C"/>
    <w:rsid w:val="007C1EFA"/>
    <w:rsid w:val="007C29F0"/>
    <w:rsid w:val="007C3162"/>
    <w:rsid w:val="007C3331"/>
    <w:rsid w:val="007C3760"/>
    <w:rsid w:val="007C4B92"/>
    <w:rsid w:val="007C5EEC"/>
    <w:rsid w:val="007C623C"/>
    <w:rsid w:val="007C633E"/>
    <w:rsid w:val="007C6571"/>
    <w:rsid w:val="007C672A"/>
    <w:rsid w:val="007D06CB"/>
    <w:rsid w:val="007D0B9E"/>
    <w:rsid w:val="007D121F"/>
    <w:rsid w:val="007D14D8"/>
    <w:rsid w:val="007D1D95"/>
    <w:rsid w:val="007D2013"/>
    <w:rsid w:val="007D297D"/>
    <w:rsid w:val="007D2D26"/>
    <w:rsid w:val="007D417D"/>
    <w:rsid w:val="007D4CAF"/>
    <w:rsid w:val="007D5E31"/>
    <w:rsid w:val="007D6461"/>
    <w:rsid w:val="007E1024"/>
    <w:rsid w:val="007E2487"/>
    <w:rsid w:val="007E2B88"/>
    <w:rsid w:val="007E6058"/>
    <w:rsid w:val="007E631E"/>
    <w:rsid w:val="007F0553"/>
    <w:rsid w:val="007F0E5B"/>
    <w:rsid w:val="007F2D20"/>
    <w:rsid w:val="007F328D"/>
    <w:rsid w:val="007F37AB"/>
    <w:rsid w:val="007F45AD"/>
    <w:rsid w:val="007F5265"/>
    <w:rsid w:val="007F6275"/>
    <w:rsid w:val="007F6D03"/>
    <w:rsid w:val="007F6FC0"/>
    <w:rsid w:val="007F7B46"/>
    <w:rsid w:val="0080148F"/>
    <w:rsid w:val="00801E65"/>
    <w:rsid w:val="00802110"/>
    <w:rsid w:val="00802214"/>
    <w:rsid w:val="00803E90"/>
    <w:rsid w:val="00804A12"/>
    <w:rsid w:val="00805CE2"/>
    <w:rsid w:val="0080654C"/>
    <w:rsid w:val="00806B44"/>
    <w:rsid w:val="0080705E"/>
    <w:rsid w:val="00807D87"/>
    <w:rsid w:val="0081120B"/>
    <w:rsid w:val="00811F6F"/>
    <w:rsid w:val="00812233"/>
    <w:rsid w:val="008133F4"/>
    <w:rsid w:val="00813F60"/>
    <w:rsid w:val="0081486C"/>
    <w:rsid w:val="0081591C"/>
    <w:rsid w:val="008165C0"/>
    <w:rsid w:val="008166AB"/>
    <w:rsid w:val="00816A03"/>
    <w:rsid w:val="00816F0E"/>
    <w:rsid w:val="00817416"/>
    <w:rsid w:val="00817526"/>
    <w:rsid w:val="00820615"/>
    <w:rsid w:val="00820A4D"/>
    <w:rsid w:val="00821EA7"/>
    <w:rsid w:val="00823ABA"/>
    <w:rsid w:val="008255BE"/>
    <w:rsid w:val="008301F8"/>
    <w:rsid w:val="008307E9"/>
    <w:rsid w:val="008313C5"/>
    <w:rsid w:val="00831F9D"/>
    <w:rsid w:val="00832ED0"/>
    <w:rsid w:val="00832FB4"/>
    <w:rsid w:val="008339B1"/>
    <w:rsid w:val="00833CA4"/>
    <w:rsid w:val="00833DFF"/>
    <w:rsid w:val="008369BE"/>
    <w:rsid w:val="00836D8D"/>
    <w:rsid w:val="00836F4F"/>
    <w:rsid w:val="008401BC"/>
    <w:rsid w:val="0084150E"/>
    <w:rsid w:val="00841CAD"/>
    <w:rsid w:val="00842BD9"/>
    <w:rsid w:val="00844128"/>
    <w:rsid w:val="00844143"/>
    <w:rsid w:val="00844A73"/>
    <w:rsid w:val="008456D7"/>
    <w:rsid w:val="00845939"/>
    <w:rsid w:val="00845A48"/>
    <w:rsid w:val="00845DFE"/>
    <w:rsid w:val="008461F6"/>
    <w:rsid w:val="00846762"/>
    <w:rsid w:val="00850C0D"/>
    <w:rsid w:val="00851666"/>
    <w:rsid w:val="00851B60"/>
    <w:rsid w:val="00852856"/>
    <w:rsid w:val="00852914"/>
    <w:rsid w:val="00852C5E"/>
    <w:rsid w:val="008538BC"/>
    <w:rsid w:val="008540C6"/>
    <w:rsid w:val="008543D3"/>
    <w:rsid w:val="008560F4"/>
    <w:rsid w:val="0085668B"/>
    <w:rsid w:val="00856F81"/>
    <w:rsid w:val="00857A5C"/>
    <w:rsid w:val="008604A6"/>
    <w:rsid w:val="00860EBA"/>
    <w:rsid w:val="00861165"/>
    <w:rsid w:val="00861D29"/>
    <w:rsid w:val="00861DF5"/>
    <w:rsid w:val="008621CE"/>
    <w:rsid w:val="008638E6"/>
    <w:rsid w:val="00863B7A"/>
    <w:rsid w:val="00864029"/>
    <w:rsid w:val="00864734"/>
    <w:rsid w:val="00865D89"/>
    <w:rsid w:val="008660A1"/>
    <w:rsid w:val="008663A9"/>
    <w:rsid w:val="00867B00"/>
    <w:rsid w:val="00867DCB"/>
    <w:rsid w:val="0087254F"/>
    <w:rsid w:val="00874153"/>
    <w:rsid w:val="0087692A"/>
    <w:rsid w:val="0087790B"/>
    <w:rsid w:val="00881285"/>
    <w:rsid w:val="008829A2"/>
    <w:rsid w:val="0088419C"/>
    <w:rsid w:val="0088565A"/>
    <w:rsid w:val="0088686A"/>
    <w:rsid w:val="008868A1"/>
    <w:rsid w:val="00887157"/>
    <w:rsid w:val="0088777D"/>
    <w:rsid w:val="00890FCF"/>
    <w:rsid w:val="0089106D"/>
    <w:rsid w:val="0089127F"/>
    <w:rsid w:val="0089252C"/>
    <w:rsid w:val="00892D0B"/>
    <w:rsid w:val="00893338"/>
    <w:rsid w:val="00893598"/>
    <w:rsid w:val="00893F0A"/>
    <w:rsid w:val="00894520"/>
    <w:rsid w:val="008948AA"/>
    <w:rsid w:val="0089525C"/>
    <w:rsid w:val="0089562C"/>
    <w:rsid w:val="0089597D"/>
    <w:rsid w:val="00896378"/>
    <w:rsid w:val="00897BC6"/>
    <w:rsid w:val="00897D70"/>
    <w:rsid w:val="008A16B1"/>
    <w:rsid w:val="008A1F42"/>
    <w:rsid w:val="008A222F"/>
    <w:rsid w:val="008A28D4"/>
    <w:rsid w:val="008A349E"/>
    <w:rsid w:val="008A3C39"/>
    <w:rsid w:val="008A3FC5"/>
    <w:rsid w:val="008A415E"/>
    <w:rsid w:val="008A44EB"/>
    <w:rsid w:val="008A4832"/>
    <w:rsid w:val="008A4B81"/>
    <w:rsid w:val="008A50EF"/>
    <w:rsid w:val="008A5316"/>
    <w:rsid w:val="008A5989"/>
    <w:rsid w:val="008A644A"/>
    <w:rsid w:val="008A7EDE"/>
    <w:rsid w:val="008B0A62"/>
    <w:rsid w:val="008B2CCA"/>
    <w:rsid w:val="008B38F9"/>
    <w:rsid w:val="008B3BE9"/>
    <w:rsid w:val="008B45E3"/>
    <w:rsid w:val="008B61A0"/>
    <w:rsid w:val="008B64D2"/>
    <w:rsid w:val="008B652F"/>
    <w:rsid w:val="008B7781"/>
    <w:rsid w:val="008C0022"/>
    <w:rsid w:val="008C11BB"/>
    <w:rsid w:val="008C12FC"/>
    <w:rsid w:val="008C1AC5"/>
    <w:rsid w:val="008C1D4B"/>
    <w:rsid w:val="008C2A0D"/>
    <w:rsid w:val="008C2A61"/>
    <w:rsid w:val="008C3715"/>
    <w:rsid w:val="008C49DD"/>
    <w:rsid w:val="008C68B3"/>
    <w:rsid w:val="008C6DEA"/>
    <w:rsid w:val="008C7207"/>
    <w:rsid w:val="008C7713"/>
    <w:rsid w:val="008C799F"/>
    <w:rsid w:val="008D04C4"/>
    <w:rsid w:val="008D0E54"/>
    <w:rsid w:val="008D21E6"/>
    <w:rsid w:val="008D3670"/>
    <w:rsid w:val="008D4AD2"/>
    <w:rsid w:val="008D745B"/>
    <w:rsid w:val="008D760F"/>
    <w:rsid w:val="008D7D4C"/>
    <w:rsid w:val="008E11A3"/>
    <w:rsid w:val="008E13EE"/>
    <w:rsid w:val="008E2162"/>
    <w:rsid w:val="008E2882"/>
    <w:rsid w:val="008E2C73"/>
    <w:rsid w:val="008E39DC"/>
    <w:rsid w:val="008E3E5E"/>
    <w:rsid w:val="008E4263"/>
    <w:rsid w:val="008E4510"/>
    <w:rsid w:val="008E4D32"/>
    <w:rsid w:val="008E5CAE"/>
    <w:rsid w:val="008E772D"/>
    <w:rsid w:val="008E7EA8"/>
    <w:rsid w:val="008E7F81"/>
    <w:rsid w:val="008F157C"/>
    <w:rsid w:val="008F1986"/>
    <w:rsid w:val="008F1ABA"/>
    <w:rsid w:val="008F1C5B"/>
    <w:rsid w:val="008F28E9"/>
    <w:rsid w:val="008F2D64"/>
    <w:rsid w:val="008F3CA0"/>
    <w:rsid w:val="008F506B"/>
    <w:rsid w:val="00900156"/>
    <w:rsid w:val="00900B10"/>
    <w:rsid w:val="0090139F"/>
    <w:rsid w:val="0090167D"/>
    <w:rsid w:val="009028CD"/>
    <w:rsid w:val="00903024"/>
    <w:rsid w:val="0090344F"/>
    <w:rsid w:val="009034FE"/>
    <w:rsid w:val="009038B7"/>
    <w:rsid w:val="00903EE7"/>
    <w:rsid w:val="0090443D"/>
    <w:rsid w:val="0090507A"/>
    <w:rsid w:val="00906216"/>
    <w:rsid w:val="00906AA4"/>
    <w:rsid w:val="00906B2B"/>
    <w:rsid w:val="00907197"/>
    <w:rsid w:val="009079AD"/>
    <w:rsid w:val="00907E86"/>
    <w:rsid w:val="00910EB1"/>
    <w:rsid w:val="00910FEB"/>
    <w:rsid w:val="009128B4"/>
    <w:rsid w:val="00913111"/>
    <w:rsid w:val="009149CF"/>
    <w:rsid w:val="00915236"/>
    <w:rsid w:val="00915825"/>
    <w:rsid w:val="009158FE"/>
    <w:rsid w:val="00915FD9"/>
    <w:rsid w:val="0091632B"/>
    <w:rsid w:val="0091640B"/>
    <w:rsid w:val="00916635"/>
    <w:rsid w:val="00921230"/>
    <w:rsid w:val="0092226A"/>
    <w:rsid w:val="00923D63"/>
    <w:rsid w:val="0092690E"/>
    <w:rsid w:val="00927B42"/>
    <w:rsid w:val="0093190D"/>
    <w:rsid w:val="009321A1"/>
    <w:rsid w:val="0093236F"/>
    <w:rsid w:val="00932E57"/>
    <w:rsid w:val="0093304B"/>
    <w:rsid w:val="00934E50"/>
    <w:rsid w:val="00935B15"/>
    <w:rsid w:val="00935DC6"/>
    <w:rsid w:val="00936F8E"/>
    <w:rsid w:val="00937679"/>
    <w:rsid w:val="00937A96"/>
    <w:rsid w:val="00940D25"/>
    <w:rsid w:val="00942232"/>
    <w:rsid w:val="00942621"/>
    <w:rsid w:val="009428AE"/>
    <w:rsid w:val="00942CE7"/>
    <w:rsid w:val="0094313A"/>
    <w:rsid w:val="00943965"/>
    <w:rsid w:val="0094420A"/>
    <w:rsid w:val="009456A9"/>
    <w:rsid w:val="00945D52"/>
    <w:rsid w:val="00947A66"/>
    <w:rsid w:val="00947F1C"/>
    <w:rsid w:val="009508B0"/>
    <w:rsid w:val="00950D33"/>
    <w:rsid w:val="009513E0"/>
    <w:rsid w:val="009516FB"/>
    <w:rsid w:val="00951ADF"/>
    <w:rsid w:val="00951BE7"/>
    <w:rsid w:val="009520DB"/>
    <w:rsid w:val="0095245B"/>
    <w:rsid w:val="00954D5F"/>
    <w:rsid w:val="009554A8"/>
    <w:rsid w:val="00955643"/>
    <w:rsid w:val="00955767"/>
    <w:rsid w:val="009558BB"/>
    <w:rsid w:val="00956148"/>
    <w:rsid w:val="00961861"/>
    <w:rsid w:val="009621E3"/>
    <w:rsid w:val="00962478"/>
    <w:rsid w:val="00963272"/>
    <w:rsid w:val="0096350B"/>
    <w:rsid w:val="00963B97"/>
    <w:rsid w:val="0096409B"/>
    <w:rsid w:val="0096436D"/>
    <w:rsid w:val="009669A7"/>
    <w:rsid w:val="0096757F"/>
    <w:rsid w:val="009679CF"/>
    <w:rsid w:val="0097187F"/>
    <w:rsid w:val="00972045"/>
    <w:rsid w:val="009732EF"/>
    <w:rsid w:val="0097385D"/>
    <w:rsid w:val="00973B72"/>
    <w:rsid w:val="0097482E"/>
    <w:rsid w:val="009771D0"/>
    <w:rsid w:val="00977540"/>
    <w:rsid w:val="009777E9"/>
    <w:rsid w:val="009777F3"/>
    <w:rsid w:val="009802C6"/>
    <w:rsid w:val="00981587"/>
    <w:rsid w:val="009818C7"/>
    <w:rsid w:val="00981D2E"/>
    <w:rsid w:val="00981EBC"/>
    <w:rsid w:val="00982E89"/>
    <w:rsid w:val="009837E1"/>
    <w:rsid w:val="009858B8"/>
    <w:rsid w:val="00986170"/>
    <w:rsid w:val="0098676C"/>
    <w:rsid w:val="00990BC8"/>
    <w:rsid w:val="00991A0B"/>
    <w:rsid w:val="0099257C"/>
    <w:rsid w:val="00994049"/>
    <w:rsid w:val="00994522"/>
    <w:rsid w:val="0099496E"/>
    <w:rsid w:val="00994F22"/>
    <w:rsid w:val="0099514B"/>
    <w:rsid w:val="009952A4"/>
    <w:rsid w:val="00995947"/>
    <w:rsid w:val="009A0567"/>
    <w:rsid w:val="009A0590"/>
    <w:rsid w:val="009A1231"/>
    <w:rsid w:val="009A1A93"/>
    <w:rsid w:val="009A1F1D"/>
    <w:rsid w:val="009A1F85"/>
    <w:rsid w:val="009A2A5A"/>
    <w:rsid w:val="009A2F55"/>
    <w:rsid w:val="009A35EC"/>
    <w:rsid w:val="009A4913"/>
    <w:rsid w:val="009A4ED8"/>
    <w:rsid w:val="009A52E8"/>
    <w:rsid w:val="009A54FC"/>
    <w:rsid w:val="009A62CF"/>
    <w:rsid w:val="009A63C5"/>
    <w:rsid w:val="009A6D18"/>
    <w:rsid w:val="009A6F9C"/>
    <w:rsid w:val="009A7669"/>
    <w:rsid w:val="009A7BE8"/>
    <w:rsid w:val="009A7EEC"/>
    <w:rsid w:val="009B0BB0"/>
    <w:rsid w:val="009B2DF4"/>
    <w:rsid w:val="009B3B3F"/>
    <w:rsid w:val="009B4167"/>
    <w:rsid w:val="009B5A28"/>
    <w:rsid w:val="009B6CF8"/>
    <w:rsid w:val="009B7A02"/>
    <w:rsid w:val="009C06F0"/>
    <w:rsid w:val="009C163C"/>
    <w:rsid w:val="009C1879"/>
    <w:rsid w:val="009C18B7"/>
    <w:rsid w:val="009C3228"/>
    <w:rsid w:val="009C324A"/>
    <w:rsid w:val="009C5E94"/>
    <w:rsid w:val="009C6C01"/>
    <w:rsid w:val="009C6EE3"/>
    <w:rsid w:val="009C7569"/>
    <w:rsid w:val="009C7776"/>
    <w:rsid w:val="009D134F"/>
    <w:rsid w:val="009D1409"/>
    <w:rsid w:val="009D1636"/>
    <w:rsid w:val="009D1C9C"/>
    <w:rsid w:val="009D1CE2"/>
    <w:rsid w:val="009D6DF4"/>
    <w:rsid w:val="009D7019"/>
    <w:rsid w:val="009D70D1"/>
    <w:rsid w:val="009D71FF"/>
    <w:rsid w:val="009D754A"/>
    <w:rsid w:val="009D7B6C"/>
    <w:rsid w:val="009D7E90"/>
    <w:rsid w:val="009E00AF"/>
    <w:rsid w:val="009E07F1"/>
    <w:rsid w:val="009E088A"/>
    <w:rsid w:val="009E109C"/>
    <w:rsid w:val="009E10A1"/>
    <w:rsid w:val="009E1BB3"/>
    <w:rsid w:val="009E1EAA"/>
    <w:rsid w:val="009E22B9"/>
    <w:rsid w:val="009E25E8"/>
    <w:rsid w:val="009E2624"/>
    <w:rsid w:val="009E2E48"/>
    <w:rsid w:val="009E484E"/>
    <w:rsid w:val="009E4A0C"/>
    <w:rsid w:val="009E4E51"/>
    <w:rsid w:val="009E50DA"/>
    <w:rsid w:val="009E54FA"/>
    <w:rsid w:val="009E6B5A"/>
    <w:rsid w:val="009E6D9E"/>
    <w:rsid w:val="009E6EDC"/>
    <w:rsid w:val="009E703E"/>
    <w:rsid w:val="009E7114"/>
    <w:rsid w:val="009E7326"/>
    <w:rsid w:val="009E78A1"/>
    <w:rsid w:val="009F0C0A"/>
    <w:rsid w:val="009F142D"/>
    <w:rsid w:val="009F2637"/>
    <w:rsid w:val="009F324A"/>
    <w:rsid w:val="009F50E6"/>
    <w:rsid w:val="009F636F"/>
    <w:rsid w:val="009F674A"/>
    <w:rsid w:val="009F6B54"/>
    <w:rsid w:val="009F6CF4"/>
    <w:rsid w:val="009F7C17"/>
    <w:rsid w:val="009F7D37"/>
    <w:rsid w:val="00A00229"/>
    <w:rsid w:val="00A02047"/>
    <w:rsid w:val="00A02D2C"/>
    <w:rsid w:val="00A030F6"/>
    <w:rsid w:val="00A03230"/>
    <w:rsid w:val="00A039A7"/>
    <w:rsid w:val="00A0455F"/>
    <w:rsid w:val="00A0489A"/>
    <w:rsid w:val="00A0625A"/>
    <w:rsid w:val="00A079CB"/>
    <w:rsid w:val="00A07E03"/>
    <w:rsid w:val="00A10111"/>
    <w:rsid w:val="00A12EC4"/>
    <w:rsid w:val="00A14645"/>
    <w:rsid w:val="00A14714"/>
    <w:rsid w:val="00A1627D"/>
    <w:rsid w:val="00A16AFF"/>
    <w:rsid w:val="00A17228"/>
    <w:rsid w:val="00A17D91"/>
    <w:rsid w:val="00A214E6"/>
    <w:rsid w:val="00A228C0"/>
    <w:rsid w:val="00A22CE4"/>
    <w:rsid w:val="00A232D9"/>
    <w:rsid w:val="00A24780"/>
    <w:rsid w:val="00A26A8C"/>
    <w:rsid w:val="00A26C33"/>
    <w:rsid w:val="00A27252"/>
    <w:rsid w:val="00A31068"/>
    <w:rsid w:val="00A31831"/>
    <w:rsid w:val="00A32589"/>
    <w:rsid w:val="00A33015"/>
    <w:rsid w:val="00A3317C"/>
    <w:rsid w:val="00A3446B"/>
    <w:rsid w:val="00A35ECF"/>
    <w:rsid w:val="00A37296"/>
    <w:rsid w:val="00A3793F"/>
    <w:rsid w:val="00A4034E"/>
    <w:rsid w:val="00A40A71"/>
    <w:rsid w:val="00A40A7F"/>
    <w:rsid w:val="00A41230"/>
    <w:rsid w:val="00A41D9F"/>
    <w:rsid w:val="00A428F0"/>
    <w:rsid w:val="00A433CD"/>
    <w:rsid w:val="00A43B16"/>
    <w:rsid w:val="00A4452C"/>
    <w:rsid w:val="00A45DFF"/>
    <w:rsid w:val="00A4671D"/>
    <w:rsid w:val="00A46C87"/>
    <w:rsid w:val="00A47423"/>
    <w:rsid w:val="00A474BD"/>
    <w:rsid w:val="00A478AB"/>
    <w:rsid w:val="00A50087"/>
    <w:rsid w:val="00A50465"/>
    <w:rsid w:val="00A5116B"/>
    <w:rsid w:val="00A51B08"/>
    <w:rsid w:val="00A520AF"/>
    <w:rsid w:val="00A535C0"/>
    <w:rsid w:val="00A53D80"/>
    <w:rsid w:val="00A557E7"/>
    <w:rsid w:val="00A55E9A"/>
    <w:rsid w:val="00A563F6"/>
    <w:rsid w:val="00A56A11"/>
    <w:rsid w:val="00A629FD"/>
    <w:rsid w:val="00A62C61"/>
    <w:rsid w:val="00A62D80"/>
    <w:rsid w:val="00A6668C"/>
    <w:rsid w:val="00A67926"/>
    <w:rsid w:val="00A67E4C"/>
    <w:rsid w:val="00A70078"/>
    <w:rsid w:val="00A7083B"/>
    <w:rsid w:val="00A70D8A"/>
    <w:rsid w:val="00A714D4"/>
    <w:rsid w:val="00A71D4F"/>
    <w:rsid w:val="00A7290C"/>
    <w:rsid w:val="00A7296E"/>
    <w:rsid w:val="00A72FBE"/>
    <w:rsid w:val="00A733F2"/>
    <w:rsid w:val="00A7345D"/>
    <w:rsid w:val="00A73CAA"/>
    <w:rsid w:val="00A7554E"/>
    <w:rsid w:val="00A75C62"/>
    <w:rsid w:val="00A75E48"/>
    <w:rsid w:val="00A76AF7"/>
    <w:rsid w:val="00A7703E"/>
    <w:rsid w:val="00A7787A"/>
    <w:rsid w:val="00A81977"/>
    <w:rsid w:val="00A819DE"/>
    <w:rsid w:val="00A81D4E"/>
    <w:rsid w:val="00A82797"/>
    <w:rsid w:val="00A83529"/>
    <w:rsid w:val="00A8359A"/>
    <w:rsid w:val="00A8362A"/>
    <w:rsid w:val="00A850EF"/>
    <w:rsid w:val="00A85DA6"/>
    <w:rsid w:val="00A86886"/>
    <w:rsid w:val="00A872A4"/>
    <w:rsid w:val="00A90136"/>
    <w:rsid w:val="00A915C7"/>
    <w:rsid w:val="00A919EC"/>
    <w:rsid w:val="00A924A9"/>
    <w:rsid w:val="00A93537"/>
    <w:rsid w:val="00A94399"/>
    <w:rsid w:val="00A944C1"/>
    <w:rsid w:val="00A946DB"/>
    <w:rsid w:val="00A949BE"/>
    <w:rsid w:val="00A94EF4"/>
    <w:rsid w:val="00A95655"/>
    <w:rsid w:val="00A961B2"/>
    <w:rsid w:val="00A96352"/>
    <w:rsid w:val="00A9655D"/>
    <w:rsid w:val="00A96F98"/>
    <w:rsid w:val="00A9711B"/>
    <w:rsid w:val="00A97142"/>
    <w:rsid w:val="00A97535"/>
    <w:rsid w:val="00A97686"/>
    <w:rsid w:val="00AA13ED"/>
    <w:rsid w:val="00AA14CA"/>
    <w:rsid w:val="00AA1E54"/>
    <w:rsid w:val="00AA1FD4"/>
    <w:rsid w:val="00AA360D"/>
    <w:rsid w:val="00AA3734"/>
    <w:rsid w:val="00AA38E3"/>
    <w:rsid w:val="00AA3CB0"/>
    <w:rsid w:val="00AA4876"/>
    <w:rsid w:val="00AA4E34"/>
    <w:rsid w:val="00AA5872"/>
    <w:rsid w:val="00AA61E9"/>
    <w:rsid w:val="00AA6A6B"/>
    <w:rsid w:val="00AA7550"/>
    <w:rsid w:val="00AA76EE"/>
    <w:rsid w:val="00AB01A4"/>
    <w:rsid w:val="00AB16F6"/>
    <w:rsid w:val="00AB2B8C"/>
    <w:rsid w:val="00AB394E"/>
    <w:rsid w:val="00AB51A8"/>
    <w:rsid w:val="00AB5B4C"/>
    <w:rsid w:val="00AB742F"/>
    <w:rsid w:val="00AB78D1"/>
    <w:rsid w:val="00AB7AA2"/>
    <w:rsid w:val="00AC08A3"/>
    <w:rsid w:val="00AC2047"/>
    <w:rsid w:val="00AC311E"/>
    <w:rsid w:val="00AC32FF"/>
    <w:rsid w:val="00AC3647"/>
    <w:rsid w:val="00AC38DE"/>
    <w:rsid w:val="00AC4BDF"/>
    <w:rsid w:val="00AC4F80"/>
    <w:rsid w:val="00AC67D2"/>
    <w:rsid w:val="00AC6968"/>
    <w:rsid w:val="00AC6C35"/>
    <w:rsid w:val="00AC774A"/>
    <w:rsid w:val="00AD0549"/>
    <w:rsid w:val="00AD084B"/>
    <w:rsid w:val="00AD0A80"/>
    <w:rsid w:val="00AD27AA"/>
    <w:rsid w:val="00AD38CE"/>
    <w:rsid w:val="00AD39E4"/>
    <w:rsid w:val="00AD47B4"/>
    <w:rsid w:val="00AD48D2"/>
    <w:rsid w:val="00AD4F31"/>
    <w:rsid w:val="00AD4F34"/>
    <w:rsid w:val="00AD554C"/>
    <w:rsid w:val="00AD62FD"/>
    <w:rsid w:val="00AD6B8C"/>
    <w:rsid w:val="00AD7958"/>
    <w:rsid w:val="00AE0694"/>
    <w:rsid w:val="00AE0D82"/>
    <w:rsid w:val="00AE2649"/>
    <w:rsid w:val="00AE44F3"/>
    <w:rsid w:val="00AE4D98"/>
    <w:rsid w:val="00AE4E3A"/>
    <w:rsid w:val="00AE502D"/>
    <w:rsid w:val="00AE73BB"/>
    <w:rsid w:val="00AE7C68"/>
    <w:rsid w:val="00AE7E62"/>
    <w:rsid w:val="00AF04E5"/>
    <w:rsid w:val="00AF111D"/>
    <w:rsid w:val="00AF11F1"/>
    <w:rsid w:val="00AF18A3"/>
    <w:rsid w:val="00AF29D8"/>
    <w:rsid w:val="00AF3045"/>
    <w:rsid w:val="00AF33A3"/>
    <w:rsid w:val="00AF3490"/>
    <w:rsid w:val="00AF3567"/>
    <w:rsid w:val="00AF50F3"/>
    <w:rsid w:val="00AF546D"/>
    <w:rsid w:val="00AF5EF2"/>
    <w:rsid w:val="00AF638F"/>
    <w:rsid w:val="00B004A2"/>
    <w:rsid w:val="00B0093D"/>
    <w:rsid w:val="00B011AE"/>
    <w:rsid w:val="00B028AA"/>
    <w:rsid w:val="00B06822"/>
    <w:rsid w:val="00B0790A"/>
    <w:rsid w:val="00B07D31"/>
    <w:rsid w:val="00B105EA"/>
    <w:rsid w:val="00B10981"/>
    <w:rsid w:val="00B10991"/>
    <w:rsid w:val="00B115C7"/>
    <w:rsid w:val="00B11959"/>
    <w:rsid w:val="00B12681"/>
    <w:rsid w:val="00B15403"/>
    <w:rsid w:val="00B15AF3"/>
    <w:rsid w:val="00B160AF"/>
    <w:rsid w:val="00B17566"/>
    <w:rsid w:val="00B2042E"/>
    <w:rsid w:val="00B206B4"/>
    <w:rsid w:val="00B20E6F"/>
    <w:rsid w:val="00B227A3"/>
    <w:rsid w:val="00B22B44"/>
    <w:rsid w:val="00B237A0"/>
    <w:rsid w:val="00B24096"/>
    <w:rsid w:val="00B241EF"/>
    <w:rsid w:val="00B251CD"/>
    <w:rsid w:val="00B26261"/>
    <w:rsid w:val="00B26D93"/>
    <w:rsid w:val="00B271CB"/>
    <w:rsid w:val="00B325D8"/>
    <w:rsid w:val="00B32691"/>
    <w:rsid w:val="00B32B39"/>
    <w:rsid w:val="00B332A3"/>
    <w:rsid w:val="00B33E88"/>
    <w:rsid w:val="00B341AB"/>
    <w:rsid w:val="00B34A12"/>
    <w:rsid w:val="00B34FB8"/>
    <w:rsid w:val="00B35038"/>
    <w:rsid w:val="00B37266"/>
    <w:rsid w:val="00B40977"/>
    <w:rsid w:val="00B41BCC"/>
    <w:rsid w:val="00B43012"/>
    <w:rsid w:val="00B43289"/>
    <w:rsid w:val="00B43732"/>
    <w:rsid w:val="00B43A62"/>
    <w:rsid w:val="00B446CE"/>
    <w:rsid w:val="00B44F37"/>
    <w:rsid w:val="00B452BB"/>
    <w:rsid w:val="00B467D3"/>
    <w:rsid w:val="00B469F2"/>
    <w:rsid w:val="00B47980"/>
    <w:rsid w:val="00B50D00"/>
    <w:rsid w:val="00B50D44"/>
    <w:rsid w:val="00B5149D"/>
    <w:rsid w:val="00B520A3"/>
    <w:rsid w:val="00B520B3"/>
    <w:rsid w:val="00B52ADA"/>
    <w:rsid w:val="00B52CE6"/>
    <w:rsid w:val="00B53A50"/>
    <w:rsid w:val="00B54A60"/>
    <w:rsid w:val="00B54FED"/>
    <w:rsid w:val="00B55AA2"/>
    <w:rsid w:val="00B5761B"/>
    <w:rsid w:val="00B57884"/>
    <w:rsid w:val="00B60A32"/>
    <w:rsid w:val="00B621AB"/>
    <w:rsid w:val="00B627D7"/>
    <w:rsid w:val="00B63ACB"/>
    <w:rsid w:val="00B63F5E"/>
    <w:rsid w:val="00B640E6"/>
    <w:rsid w:val="00B64C9C"/>
    <w:rsid w:val="00B65D02"/>
    <w:rsid w:val="00B6699C"/>
    <w:rsid w:val="00B717FE"/>
    <w:rsid w:val="00B72454"/>
    <w:rsid w:val="00B72D2F"/>
    <w:rsid w:val="00B73641"/>
    <w:rsid w:val="00B73913"/>
    <w:rsid w:val="00B74628"/>
    <w:rsid w:val="00B74D84"/>
    <w:rsid w:val="00B7500B"/>
    <w:rsid w:val="00B7528B"/>
    <w:rsid w:val="00B75D43"/>
    <w:rsid w:val="00B75F46"/>
    <w:rsid w:val="00B76382"/>
    <w:rsid w:val="00B76598"/>
    <w:rsid w:val="00B80249"/>
    <w:rsid w:val="00B8083A"/>
    <w:rsid w:val="00B80941"/>
    <w:rsid w:val="00B81F66"/>
    <w:rsid w:val="00B8206E"/>
    <w:rsid w:val="00B834CB"/>
    <w:rsid w:val="00B85277"/>
    <w:rsid w:val="00B86783"/>
    <w:rsid w:val="00B87EAA"/>
    <w:rsid w:val="00B904A9"/>
    <w:rsid w:val="00B92099"/>
    <w:rsid w:val="00B92C55"/>
    <w:rsid w:val="00B93F1C"/>
    <w:rsid w:val="00B9413E"/>
    <w:rsid w:val="00B94DF0"/>
    <w:rsid w:val="00B95804"/>
    <w:rsid w:val="00B95A4F"/>
    <w:rsid w:val="00B961F1"/>
    <w:rsid w:val="00B9679B"/>
    <w:rsid w:val="00B9680D"/>
    <w:rsid w:val="00BA0EBA"/>
    <w:rsid w:val="00BA441B"/>
    <w:rsid w:val="00BA4A80"/>
    <w:rsid w:val="00BA5FC4"/>
    <w:rsid w:val="00BA79A4"/>
    <w:rsid w:val="00BB052B"/>
    <w:rsid w:val="00BB07A0"/>
    <w:rsid w:val="00BB096A"/>
    <w:rsid w:val="00BB1054"/>
    <w:rsid w:val="00BB1A37"/>
    <w:rsid w:val="00BB3BA7"/>
    <w:rsid w:val="00BB40F9"/>
    <w:rsid w:val="00BB42F2"/>
    <w:rsid w:val="00BB5135"/>
    <w:rsid w:val="00BB5B7A"/>
    <w:rsid w:val="00BB6A94"/>
    <w:rsid w:val="00BB723C"/>
    <w:rsid w:val="00BC11F7"/>
    <w:rsid w:val="00BC20DA"/>
    <w:rsid w:val="00BC2690"/>
    <w:rsid w:val="00BC289A"/>
    <w:rsid w:val="00BC2AD1"/>
    <w:rsid w:val="00BC3045"/>
    <w:rsid w:val="00BC3277"/>
    <w:rsid w:val="00BC3DF1"/>
    <w:rsid w:val="00BC4443"/>
    <w:rsid w:val="00BC5300"/>
    <w:rsid w:val="00BC537D"/>
    <w:rsid w:val="00BC5577"/>
    <w:rsid w:val="00BC5B39"/>
    <w:rsid w:val="00BC6624"/>
    <w:rsid w:val="00BC66DB"/>
    <w:rsid w:val="00BC70D2"/>
    <w:rsid w:val="00BC7D35"/>
    <w:rsid w:val="00BD076C"/>
    <w:rsid w:val="00BD0FD1"/>
    <w:rsid w:val="00BD2A10"/>
    <w:rsid w:val="00BD3E58"/>
    <w:rsid w:val="00BD487B"/>
    <w:rsid w:val="00BD4CAA"/>
    <w:rsid w:val="00BD5573"/>
    <w:rsid w:val="00BD577E"/>
    <w:rsid w:val="00BD59CC"/>
    <w:rsid w:val="00BD6B8F"/>
    <w:rsid w:val="00BD6F0D"/>
    <w:rsid w:val="00BD70A7"/>
    <w:rsid w:val="00BE08FC"/>
    <w:rsid w:val="00BE2A4A"/>
    <w:rsid w:val="00BE2BB0"/>
    <w:rsid w:val="00BE2E26"/>
    <w:rsid w:val="00BE3D38"/>
    <w:rsid w:val="00BE4067"/>
    <w:rsid w:val="00BE50FA"/>
    <w:rsid w:val="00BE5141"/>
    <w:rsid w:val="00BE5448"/>
    <w:rsid w:val="00BE63A0"/>
    <w:rsid w:val="00BE714F"/>
    <w:rsid w:val="00BE76EE"/>
    <w:rsid w:val="00BF0F0A"/>
    <w:rsid w:val="00BF148D"/>
    <w:rsid w:val="00BF1B33"/>
    <w:rsid w:val="00BF1CDB"/>
    <w:rsid w:val="00BF1FA7"/>
    <w:rsid w:val="00BF23E1"/>
    <w:rsid w:val="00BF25CD"/>
    <w:rsid w:val="00BF2957"/>
    <w:rsid w:val="00BF315D"/>
    <w:rsid w:val="00BF31CA"/>
    <w:rsid w:val="00BF3B86"/>
    <w:rsid w:val="00BF5DAB"/>
    <w:rsid w:val="00BF7BD3"/>
    <w:rsid w:val="00BF7C18"/>
    <w:rsid w:val="00C00076"/>
    <w:rsid w:val="00C0055A"/>
    <w:rsid w:val="00C00AE4"/>
    <w:rsid w:val="00C013DF"/>
    <w:rsid w:val="00C01F74"/>
    <w:rsid w:val="00C036D6"/>
    <w:rsid w:val="00C0384E"/>
    <w:rsid w:val="00C04CA6"/>
    <w:rsid w:val="00C05375"/>
    <w:rsid w:val="00C0571E"/>
    <w:rsid w:val="00C05C9C"/>
    <w:rsid w:val="00C06869"/>
    <w:rsid w:val="00C0693E"/>
    <w:rsid w:val="00C07A46"/>
    <w:rsid w:val="00C110A0"/>
    <w:rsid w:val="00C115E5"/>
    <w:rsid w:val="00C12293"/>
    <w:rsid w:val="00C126AB"/>
    <w:rsid w:val="00C1354F"/>
    <w:rsid w:val="00C13899"/>
    <w:rsid w:val="00C15687"/>
    <w:rsid w:val="00C15B95"/>
    <w:rsid w:val="00C2097A"/>
    <w:rsid w:val="00C219BC"/>
    <w:rsid w:val="00C22296"/>
    <w:rsid w:val="00C22B11"/>
    <w:rsid w:val="00C22DC5"/>
    <w:rsid w:val="00C23543"/>
    <w:rsid w:val="00C23A27"/>
    <w:rsid w:val="00C23D43"/>
    <w:rsid w:val="00C249D3"/>
    <w:rsid w:val="00C25A5E"/>
    <w:rsid w:val="00C25D52"/>
    <w:rsid w:val="00C261B4"/>
    <w:rsid w:val="00C30563"/>
    <w:rsid w:val="00C30EED"/>
    <w:rsid w:val="00C3142F"/>
    <w:rsid w:val="00C31B67"/>
    <w:rsid w:val="00C32498"/>
    <w:rsid w:val="00C3264C"/>
    <w:rsid w:val="00C32D2C"/>
    <w:rsid w:val="00C33A26"/>
    <w:rsid w:val="00C33B85"/>
    <w:rsid w:val="00C3489E"/>
    <w:rsid w:val="00C35DFA"/>
    <w:rsid w:val="00C36909"/>
    <w:rsid w:val="00C40415"/>
    <w:rsid w:val="00C41B28"/>
    <w:rsid w:val="00C448B4"/>
    <w:rsid w:val="00C4589A"/>
    <w:rsid w:val="00C4689A"/>
    <w:rsid w:val="00C4788D"/>
    <w:rsid w:val="00C47FB5"/>
    <w:rsid w:val="00C502AD"/>
    <w:rsid w:val="00C53BE7"/>
    <w:rsid w:val="00C549B6"/>
    <w:rsid w:val="00C573B9"/>
    <w:rsid w:val="00C57A2B"/>
    <w:rsid w:val="00C57E75"/>
    <w:rsid w:val="00C614B3"/>
    <w:rsid w:val="00C61CA9"/>
    <w:rsid w:val="00C62450"/>
    <w:rsid w:val="00C62B10"/>
    <w:rsid w:val="00C62D7C"/>
    <w:rsid w:val="00C63B81"/>
    <w:rsid w:val="00C63D2A"/>
    <w:rsid w:val="00C64210"/>
    <w:rsid w:val="00C64434"/>
    <w:rsid w:val="00C64AE4"/>
    <w:rsid w:val="00C65496"/>
    <w:rsid w:val="00C66D61"/>
    <w:rsid w:val="00C673D3"/>
    <w:rsid w:val="00C70A15"/>
    <w:rsid w:val="00C710E4"/>
    <w:rsid w:val="00C71212"/>
    <w:rsid w:val="00C719B1"/>
    <w:rsid w:val="00C71C93"/>
    <w:rsid w:val="00C72780"/>
    <w:rsid w:val="00C7314B"/>
    <w:rsid w:val="00C739BA"/>
    <w:rsid w:val="00C73DC9"/>
    <w:rsid w:val="00C742DE"/>
    <w:rsid w:val="00C7462D"/>
    <w:rsid w:val="00C751C1"/>
    <w:rsid w:val="00C753B7"/>
    <w:rsid w:val="00C75C7F"/>
    <w:rsid w:val="00C8131E"/>
    <w:rsid w:val="00C815A5"/>
    <w:rsid w:val="00C81D7E"/>
    <w:rsid w:val="00C8428A"/>
    <w:rsid w:val="00C843BD"/>
    <w:rsid w:val="00C85DEE"/>
    <w:rsid w:val="00C862D7"/>
    <w:rsid w:val="00C910CA"/>
    <w:rsid w:val="00C9182C"/>
    <w:rsid w:val="00C93264"/>
    <w:rsid w:val="00C93F9D"/>
    <w:rsid w:val="00C954D1"/>
    <w:rsid w:val="00C96E8A"/>
    <w:rsid w:val="00C974FD"/>
    <w:rsid w:val="00C9785E"/>
    <w:rsid w:val="00C979F8"/>
    <w:rsid w:val="00CA141A"/>
    <w:rsid w:val="00CA2B09"/>
    <w:rsid w:val="00CA2C66"/>
    <w:rsid w:val="00CA2D9F"/>
    <w:rsid w:val="00CA3D52"/>
    <w:rsid w:val="00CA3F0C"/>
    <w:rsid w:val="00CA53C7"/>
    <w:rsid w:val="00CA5D1E"/>
    <w:rsid w:val="00CB07CB"/>
    <w:rsid w:val="00CB1829"/>
    <w:rsid w:val="00CB1E1F"/>
    <w:rsid w:val="00CB27B9"/>
    <w:rsid w:val="00CB2EC6"/>
    <w:rsid w:val="00CB2F97"/>
    <w:rsid w:val="00CB3833"/>
    <w:rsid w:val="00CB38A7"/>
    <w:rsid w:val="00CB42D1"/>
    <w:rsid w:val="00CB5AFF"/>
    <w:rsid w:val="00CB5B8F"/>
    <w:rsid w:val="00CB6371"/>
    <w:rsid w:val="00CB6456"/>
    <w:rsid w:val="00CB6854"/>
    <w:rsid w:val="00CB71FD"/>
    <w:rsid w:val="00CB7937"/>
    <w:rsid w:val="00CB7983"/>
    <w:rsid w:val="00CC0737"/>
    <w:rsid w:val="00CC271C"/>
    <w:rsid w:val="00CC2A18"/>
    <w:rsid w:val="00CC2DD1"/>
    <w:rsid w:val="00CC346C"/>
    <w:rsid w:val="00CC4DE0"/>
    <w:rsid w:val="00CC51CF"/>
    <w:rsid w:val="00CC53F2"/>
    <w:rsid w:val="00CC6737"/>
    <w:rsid w:val="00CC6CBE"/>
    <w:rsid w:val="00CC6F5D"/>
    <w:rsid w:val="00CD0F96"/>
    <w:rsid w:val="00CD19C5"/>
    <w:rsid w:val="00CD19ED"/>
    <w:rsid w:val="00CD1C0C"/>
    <w:rsid w:val="00CD3B67"/>
    <w:rsid w:val="00CD3C9C"/>
    <w:rsid w:val="00CD3CC8"/>
    <w:rsid w:val="00CD3E0B"/>
    <w:rsid w:val="00CD3FFE"/>
    <w:rsid w:val="00CD4019"/>
    <w:rsid w:val="00CD443B"/>
    <w:rsid w:val="00CD64AE"/>
    <w:rsid w:val="00CD785D"/>
    <w:rsid w:val="00CE057E"/>
    <w:rsid w:val="00CE35FF"/>
    <w:rsid w:val="00CE3ABA"/>
    <w:rsid w:val="00CE506D"/>
    <w:rsid w:val="00CE535E"/>
    <w:rsid w:val="00CE5B7B"/>
    <w:rsid w:val="00CE65FD"/>
    <w:rsid w:val="00CE7088"/>
    <w:rsid w:val="00CE76FC"/>
    <w:rsid w:val="00CE7876"/>
    <w:rsid w:val="00CE7FF4"/>
    <w:rsid w:val="00CF05EF"/>
    <w:rsid w:val="00CF2E8F"/>
    <w:rsid w:val="00CF3637"/>
    <w:rsid w:val="00CF3CCA"/>
    <w:rsid w:val="00CF485D"/>
    <w:rsid w:val="00CF4A43"/>
    <w:rsid w:val="00CF547C"/>
    <w:rsid w:val="00CF5683"/>
    <w:rsid w:val="00CF5B64"/>
    <w:rsid w:val="00CF78A1"/>
    <w:rsid w:val="00CF7D6D"/>
    <w:rsid w:val="00CF7DA6"/>
    <w:rsid w:val="00D00162"/>
    <w:rsid w:val="00D003F9"/>
    <w:rsid w:val="00D00674"/>
    <w:rsid w:val="00D01DEE"/>
    <w:rsid w:val="00D023A1"/>
    <w:rsid w:val="00D02C99"/>
    <w:rsid w:val="00D03B58"/>
    <w:rsid w:val="00D04096"/>
    <w:rsid w:val="00D04595"/>
    <w:rsid w:val="00D06367"/>
    <w:rsid w:val="00D0647A"/>
    <w:rsid w:val="00D06775"/>
    <w:rsid w:val="00D118FB"/>
    <w:rsid w:val="00D11C42"/>
    <w:rsid w:val="00D12405"/>
    <w:rsid w:val="00D12F00"/>
    <w:rsid w:val="00D13180"/>
    <w:rsid w:val="00D13BCF"/>
    <w:rsid w:val="00D13F47"/>
    <w:rsid w:val="00D14606"/>
    <w:rsid w:val="00D14B09"/>
    <w:rsid w:val="00D15552"/>
    <w:rsid w:val="00D15B56"/>
    <w:rsid w:val="00D15D88"/>
    <w:rsid w:val="00D15D96"/>
    <w:rsid w:val="00D15F6C"/>
    <w:rsid w:val="00D17516"/>
    <w:rsid w:val="00D20353"/>
    <w:rsid w:val="00D20D35"/>
    <w:rsid w:val="00D20E15"/>
    <w:rsid w:val="00D2111E"/>
    <w:rsid w:val="00D21758"/>
    <w:rsid w:val="00D2189D"/>
    <w:rsid w:val="00D21D6D"/>
    <w:rsid w:val="00D235F0"/>
    <w:rsid w:val="00D23722"/>
    <w:rsid w:val="00D23971"/>
    <w:rsid w:val="00D23B31"/>
    <w:rsid w:val="00D23D9D"/>
    <w:rsid w:val="00D245E9"/>
    <w:rsid w:val="00D24D04"/>
    <w:rsid w:val="00D24DB3"/>
    <w:rsid w:val="00D25680"/>
    <w:rsid w:val="00D25FDC"/>
    <w:rsid w:val="00D26DE4"/>
    <w:rsid w:val="00D27020"/>
    <w:rsid w:val="00D27118"/>
    <w:rsid w:val="00D307AA"/>
    <w:rsid w:val="00D326FE"/>
    <w:rsid w:val="00D32E85"/>
    <w:rsid w:val="00D33191"/>
    <w:rsid w:val="00D33742"/>
    <w:rsid w:val="00D33B29"/>
    <w:rsid w:val="00D3400E"/>
    <w:rsid w:val="00D342AF"/>
    <w:rsid w:val="00D35519"/>
    <w:rsid w:val="00D37691"/>
    <w:rsid w:val="00D37A80"/>
    <w:rsid w:val="00D37ADE"/>
    <w:rsid w:val="00D41184"/>
    <w:rsid w:val="00D4127A"/>
    <w:rsid w:val="00D41507"/>
    <w:rsid w:val="00D426AB"/>
    <w:rsid w:val="00D4345F"/>
    <w:rsid w:val="00D43586"/>
    <w:rsid w:val="00D4388E"/>
    <w:rsid w:val="00D43981"/>
    <w:rsid w:val="00D43CD3"/>
    <w:rsid w:val="00D444D4"/>
    <w:rsid w:val="00D44E9F"/>
    <w:rsid w:val="00D4580F"/>
    <w:rsid w:val="00D45948"/>
    <w:rsid w:val="00D47C15"/>
    <w:rsid w:val="00D47DD0"/>
    <w:rsid w:val="00D507FD"/>
    <w:rsid w:val="00D519F7"/>
    <w:rsid w:val="00D51B9F"/>
    <w:rsid w:val="00D54214"/>
    <w:rsid w:val="00D5496A"/>
    <w:rsid w:val="00D54AE8"/>
    <w:rsid w:val="00D54DBC"/>
    <w:rsid w:val="00D55309"/>
    <w:rsid w:val="00D56400"/>
    <w:rsid w:val="00D5671B"/>
    <w:rsid w:val="00D56DE1"/>
    <w:rsid w:val="00D57134"/>
    <w:rsid w:val="00D609C4"/>
    <w:rsid w:val="00D60A75"/>
    <w:rsid w:val="00D61818"/>
    <w:rsid w:val="00D637E1"/>
    <w:rsid w:val="00D6384E"/>
    <w:rsid w:val="00D638FA"/>
    <w:rsid w:val="00D6468D"/>
    <w:rsid w:val="00D64CAB"/>
    <w:rsid w:val="00D653EB"/>
    <w:rsid w:val="00D65BF5"/>
    <w:rsid w:val="00D66CDF"/>
    <w:rsid w:val="00D671EF"/>
    <w:rsid w:val="00D70922"/>
    <w:rsid w:val="00D72140"/>
    <w:rsid w:val="00D75E02"/>
    <w:rsid w:val="00D77311"/>
    <w:rsid w:val="00D775F9"/>
    <w:rsid w:val="00D77B16"/>
    <w:rsid w:val="00D77CC0"/>
    <w:rsid w:val="00D8190C"/>
    <w:rsid w:val="00D81D60"/>
    <w:rsid w:val="00D81D65"/>
    <w:rsid w:val="00D8302E"/>
    <w:rsid w:val="00D83858"/>
    <w:rsid w:val="00D841C8"/>
    <w:rsid w:val="00D846E3"/>
    <w:rsid w:val="00D848E2"/>
    <w:rsid w:val="00D84C04"/>
    <w:rsid w:val="00D84C7B"/>
    <w:rsid w:val="00D85038"/>
    <w:rsid w:val="00D86790"/>
    <w:rsid w:val="00D87313"/>
    <w:rsid w:val="00D87B0E"/>
    <w:rsid w:val="00D87BA5"/>
    <w:rsid w:val="00D87D6E"/>
    <w:rsid w:val="00D87FE1"/>
    <w:rsid w:val="00D904C2"/>
    <w:rsid w:val="00D92240"/>
    <w:rsid w:val="00D92454"/>
    <w:rsid w:val="00D951D8"/>
    <w:rsid w:val="00D9637B"/>
    <w:rsid w:val="00D968B4"/>
    <w:rsid w:val="00D96FEF"/>
    <w:rsid w:val="00D97DAE"/>
    <w:rsid w:val="00D97DB4"/>
    <w:rsid w:val="00DA0FAD"/>
    <w:rsid w:val="00DA10A2"/>
    <w:rsid w:val="00DA3413"/>
    <w:rsid w:val="00DA357F"/>
    <w:rsid w:val="00DA4673"/>
    <w:rsid w:val="00DA55FA"/>
    <w:rsid w:val="00DB0B5A"/>
    <w:rsid w:val="00DB1D52"/>
    <w:rsid w:val="00DB1E05"/>
    <w:rsid w:val="00DB21CF"/>
    <w:rsid w:val="00DB26CF"/>
    <w:rsid w:val="00DB3BE1"/>
    <w:rsid w:val="00DB3F97"/>
    <w:rsid w:val="00DB440F"/>
    <w:rsid w:val="00DB4845"/>
    <w:rsid w:val="00DB4C37"/>
    <w:rsid w:val="00DB53D0"/>
    <w:rsid w:val="00DB62DB"/>
    <w:rsid w:val="00DB783E"/>
    <w:rsid w:val="00DB7BF1"/>
    <w:rsid w:val="00DC18B2"/>
    <w:rsid w:val="00DC2E8B"/>
    <w:rsid w:val="00DC3BB3"/>
    <w:rsid w:val="00DC442F"/>
    <w:rsid w:val="00DC4757"/>
    <w:rsid w:val="00DC4A08"/>
    <w:rsid w:val="00DC4E37"/>
    <w:rsid w:val="00DD2CDE"/>
    <w:rsid w:val="00DD5990"/>
    <w:rsid w:val="00DD669B"/>
    <w:rsid w:val="00DD6A36"/>
    <w:rsid w:val="00DD6BEA"/>
    <w:rsid w:val="00DE243D"/>
    <w:rsid w:val="00DE32A6"/>
    <w:rsid w:val="00DE47D1"/>
    <w:rsid w:val="00DE6891"/>
    <w:rsid w:val="00DE7858"/>
    <w:rsid w:val="00DE794A"/>
    <w:rsid w:val="00DE7E37"/>
    <w:rsid w:val="00DF2217"/>
    <w:rsid w:val="00DF2717"/>
    <w:rsid w:val="00DF2A2C"/>
    <w:rsid w:val="00DF2A48"/>
    <w:rsid w:val="00DF5A84"/>
    <w:rsid w:val="00DF6AAC"/>
    <w:rsid w:val="00DF6ED6"/>
    <w:rsid w:val="00DF728F"/>
    <w:rsid w:val="00DF7787"/>
    <w:rsid w:val="00E001B5"/>
    <w:rsid w:val="00E00441"/>
    <w:rsid w:val="00E00845"/>
    <w:rsid w:val="00E01BC3"/>
    <w:rsid w:val="00E01E33"/>
    <w:rsid w:val="00E02300"/>
    <w:rsid w:val="00E02C16"/>
    <w:rsid w:val="00E03E41"/>
    <w:rsid w:val="00E0468C"/>
    <w:rsid w:val="00E052B1"/>
    <w:rsid w:val="00E0646A"/>
    <w:rsid w:val="00E079FE"/>
    <w:rsid w:val="00E10CEF"/>
    <w:rsid w:val="00E10EAC"/>
    <w:rsid w:val="00E12731"/>
    <w:rsid w:val="00E13BB4"/>
    <w:rsid w:val="00E1418D"/>
    <w:rsid w:val="00E1645A"/>
    <w:rsid w:val="00E17070"/>
    <w:rsid w:val="00E1782A"/>
    <w:rsid w:val="00E20A7A"/>
    <w:rsid w:val="00E212FE"/>
    <w:rsid w:val="00E21525"/>
    <w:rsid w:val="00E23476"/>
    <w:rsid w:val="00E24821"/>
    <w:rsid w:val="00E257DB"/>
    <w:rsid w:val="00E27252"/>
    <w:rsid w:val="00E274C3"/>
    <w:rsid w:val="00E3017F"/>
    <w:rsid w:val="00E30655"/>
    <w:rsid w:val="00E308FB"/>
    <w:rsid w:val="00E321A1"/>
    <w:rsid w:val="00E3323C"/>
    <w:rsid w:val="00E34945"/>
    <w:rsid w:val="00E34FDE"/>
    <w:rsid w:val="00E3586D"/>
    <w:rsid w:val="00E35975"/>
    <w:rsid w:val="00E35B41"/>
    <w:rsid w:val="00E35D51"/>
    <w:rsid w:val="00E36462"/>
    <w:rsid w:val="00E364EA"/>
    <w:rsid w:val="00E36565"/>
    <w:rsid w:val="00E36730"/>
    <w:rsid w:val="00E36EB2"/>
    <w:rsid w:val="00E3707B"/>
    <w:rsid w:val="00E378B3"/>
    <w:rsid w:val="00E379EC"/>
    <w:rsid w:val="00E412EC"/>
    <w:rsid w:val="00E42371"/>
    <w:rsid w:val="00E43A2C"/>
    <w:rsid w:val="00E43D81"/>
    <w:rsid w:val="00E46620"/>
    <w:rsid w:val="00E46A03"/>
    <w:rsid w:val="00E472E5"/>
    <w:rsid w:val="00E47359"/>
    <w:rsid w:val="00E474C0"/>
    <w:rsid w:val="00E475AF"/>
    <w:rsid w:val="00E50746"/>
    <w:rsid w:val="00E50898"/>
    <w:rsid w:val="00E51274"/>
    <w:rsid w:val="00E518E4"/>
    <w:rsid w:val="00E526E6"/>
    <w:rsid w:val="00E5350E"/>
    <w:rsid w:val="00E53754"/>
    <w:rsid w:val="00E55F70"/>
    <w:rsid w:val="00E56D78"/>
    <w:rsid w:val="00E60004"/>
    <w:rsid w:val="00E60587"/>
    <w:rsid w:val="00E61FF4"/>
    <w:rsid w:val="00E6644F"/>
    <w:rsid w:val="00E66B00"/>
    <w:rsid w:val="00E66F02"/>
    <w:rsid w:val="00E700C2"/>
    <w:rsid w:val="00E70C59"/>
    <w:rsid w:val="00E7230B"/>
    <w:rsid w:val="00E72C59"/>
    <w:rsid w:val="00E72E40"/>
    <w:rsid w:val="00E73012"/>
    <w:rsid w:val="00E741BA"/>
    <w:rsid w:val="00E747A6"/>
    <w:rsid w:val="00E7492A"/>
    <w:rsid w:val="00E76E5F"/>
    <w:rsid w:val="00E777CD"/>
    <w:rsid w:val="00E77B05"/>
    <w:rsid w:val="00E80D23"/>
    <w:rsid w:val="00E81C5C"/>
    <w:rsid w:val="00E82B01"/>
    <w:rsid w:val="00E82E87"/>
    <w:rsid w:val="00E83035"/>
    <w:rsid w:val="00E830B0"/>
    <w:rsid w:val="00E852A0"/>
    <w:rsid w:val="00E85E24"/>
    <w:rsid w:val="00E860B4"/>
    <w:rsid w:val="00E8689C"/>
    <w:rsid w:val="00E86AE9"/>
    <w:rsid w:val="00E86F50"/>
    <w:rsid w:val="00E875B7"/>
    <w:rsid w:val="00E90012"/>
    <w:rsid w:val="00E9098E"/>
    <w:rsid w:val="00E90F21"/>
    <w:rsid w:val="00E9115C"/>
    <w:rsid w:val="00E91916"/>
    <w:rsid w:val="00E91B84"/>
    <w:rsid w:val="00E93B36"/>
    <w:rsid w:val="00E94EEA"/>
    <w:rsid w:val="00E967D7"/>
    <w:rsid w:val="00E9702D"/>
    <w:rsid w:val="00EA0DC2"/>
    <w:rsid w:val="00EA15EA"/>
    <w:rsid w:val="00EA1716"/>
    <w:rsid w:val="00EA1748"/>
    <w:rsid w:val="00EA29C0"/>
    <w:rsid w:val="00EA2EA8"/>
    <w:rsid w:val="00EA3500"/>
    <w:rsid w:val="00EA3AE9"/>
    <w:rsid w:val="00EA5A3D"/>
    <w:rsid w:val="00EA6982"/>
    <w:rsid w:val="00EA7131"/>
    <w:rsid w:val="00EA737E"/>
    <w:rsid w:val="00EB05B1"/>
    <w:rsid w:val="00EB1F1F"/>
    <w:rsid w:val="00EB2745"/>
    <w:rsid w:val="00EB2FC6"/>
    <w:rsid w:val="00EB3490"/>
    <w:rsid w:val="00EB37CA"/>
    <w:rsid w:val="00EB3B7C"/>
    <w:rsid w:val="00EB42CC"/>
    <w:rsid w:val="00EB5820"/>
    <w:rsid w:val="00EB6837"/>
    <w:rsid w:val="00EB74A0"/>
    <w:rsid w:val="00EB7DC5"/>
    <w:rsid w:val="00EC1043"/>
    <w:rsid w:val="00EC12DB"/>
    <w:rsid w:val="00EC24BE"/>
    <w:rsid w:val="00EC36B3"/>
    <w:rsid w:val="00EC4813"/>
    <w:rsid w:val="00EC6C81"/>
    <w:rsid w:val="00EC747A"/>
    <w:rsid w:val="00ED02B2"/>
    <w:rsid w:val="00ED0899"/>
    <w:rsid w:val="00ED36F8"/>
    <w:rsid w:val="00ED3C96"/>
    <w:rsid w:val="00ED4CDC"/>
    <w:rsid w:val="00EE04F1"/>
    <w:rsid w:val="00EE0B84"/>
    <w:rsid w:val="00EE13A2"/>
    <w:rsid w:val="00EE1BBC"/>
    <w:rsid w:val="00EE328C"/>
    <w:rsid w:val="00EE4289"/>
    <w:rsid w:val="00EE463F"/>
    <w:rsid w:val="00EE4B38"/>
    <w:rsid w:val="00EE4CD1"/>
    <w:rsid w:val="00EE54E4"/>
    <w:rsid w:val="00EE597E"/>
    <w:rsid w:val="00EE5AC2"/>
    <w:rsid w:val="00EE657E"/>
    <w:rsid w:val="00EE6E26"/>
    <w:rsid w:val="00EE726B"/>
    <w:rsid w:val="00EF1924"/>
    <w:rsid w:val="00EF1B52"/>
    <w:rsid w:val="00EF2C02"/>
    <w:rsid w:val="00EF3405"/>
    <w:rsid w:val="00EF4798"/>
    <w:rsid w:val="00EF4C3A"/>
    <w:rsid w:val="00EF4FD6"/>
    <w:rsid w:val="00EF5BBE"/>
    <w:rsid w:val="00EF5DEE"/>
    <w:rsid w:val="00EF6784"/>
    <w:rsid w:val="00EF6D97"/>
    <w:rsid w:val="00F01BEF"/>
    <w:rsid w:val="00F027FD"/>
    <w:rsid w:val="00F0280A"/>
    <w:rsid w:val="00F04D26"/>
    <w:rsid w:val="00F04D5E"/>
    <w:rsid w:val="00F054E0"/>
    <w:rsid w:val="00F05674"/>
    <w:rsid w:val="00F0642B"/>
    <w:rsid w:val="00F0672A"/>
    <w:rsid w:val="00F068E9"/>
    <w:rsid w:val="00F06A1A"/>
    <w:rsid w:val="00F079A4"/>
    <w:rsid w:val="00F102EB"/>
    <w:rsid w:val="00F103A0"/>
    <w:rsid w:val="00F10F4F"/>
    <w:rsid w:val="00F110BA"/>
    <w:rsid w:val="00F116A2"/>
    <w:rsid w:val="00F12679"/>
    <w:rsid w:val="00F13B3E"/>
    <w:rsid w:val="00F13FE1"/>
    <w:rsid w:val="00F14E4D"/>
    <w:rsid w:val="00F157D0"/>
    <w:rsid w:val="00F16A3D"/>
    <w:rsid w:val="00F16BF4"/>
    <w:rsid w:val="00F178E9"/>
    <w:rsid w:val="00F17904"/>
    <w:rsid w:val="00F20BFF"/>
    <w:rsid w:val="00F21272"/>
    <w:rsid w:val="00F220F4"/>
    <w:rsid w:val="00F221BA"/>
    <w:rsid w:val="00F22746"/>
    <w:rsid w:val="00F24054"/>
    <w:rsid w:val="00F25FAD"/>
    <w:rsid w:val="00F26208"/>
    <w:rsid w:val="00F2686F"/>
    <w:rsid w:val="00F27087"/>
    <w:rsid w:val="00F27F05"/>
    <w:rsid w:val="00F300C0"/>
    <w:rsid w:val="00F305BE"/>
    <w:rsid w:val="00F3172C"/>
    <w:rsid w:val="00F31830"/>
    <w:rsid w:val="00F31DB7"/>
    <w:rsid w:val="00F32B53"/>
    <w:rsid w:val="00F35D1A"/>
    <w:rsid w:val="00F36845"/>
    <w:rsid w:val="00F36885"/>
    <w:rsid w:val="00F36C71"/>
    <w:rsid w:val="00F40016"/>
    <w:rsid w:val="00F41FA1"/>
    <w:rsid w:val="00F42905"/>
    <w:rsid w:val="00F42A9F"/>
    <w:rsid w:val="00F45002"/>
    <w:rsid w:val="00F45D83"/>
    <w:rsid w:val="00F4608D"/>
    <w:rsid w:val="00F47662"/>
    <w:rsid w:val="00F4768E"/>
    <w:rsid w:val="00F47947"/>
    <w:rsid w:val="00F47F1F"/>
    <w:rsid w:val="00F50CC5"/>
    <w:rsid w:val="00F51319"/>
    <w:rsid w:val="00F5157B"/>
    <w:rsid w:val="00F5164E"/>
    <w:rsid w:val="00F51D78"/>
    <w:rsid w:val="00F539B2"/>
    <w:rsid w:val="00F53E53"/>
    <w:rsid w:val="00F54039"/>
    <w:rsid w:val="00F54597"/>
    <w:rsid w:val="00F554B6"/>
    <w:rsid w:val="00F556F8"/>
    <w:rsid w:val="00F5588E"/>
    <w:rsid w:val="00F574CD"/>
    <w:rsid w:val="00F61263"/>
    <w:rsid w:val="00F61B0C"/>
    <w:rsid w:val="00F62038"/>
    <w:rsid w:val="00F627A1"/>
    <w:rsid w:val="00F62AE5"/>
    <w:rsid w:val="00F6481A"/>
    <w:rsid w:val="00F64A21"/>
    <w:rsid w:val="00F65A45"/>
    <w:rsid w:val="00F70761"/>
    <w:rsid w:val="00F70C0E"/>
    <w:rsid w:val="00F71893"/>
    <w:rsid w:val="00F718C5"/>
    <w:rsid w:val="00F73248"/>
    <w:rsid w:val="00F73595"/>
    <w:rsid w:val="00F74585"/>
    <w:rsid w:val="00F7571A"/>
    <w:rsid w:val="00F768AF"/>
    <w:rsid w:val="00F76C77"/>
    <w:rsid w:val="00F773DA"/>
    <w:rsid w:val="00F776F8"/>
    <w:rsid w:val="00F8117E"/>
    <w:rsid w:val="00F81612"/>
    <w:rsid w:val="00F81746"/>
    <w:rsid w:val="00F8397E"/>
    <w:rsid w:val="00F8402F"/>
    <w:rsid w:val="00F904D3"/>
    <w:rsid w:val="00F90F23"/>
    <w:rsid w:val="00F91133"/>
    <w:rsid w:val="00F915E3"/>
    <w:rsid w:val="00F918FD"/>
    <w:rsid w:val="00F93483"/>
    <w:rsid w:val="00F93ADB"/>
    <w:rsid w:val="00F93CA5"/>
    <w:rsid w:val="00F9440A"/>
    <w:rsid w:val="00F954E5"/>
    <w:rsid w:val="00F95EB3"/>
    <w:rsid w:val="00F962AD"/>
    <w:rsid w:val="00F9664E"/>
    <w:rsid w:val="00FA060B"/>
    <w:rsid w:val="00FA2B0D"/>
    <w:rsid w:val="00FA31DB"/>
    <w:rsid w:val="00FA40DD"/>
    <w:rsid w:val="00FA4ACD"/>
    <w:rsid w:val="00FA4F76"/>
    <w:rsid w:val="00FA52C7"/>
    <w:rsid w:val="00FA5DC5"/>
    <w:rsid w:val="00FA603E"/>
    <w:rsid w:val="00FA7426"/>
    <w:rsid w:val="00FB0A25"/>
    <w:rsid w:val="00FB277F"/>
    <w:rsid w:val="00FB2A71"/>
    <w:rsid w:val="00FB2BF2"/>
    <w:rsid w:val="00FB376D"/>
    <w:rsid w:val="00FB377A"/>
    <w:rsid w:val="00FB471F"/>
    <w:rsid w:val="00FB58CE"/>
    <w:rsid w:val="00FB5BA9"/>
    <w:rsid w:val="00FB5F9D"/>
    <w:rsid w:val="00FB68F9"/>
    <w:rsid w:val="00FB6CE0"/>
    <w:rsid w:val="00FB6E85"/>
    <w:rsid w:val="00FB7021"/>
    <w:rsid w:val="00FB7649"/>
    <w:rsid w:val="00FB7922"/>
    <w:rsid w:val="00FC071D"/>
    <w:rsid w:val="00FC09D6"/>
    <w:rsid w:val="00FC0CFF"/>
    <w:rsid w:val="00FC0E67"/>
    <w:rsid w:val="00FC1175"/>
    <w:rsid w:val="00FC1B2A"/>
    <w:rsid w:val="00FC1BDD"/>
    <w:rsid w:val="00FC1E40"/>
    <w:rsid w:val="00FC1FDB"/>
    <w:rsid w:val="00FC2C3B"/>
    <w:rsid w:val="00FC2E25"/>
    <w:rsid w:val="00FC4786"/>
    <w:rsid w:val="00FC7585"/>
    <w:rsid w:val="00FC7ABB"/>
    <w:rsid w:val="00FC7E94"/>
    <w:rsid w:val="00FD0C37"/>
    <w:rsid w:val="00FD0DAB"/>
    <w:rsid w:val="00FD3A44"/>
    <w:rsid w:val="00FD3C7D"/>
    <w:rsid w:val="00FD4899"/>
    <w:rsid w:val="00FD63CD"/>
    <w:rsid w:val="00FE059A"/>
    <w:rsid w:val="00FE135C"/>
    <w:rsid w:val="00FE1662"/>
    <w:rsid w:val="00FE1AB8"/>
    <w:rsid w:val="00FE34AC"/>
    <w:rsid w:val="00FE3BCA"/>
    <w:rsid w:val="00FE3DEC"/>
    <w:rsid w:val="00FE3E22"/>
    <w:rsid w:val="00FE7A1C"/>
    <w:rsid w:val="00FF09BE"/>
    <w:rsid w:val="00FF0CEC"/>
    <w:rsid w:val="00FF0FB2"/>
    <w:rsid w:val="00FF1956"/>
    <w:rsid w:val="00FF1990"/>
    <w:rsid w:val="00FF1F56"/>
    <w:rsid w:val="00FF202C"/>
    <w:rsid w:val="00FF2A4B"/>
    <w:rsid w:val="00FF315E"/>
    <w:rsid w:val="00FF3598"/>
    <w:rsid w:val="00FF4FCB"/>
    <w:rsid w:val="00FF503D"/>
    <w:rsid w:val="00FF563D"/>
    <w:rsid w:val="00FF5668"/>
    <w:rsid w:val="00FF5F6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B3346"/>
  <w15:docId w15:val="{4F30E0C1-5739-4ACD-A61A-10740CF30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454"/>
    <w:pPr>
      <w:spacing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812233"/>
    <w:pPr>
      <w:keepNext/>
      <w:keepLines/>
      <w:numPr>
        <w:numId w:val="6"/>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CF7D6D"/>
    <w:pPr>
      <w:keepNext/>
      <w:keepLines/>
      <w:spacing w:before="40" w:after="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D121F"/>
    <w:pPr>
      <w:keepNext/>
      <w:keepLines/>
      <w:numPr>
        <w:ilvl w:val="2"/>
        <w:numId w:val="6"/>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D4899"/>
    <w:pPr>
      <w:keepNext/>
      <w:keepLines/>
      <w:numPr>
        <w:ilvl w:val="3"/>
        <w:numId w:val="6"/>
      </w:numPr>
      <w:spacing w:before="40" w:after="0"/>
      <w:outlineLvl w:val="3"/>
    </w:pPr>
    <w:rPr>
      <w:rFonts w:eastAsiaTheme="majorEastAsia" w:cstheme="majorBidi"/>
      <w:b/>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223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CF7D6D"/>
    <w:rPr>
      <w:rFonts w:ascii="Times New Roman" w:eastAsiaTheme="majorEastAsia" w:hAnsi="Times New Roman" w:cstheme="majorBidi"/>
      <w:b/>
      <w:sz w:val="24"/>
      <w:szCs w:val="26"/>
    </w:rPr>
  </w:style>
  <w:style w:type="paragraph" w:styleId="Title">
    <w:name w:val="Title"/>
    <w:basedOn w:val="Normal"/>
    <w:next w:val="Normal"/>
    <w:link w:val="TitleChar"/>
    <w:uiPriority w:val="10"/>
    <w:qFormat/>
    <w:rsid w:val="00B92099"/>
    <w:pPr>
      <w:spacing w:after="0"/>
      <w:ind w:firstLine="0"/>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B92099"/>
    <w:rPr>
      <w:rFonts w:ascii="Times New Roman" w:eastAsiaTheme="majorEastAsia" w:hAnsi="Times New Roman" w:cstheme="majorBidi"/>
      <w:b/>
      <w:spacing w:val="-10"/>
      <w:kern w:val="28"/>
      <w:sz w:val="28"/>
      <w:szCs w:val="56"/>
    </w:rPr>
  </w:style>
  <w:style w:type="paragraph" w:styleId="ListParagraph">
    <w:name w:val="List Paragraph"/>
    <w:basedOn w:val="Normal"/>
    <w:uiPriority w:val="34"/>
    <w:qFormat/>
    <w:rsid w:val="003F5F69"/>
    <w:pPr>
      <w:ind w:left="720"/>
      <w:contextualSpacing/>
    </w:pPr>
  </w:style>
  <w:style w:type="character" w:customStyle="1" w:styleId="Heading3Char">
    <w:name w:val="Heading 3 Char"/>
    <w:basedOn w:val="DefaultParagraphFont"/>
    <w:link w:val="Heading3"/>
    <w:uiPriority w:val="9"/>
    <w:rsid w:val="007D121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FD4899"/>
    <w:rPr>
      <w:rFonts w:ascii="Times New Roman" w:eastAsiaTheme="majorEastAsia" w:hAnsi="Times New Roman" w:cstheme="majorBidi"/>
      <w:b/>
      <w:iCs/>
      <w:sz w:val="24"/>
      <w:lang w:val="en-US"/>
    </w:rPr>
  </w:style>
  <w:style w:type="table" w:styleId="TableGrid">
    <w:name w:val="Table Grid"/>
    <w:basedOn w:val="TableNormal"/>
    <w:uiPriority w:val="39"/>
    <w:rsid w:val="005D7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C537D"/>
    <w:pPr>
      <w:spacing w:after="200" w:line="240" w:lineRule="auto"/>
      <w:ind w:firstLine="0"/>
      <w:jc w:val="left"/>
    </w:pPr>
    <w:rPr>
      <w:iCs/>
      <w:szCs w:val="18"/>
    </w:rPr>
  </w:style>
  <w:style w:type="character" w:styleId="PlaceholderText">
    <w:name w:val="Placeholder Text"/>
    <w:basedOn w:val="DefaultParagraphFont"/>
    <w:uiPriority w:val="99"/>
    <w:semiHidden/>
    <w:rsid w:val="00D96FEF"/>
    <w:rPr>
      <w:color w:val="808080"/>
    </w:rPr>
  </w:style>
  <w:style w:type="paragraph" w:styleId="TOCHeading">
    <w:name w:val="TOC Heading"/>
    <w:basedOn w:val="Heading1"/>
    <w:next w:val="Normal"/>
    <w:uiPriority w:val="39"/>
    <w:unhideWhenUsed/>
    <w:qFormat/>
    <w:rsid w:val="005212A5"/>
    <w:pPr>
      <w:numPr>
        <w:numId w:val="0"/>
      </w:num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3F0D5A"/>
    <w:pPr>
      <w:tabs>
        <w:tab w:val="right" w:leader="dot" w:pos="7927"/>
      </w:tabs>
      <w:spacing w:after="100"/>
      <w:ind w:firstLine="0"/>
    </w:pPr>
  </w:style>
  <w:style w:type="paragraph" w:styleId="TOC2">
    <w:name w:val="toc 2"/>
    <w:basedOn w:val="Normal"/>
    <w:next w:val="Normal"/>
    <w:autoRedefine/>
    <w:uiPriority w:val="39"/>
    <w:unhideWhenUsed/>
    <w:rsid w:val="000366AC"/>
    <w:pPr>
      <w:tabs>
        <w:tab w:val="right" w:leader="dot" w:pos="7927"/>
      </w:tabs>
      <w:spacing w:after="100"/>
      <w:ind w:firstLine="284"/>
    </w:pPr>
  </w:style>
  <w:style w:type="paragraph" w:styleId="TOC3">
    <w:name w:val="toc 3"/>
    <w:basedOn w:val="Normal"/>
    <w:next w:val="Normal"/>
    <w:autoRedefine/>
    <w:uiPriority w:val="39"/>
    <w:unhideWhenUsed/>
    <w:rsid w:val="00806B44"/>
    <w:pPr>
      <w:tabs>
        <w:tab w:val="right" w:leader="dot" w:pos="7927"/>
      </w:tabs>
      <w:spacing w:after="100"/>
      <w:ind w:left="480" w:firstLine="229"/>
    </w:pPr>
  </w:style>
  <w:style w:type="character" w:styleId="Hyperlink">
    <w:name w:val="Hyperlink"/>
    <w:basedOn w:val="DefaultParagraphFont"/>
    <w:uiPriority w:val="99"/>
    <w:unhideWhenUsed/>
    <w:rsid w:val="005212A5"/>
    <w:rPr>
      <w:color w:val="0563C1" w:themeColor="hyperlink"/>
      <w:u w:val="single"/>
    </w:rPr>
  </w:style>
  <w:style w:type="paragraph" w:styleId="TableofFigures">
    <w:name w:val="table of figures"/>
    <w:basedOn w:val="Normal"/>
    <w:next w:val="Normal"/>
    <w:uiPriority w:val="99"/>
    <w:unhideWhenUsed/>
    <w:rsid w:val="00012B9B"/>
    <w:pPr>
      <w:spacing w:after="0"/>
    </w:pPr>
  </w:style>
  <w:style w:type="character" w:styleId="CommentReference">
    <w:name w:val="annotation reference"/>
    <w:basedOn w:val="DefaultParagraphFont"/>
    <w:uiPriority w:val="99"/>
    <w:semiHidden/>
    <w:unhideWhenUsed/>
    <w:rsid w:val="0099257C"/>
    <w:rPr>
      <w:sz w:val="16"/>
      <w:szCs w:val="16"/>
    </w:rPr>
  </w:style>
  <w:style w:type="paragraph" w:styleId="CommentText">
    <w:name w:val="annotation text"/>
    <w:basedOn w:val="Normal"/>
    <w:link w:val="CommentTextChar"/>
    <w:uiPriority w:val="99"/>
    <w:semiHidden/>
    <w:unhideWhenUsed/>
    <w:rsid w:val="0099257C"/>
    <w:pPr>
      <w:spacing w:line="240" w:lineRule="auto"/>
    </w:pPr>
    <w:rPr>
      <w:sz w:val="20"/>
      <w:szCs w:val="20"/>
    </w:rPr>
  </w:style>
  <w:style w:type="character" w:customStyle="1" w:styleId="CommentTextChar">
    <w:name w:val="Comment Text Char"/>
    <w:basedOn w:val="DefaultParagraphFont"/>
    <w:link w:val="CommentText"/>
    <w:uiPriority w:val="99"/>
    <w:semiHidden/>
    <w:rsid w:val="0099257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9257C"/>
    <w:rPr>
      <w:b/>
      <w:bCs/>
    </w:rPr>
  </w:style>
  <w:style w:type="character" w:customStyle="1" w:styleId="CommentSubjectChar">
    <w:name w:val="Comment Subject Char"/>
    <w:basedOn w:val="CommentTextChar"/>
    <w:link w:val="CommentSubject"/>
    <w:uiPriority w:val="99"/>
    <w:semiHidden/>
    <w:rsid w:val="0099257C"/>
    <w:rPr>
      <w:rFonts w:ascii="Times New Roman" w:hAnsi="Times New Roman"/>
      <w:b/>
      <w:bCs/>
      <w:sz w:val="20"/>
      <w:szCs w:val="20"/>
    </w:rPr>
  </w:style>
  <w:style w:type="paragraph" w:styleId="Header">
    <w:name w:val="header"/>
    <w:basedOn w:val="Normal"/>
    <w:link w:val="HeaderChar"/>
    <w:uiPriority w:val="99"/>
    <w:unhideWhenUsed/>
    <w:rsid w:val="00373E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3E18"/>
    <w:rPr>
      <w:rFonts w:ascii="Times New Roman" w:hAnsi="Times New Roman"/>
      <w:sz w:val="24"/>
    </w:rPr>
  </w:style>
  <w:style w:type="paragraph" w:styleId="Footer">
    <w:name w:val="footer"/>
    <w:basedOn w:val="Normal"/>
    <w:link w:val="FooterChar"/>
    <w:uiPriority w:val="99"/>
    <w:unhideWhenUsed/>
    <w:rsid w:val="00373E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3E18"/>
    <w:rPr>
      <w:rFonts w:ascii="Times New Roman" w:hAnsi="Times New Roman"/>
      <w:sz w:val="24"/>
    </w:rPr>
  </w:style>
  <w:style w:type="character" w:styleId="UnresolvedMention">
    <w:name w:val="Unresolved Mention"/>
    <w:basedOn w:val="DefaultParagraphFont"/>
    <w:uiPriority w:val="99"/>
    <w:semiHidden/>
    <w:unhideWhenUsed/>
    <w:rsid w:val="00452DF3"/>
    <w:rPr>
      <w:color w:val="605E5C"/>
      <w:shd w:val="clear" w:color="auto" w:fill="E1DFDD"/>
    </w:rPr>
  </w:style>
  <w:style w:type="paragraph" w:styleId="Date">
    <w:name w:val="Date"/>
    <w:basedOn w:val="Normal"/>
    <w:next w:val="Normal"/>
    <w:link w:val="DateChar"/>
    <w:uiPriority w:val="99"/>
    <w:unhideWhenUsed/>
    <w:rsid w:val="00BC537D"/>
  </w:style>
  <w:style w:type="character" w:customStyle="1" w:styleId="DateChar">
    <w:name w:val="Date Char"/>
    <w:basedOn w:val="DefaultParagraphFont"/>
    <w:link w:val="Date"/>
    <w:uiPriority w:val="99"/>
    <w:rsid w:val="00BC537D"/>
    <w:rPr>
      <w:rFonts w:ascii="Times New Roman" w:hAnsi="Times New Roman"/>
      <w:sz w:val="24"/>
    </w:rPr>
  </w:style>
  <w:style w:type="paragraph" w:styleId="NoSpacing">
    <w:name w:val="No Spacing"/>
    <w:uiPriority w:val="1"/>
    <w:qFormat/>
    <w:rsid w:val="00AC311E"/>
    <w:pPr>
      <w:spacing w:after="0" w:line="240" w:lineRule="auto"/>
      <w:ind w:firstLine="720"/>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4">
      <w:bodyDiv w:val="1"/>
      <w:marLeft w:val="0"/>
      <w:marRight w:val="0"/>
      <w:marTop w:val="0"/>
      <w:marBottom w:val="0"/>
      <w:divBdr>
        <w:top w:val="none" w:sz="0" w:space="0" w:color="auto"/>
        <w:left w:val="none" w:sz="0" w:space="0" w:color="auto"/>
        <w:bottom w:val="none" w:sz="0" w:space="0" w:color="auto"/>
        <w:right w:val="none" w:sz="0" w:space="0" w:color="auto"/>
      </w:divBdr>
    </w:div>
    <w:div w:id="45180727">
      <w:bodyDiv w:val="1"/>
      <w:marLeft w:val="0"/>
      <w:marRight w:val="0"/>
      <w:marTop w:val="0"/>
      <w:marBottom w:val="0"/>
      <w:divBdr>
        <w:top w:val="none" w:sz="0" w:space="0" w:color="auto"/>
        <w:left w:val="none" w:sz="0" w:space="0" w:color="auto"/>
        <w:bottom w:val="none" w:sz="0" w:space="0" w:color="auto"/>
        <w:right w:val="none" w:sz="0" w:space="0" w:color="auto"/>
      </w:divBdr>
    </w:div>
    <w:div w:id="641467123">
      <w:bodyDiv w:val="1"/>
      <w:marLeft w:val="0"/>
      <w:marRight w:val="0"/>
      <w:marTop w:val="0"/>
      <w:marBottom w:val="0"/>
      <w:divBdr>
        <w:top w:val="none" w:sz="0" w:space="0" w:color="auto"/>
        <w:left w:val="none" w:sz="0" w:space="0" w:color="auto"/>
        <w:bottom w:val="none" w:sz="0" w:space="0" w:color="auto"/>
        <w:right w:val="none" w:sz="0" w:space="0" w:color="auto"/>
      </w:divBdr>
      <w:divsChild>
        <w:div w:id="721906333">
          <w:marLeft w:val="0"/>
          <w:marRight w:val="0"/>
          <w:marTop w:val="0"/>
          <w:marBottom w:val="0"/>
          <w:divBdr>
            <w:top w:val="single" w:sz="2" w:space="0" w:color="D9D9E3"/>
            <w:left w:val="single" w:sz="2" w:space="0" w:color="D9D9E3"/>
            <w:bottom w:val="single" w:sz="2" w:space="0" w:color="D9D9E3"/>
            <w:right w:val="single" w:sz="2" w:space="0" w:color="D9D9E3"/>
          </w:divBdr>
          <w:divsChild>
            <w:div w:id="18317275">
              <w:marLeft w:val="0"/>
              <w:marRight w:val="0"/>
              <w:marTop w:val="0"/>
              <w:marBottom w:val="0"/>
              <w:divBdr>
                <w:top w:val="single" w:sz="2" w:space="0" w:color="D9D9E3"/>
                <w:left w:val="single" w:sz="2" w:space="0" w:color="D9D9E3"/>
                <w:bottom w:val="single" w:sz="2" w:space="0" w:color="D9D9E3"/>
                <w:right w:val="single" w:sz="2" w:space="0" w:color="D9D9E3"/>
              </w:divBdr>
              <w:divsChild>
                <w:div w:id="775061273">
                  <w:marLeft w:val="0"/>
                  <w:marRight w:val="0"/>
                  <w:marTop w:val="0"/>
                  <w:marBottom w:val="0"/>
                  <w:divBdr>
                    <w:top w:val="single" w:sz="2" w:space="0" w:color="D9D9E3"/>
                    <w:left w:val="single" w:sz="2" w:space="0" w:color="D9D9E3"/>
                    <w:bottom w:val="single" w:sz="2" w:space="0" w:color="D9D9E3"/>
                    <w:right w:val="single" w:sz="2" w:space="0" w:color="D9D9E3"/>
                  </w:divBdr>
                  <w:divsChild>
                    <w:div w:id="922104987">
                      <w:marLeft w:val="0"/>
                      <w:marRight w:val="0"/>
                      <w:marTop w:val="0"/>
                      <w:marBottom w:val="0"/>
                      <w:divBdr>
                        <w:top w:val="single" w:sz="2" w:space="0" w:color="D9D9E3"/>
                        <w:left w:val="single" w:sz="2" w:space="0" w:color="D9D9E3"/>
                        <w:bottom w:val="single" w:sz="2" w:space="0" w:color="D9D9E3"/>
                        <w:right w:val="single" w:sz="2" w:space="0" w:color="D9D9E3"/>
                      </w:divBdr>
                      <w:divsChild>
                        <w:div w:id="614597553">
                          <w:marLeft w:val="0"/>
                          <w:marRight w:val="0"/>
                          <w:marTop w:val="0"/>
                          <w:marBottom w:val="0"/>
                          <w:divBdr>
                            <w:top w:val="single" w:sz="2" w:space="0" w:color="auto"/>
                            <w:left w:val="single" w:sz="2" w:space="0" w:color="auto"/>
                            <w:bottom w:val="single" w:sz="6" w:space="0" w:color="auto"/>
                            <w:right w:val="single" w:sz="2" w:space="0" w:color="auto"/>
                          </w:divBdr>
                          <w:divsChild>
                            <w:div w:id="1924609319">
                              <w:marLeft w:val="0"/>
                              <w:marRight w:val="0"/>
                              <w:marTop w:val="100"/>
                              <w:marBottom w:val="100"/>
                              <w:divBdr>
                                <w:top w:val="single" w:sz="2" w:space="0" w:color="D9D9E3"/>
                                <w:left w:val="single" w:sz="2" w:space="0" w:color="D9D9E3"/>
                                <w:bottom w:val="single" w:sz="2" w:space="0" w:color="D9D9E3"/>
                                <w:right w:val="single" w:sz="2" w:space="0" w:color="D9D9E3"/>
                              </w:divBdr>
                              <w:divsChild>
                                <w:div w:id="304623145">
                                  <w:marLeft w:val="0"/>
                                  <w:marRight w:val="0"/>
                                  <w:marTop w:val="0"/>
                                  <w:marBottom w:val="0"/>
                                  <w:divBdr>
                                    <w:top w:val="single" w:sz="2" w:space="0" w:color="D9D9E3"/>
                                    <w:left w:val="single" w:sz="2" w:space="0" w:color="D9D9E3"/>
                                    <w:bottom w:val="single" w:sz="2" w:space="0" w:color="D9D9E3"/>
                                    <w:right w:val="single" w:sz="2" w:space="0" w:color="D9D9E3"/>
                                  </w:divBdr>
                                  <w:divsChild>
                                    <w:div w:id="758218071">
                                      <w:marLeft w:val="0"/>
                                      <w:marRight w:val="0"/>
                                      <w:marTop w:val="0"/>
                                      <w:marBottom w:val="0"/>
                                      <w:divBdr>
                                        <w:top w:val="single" w:sz="2" w:space="0" w:color="D9D9E3"/>
                                        <w:left w:val="single" w:sz="2" w:space="0" w:color="D9D9E3"/>
                                        <w:bottom w:val="single" w:sz="2" w:space="0" w:color="D9D9E3"/>
                                        <w:right w:val="single" w:sz="2" w:space="0" w:color="D9D9E3"/>
                                      </w:divBdr>
                                      <w:divsChild>
                                        <w:div w:id="835615153">
                                          <w:marLeft w:val="0"/>
                                          <w:marRight w:val="0"/>
                                          <w:marTop w:val="0"/>
                                          <w:marBottom w:val="0"/>
                                          <w:divBdr>
                                            <w:top w:val="single" w:sz="2" w:space="0" w:color="D9D9E3"/>
                                            <w:left w:val="single" w:sz="2" w:space="0" w:color="D9D9E3"/>
                                            <w:bottom w:val="single" w:sz="2" w:space="0" w:color="D9D9E3"/>
                                            <w:right w:val="single" w:sz="2" w:space="0" w:color="D9D9E3"/>
                                          </w:divBdr>
                                          <w:divsChild>
                                            <w:div w:id="7917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14167917">
          <w:marLeft w:val="0"/>
          <w:marRight w:val="0"/>
          <w:marTop w:val="0"/>
          <w:marBottom w:val="0"/>
          <w:divBdr>
            <w:top w:val="none" w:sz="0" w:space="0" w:color="auto"/>
            <w:left w:val="none" w:sz="0" w:space="0" w:color="auto"/>
            <w:bottom w:val="none" w:sz="0" w:space="0" w:color="auto"/>
            <w:right w:val="none" w:sz="0" w:space="0" w:color="auto"/>
          </w:divBdr>
          <w:divsChild>
            <w:div w:id="376052369">
              <w:marLeft w:val="0"/>
              <w:marRight w:val="0"/>
              <w:marTop w:val="0"/>
              <w:marBottom w:val="0"/>
              <w:divBdr>
                <w:top w:val="single" w:sz="2" w:space="0" w:color="D9D9E3"/>
                <w:left w:val="single" w:sz="2" w:space="0" w:color="D9D9E3"/>
                <w:bottom w:val="single" w:sz="2" w:space="0" w:color="D9D9E3"/>
                <w:right w:val="single" w:sz="2" w:space="0" w:color="D9D9E3"/>
              </w:divBdr>
              <w:divsChild>
                <w:div w:id="1578444716">
                  <w:marLeft w:val="0"/>
                  <w:marRight w:val="0"/>
                  <w:marTop w:val="0"/>
                  <w:marBottom w:val="0"/>
                  <w:divBdr>
                    <w:top w:val="single" w:sz="2" w:space="0" w:color="D9D9E3"/>
                    <w:left w:val="single" w:sz="2" w:space="0" w:color="D9D9E3"/>
                    <w:bottom w:val="single" w:sz="2" w:space="0" w:color="D9D9E3"/>
                    <w:right w:val="single" w:sz="2" w:space="0" w:color="D9D9E3"/>
                  </w:divBdr>
                  <w:divsChild>
                    <w:div w:id="235163799">
                      <w:marLeft w:val="0"/>
                      <w:marRight w:val="0"/>
                      <w:marTop w:val="0"/>
                      <w:marBottom w:val="0"/>
                      <w:divBdr>
                        <w:top w:val="single" w:sz="2" w:space="0" w:color="D9D9E3"/>
                        <w:left w:val="single" w:sz="2" w:space="0" w:color="D9D9E3"/>
                        <w:bottom w:val="single" w:sz="2" w:space="0" w:color="D9D9E3"/>
                        <w:right w:val="single" w:sz="2" w:space="0" w:color="D9D9E3"/>
                      </w:divBdr>
                      <w:divsChild>
                        <w:div w:id="541868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49809334">
      <w:bodyDiv w:val="1"/>
      <w:marLeft w:val="0"/>
      <w:marRight w:val="0"/>
      <w:marTop w:val="0"/>
      <w:marBottom w:val="0"/>
      <w:divBdr>
        <w:top w:val="none" w:sz="0" w:space="0" w:color="auto"/>
        <w:left w:val="none" w:sz="0" w:space="0" w:color="auto"/>
        <w:bottom w:val="none" w:sz="0" w:space="0" w:color="auto"/>
        <w:right w:val="none" w:sz="0" w:space="0" w:color="auto"/>
      </w:divBdr>
    </w:div>
    <w:div w:id="774179549">
      <w:bodyDiv w:val="1"/>
      <w:marLeft w:val="0"/>
      <w:marRight w:val="0"/>
      <w:marTop w:val="0"/>
      <w:marBottom w:val="0"/>
      <w:divBdr>
        <w:top w:val="none" w:sz="0" w:space="0" w:color="auto"/>
        <w:left w:val="none" w:sz="0" w:space="0" w:color="auto"/>
        <w:bottom w:val="none" w:sz="0" w:space="0" w:color="auto"/>
        <w:right w:val="none" w:sz="0" w:space="0" w:color="auto"/>
      </w:divBdr>
    </w:div>
    <w:div w:id="923808014">
      <w:bodyDiv w:val="1"/>
      <w:marLeft w:val="0"/>
      <w:marRight w:val="0"/>
      <w:marTop w:val="0"/>
      <w:marBottom w:val="0"/>
      <w:divBdr>
        <w:top w:val="none" w:sz="0" w:space="0" w:color="auto"/>
        <w:left w:val="none" w:sz="0" w:space="0" w:color="auto"/>
        <w:bottom w:val="none" w:sz="0" w:space="0" w:color="auto"/>
        <w:right w:val="none" w:sz="0" w:space="0" w:color="auto"/>
      </w:divBdr>
    </w:div>
    <w:div w:id="1410928917">
      <w:bodyDiv w:val="1"/>
      <w:marLeft w:val="0"/>
      <w:marRight w:val="0"/>
      <w:marTop w:val="0"/>
      <w:marBottom w:val="0"/>
      <w:divBdr>
        <w:top w:val="none" w:sz="0" w:space="0" w:color="auto"/>
        <w:left w:val="none" w:sz="0" w:space="0" w:color="auto"/>
        <w:bottom w:val="none" w:sz="0" w:space="0" w:color="auto"/>
        <w:right w:val="none" w:sz="0" w:space="0" w:color="auto"/>
      </w:divBdr>
    </w:div>
    <w:div w:id="1456365447">
      <w:bodyDiv w:val="1"/>
      <w:marLeft w:val="0"/>
      <w:marRight w:val="0"/>
      <w:marTop w:val="0"/>
      <w:marBottom w:val="0"/>
      <w:divBdr>
        <w:top w:val="none" w:sz="0" w:space="0" w:color="auto"/>
        <w:left w:val="none" w:sz="0" w:space="0" w:color="auto"/>
        <w:bottom w:val="none" w:sz="0" w:space="0" w:color="auto"/>
        <w:right w:val="none" w:sz="0" w:space="0" w:color="auto"/>
      </w:divBdr>
    </w:div>
    <w:div w:id="1521041805">
      <w:bodyDiv w:val="1"/>
      <w:marLeft w:val="0"/>
      <w:marRight w:val="0"/>
      <w:marTop w:val="0"/>
      <w:marBottom w:val="0"/>
      <w:divBdr>
        <w:top w:val="none" w:sz="0" w:space="0" w:color="auto"/>
        <w:left w:val="none" w:sz="0" w:space="0" w:color="auto"/>
        <w:bottom w:val="none" w:sz="0" w:space="0" w:color="auto"/>
        <w:right w:val="none" w:sz="0" w:space="0" w:color="auto"/>
      </w:divBdr>
    </w:div>
    <w:div w:id="1647277733">
      <w:bodyDiv w:val="1"/>
      <w:marLeft w:val="0"/>
      <w:marRight w:val="0"/>
      <w:marTop w:val="0"/>
      <w:marBottom w:val="0"/>
      <w:divBdr>
        <w:top w:val="none" w:sz="0" w:space="0" w:color="auto"/>
        <w:left w:val="none" w:sz="0" w:space="0" w:color="auto"/>
        <w:bottom w:val="none" w:sz="0" w:space="0" w:color="auto"/>
        <w:right w:val="none" w:sz="0" w:space="0" w:color="auto"/>
      </w:divBdr>
    </w:div>
    <w:div w:id="1794516630">
      <w:bodyDiv w:val="1"/>
      <w:marLeft w:val="0"/>
      <w:marRight w:val="0"/>
      <w:marTop w:val="0"/>
      <w:marBottom w:val="0"/>
      <w:divBdr>
        <w:top w:val="none" w:sz="0" w:space="0" w:color="auto"/>
        <w:left w:val="none" w:sz="0" w:space="0" w:color="auto"/>
        <w:bottom w:val="none" w:sz="0" w:space="0" w:color="auto"/>
        <w:right w:val="none" w:sz="0" w:space="0" w:color="auto"/>
      </w:divBdr>
    </w:div>
    <w:div w:id="1967470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eader" Target="header4.xml"/><Relationship Id="rId42" Type="http://schemas.openxmlformats.org/officeDocument/2006/relationships/footer" Target="footer9.xml"/><Relationship Id="rId47" Type="http://schemas.openxmlformats.org/officeDocument/2006/relationships/image" Target="media/image19.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jpeg"/><Relationship Id="rId89" Type="http://schemas.openxmlformats.org/officeDocument/2006/relationships/footer" Target="footer12.xml"/><Relationship Id="rId16" Type="http://schemas.openxmlformats.org/officeDocument/2006/relationships/footer" Target="footer3.xml"/><Relationship Id="rId11" Type="http://schemas.openxmlformats.org/officeDocument/2006/relationships/hyperlink" Target="file:///C:\Users\Fadlan\Documents\PROJECT-SKRIPSI\DOKUMEN\Implementasi%20Convolutional%20Neural%20Network%20(CNN)%20Untuk%20Klasifikasi%20Penyakit%20Pada%20Daun%20dan%20Buah%20Jambu%20Biji%20Berbasis%20Mobile.docx" TargetMode="External"/><Relationship Id="rId32" Type="http://schemas.openxmlformats.org/officeDocument/2006/relationships/image" Target="media/image11.jpg"/><Relationship Id="rId37" Type="http://schemas.openxmlformats.org/officeDocument/2006/relationships/footer" Target="footer7.xm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jpeg"/><Relationship Id="rId102" Type="http://schemas.openxmlformats.org/officeDocument/2006/relationships/footer" Target="footer16.xml"/><Relationship Id="rId5" Type="http://schemas.openxmlformats.org/officeDocument/2006/relationships/webSettings" Target="webSettings.xml"/><Relationship Id="rId90" Type="http://schemas.openxmlformats.org/officeDocument/2006/relationships/header" Target="header11.xml"/><Relationship Id="rId95" Type="http://schemas.openxmlformats.org/officeDocument/2006/relationships/header" Target="header13.xml"/><Relationship Id="rId22" Type="http://schemas.openxmlformats.org/officeDocument/2006/relationships/footer" Target="footer6.xml"/><Relationship Id="rId27" Type="http://schemas.openxmlformats.org/officeDocument/2006/relationships/image" Target="media/image6.jpeg"/><Relationship Id="rId43" Type="http://schemas.openxmlformats.org/officeDocument/2006/relationships/hyperlink" Target="https://www.kaggle.com/datasets/omkarmanohardalvi/guava-disease-dataset-4-types" TargetMode="External"/><Relationship Id="rId48" Type="http://schemas.openxmlformats.org/officeDocument/2006/relationships/image" Target="media/image20.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jpeg"/><Relationship Id="rId85" Type="http://schemas.openxmlformats.org/officeDocument/2006/relationships/image" Target="media/image55.png"/><Relationship Id="rId12" Type="http://schemas.openxmlformats.org/officeDocument/2006/relationships/hyperlink" Target="file:///C:\Users\Fadlan\Documents\PROJECT-SKRIPSI\DOKUMEN\Implementasi%20Convolutional%20Neural%20Network%20(CNN)%20Untuk%20Klasifikasi%20Penyakit%20Pada%20Daun%20dan%20Buah%20Jambu%20Biji%20Berbasis%20Mobile.docx" TargetMode="External"/><Relationship Id="rId17" Type="http://schemas.openxmlformats.org/officeDocument/2006/relationships/header" Target="header2.xm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18.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header" Target="header7.xm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jpeg"/><Relationship Id="rId83" Type="http://schemas.openxmlformats.org/officeDocument/2006/relationships/image" Target="media/image53.jpeg"/><Relationship Id="rId88" Type="http://schemas.openxmlformats.org/officeDocument/2006/relationships/header" Target="header10.xml"/><Relationship Id="rId91" Type="http://schemas.openxmlformats.org/officeDocument/2006/relationships/footer" Target="footer13.xml"/><Relationship Id="rId96"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image" Target="media/image7.jpeg"/><Relationship Id="rId36" Type="http://schemas.openxmlformats.org/officeDocument/2006/relationships/header" Target="header5.xml"/><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yperlink" Target="file:///C:\Users\Fadlan\Documents\PROJECT-SKRIPSI\DOKUMEN\Implementasi%20Convolutional%20Neural%20Network%20(CNN)%20Untuk%20Klasifikasi%20Penyakit%20Pada%20Daun%20dan%20Buah%20Jambu%20Biji%20Berbasis%20Mobile.docx" TargetMode="External"/><Relationship Id="rId31" Type="http://schemas.openxmlformats.org/officeDocument/2006/relationships/image" Target="media/image10.bin"/><Relationship Id="rId44" Type="http://schemas.openxmlformats.org/officeDocument/2006/relationships/image" Target="media/image16.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jpeg"/><Relationship Id="rId81" Type="http://schemas.openxmlformats.org/officeDocument/2006/relationships/image" Target="media/image51.jpeg"/><Relationship Id="rId86" Type="http://schemas.openxmlformats.org/officeDocument/2006/relationships/header" Target="header9.xml"/><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Fadlan\Documents\PROJECT-SKRIPSI\DOKUMEN\Implementasi%20Convolutional%20Neural%20Network%20(CNN)%20Untuk%20Klasifikasi%20Penyakit%20Pada%20Daun%20dan%20Buah%20Jambu%20Biji%20Berbasis%20Mobile.docx" TargetMode="External"/><Relationship Id="rId18" Type="http://schemas.openxmlformats.org/officeDocument/2006/relationships/footer" Target="footer4.xml"/><Relationship Id="rId39" Type="http://schemas.openxmlformats.org/officeDocument/2006/relationships/header" Target="header6.xml"/><Relationship Id="rId34" Type="http://schemas.openxmlformats.org/officeDocument/2006/relationships/image" Target="media/image13.png"/><Relationship Id="rId50" Type="http://schemas.openxmlformats.org/officeDocument/2006/relationships/header" Target="header8.xml"/><Relationship Id="rId55" Type="http://schemas.openxmlformats.org/officeDocument/2006/relationships/image" Target="media/image25.png"/><Relationship Id="rId76" Type="http://schemas.openxmlformats.org/officeDocument/2006/relationships/image" Target="media/image46.jpeg"/><Relationship Id="rId97" Type="http://schemas.openxmlformats.org/officeDocument/2006/relationships/image" Target="media/image57.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eader" Target="header12.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jpeg"/><Relationship Id="rId40" Type="http://schemas.openxmlformats.org/officeDocument/2006/relationships/footer" Target="footer8.xml"/><Relationship Id="rId45" Type="http://schemas.openxmlformats.org/officeDocument/2006/relationships/image" Target="media/image17.png"/><Relationship Id="rId66" Type="http://schemas.openxmlformats.org/officeDocument/2006/relationships/image" Target="media/image36.png"/><Relationship Id="rId87" Type="http://schemas.openxmlformats.org/officeDocument/2006/relationships/footer" Target="footer11.xml"/><Relationship Id="rId61" Type="http://schemas.openxmlformats.org/officeDocument/2006/relationships/image" Target="media/image31.png"/><Relationship Id="rId82" Type="http://schemas.openxmlformats.org/officeDocument/2006/relationships/image" Target="media/image52.jpeg"/><Relationship Id="rId19" Type="http://schemas.openxmlformats.org/officeDocument/2006/relationships/header" Target="header3.xml"/><Relationship Id="rId14"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26.png"/><Relationship Id="rId77" Type="http://schemas.openxmlformats.org/officeDocument/2006/relationships/image" Target="media/image47.jpeg"/><Relationship Id="rId100"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footer" Target="footer10.xml"/><Relationship Id="rId72" Type="http://schemas.openxmlformats.org/officeDocument/2006/relationships/image" Target="media/image42.png"/><Relationship Id="rId93" Type="http://schemas.openxmlformats.org/officeDocument/2006/relationships/footer" Target="footer14.xml"/><Relationship Id="rId98" Type="http://schemas.openxmlformats.org/officeDocument/2006/relationships/image" Target="media/image58.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dlan\Documents\Custom%20Office%20Templates\template%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59016-6B53-4291-9406-2317D4A00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skripsi</Template>
  <TotalTime>10897</TotalTime>
  <Pages>75</Pages>
  <Words>32758</Words>
  <Characters>186721</Characters>
  <Application>Microsoft Office Word</Application>
  <DocSecurity>0</DocSecurity>
  <Lines>1556</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Fadlan</dc:creator>
  <cp:keywords/>
  <dc:description/>
  <cp:lastModifiedBy>Fadlan Sayyidul Anam</cp:lastModifiedBy>
  <cp:revision>2197</cp:revision>
  <cp:lastPrinted>2023-06-19T22:13:00Z</cp:lastPrinted>
  <dcterms:created xsi:type="dcterms:W3CDTF">2023-02-25T09:39:00Z</dcterms:created>
  <dcterms:modified xsi:type="dcterms:W3CDTF">2023-07-28T02:24:00Z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f98f847b-c97a-4708-abd1-7b0176206105</vt:lpwstr>
  </property>
  <property fmtid="{D5CDD505-2E9C-101B-9397-08002B2CF9AE}" pid="3" name="Mendeley Document_1">
    <vt:lpwstr>True</vt:lpwstr>
  </property>
  <property fmtid="{D5CDD505-2E9C-101B-9397-08002B2CF9AE}" pid="4" name="Mendeley Unique User Id_1">
    <vt:lpwstr>b1773917-484a-3990-a812-ba79720269c8</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12th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